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8641" w14:textId="77777777" w:rsidR="00412E62" w:rsidRPr="00412E62" w:rsidRDefault="00565652" w:rsidP="00412E62">
      <w:pPr>
        <w:pStyle w:val="af5"/>
        <w:rPr>
          <w:b/>
        </w:rPr>
      </w:pPr>
      <w:bookmarkStart w:id="0" w:name="_Hlk93420783"/>
      <w:bookmarkEnd w:id="0"/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428F4B86" w14:textId="673810E6" w:rsidR="00412E62" w:rsidRPr="00412E62" w:rsidRDefault="00803A75" w:rsidP="00412E62">
      <w:pPr>
        <w:pStyle w:val="af5"/>
        <w:rPr>
          <w:b/>
        </w:rPr>
      </w:pPr>
      <w:r>
        <w:rPr>
          <w:b/>
        </w:rPr>
        <w:t>Уфимский</w:t>
      </w:r>
      <w:r w:rsidR="00412E62" w:rsidRPr="00412E62">
        <w:rPr>
          <w:b/>
        </w:rPr>
        <w:t xml:space="preserve"> университет</w:t>
      </w:r>
      <w:r>
        <w:rPr>
          <w:b/>
        </w:rPr>
        <w:t xml:space="preserve"> науки и технологий</w:t>
      </w:r>
    </w:p>
    <w:p w14:paraId="0E511A57" w14:textId="77777777" w:rsidR="00412E62" w:rsidRPr="00412E62" w:rsidRDefault="00412E62" w:rsidP="00BA4779">
      <w:pPr>
        <w:pStyle w:val="af5"/>
        <w:rPr>
          <w:b/>
        </w:rPr>
      </w:pPr>
      <w:r w:rsidRPr="00412E62">
        <w:rPr>
          <w:b/>
        </w:rPr>
        <w:t>Кафедра Информатики</w:t>
      </w:r>
    </w:p>
    <w:p w14:paraId="586C3A18" w14:textId="77777777" w:rsidR="00412E62" w:rsidRDefault="00412E62" w:rsidP="00412E62"/>
    <w:p w14:paraId="4AFD974A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6FE5A6E7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1D349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44339CD1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B13DD2A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4184291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01BE71E5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0224210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3F13E44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9298DB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4A2EAFC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7C1B0AEF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347F6D4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178F4F5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6FE2EE8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1AA90E0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840E17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C17055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A35F7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8FD4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CA66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8D70C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07B3F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90C5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0701C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DBE47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98E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338E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CC61C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648E0C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8B946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FC840C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69EF9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18E01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59148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75D1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AF6776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508E2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6B3EA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501CA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68408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7F8F3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648F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15EC5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E2FD1E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315454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2101D2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3C687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812C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82A6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4942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77188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F3E06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F4E3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D8D56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7F0C1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FF68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49988C4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CBC2D9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2FEE8B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832347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142C8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FCE26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1874F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341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EC2E24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706C6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FC84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669EE8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F1819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40687E7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37A1AB5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4A2DB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4C8F94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11232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7DF4F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2AABE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1080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2062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6951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5B7C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C4CE7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315E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F138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14D0F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4012726A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35E125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0B34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EE696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F29B8F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EA8F81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41DA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7890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C593A4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61EB6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5F59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EB64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D287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A9A649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9A28FA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BC19C3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1350BB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0FE01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15E1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170165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16E91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F9FCF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6B4EA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1B42C5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816B64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5B174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9A0B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C7DE2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3D6EC50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6ED64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320753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3D4A4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58097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71165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72F3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E8E57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3B6C17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8F2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EFA9D3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6E54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6A791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74D07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99DB22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89FFFA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22DF0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70B18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5642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34DD6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1DE5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EDAA6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E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D400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232156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6CA2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ABB93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EE938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43FB455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C93AEC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1FE629A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BD8D52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876B9E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C585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D9B1DF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D8DE3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4D12C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7950E8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C5A1B6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7DAA6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A2B7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B89365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199FBE33" w14:textId="77777777" w:rsidR="00412E62" w:rsidRDefault="00412E62" w:rsidP="00412E62"/>
    <w:p w14:paraId="2050742F" w14:textId="5DC8FDDC" w:rsidR="00412E62" w:rsidRPr="00C6203A" w:rsidRDefault="00412E62" w:rsidP="00412E62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  <w:r>
        <w:rPr>
          <w:sz w:val="32"/>
        </w:rPr>
        <w:tab/>
      </w:r>
      <w:r>
        <w:rPr>
          <w:sz w:val="32"/>
          <w:u w:val="single"/>
        </w:rPr>
        <w:tab/>
      </w:r>
      <w:r w:rsidR="00803A75">
        <w:rPr>
          <w:sz w:val="32"/>
          <w:u w:val="single"/>
        </w:rPr>
        <w:t>Моделирование дорожного движения</w:t>
      </w:r>
      <w:r w:rsidR="00F9155F">
        <w:rPr>
          <w:sz w:val="32"/>
          <w:u w:val="single"/>
        </w:rPr>
        <w:t xml:space="preserve"> и</w:t>
      </w:r>
      <w:r>
        <w:rPr>
          <w:sz w:val="32"/>
          <w:u w:val="single"/>
        </w:rPr>
        <w:tab/>
      </w:r>
    </w:p>
    <w:p w14:paraId="4985F7C1" w14:textId="1255DCAD" w:rsidR="00412E62" w:rsidRPr="00C6203A" w:rsidRDefault="00412E62" w:rsidP="00412E62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  <w:r>
        <w:rPr>
          <w:sz w:val="32"/>
        </w:rPr>
        <w:tab/>
      </w:r>
      <w:r>
        <w:rPr>
          <w:sz w:val="32"/>
          <w:u w:val="single"/>
        </w:rPr>
        <w:tab/>
      </w:r>
      <w:r w:rsidR="00F9155F">
        <w:rPr>
          <w:sz w:val="32"/>
          <w:u w:val="single"/>
        </w:rPr>
        <w:t>функционирования ТСК Свердловский</w:t>
      </w:r>
      <w:r>
        <w:rPr>
          <w:sz w:val="32"/>
          <w:u w:val="single"/>
        </w:rPr>
        <w:tab/>
      </w:r>
    </w:p>
    <w:p w14:paraId="337E884C" w14:textId="1419857B" w:rsidR="00412E62" w:rsidRPr="00C6203A" w:rsidRDefault="00412E62" w:rsidP="00412E62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  <w:r>
        <w:rPr>
          <w:sz w:val="32"/>
        </w:rPr>
        <w:tab/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</w:r>
    </w:p>
    <w:p w14:paraId="183F95A4" w14:textId="77777777" w:rsidR="00412E62" w:rsidRPr="001F145E" w:rsidRDefault="00412E62" w:rsidP="00412E62"/>
    <w:p w14:paraId="5A5C79BC" w14:textId="77777777" w:rsidR="00412E62" w:rsidRPr="001F145E" w:rsidRDefault="00412E62" w:rsidP="00412E62"/>
    <w:p w14:paraId="28B7143D" w14:textId="77777777" w:rsidR="00412E62" w:rsidRPr="00412E62" w:rsidRDefault="00565652" w:rsidP="00412E62">
      <w:pPr>
        <w:pStyle w:val="af5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12903411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412A23BA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8A96F37" w14:textId="7B4F0DA6" w:rsidR="00412E62" w:rsidRDefault="00412E62" w:rsidP="00412E62">
      <w:pPr>
        <w:tabs>
          <w:tab w:val="right" w:pos="9720"/>
        </w:tabs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</w:t>
      </w:r>
      <w:r w:rsidR="000B6EF2">
        <w:rPr>
          <w:bCs/>
          <w:sz w:val="28"/>
          <w:u w:val="single"/>
        </w:rPr>
        <w:t>Имитационное моделирование в ОТС</w:t>
      </w:r>
      <w:r>
        <w:rPr>
          <w:bCs/>
          <w:sz w:val="28"/>
          <w:u w:val="single"/>
        </w:rPr>
        <w:tab/>
      </w:r>
      <w:r>
        <w:rPr>
          <w:b/>
          <w:bCs/>
          <w:sz w:val="28"/>
        </w:rPr>
        <w:t xml:space="preserve">  </w:t>
      </w:r>
    </w:p>
    <w:p w14:paraId="671C3FE2" w14:textId="77777777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41CBB611" w14:textId="77777777" w:rsidR="00412E62" w:rsidRDefault="00412E62" w:rsidP="00412E62"/>
    <w:p w14:paraId="3F147268" w14:textId="77777777" w:rsidR="00565652" w:rsidRDefault="00565652" w:rsidP="00412E62"/>
    <w:p w14:paraId="0E75DD85" w14:textId="77777777" w:rsidR="00565652" w:rsidRDefault="00565652" w:rsidP="00412E6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412E62" w14:paraId="10F55008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5ABFF3B5" w14:textId="37E6C076" w:rsidR="00412E62" w:rsidRDefault="00392918" w:rsidP="000C61E1">
            <w:pPr>
              <w:jc w:val="center"/>
              <w:rPr>
                <w:sz w:val="40"/>
              </w:rPr>
            </w:pPr>
            <w:r>
              <w:rPr>
                <w:sz w:val="40"/>
              </w:rPr>
              <w:t>3251</w:t>
            </w:r>
            <w:r w:rsidR="00565652">
              <w:rPr>
                <w:sz w:val="40"/>
              </w:rPr>
              <w:t>.5</w:t>
            </w:r>
            <w:r w:rsidR="00803A75">
              <w:rPr>
                <w:sz w:val="40"/>
                <w:lang w:val="en-US"/>
              </w:rPr>
              <w:t>76</w:t>
            </w:r>
            <w:r w:rsidR="00EF5B40">
              <w:rPr>
                <w:sz w:val="40"/>
              </w:rPr>
              <w:t>1</w:t>
            </w:r>
            <w:r w:rsidR="000B6EF2">
              <w:rPr>
                <w:sz w:val="40"/>
              </w:rPr>
              <w:t>18</w:t>
            </w:r>
            <w:r w:rsidR="00412E62">
              <w:rPr>
                <w:sz w:val="40"/>
              </w:rPr>
              <w:t>.000ПЗ</w:t>
            </w:r>
          </w:p>
        </w:tc>
      </w:tr>
      <w:tr w:rsidR="00412E62" w14:paraId="1D25B1B2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0BFE40" w14:textId="77777777" w:rsidR="00412E62" w:rsidRDefault="00412E62" w:rsidP="00412E62">
            <w:pPr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Pr="00565652">
              <w:rPr>
                <w:i/>
                <w:sz w:val="20"/>
              </w:rPr>
              <w:t>обозначение документа</w:t>
            </w:r>
            <w:r>
              <w:rPr>
                <w:sz w:val="20"/>
              </w:rPr>
              <w:t>)</w:t>
            </w:r>
          </w:p>
        </w:tc>
      </w:tr>
    </w:tbl>
    <w:p w14:paraId="4A1EC857" w14:textId="77777777" w:rsidR="00412E62" w:rsidRDefault="00412E62" w:rsidP="00412E62"/>
    <w:p w14:paraId="19F880CF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7B655CE6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D723873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1EC76E8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9A881B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646E3D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DE612DE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E6EC07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9DA6BC5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3EB31EAF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A9D8D0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0EFAE1A" w14:textId="20CAE106" w:rsidR="00412E62" w:rsidRPr="000C61E1" w:rsidRDefault="00803A75" w:rsidP="00412E62">
            <w:pPr>
              <w:rPr>
                <w:sz w:val="28"/>
                <w:szCs w:val="28"/>
              </w:rPr>
            </w:pPr>
            <w:r w:rsidRPr="000C61E1">
              <w:rPr>
                <w:sz w:val="28"/>
                <w:szCs w:val="28"/>
              </w:rPr>
              <w:t>СТС-4</w:t>
            </w:r>
            <w:r w:rsidR="000C61E1" w:rsidRPr="000C61E1">
              <w:rPr>
                <w:sz w:val="28"/>
                <w:szCs w:val="28"/>
              </w:rPr>
              <w:t>1</w:t>
            </w:r>
            <w:r w:rsidR="000B6EF2">
              <w:rPr>
                <w:sz w:val="28"/>
                <w:szCs w:val="28"/>
              </w:rPr>
              <w:t>2</w:t>
            </w:r>
            <w:r w:rsidR="000C61E1">
              <w:rPr>
                <w:sz w:val="28"/>
                <w:szCs w:val="28"/>
              </w:rPr>
              <w:t>С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F7161A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17CA8C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52C2344D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7F5D46D6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387369EB" w14:textId="77777777" w:rsidR="00412E62" w:rsidRDefault="00412E62" w:rsidP="00412E62">
            <w:pPr>
              <w:jc w:val="center"/>
            </w:pPr>
          </w:p>
        </w:tc>
      </w:tr>
      <w:tr w:rsidR="00412E62" w14:paraId="5BB7D2C6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8ACEFE5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D7C199B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EF1B10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EE00CA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A12644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45D339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C5075B" w14:textId="77777777" w:rsidR="00412E62" w:rsidRDefault="00412E62" w:rsidP="00412E62">
            <w:pPr>
              <w:jc w:val="center"/>
            </w:pPr>
          </w:p>
        </w:tc>
      </w:tr>
      <w:tr w:rsidR="00412E62" w14:paraId="1C1EC67B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61DCFEC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30BE60FC" w14:textId="58C17A70" w:rsidR="000B6EF2" w:rsidRDefault="00412E62" w:rsidP="000C61E1">
            <w:r>
              <w:t xml:space="preserve"> </w:t>
            </w:r>
            <w:r w:rsidR="000B6EF2">
              <w:t>Юнусов А. Д.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129B6BA2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6F7CCF49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22290E85" w14:textId="77777777" w:rsidR="00412E62" w:rsidRDefault="00412E62" w:rsidP="00412E62"/>
        </w:tc>
      </w:tr>
      <w:tr w:rsidR="00412E62" w14:paraId="5C82097E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3B11F11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D01CCD5" w14:textId="63AB0E0D" w:rsidR="00412E62" w:rsidRDefault="00412E62" w:rsidP="00412E62">
            <w:r>
              <w:t xml:space="preserve"> </w:t>
            </w:r>
            <w:r w:rsidR="00C36392">
              <w:t>Верхотуров</w:t>
            </w:r>
            <w:r w:rsidR="00C36392" w:rsidRPr="000848D8">
              <w:t xml:space="preserve"> </w:t>
            </w:r>
            <w:r w:rsidR="00C36392">
              <w:t>М</w:t>
            </w:r>
            <w:r w:rsidR="00C36392" w:rsidRPr="000848D8">
              <w:t xml:space="preserve">. </w:t>
            </w:r>
            <w:r w:rsidR="00C36392">
              <w:t>А</w:t>
            </w:r>
            <w:r w:rsidR="00C36392" w:rsidRPr="000848D8">
              <w:t>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BD24E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5FECC0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0A6999" w14:textId="77777777" w:rsidR="00412E62" w:rsidRDefault="00412E62" w:rsidP="00412E62"/>
        </w:tc>
      </w:tr>
      <w:tr w:rsidR="00412E62" w14:paraId="342A1AB9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3B30ABB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6AF6740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218C863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BCC320A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43A88CB0" w14:textId="77777777" w:rsidR="00412E62" w:rsidRDefault="00412E62" w:rsidP="00412E62"/>
        </w:tc>
      </w:tr>
    </w:tbl>
    <w:p w14:paraId="4E4FFC6E" w14:textId="77777777" w:rsidR="00412E62" w:rsidRDefault="00412E62" w:rsidP="00412E62"/>
    <w:p w14:paraId="6D93DDE7" w14:textId="77777777" w:rsidR="00412E62" w:rsidRDefault="00412E62" w:rsidP="00412E62"/>
    <w:p w14:paraId="5CB4CDDE" w14:textId="77777777" w:rsidR="00412E62" w:rsidRDefault="00412E62" w:rsidP="00412E62"/>
    <w:p w14:paraId="1F4AADAB" w14:textId="68F144F2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C5604F">
        <w:rPr>
          <w:b/>
          <w:bCs/>
          <w:sz w:val="28"/>
        </w:rPr>
        <w:t>2</w:t>
      </w:r>
      <w:r w:rsidR="000B6EF2">
        <w:rPr>
          <w:b/>
          <w:bCs/>
          <w:sz w:val="28"/>
        </w:rPr>
        <w:t>6</w:t>
      </w:r>
      <w:r>
        <w:rPr>
          <w:b/>
          <w:bCs/>
          <w:sz w:val="28"/>
        </w:rPr>
        <w:t xml:space="preserve"> г.</w:t>
      </w:r>
    </w:p>
    <w:p w14:paraId="0EF541CE" w14:textId="77777777" w:rsidR="005C5152" w:rsidRDefault="005C5152">
      <w:pPr>
        <w:pStyle w:val="a9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37E8772F" w14:textId="49DF4E21" w:rsidR="00C63011" w:rsidRDefault="005C5152" w:rsidP="00C5604F">
      <w:pPr>
        <w:pStyle w:val="ad"/>
        <w:ind w:firstLine="0"/>
        <w:jc w:val="center"/>
        <w:rPr>
          <w:b/>
          <w:bCs/>
        </w:rPr>
      </w:pPr>
      <w:r w:rsidRPr="00C5604F">
        <w:rPr>
          <w:b/>
          <w:bCs/>
        </w:rPr>
        <w:lastRenderedPageBreak/>
        <w:t>Содержание</w:t>
      </w:r>
    </w:p>
    <w:p w14:paraId="764A0BDD" w14:textId="573E9101" w:rsidR="00387706" w:rsidRDefault="00A90F38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standardContextual"/>
        </w:rPr>
      </w:pPr>
      <w:r>
        <w:rPr>
          <w:bCs/>
        </w:rPr>
        <w:fldChar w:fldCharType="begin"/>
      </w:r>
      <w:r>
        <w:rPr>
          <w:bCs/>
        </w:rPr>
        <w:instrText xml:space="preserve"> TOC \o "1-3" \h \z \u </w:instrText>
      </w:r>
      <w:r>
        <w:rPr>
          <w:bCs/>
        </w:rPr>
        <w:fldChar w:fldCharType="separate"/>
      </w:r>
      <w:hyperlink w:anchor="_Toc223362372" w:history="1">
        <w:r w:rsidR="00387706" w:rsidRPr="00AD22D9">
          <w:rPr>
            <w:rStyle w:val="ae"/>
          </w:rPr>
          <w:t>1</w:t>
        </w:r>
        <w:r w:rsidR="00387706">
          <w:rPr>
            <w:rFonts w:asciiTheme="minorHAnsi" w:eastAsiaTheme="minorEastAsia" w:hAnsiTheme="minorHAnsi" w:cstheme="minorBidi"/>
            <w:b w:val="0"/>
            <w:kern w:val="2"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  <w14:ligatures w14:val="standardContextual"/>
          </w:rPr>
          <w:tab/>
        </w:r>
        <w:r w:rsidR="00387706" w:rsidRPr="00AD22D9">
          <w:rPr>
            <w:rStyle w:val="ae"/>
          </w:rPr>
          <w:t>Теоретическая часть</w:t>
        </w:r>
        <w:r w:rsidR="00387706">
          <w:rPr>
            <w:webHidden/>
          </w:rPr>
          <w:tab/>
        </w:r>
        <w:r w:rsidR="00387706">
          <w:rPr>
            <w:webHidden/>
          </w:rPr>
          <w:fldChar w:fldCharType="begin"/>
        </w:r>
        <w:r w:rsidR="00387706">
          <w:rPr>
            <w:webHidden/>
          </w:rPr>
          <w:instrText xml:space="preserve"> PAGEREF _Toc223362372 \h </w:instrText>
        </w:r>
        <w:r w:rsidR="00387706">
          <w:rPr>
            <w:webHidden/>
          </w:rPr>
        </w:r>
        <w:r w:rsidR="00387706">
          <w:rPr>
            <w:webHidden/>
          </w:rPr>
          <w:fldChar w:fldCharType="separate"/>
        </w:r>
        <w:r w:rsidR="00387706">
          <w:rPr>
            <w:webHidden/>
          </w:rPr>
          <w:t>4</w:t>
        </w:r>
        <w:r w:rsidR="00387706">
          <w:rPr>
            <w:webHidden/>
          </w:rPr>
          <w:fldChar w:fldCharType="end"/>
        </w:r>
      </w:hyperlink>
    </w:p>
    <w:p w14:paraId="11B602BE" w14:textId="3CA71950" w:rsidR="00387706" w:rsidRDefault="0038770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73" w:history="1">
        <w:r w:rsidRPr="00AD22D9">
          <w:rPr>
            <w:rStyle w:val="a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 xml:space="preserve">Среда имитационного моделирования </w:t>
        </w:r>
        <w:r w:rsidRPr="00AD22D9">
          <w:rPr>
            <w:rStyle w:val="ae"/>
            <w:noProof/>
            <w:lang w:val="en-US"/>
          </w:rPr>
          <w:t>AnyLogic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93E468" w14:textId="473927BC" w:rsidR="00387706" w:rsidRDefault="0038770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74" w:history="1">
        <w:r w:rsidRPr="00AD22D9">
          <w:rPr>
            <w:rStyle w:val="ae"/>
            <w:noProof/>
            <w:lang w:val="en-US"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Сведения</w:t>
        </w:r>
        <w:r w:rsidRPr="00AD22D9">
          <w:rPr>
            <w:rStyle w:val="ae"/>
            <w:noProof/>
            <w:lang w:val="en-US"/>
          </w:rPr>
          <w:t xml:space="preserve"> </w:t>
        </w:r>
        <w:r w:rsidRPr="00AD22D9">
          <w:rPr>
            <w:rStyle w:val="ae"/>
            <w:noProof/>
          </w:rPr>
          <w:t>о</w:t>
        </w:r>
        <w:r w:rsidRPr="00AD22D9">
          <w:rPr>
            <w:rStyle w:val="ae"/>
            <w:noProof/>
            <w:lang w:val="en-US"/>
          </w:rPr>
          <w:t xml:space="preserve"> Road Traffic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AE11CB" w14:textId="483CC9BB" w:rsidR="00387706" w:rsidRDefault="0038770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75" w:history="1">
        <w:r w:rsidRPr="00AD22D9">
          <w:rPr>
            <w:rStyle w:val="ae"/>
            <w:noProof/>
            <w:lang w:val="en-US"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Сведения</w:t>
        </w:r>
        <w:r w:rsidRPr="00AD22D9">
          <w:rPr>
            <w:rStyle w:val="ae"/>
            <w:noProof/>
            <w:lang w:val="en-US"/>
          </w:rPr>
          <w:t xml:space="preserve"> </w:t>
        </w:r>
        <w:r w:rsidRPr="00AD22D9">
          <w:rPr>
            <w:rStyle w:val="ae"/>
            <w:noProof/>
          </w:rPr>
          <w:t>о</w:t>
        </w:r>
        <w:r w:rsidRPr="00AD22D9">
          <w:rPr>
            <w:rStyle w:val="ae"/>
            <w:noProof/>
            <w:lang w:val="en-US"/>
          </w:rPr>
          <w:t xml:space="preserve"> Pedestrian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ED726F" w14:textId="174DE7D9" w:rsidR="00387706" w:rsidRDefault="00387706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standardContextual"/>
        </w:rPr>
      </w:pPr>
      <w:hyperlink w:anchor="_Toc223362376" w:history="1">
        <w:r w:rsidRPr="00AD22D9">
          <w:rPr>
            <w:rStyle w:val="ae"/>
          </w:rPr>
          <w:t>Постановка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_Toc223362376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A4BF66C" w14:textId="5C378097" w:rsidR="00387706" w:rsidRDefault="00387706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standardContextual"/>
        </w:rPr>
      </w:pPr>
      <w:hyperlink w:anchor="_Toc223362377" w:history="1">
        <w:r w:rsidRPr="00AD22D9">
          <w:rPr>
            <w:rStyle w:val="ae"/>
          </w:rPr>
          <w:t>2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  <w14:ligatures w14:val="standardContextual"/>
          </w:rPr>
          <w:tab/>
        </w:r>
        <w:r w:rsidRPr="00AD22D9">
          <w:rPr>
            <w:rStyle w:val="ae"/>
          </w:rPr>
          <w:t>Структура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_Toc223362377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F396EDD" w14:textId="1EA73467" w:rsidR="00387706" w:rsidRDefault="00387706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standardContextual"/>
        </w:rPr>
      </w:pPr>
      <w:hyperlink w:anchor="_Toc223362378" w:history="1">
        <w:r w:rsidRPr="00AD22D9">
          <w:rPr>
            <w:rStyle w:val="ae"/>
          </w:rPr>
          <w:t>3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  <w14:ligatures w14:val="standardContextual"/>
          </w:rPr>
          <w:tab/>
        </w:r>
        <w:r w:rsidRPr="00AD22D9">
          <w:rPr>
            <w:rStyle w:val="ae"/>
          </w:rPr>
          <w:t>Обзор и анализ методов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_Toc223362378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95F0820" w14:textId="74A2DCDF" w:rsidR="00387706" w:rsidRDefault="0038770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79" w:history="1">
        <w:r w:rsidRPr="00AD22D9">
          <w:rPr>
            <w:rStyle w:val="ae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Ввод данных об участке дорожного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C7866D" w14:textId="51FF37A9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0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Графическое изображение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7CAC0F" w14:textId="781DFD49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1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 названиях и местоположении дорог, сторон дорожного движения и количестве полос на каждой стороне дороги, ширине полосы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E19895" w14:textId="35C9CBA6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2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 перекрестке (в том числе о возможных направлениях движения автомобилей)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A783DC" w14:textId="3B5681C3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3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 местоположении остановок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7A992A" w14:textId="6B2F98C9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4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 местоположении парковок и способе парковки транспортных средств (параллельная/перпендикулярная)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52BF0A" w14:textId="1271B41F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5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об участниках дорожного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77DA38" w14:textId="3E1D7FE8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6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  <w:highlight w:val="red"/>
          </w:rPr>
          <w:t>Информация о светофоре (режим работы)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8FB6C4A" w14:textId="5BBA5D0B" w:rsidR="00387706" w:rsidRDefault="0038770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7" w:history="1">
        <w:r w:rsidRPr="00AD22D9">
          <w:rPr>
            <w:rStyle w:val="ae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(обработка)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0761379" w14:textId="1521AD19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8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движения транспортных средств по дорогам (с учетом сторон и полос дорожного движения);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CD5D276" w14:textId="6A67C524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89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движения транспортных средств на перекрестке как на пересечении дорог;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1F7D9F9" w14:textId="4DAF2556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90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движения с учётом работы светофора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C720EE1" w14:textId="307468F6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91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движения с учетом остановки транспортных средств на остановках;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B1BD62" w14:textId="705992FC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92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движения с учетом заезда транспортных средств на парковочные места.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3BB24F4" w14:textId="49BE5B1A" w:rsidR="00387706" w:rsidRDefault="0038770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93" w:history="1">
        <w:r w:rsidRPr="00AD22D9">
          <w:rPr>
            <w:rStyle w:val="ae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Визуализация (вывод)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D8581FF" w14:textId="410BF99D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94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Участка дорожного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5D92048" w14:textId="0EDAD8CC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95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Параметров/характеристик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5B81B62" w14:textId="4D16AA9E" w:rsidR="00387706" w:rsidRDefault="00387706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standardContextual"/>
        </w:rPr>
      </w:pPr>
      <w:hyperlink w:anchor="_Toc223362396" w:history="1">
        <w:r w:rsidRPr="00AD22D9">
          <w:rPr>
            <w:rStyle w:val="ae"/>
          </w:rPr>
          <w:t>4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  <w14:ligatures w14:val="standardContextual"/>
          </w:rPr>
          <w:tab/>
        </w:r>
        <w:r w:rsidRPr="00AD22D9">
          <w:rPr>
            <w:rStyle w:val="ae"/>
          </w:rPr>
          <w:t>Описание реализации применяемых методов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_Toc223362396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32FF6568" w14:textId="79AD121C" w:rsidR="00387706" w:rsidRDefault="0038770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97" w:history="1">
        <w:r w:rsidRPr="00AD22D9">
          <w:rPr>
            <w:rStyle w:val="ae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Ввод данных об участке дорожного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AE2025A" w14:textId="3716AD1C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98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Графическое изображение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B80F9AF" w14:textId="0A456D7D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399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 названиях и местоположении дорог, сторон дорожного движения и количестве полос на каждой стороне дороги, ширине полосы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DF770E3" w14:textId="4595D961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0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 перекрестке (в том числе о возможных направлениях движения автомобилей)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8B284C9" w14:textId="2CF08734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1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 местоположении остановок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39D086E" w14:textId="127DA48C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2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 местоположении парковок и способе парковки транспортных средств (параллельная/перпендикулярная)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A595600" w14:textId="198A676A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3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об участниках дорожного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045295F" w14:textId="4BC3E30A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4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Информация о светофоре (режим работы)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8510684" w14:textId="0ABB6EF1" w:rsidR="00387706" w:rsidRDefault="0038770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5" w:history="1">
        <w:r w:rsidRPr="00AD22D9">
          <w:rPr>
            <w:rStyle w:val="ae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(обработка)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773CA19" w14:textId="1909F669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6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движения транспортных средств по дорогам (с учетом сторон и полос дорожного движения);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01CFA3E" w14:textId="3A12A20E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7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движения транспортных средств на перекрестке как на пересечении дорог;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2B92293" w14:textId="5FBFB207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8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Моделирования движения с учётом работы светофора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370133B" w14:textId="0263C3D4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09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движения с учетом остановки транспортных средств на остановках;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D9E9041" w14:textId="1754329B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10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Моделирование движения с учетом заезда транспортных средств на парковочные места.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710F4F0" w14:textId="185C3E4D" w:rsidR="00387706" w:rsidRDefault="00387706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11" w:history="1">
        <w:r w:rsidRPr="00AD22D9">
          <w:rPr>
            <w:rStyle w:val="ae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Визуализация (вывод)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091879B" w14:textId="09CDB1B3" w:rsidR="00387706" w:rsidRDefault="00387706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362412" w:history="1">
        <w:r w:rsidRPr="00AD22D9">
          <w:rPr>
            <w:rStyle w:val="ae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AD22D9">
          <w:rPr>
            <w:rStyle w:val="ae"/>
            <w:noProof/>
          </w:rPr>
          <w:t>Участка дорожного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_Toc223362412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A0C3F37" w14:textId="75EB523F" w:rsidR="00387706" w:rsidRDefault="00387706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14:scene3d>
            <w14:camera w14:prst="orthographicFront"/>
            <w14:lightRig w14:rig="threePt" w14:dir="t">
              <w14:rot w14:lat="0" w14:lon="0" w14:rev="0"/>
            </w14:lightRig>
          </w14:scene3d>
          <w14:ligatures w14:val="standardContextual"/>
        </w:rPr>
      </w:pPr>
      <w:hyperlink w:anchor="_Toc223362413" w:history="1">
        <w:r w:rsidRPr="00AD22D9">
          <w:rPr>
            <w:rStyle w:val="ae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_Toc223362413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75</w:t>
        </w:r>
        <w:r>
          <w:rPr>
            <w:webHidden/>
          </w:rPr>
          <w:fldChar w:fldCharType="end"/>
        </w:r>
      </w:hyperlink>
    </w:p>
    <w:p w14:paraId="16C521E8" w14:textId="52E20F20" w:rsidR="00601C6A" w:rsidRDefault="00A90F38" w:rsidP="00601C6A">
      <w:pPr>
        <w:pStyle w:val="ad"/>
        <w:ind w:firstLine="0"/>
        <w:rPr>
          <w:b/>
          <w:bCs/>
        </w:rPr>
      </w:pPr>
      <w:r>
        <w:rPr>
          <w:bCs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fldChar w:fldCharType="end"/>
      </w:r>
    </w:p>
    <w:p w14:paraId="7F76ED41" w14:textId="77777777" w:rsidR="00347755" w:rsidRDefault="00347755" w:rsidP="00347755">
      <w:pPr>
        <w:pStyle w:val="1"/>
      </w:pPr>
      <w:bookmarkStart w:id="1" w:name="_Toc136276269"/>
      <w:bookmarkStart w:id="2" w:name="_Toc167783388"/>
      <w:bookmarkStart w:id="3" w:name="_Toc223362372"/>
      <w:r>
        <w:lastRenderedPageBreak/>
        <w:t>Теоретическая часть</w:t>
      </w:r>
      <w:bookmarkEnd w:id="1"/>
      <w:bookmarkEnd w:id="2"/>
      <w:bookmarkEnd w:id="3"/>
    </w:p>
    <w:p w14:paraId="1078DC83" w14:textId="77777777" w:rsidR="00347755" w:rsidRPr="009D7A35" w:rsidRDefault="00347755" w:rsidP="00347755">
      <w:pPr>
        <w:pStyle w:val="2"/>
        <w:rPr>
          <w:b w:val="0"/>
          <w:bCs w:val="0"/>
        </w:rPr>
      </w:pPr>
      <w:bookmarkStart w:id="4" w:name="_Toc136276270"/>
      <w:bookmarkStart w:id="5" w:name="_Toc167783389"/>
      <w:bookmarkStart w:id="6" w:name="_Toc223362373"/>
      <w:r w:rsidRPr="009D7A35">
        <w:rPr>
          <w:b w:val="0"/>
          <w:bCs w:val="0"/>
        </w:rPr>
        <w:t xml:space="preserve">Среда имитационного моделирования </w:t>
      </w:r>
      <w:proofErr w:type="spellStart"/>
      <w:r w:rsidRPr="009D7A35">
        <w:rPr>
          <w:b w:val="0"/>
          <w:bCs w:val="0"/>
          <w:lang w:val="en-US"/>
        </w:rPr>
        <w:t>AnyLogic</w:t>
      </w:r>
      <w:bookmarkEnd w:id="4"/>
      <w:bookmarkEnd w:id="5"/>
      <w:bookmarkEnd w:id="6"/>
      <w:proofErr w:type="spellEnd"/>
    </w:p>
    <w:p w14:paraId="07B057D9" w14:textId="59DD83F0" w:rsidR="00347755" w:rsidRPr="00F358C8" w:rsidRDefault="00347755" w:rsidP="00347755">
      <w:pPr>
        <w:pStyle w:val="ad"/>
      </w:pPr>
      <w:r w:rsidRPr="00F358C8">
        <w:t xml:space="preserve">Пакет </w:t>
      </w:r>
      <w:proofErr w:type="spellStart"/>
      <w:r w:rsidRPr="00F358C8">
        <w:t>AnyLogic</w:t>
      </w:r>
      <w:proofErr w:type="spellEnd"/>
      <w:r w:rsidRPr="00F358C8">
        <w:t xml:space="preserve"> – профессиональный инструмент нового поколения, который предназначен для разра</w:t>
      </w:r>
      <w:r>
        <w:t>ботки и исследования имитацион</w:t>
      </w:r>
      <w:r w:rsidRPr="00F358C8">
        <w:t>ных моделей.</w:t>
      </w:r>
    </w:p>
    <w:p w14:paraId="1326D389" w14:textId="77777777" w:rsidR="00347755" w:rsidRPr="00F358C8" w:rsidRDefault="00347755" w:rsidP="00347755">
      <w:pPr>
        <w:pStyle w:val="ad"/>
      </w:pPr>
      <w:proofErr w:type="spellStart"/>
      <w:r w:rsidRPr="00F358C8">
        <w:t>AnyLogic</w:t>
      </w:r>
      <w:proofErr w:type="spellEnd"/>
      <w:r w:rsidRPr="00F358C8">
        <w:t xml:space="preserve"> был разработан на основе но</w:t>
      </w:r>
      <w:r>
        <w:t>вых идей в области информацион</w:t>
      </w:r>
      <w:r w:rsidRPr="00F358C8">
        <w:t>ных технологий, теории параллельных взаимодействующих процессов и теории гибридных систем. Благодаря этим идеям чрезвычайно упрощается построение сложных имитационных моделей, имеется возможность использования одного инструмента при изучении различных стилей моделирования.</w:t>
      </w:r>
    </w:p>
    <w:p w14:paraId="538DEEFB" w14:textId="77777777" w:rsidR="00347755" w:rsidRPr="00F358C8" w:rsidRDefault="00347755" w:rsidP="00347755">
      <w:pPr>
        <w:pStyle w:val="ad"/>
      </w:pPr>
      <w:r w:rsidRPr="00F358C8">
        <w:t>Программный инструмен</w:t>
      </w:r>
      <w:r>
        <w:t xml:space="preserve">т </w:t>
      </w:r>
      <w:proofErr w:type="spellStart"/>
      <w:r>
        <w:t>AnyLogic</w:t>
      </w:r>
      <w:proofErr w:type="spellEnd"/>
      <w:r>
        <w:t xml:space="preserve"> основан на объектно-</w:t>
      </w:r>
      <w:r w:rsidRPr="00F358C8">
        <w:t>ориентированной концепции. Другой ба</w:t>
      </w:r>
      <w:r>
        <w:t>зовой концепцией является пред</w:t>
      </w:r>
      <w:r w:rsidRPr="00F358C8">
        <w:t>ставление модели как набора взаимодейств</w:t>
      </w:r>
      <w:r>
        <w:t>ующих, параллельно функциони</w:t>
      </w:r>
      <w:r w:rsidRPr="00F358C8">
        <w:t xml:space="preserve">рующих активностей. Активный объект в </w:t>
      </w:r>
      <w:proofErr w:type="spellStart"/>
      <w:r w:rsidRPr="00F358C8">
        <w:t>AnyLogic</w:t>
      </w:r>
      <w:proofErr w:type="spellEnd"/>
      <w:r w:rsidRPr="00F358C8">
        <w:t xml:space="preserve"> – это объект со своим собственным функционированием, взаимодействующий с окружением. Он может включать в себя любое количество экземпляров других активных объектов.</w:t>
      </w:r>
    </w:p>
    <w:p w14:paraId="07160694" w14:textId="77777777" w:rsidR="00347755" w:rsidRPr="00F358C8" w:rsidRDefault="00347755" w:rsidP="00347755">
      <w:pPr>
        <w:pStyle w:val="ad"/>
      </w:pPr>
      <w:r w:rsidRPr="00F358C8">
        <w:t>Графическая среда моделирования по</w:t>
      </w:r>
      <w:r>
        <w:t>ддерживает проектирование, раз</w:t>
      </w:r>
      <w:r w:rsidRPr="00F358C8">
        <w:t>работку, документирование модели, выпо</w:t>
      </w:r>
      <w:r>
        <w:t>лнение компьютерных эксперимен</w:t>
      </w:r>
      <w:r w:rsidRPr="00F358C8">
        <w:t>тов, оптимизацию параметров относительно некоторого критерия.</w:t>
      </w:r>
    </w:p>
    <w:p w14:paraId="730704C0" w14:textId="77777777" w:rsidR="00347755" w:rsidRPr="00F358C8" w:rsidRDefault="00347755" w:rsidP="00347755">
      <w:pPr>
        <w:pStyle w:val="ad"/>
      </w:pPr>
      <w:r w:rsidRPr="00F358C8">
        <w:t>При разработке модели можно исполь</w:t>
      </w:r>
      <w:r>
        <w:t>зовать элементы визуальной гра</w:t>
      </w:r>
      <w:r w:rsidRPr="00F358C8">
        <w:t>фики: диаграммы состояний (</w:t>
      </w:r>
      <w:proofErr w:type="spellStart"/>
      <w:r w:rsidRPr="00F358C8">
        <w:t>стейтчарты</w:t>
      </w:r>
      <w:proofErr w:type="spellEnd"/>
      <w:r w:rsidRPr="00F358C8">
        <w:t>), сигналы, события (таймеры), порты и т.д.; синхронное и асинхронное планиро</w:t>
      </w:r>
      <w:r>
        <w:t>вание событий; библиотеки актив</w:t>
      </w:r>
      <w:r w:rsidRPr="00F358C8">
        <w:t>ных объектов.</w:t>
      </w:r>
    </w:p>
    <w:p w14:paraId="23606203" w14:textId="77777777" w:rsidR="00347755" w:rsidRPr="00F358C8" w:rsidRDefault="00347755" w:rsidP="00347755">
      <w:pPr>
        <w:pStyle w:val="ad"/>
      </w:pPr>
      <w:r w:rsidRPr="00F358C8">
        <w:t xml:space="preserve">При разработке модели на </w:t>
      </w:r>
      <w:proofErr w:type="spellStart"/>
      <w:r w:rsidRPr="00F358C8">
        <w:t>AnyLogic</w:t>
      </w:r>
      <w:proofErr w:type="spellEnd"/>
      <w:r w:rsidRPr="00F358C8">
        <w:t xml:space="preserve"> можно использовать концепции и средства из нескольких классических областей имитационного модели</w:t>
      </w:r>
      <w:r>
        <w:t>рования</w:t>
      </w:r>
      <w:r w:rsidRPr="00F358C8">
        <w:t>: динамических систем, дискретно-событийно</w:t>
      </w:r>
      <w:r>
        <w:t xml:space="preserve">го моделирования, системной динамики, </w:t>
      </w:r>
      <w:proofErr w:type="spellStart"/>
      <w:r w:rsidRPr="00F358C8">
        <w:t>агентного</w:t>
      </w:r>
      <w:proofErr w:type="spellEnd"/>
      <w:r w:rsidRPr="00F358C8">
        <w:t xml:space="preserve"> моделирования. Кроме того</w:t>
      </w:r>
      <w:r>
        <w:t xml:space="preserve">, </w:t>
      </w:r>
      <w:proofErr w:type="spellStart"/>
      <w:r>
        <w:t>AnyLogic</w:t>
      </w:r>
      <w:proofErr w:type="spellEnd"/>
      <w:r>
        <w:t xml:space="preserve"> позволяет интегриро</w:t>
      </w:r>
      <w:r w:rsidRPr="00F358C8">
        <w:t>вать различные подходы с целью получить б</w:t>
      </w:r>
      <w:r>
        <w:t>олее полную картину взаимодейст</w:t>
      </w:r>
      <w:r w:rsidRPr="00F358C8">
        <w:t>вия сложных процессов различной природы.</w:t>
      </w:r>
    </w:p>
    <w:p w14:paraId="7365591A" w14:textId="1CBB6965" w:rsidR="00347755" w:rsidRPr="009D7A35" w:rsidRDefault="000B6EF2" w:rsidP="00347755">
      <w:pPr>
        <w:pStyle w:val="2"/>
        <w:rPr>
          <w:b w:val="0"/>
          <w:bCs w:val="0"/>
          <w:lang w:val="en-US"/>
        </w:rPr>
      </w:pPr>
      <w:bookmarkStart w:id="7" w:name="_Toc223362374"/>
      <w:r w:rsidRPr="009D7A35">
        <w:rPr>
          <w:b w:val="0"/>
          <w:bCs w:val="0"/>
        </w:rPr>
        <w:lastRenderedPageBreak/>
        <w:t>Сведения</w:t>
      </w:r>
      <w:r w:rsidRPr="009D7A35">
        <w:rPr>
          <w:b w:val="0"/>
          <w:bCs w:val="0"/>
          <w:lang w:val="en-US"/>
        </w:rPr>
        <w:t xml:space="preserve"> </w:t>
      </w:r>
      <w:r w:rsidRPr="009D7A35">
        <w:rPr>
          <w:b w:val="0"/>
          <w:bCs w:val="0"/>
        </w:rPr>
        <w:t>о</w:t>
      </w:r>
      <w:r w:rsidRPr="009D7A35">
        <w:rPr>
          <w:b w:val="0"/>
          <w:bCs w:val="0"/>
          <w:lang w:val="en-US"/>
        </w:rPr>
        <w:t xml:space="preserve"> Road Traffic Library</w:t>
      </w:r>
      <w:bookmarkEnd w:id="7"/>
    </w:p>
    <w:p w14:paraId="11EC01E4" w14:textId="77777777" w:rsidR="00392918" w:rsidRDefault="00347755" w:rsidP="00392918">
      <w:pPr>
        <w:pStyle w:val="ad"/>
      </w:pPr>
      <w:r>
        <w:t>Библиотека дорожного движения — это инструмент планирования и организации транспортных потоков. В моделях дорожного движения имитируется перемещение машин по улицам и автомагистралям, включая такие элементы как перекрестки, круговое движение, автостоянки и остановки общественного транспорта. Возможности библиотеки позволят решить следующие задачи:</w:t>
      </w:r>
    </w:p>
    <w:p w14:paraId="2790C3E1" w14:textId="77777777" w:rsidR="00392918" w:rsidRDefault="00347755" w:rsidP="00347755">
      <w:pPr>
        <w:pStyle w:val="ad"/>
        <w:numPr>
          <w:ilvl w:val="0"/>
          <w:numId w:val="52"/>
        </w:numPr>
      </w:pPr>
      <w:r>
        <w:t>Планирование дорог и автомагистралей.</w:t>
      </w:r>
    </w:p>
    <w:p w14:paraId="27537E8F" w14:textId="77777777" w:rsidR="00392918" w:rsidRDefault="00347755" w:rsidP="00347755">
      <w:pPr>
        <w:pStyle w:val="ad"/>
        <w:numPr>
          <w:ilvl w:val="0"/>
          <w:numId w:val="52"/>
        </w:numPr>
      </w:pPr>
      <w:r>
        <w:t>Оценка загруженности и пропускной способности дорог.</w:t>
      </w:r>
    </w:p>
    <w:p w14:paraId="36D4C708" w14:textId="77777777" w:rsidR="00392918" w:rsidRDefault="00347755" w:rsidP="00347755">
      <w:pPr>
        <w:pStyle w:val="ad"/>
        <w:numPr>
          <w:ilvl w:val="0"/>
          <w:numId w:val="52"/>
        </w:numPr>
      </w:pPr>
      <w:r>
        <w:t>Оптимизация фаз светофоров.</w:t>
      </w:r>
    </w:p>
    <w:p w14:paraId="695C0FCA" w14:textId="2D808756" w:rsidR="00347755" w:rsidRDefault="00347755" w:rsidP="00347755">
      <w:pPr>
        <w:pStyle w:val="ad"/>
        <w:numPr>
          <w:ilvl w:val="0"/>
          <w:numId w:val="52"/>
        </w:numPr>
      </w:pPr>
      <w:r>
        <w:t>Интеграция общественных зданий в дорожную сеть.</w:t>
      </w:r>
    </w:p>
    <w:p w14:paraId="43DC4D8C" w14:textId="77777777" w:rsidR="00347755" w:rsidRDefault="00347755" w:rsidP="00F768B4">
      <w:pPr>
        <w:pStyle w:val="ad"/>
      </w:pPr>
      <w:r>
        <w:t>Каждое транспортное средство моделируется в виде агента, который имеет индивидуальные физические параметры, такие как длина, скорость и ускорение. Поведение ТС моделируется с помощью диаграмм процессов, которые легко создавать благодаря функции «</w:t>
      </w:r>
      <w:proofErr w:type="spellStart"/>
      <w:r>
        <w:t>drag-and-drop</w:t>
      </w:r>
      <w:proofErr w:type="spellEnd"/>
      <w:r>
        <w:t>». Точное отражение в модели реальной дорожной ситуации имеет решающее значение для оценки эффективности всей дорожной сети.</w:t>
      </w:r>
    </w:p>
    <w:p w14:paraId="7597DBA2" w14:textId="77777777" w:rsidR="00347755" w:rsidRDefault="00347755" w:rsidP="00F768B4">
      <w:pPr>
        <w:pStyle w:val="ad"/>
      </w:pPr>
      <w:r>
        <w:t>Библиотека предоставляет пользователю инструменты для моделирования перекрестков неравнозначных дорог, светофоров, пешеходных переходов, автобусных остановок и автостоянок.</w:t>
      </w:r>
    </w:p>
    <w:p w14:paraId="5DD1C5A5" w14:textId="77777777" w:rsidR="00347755" w:rsidRDefault="00347755" w:rsidP="00F768B4">
      <w:pPr>
        <w:pStyle w:val="ad"/>
      </w:pPr>
      <w:r>
        <w:t>Алгоритмы библиотеки работают в соответствии с базовыми принципами дорожного движения, такими как ограничения скорости, выбор наименее загруженной полосы, правила проезда слияния дорог и избегание столкновений.</w:t>
      </w:r>
    </w:p>
    <w:p w14:paraId="53982514" w14:textId="77777777" w:rsidR="00347755" w:rsidRDefault="00347755" w:rsidP="00F768B4">
      <w:pPr>
        <w:pStyle w:val="ad"/>
      </w:pPr>
      <w:r>
        <w:t>Карта пробок на дорогах необходима для графического отображения загруженности дороги и сбора статистики.</w:t>
      </w:r>
    </w:p>
    <w:p w14:paraId="0ED35DD0" w14:textId="77777777" w:rsidR="00347755" w:rsidRDefault="00347755" w:rsidP="00F768B4">
      <w:pPr>
        <w:pStyle w:val="ad"/>
      </w:pPr>
      <w:proofErr w:type="spellStart"/>
      <w:r>
        <w:t>AnyLogic</w:t>
      </w:r>
      <w:proofErr w:type="spellEnd"/>
      <w:r>
        <w:t xml:space="preserve"> позволяет пользователям преобразовывать </w:t>
      </w:r>
      <w:proofErr w:type="spellStart"/>
      <w:r>
        <w:t>шейп</w:t>
      </w:r>
      <w:proofErr w:type="spellEnd"/>
      <w:r>
        <w:t xml:space="preserve">-файлы ГИС с данными по существующим дорогам в элементы разметки пространства </w:t>
      </w:r>
      <w:proofErr w:type="spellStart"/>
      <w:r>
        <w:t>AnyLogic</w:t>
      </w:r>
      <w:proofErr w:type="spellEnd"/>
      <w:r>
        <w:t xml:space="preserve">. Таким образом, дорожная сеть в </w:t>
      </w:r>
      <w:proofErr w:type="spellStart"/>
      <w:r>
        <w:t>AnyLogic</w:t>
      </w:r>
      <w:proofErr w:type="spellEnd"/>
      <w:r>
        <w:t xml:space="preserve"> рисуется по карте автоматически.</w:t>
      </w:r>
    </w:p>
    <w:p w14:paraId="5DC2BD77" w14:textId="77777777" w:rsidR="00347755" w:rsidRDefault="00347755" w:rsidP="00F768B4">
      <w:pPr>
        <w:pStyle w:val="ad"/>
      </w:pPr>
      <w:r>
        <w:lastRenderedPageBreak/>
        <w:t>Для наглядности в моделях дорожного движения можно создавать 2D- и 3D-анимацию.</w:t>
      </w:r>
    </w:p>
    <w:p w14:paraId="077C5E55" w14:textId="54183FBA" w:rsidR="006633AF" w:rsidRDefault="006633AF" w:rsidP="00F768B4">
      <w:pPr>
        <w:pStyle w:val="ad"/>
        <w:rPr>
          <w:lang w:val="en-US"/>
        </w:rPr>
      </w:pPr>
      <w:r>
        <w:t>Библиотека включает в себя</w:t>
      </w:r>
      <w:r>
        <w:rPr>
          <w:lang w:val="en-US"/>
        </w:rPr>
        <w:t>:</w:t>
      </w:r>
    </w:p>
    <w:p w14:paraId="753A5F2C" w14:textId="4AD25E39" w:rsidR="006633AF" w:rsidRPr="006633AF" w:rsidRDefault="006633AF" w:rsidP="006633AF">
      <w:pPr>
        <w:pStyle w:val="ad"/>
        <w:numPr>
          <w:ilvl w:val="0"/>
          <w:numId w:val="52"/>
        </w:numPr>
      </w:pPr>
      <w:r w:rsidRPr="006633AF">
        <w:t>графические элементы разметки пространства для рисования дорожных сетей (дорога, перекресток, автобусная остановка, парковка, стоп-линия)</w:t>
      </w:r>
      <w:r w:rsidRPr="006633AF">
        <w:t>;</w:t>
      </w:r>
    </w:p>
    <w:p w14:paraId="4EBB7541" w14:textId="7BD52BBB" w:rsidR="006633AF" w:rsidRPr="006633AF" w:rsidRDefault="006633AF" w:rsidP="006633AF">
      <w:pPr>
        <w:pStyle w:val="ad"/>
        <w:numPr>
          <w:ilvl w:val="0"/>
          <w:numId w:val="52"/>
        </w:numPr>
      </w:pPr>
      <w:r w:rsidRPr="006633AF">
        <w:t>выбор пути автомобиля с учетом ограничений скорости, логики смены полос, выбора менее загруженной полосы, обнаружения (возможных) столкновений и принятия мер по их избеганию на перекрестках</w:t>
      </w:r>
      <w:r w:rsidRPr="006633AF">
        <w:t>;</w:t>
      </w:r>
    </w:p>
    <w:p w14:paraId="3F1ACB8D" w14:textId="663B9F34" w:rsidR="006633AF" w:rsidRPr="006633AF" w:rsidRDefault="006633AF" w:rsidP="006633AF">
      <w:pPr>
        <w:pStyle w:val="ad"/>
        <w:numPr>
          <w:ilvl w:val="0"/>
          <w:numId w:val="52"/>
        </w:numPr>
      </w:pPr>
      <w:r w:rsidRPr="006633AF">
        <w:t>возможность задания различных типов автомобилей со специфическими атрибутами и анимацией</w:t>
      </w:r>
      <w:r w:rsidRPr="006633AF">
        <w:t>.</w:t>
      </w:r>
    </w:p>
    <w:p w14:paraId="635A60BF" w14:textId="0FB4EDC4" w:rsidR="006633AF" w:rsidRPr="009D7A35" w:rsidRDefault="006633AF" w:rsidP="006633AF">
      <w:pPr>
        <w:pStyle w:val="2"/>
        <w:rPr>
          <w:b w:val="0"/>
          <w:bCs w:val="0"/>
          <w:lang w:val="en-US"/>
        </w:rPr>
      </w:pPr>
      <w:bookmarkStart w:id="8" w:name="_Toc223362375"/>
      <w:r w:rsidRPr="009D7A35">
        <w:rPr>
          <w:b w:val="0"/>
          <w:bCs w:val="0"/>
        </w:rPr>
        <w:t>Сведения</w:t>
      </w:r>
      <w:r w:rsidRPr="009D7A35">
        <w:rPr>
          <w:b w:val="0"/>
          <w:bCs w:val="0"/>
          <w:lang w:val="en-US"/>
        </w:rPr>
        <w:t xml:space="preserve"> </w:t>
      </w:r>
      <w:r w:rsidRPr="009D7A35">
        <w:rPr>
          <w:b w:val="0"/>
          <w:bCs w:val="0"/>
        </w:rPr>
        <w:t>о</w:t>
      </w:r>
      <w:r w:rsidRPr="009D7A35">
        <w:rPr>
          <w:b w:val="0"/>
          <w:bCs w:val="0"/>
          <w:lang w:val="en-US"/>
        </w:rPr>
        <w:t xml:space="preserve"> </w:t>
      </w:r>
      <w:r w:rsidRPr="009D7A35">
        <w:rPr>
          <w:b w:val="0"/>
          <w:bCs w:val="0"/>
          <w:lang w:val="en-US"/>
        </w:rPr>
        <w:t>Pedestrian Library</w:t>
      </w:r>
      <w:bookmarkEnd w:id="8"/>
    </w:p>
    <w:p w14:paraId="74A9724B" w14:textId="2032E3C7" w:rsidR="006633AF" w:rsidRPr="006633AF" w:rsidRDefault="00C7093E" w:rsidP="00C7093E">
      <w:pPr>
        <w:pStyle w:val="ad"/>
      </w:pPr>
      <w:proofErr w:type="spellStart"/>
      <w:r w:rsidRPr="00C7093E">
        <w:t>PedestrianLibrary</w:t>
      </w:r>
      <w:proofErr w:type="spellEnd"/>
      <w:r w:rsidRPr="00C7093E">
        <w:t xml:space="preserve"> (Пешеходная библиотека) упрощает моделирование пешеходных потоков в «физической» окружающей среде, помогает создавать модели станций метро, стадионов, музеев. Модели позволяют собирать статистику плотности пешеходов в различных областях, обнаруживать потенциальные проблемы с внутренней геометрией, например, эффект добавления слишком большого числа препятствий. Модели движения пешеходов состоят из двух составляющих — среды и поведения. Под средой подразумеваются объекты физической среды — стены, различные области, сервисы, очереди и т.д. Пешеходы моделируются как взаимодействующие агенты со сложным поведением. Поведение пешеходов задается блок-схемой. Это вс</w:t>
      </w:r>
      <w:r w:rsidR="00F9155F">
        <w:t>е</w:t>
      </w:r>
      <w:r w:rsidRPr="00C7093E">
        <w:t xml:space="preserve"> нужно для того, что на этапе проектирования крупных общественных объектов важно оценить их вместительность и пропускную способность, составить планы эвакуации.</w:t>
      </w:r>
    </w:p>
    <w:p w14:paraId="6E8647D5" w14:textId="77777777" w:rsidR="006633AF" w:rsidRPr="006633AF" w:rsidRDefault="006633AF" w:rsidP="006633AF">
      <w:pPr>
        <w:pStyle w:val="ad"/>
        <w:ind w:firstLine="0"/>
      </w:pPr>
    </w:p>
    <w:p w14:paraId="61E13798" w14:textId="783F057C" w:rsidR="00D7677E" w:rsidRPr="00D7677E" w:rsidRDefault="00E0268C" w:rsidP="00E44327">
      <w:pPr>
        <w:pStyle w:val="1"/>
        <w:numPr>
          <w:ilvl w:val="0"/>
          <w:numId w:val="0"/>
        </w:numPr>
        <w:ind w:left="851"/>
      </w:pPr>
      <w:bookmarkStart w:id="9" w:name="_Toc136276274"/>
      <w:bookmarkStart w:id="10" w:name="_Toc167783392"/>
      <w:bookmarkStart w:id="11" w:name="_Toc223362376"/>
      <w:r>
        <w:lastRenderedPageBreak/>
        <w:t>Постановка задачи</w:t>
      </w:r>
      <w:bookmarkEnd w:id="9"/>
      <w:bookmarkEnd w:id="10"/>
      <w:bookmarkEnd w:id="11"/>
    </w:p>
    <w:p w14:paraId="16C1093E" w14:textId="01695A37" w:rsidR="00943085" w:rsidRDefault="00943085" w:rsidP="00943085">
      <w:pPr>
        <w:pStyle w:val="ad"/>
      </w:pPr>
      <w:r w:rsidRPr="00C7093E">
        <w:t>Целью</w:t>
      </w:r>
      <w:r>
        <w:t xml:space="preserve"> лабораторной работы является изучение среды имитационного моделирования </w:t>
      </w:r>
      <w:proofErr w:type="spellStart"/>
      <w:r>
        <w:rPr>
          <w:lang w:val="en-US"/>
        </w:rPr>
        <w:t>AnyLogic</w:t>
      </w:r>
      <w:proofErr w:type="spellEnd"/>
      <w:r w:rsidRPr="00803A75">
        <w:t xml:space="preserve"> </w:t>
      </w:r>
      <w:r>
        <w:t>и её возможностей в плане моделирования участков дорожного движения, изучение свойств и принципов функционирования объектов и блоков библиотеки дорожного движения</w:t>
      </w:r>
      <w:r w:rsidR="00C7093E">
        <w:t xml:space="preserve"> и пешеходной библиотеки.</w:t>
      </w:r>
    </w:p>
    <w:p w14:paraId="3A9F1DA6" w14:textId="2BA38A1E" w:rsidR="00FD2EF3" w:rsidRDefault="00943085" w:rsidP="00943085">
      <w:pPr>
        <w:pStyle w:val="ad"/>
      </w:pPr>
      <w:r w:rsidRPr="00C7093E">
        <w:t>Задачей</w:t>
      </w:r>
      <w:r>
        <w:rPr>
          <w:iCs/>
        </w:rPr>
        <w:t xml:space="preserve"> является визуализация движения и разъезда транспортных средств на конкретном перекрёстке</w:t>
      </w:r>
      <w:r w:rsidR="00F9155F">
        <w:rPr>
          <w:iCs/>
        </w:rPr>
        <w:t xml:space="preserve"> и визуализация функционирования объекта ТСК Свердловский</w:t>
      </w:r>
      <w:r>
        <w:rPr>
          <w:iCs/>
        </w:rPr>
        <w:t xml:space="preserve">. Перекрёстки – пересечение улиц </w:t>
      </w:r>
      <w:r w:rsidR="00C7093E">
        <w:rPr>
          <w:iCs/>
        </w:rPr>
        <w:t>Свердлова</w:t>
      </w:r>
      <w:r>
        <w:rPr>
          <w:iCs/>
        </w:rPr>
        <w:t xml:space="preserve"> и </w:t>
      </w:r>
      <w:r w:rsidR="00C7093E">
        <w:rPr>
          <w:iCs/>
        </w:rPr>
        <w:t>Гоголя</w:t>
      </w:r>
      <w:r>
        <w:rPr>
          <w:iCs/>
        </w:rPr>
        <w:t xml:space="preserve">. Вблизи перекрёстка находятся </w:t>
      </w:r>
      <w:r w:rsidR="00C7093E">
        <w:rPr>
          <w:iCs/>
        </w:rPr>
        <w:t xml:space="preserve">автобусная </w:t>
      </w:r>
      <w:r>
        <w:rPr>
          <w:iCs/>
        </w:rPr>
        <w:t>остановка (отмечена красным на спутниковом снимке)</w:t>
      </w:r>
      <w:r w:rsidR="00F9155F">
        <w:rPr>
          <w:iCs/>
        </w:rPr>
        <w:t>,</w:t>
      </w:r>
      <w:r>
        <w:rPr>
          <w:iCs/>
        </w:rPr>
        <w:t xml:space="preserve"> одна парковка</w:t>
      </w:r>
      <w:r w:rsidR="00C7093E">
        <w:rPr>
          <w:iCs/>
        </w:rPr>
        <w:t xml:space="preserve"> возле ТСК Свердловский</w:t>
      </w:r>
      <w:r>
        <w:rPr>
          <w:iCs/>
        </w:rPr>
        <w:t xml:space="preserve"> (отмечена голубым) </w:t>
      </w:r>
      <w:r w:rsidR="00F9155F">
        <w:rPr>
          <w:iCs/>
        </w:rPr>
        <w:t xml:space="preserve">и сам объект моделирования ТСК Свердловский (отмечен зеленым) </w:t>
      </w:r>
      <w:r w:rsidR="004B46B1">
        <w:rPr>
          <w:iCs/>
        </w:rPr>
        <w:t>(</w:t>
      </w:r>
      <w:r w:rsidR="00F9155F">
        <w:rPr>
          <w:iCs/>
        </w:rPr>
        <w:fldChar w:fldCharType="begin"/>
      </w:r>
      <w:r w:rsidR="00F9155F">
        <w:rPr>
          <w:iCs/>
        </w:rPr>
        <w:instrText xml:space="preserve"> REF _Ref129636013 \h </w:instrText>
      </w:r>
      <w:r w:rsidR="00F9155F">
        <w:rPr>
          <w:iCs/>
        </w:rPr>
      </w:r>
      <w:r w:rsidR="00F9155F">
        <w:rPr>
          <w:iCs/>
        </w:rPr>
        <w:fldChar w:fldCharType="separate"/>
      </w:r>
      <w:r w:rsidR="00F9155F">
        <w:t xml:space="preserve">Рисунок </w:t>
      </w:r>
      <w:r w:rsidR="00F9155F">
        <w:rPr>
          <w:noProof/>
        </w:rPr>
        <w:t>1</w:t>
      </w:r>
      <w:r w:rsidR="00F9155F">
        <w:rPr>
          <w:iCs/>
        </w:rPr>
        <w:fldChar w:fldCharType="end"/>
      </w:r>
      <w:r w:rsidR="004B46B1">
        <w:rPr>
          <w:iCs/>
        </w:rPr>
        <w:t xml:space="preserve">). </w:t>
      </w:r>
      <w:r>
        <w:rPr>
          <w:iCs/>
        </w:rPr>
        <w:t xml:space="preserve">В перекрестке сходятся четыре дороги – </w:t>
      </w:r>
      <w:r>
        <w:rPr>
          <w:lang w:eastAsia="en-US"/>
        </w:rPr>
        <w:t xml:space="preserve">северная часть </w:t>
      </w:r>
      <w:r w:rsidR="00C7093E">
        <w:t>Гоголя</w:t>
      </w:r>
      <w:r>
        <w:t xml:space="preserve"> (</w:t>
      </w:r>
      <w:r w:rsidR="00C7093E">
        <w:rPr>
          <w:lang w:eastAsia="en-US"/>
        </w:rPr>
        <w:t>3 полосы одностороннего движения</w:t>
      </w:r>
      <w:r>
        <w:t xml:space="preserve">), </w:t>
      </w:r>
      <w:r>
        <w:rPr>
          <w:lang w:eastAsia="en-US"/>
        </w:rPr>
        <w:t xml:space="preserve">южная часть </w:t>
      </w:r>
      <w:r w:rsidR="00C7093E">
        <w:t>Гоголя</w:t>
      </w:r>
      <w:r>
        <w:t xml:space="preserve"> (</w:t>
      </w:r>
      <w:r w:rsidR="00C7093E">
        <w:rPr>
          <w:lang w:eastAsia="en-US"/>
        </w:rPr>
        <w:t>3 полосы одностороннего движения</w:t>
      </w:r>
      <w:r>
        <w:t xml:space="preserve">), </w:t>
      </w:r>
      <w:r>
        <w:rPr>
          <w:lang w:eastAsia="en-US"/>
        </w:rPr>
        <w:t xml:space="preserve">восточная часть </w:t>
      </w:r>
      <w:r w:rsidR="00C7093E">
        <w:t>Свердлова</w:t>
      </w:r>
      <w:r>
        <w:t xml:space="preserve"> (</w:t>
      </w:r>
      <w:r>
        <w:rPr>
          <w:lang w:eastAsia="en-US"/>
        </w:rPr>
        <w:t xml:space="preserve">по </w:t>
      </w:r>
      <w:r w:rsidR="00C7093E">
        <w:rPr>
          <w:lang w:eastAsia="en-US"/>
        </w:rPr>
        <w:t>две</w:t>
      </w:r>
      <w:r>
        <w:rPr>
          <w:lang w:eastAsia="en-US"/>
        </w:rPr>
        <w:t xml:space="preserve"> полосы с каждой стороны</w:t>
      </w:r>
      <w:r>
        <w:t xml:space="preserve">), </w:t>
      </w:r>
      <w:r>
        <w:rPr>
          <w:lang w:eastAsia="en-US"/>
        </w:rPr>
        <w:t xml:space="preserve">западная часть </w:t>
      </w:r>
      <w:r w:rsidR="00C7093E">
        <w:t>Свердлова</w:t>
      </w:r>
      <w:r>
        <w:t xml:space="preserve"> (</w:t>
      </w:r>
      <w:r w:rsidR="00C7093E">
        <w:rPr>
          <w:lang w:eastAsia="en-US"/>
        </w:rPr>
        <w:t>четыре полосы одностороннего движения</w:t>
      </w:r>
      <w:r>
        <w:t xml:space="preserve">). </w:t>
      </w:r>
    </w:p>
    <w:p w14:paraId="12117D54" w14:textId="77777777" w:rsidR="00C7093E" w:rsidRDefault="00C7093E" w:rsidP="00943085">
      <w:pPr>
        <w:pStyle w:val="ad"/>
        <w:rPr>
          <w:iCs/>
        </w:rPr>
      </w:pPr>
    </w:p>
    <w:p w14:paraId="4052B934" w14:textId="77777777" w:rsidR="005A5E39" w:rsidRDefault="00F9155F" w:rsidP="005A5E39">
      <w:pPr>
        <w:pStyle w:val="ad"/>
        <w:keepNext/>
        <w:ind w:firstLine="0"/>
        <w:jc w:val="center"/>
      </w:pPr>
      <w:r>
        <w:rPr>
          <w:iCs/>
          <w:noProof/>
        </w:rPr>
        <w:lastRenderedPageBreak/>
        <w:drawing>
          <wp:inline distT="0" distB="0" distL="0" distR="0" wp14:anchorId="418FD50B" wp14:editId="41A5D53A">
            <wp:extent cx="6191885" cy="5393690"/>
            <wp:effectExtent l="0" t="0" r="0" b="0"/>
            <wp:docPr id="7204421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2111" name="Рисунок 720442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5C41" w14:textId="0639E745" w:rsidR="004B46B1" w:rsidRPr="00587073" w:rsidRDefault="005A5E39" w:rsidP="005A5E39">
      <w:pPr>
        <w:pStyle w:val="ac"/>
        <w:rPr>
          <w:iCs/>
        </w:rPr>
      </w:pPr>
      <w:r>
        <w:t xml:space="preserve">Рисунок </w:t>
      </w:r>
      <w:fldSimple w:instr=" SEQ Рисунок \* ARABIC ">
        <w:r w:rsidR="00D9477E">
          <w:rPr>
            <w:noProof/>
          </w:rPr>
          <w:t>1</w:t>
        </w:r>
      </w:fldSimple>
      <w:r>
        <w:t xml:space="preserve"> – </w:t>
      </w:r>
      <w:r>
        <w:t>Спутниковый снимок перекрёстка, остановки, парковки</w:t>
      </w:r>
      <w:r w:rsidRPr="00F9155F">
        <w:t xml:space="preserve"> </w:t>
      </w:r>
      <w:r>
        <w:t>и объекта</w:t>
      </w:r>
    </w:p>
    <w:p w14:paraId="734298A2" w14:textId="77777777" w:rsidR="004B46B1" w:rsidRDefault="004B46B1" w:rsidP="007D3F71">
      <w:pPr>
        <w:pStyle w:val="ad"/>
        <w:ind w:firstLine="0"/>
        <w:rPr>
          <w:iCs/>
        </w:rPr>
      </w:pPr>
    </w:p>
    <w:p w14:paraId="7F969E75" w14:textId="44234361" w:rsidR="000F110E" w:rsidRPr="009F34A6" w:rsidRDefault="009F34A6" w:rsidP="00C36392">
      <w:pPr>
        <w:pStyle w:val="ad"/>
      </w:pPr>
      <w:r>
        <w:rPr>
          <w:iCs/>
        </w:rPr>
        <w:t>Модель должна демонстрировать все дороги,</w:t>
      </w:r>
      <w:r w:rsidR="00315374">
        <w:rPr>
          <w:iCs/>
        </w:rPr>
        <w:t xml:space="preserve"> тротуары,</w:t>
      </w:r>
      <w:r w:rsidR="00943085">
        <w:rPr>
          <w:iCs/>
        </w:rPr>
        <w:t xml:space="preserve"> перекрёстки, </w:t>
      </w:r>
      <w:r>
        <w:rPr>
          <w:iCs/>
        </w:rPr>
        <w:t>остановки, парковки, смены знаков светофоров, движение автомобилей, движение автобусов,</w:t>
      </w:r>
      <w:r w:rsidR="000E79B1">
        <w:rPr>
          <w:iCs/>
        </w:rPr>
        <w:t xml:space="preserve"> движение пешеходов,</w:t>
      </w:r>
      <w:r w:rsidR="00315374">
        <w:rPr>
          <w:iCs/>
        </w:rPr>
        <w:t xml:space="preserve"> </w:t>
      </w:r>
      <w:r>
        <w:rPr>
          <w:iCs/>
        </w:rPr>
        <w:t>загруженность участков дороги</w:t>
      </w:r>
      <w:r w:rsidR="00943085">
        <w:rPr>
          <w:iCs/>
        </w:rPr>
        <w:t>.</w:t>
      </w:r>
    </w:p>
    <w:p w14:paraId="014BB2AA" w14:textId="0E765875" w:rsidR="000F110E" w:rsidRDefault="009F34A6" w:rsidP="00051DC4">
      <w:pPr>
        <w:pStyle w:val="ad"/>
        <w:numPr>
          <w:ilvl w:val="0"/>
          <w:numId w:val="7"/>
        </w:numPr>
      </w:pPr>
      <w:r>
        <w:t>Входными являются данные</w:t>
      </w:r>
      <w:r w:rsidR="00803A75">
        <w:t xml:space="preserve"> о дорогах,</w:t>
      </w:r>
      <w:r w:rsidR="00315374">
        <w:t xml:space="preserve"> </w:t>
      </w:r>
      <w:r w:rsidR="00803A75">
        <w:t>перекрёстках, остановках, парковках, светофорах</w:t>
      </w:r>
      <w:r w:rsidR="00F9155F">
        <w:t>. Также данные об объекте моделирования</w:t>
      </w:r>
      <w:r w:rsidR="00F9155F">
        <w:rPr>
          <w:lang w:val="en-US"/>
        </w:rPr>
        <w:t>;</w:t>
      </w:r>
    </w:p>
    <w:p w14:paraId="006A926E" w14:textId="350E928B" w:rsidR="000F110E" w:rsidRDefault="00803A75" w:rsidP="00051DC4">
      <w:pPr>
        <w:pStyle w:val="ad"/>
        <w:numPr>
          <w:ilvl w:val="0"/>
          <w:numId w:val="7"/>
        </w:numPr>
      </w:pPr>
      <w:r>
        <w:t>Моделирование движения транспортных средств</w:t>
      </w:r>
      <w:r w:rsidR="009F34A6">
        <w:t xml:space="preserve"> осуществляется</w:t>
      </w:r>
      <w:r>
        <w:t xml:space="preserve"> с учётом всех ограничений</w:t>
      </w:r>
      <w:r w:rsidR="009F34A6">
        <w:t xml:space="preserve"> ПДД</w:t>
      </w:r>
      <w:r w:rsidR="004C2E64">
        <w:t>, с учётом интенсивности траффика на реальном объекте</w:t>
      </w:r>
      <w:r w:rsidRPr="00803A75">
        <w:t>;</w:t>
      </w:r>
    </w:p>
    <w:p w14:paraId="51EE0F4D" w14:textId="21D45A18" w:rsidR="004C2E64" w:rsidRDefault="004C2E64" w:rsidP="00051DC4">
      <w:pPr>
        <w:pStyle w:val="ad"/>
        <w:numPr>
          <w:ilvl w:val="0"/>
          <w:numId w:val="7"/>
        </w:numPr>
      </w:pPr>
      <w:r>
        <w:lastRenderedPageBreak/>
        <w:t xml:space="preserve">Моделирование осуществляется при помощи средств имитационного моделирования </w:t>
      </w:r>
      <w:proofErr w:type="spellStart"/>
      <w:r>
        <w:t>AnyLogic</w:t>
      </w:r>
      <w:proofErr w:type="spellEnd"/>
      <w:r>
        <w:t xml:space="preserve"> (в т.ч. библиотеки дорожного моделирования) и правил их совместного функционирования</w:t>
      </w:r>
      <w:r w:rsidRPr="004C2E64">
        <w:t>;</w:t>
      </w:r>
    </w:p>
    <w:p w14:paraId="79CE33E8" w14:textId="2A6756C5" w:rsidR="000F110E" w:rsidRDefault="009F34A6" w:rsidP="00051DC4">
      <w:pPr>
        <w:pStyle w:val="ad"/>
        <w:numPr>
          <w:ilvl w:val="0"/>
          <w:numId w:val="7"/>
        </w:numPr>
      </w:pPr>
      <w:r>
        <w:t>На выходе получается в</w:t>
      </w:r>
      <w:r w:rsidR="00803A75">
        <w:t>изуализация полученных результатов (модель движения транспорта в динамике)</w:t>
      </w:r>
      <w:r w:rsidR="000F110E">
        <w:t>.</w:t>
      </w:r>
    </w:p>
    <w:p w14:paraId="46304972" w14:textId="0D77EE34" w:rsidR="002F4473" w:rsidRDefault="002F4473" w:rsidP="002F4473">
      <w:pPr>
        <w:pStyle w:val="ad"/>
        <w:ind w:left="709" w:firstLine="0"/>
      </w:pPr>
      <w:r>
        <w:t xml:space="preserve">Диаграмма </w:t>
      </w:r>
      <w:r>
        <w:rPr>
          <w:lang w:val="en-US"/>
        </w:rPr>
        <w:t>IDEF</w:t>
      </w:r>
      <w:r w:rsidRPr="004D63F4">
        <w:t xml:space="preserve">0 </w:t>
      </w:r>
      <w:r>
        <w:t xml:space="preserve">данной задачи представлена </w:t>
      </w:r>
      <w:r w:rsidR="00F9155F">
        <w:fldChar w:fldCharType="begin"/>
      </w:r>
      <w:r w:rsidR="00F9155F">
        <w:instrText xml:space="preserve"> REF _Ref166054079 \h </w:instrText>
      </w:r>
      <w:r w:rsidR="00F9155F">
        <w:fldChar w:fldCharType="separate"/>
      </w:r>
      <w:r w:rsidR="00F9155F">
        <w:t xml:space="preserve">Рисунок </w:t>
      </w:r>
      <w:r w:rsidR="00F9155F">
        <w:rPr>
          <w:noProof/>
        </w:rPr>
        <w:t>2</w:t>
      </w:r>
      <w:r w:rsidR="00F9155F">
        <w:fldChar w:fldCharType="end"/>
      </w:r>
      <w:r w:rsidR="00F9155F">
        <w:t>.</w:t>
      </w:r>
    </w:p>
    <w:p w14:paraId="14507DA5" w14:textId="77777777" w:rsidR="00F9155F" w:rsidRDefault="00F9155F" w:rsidP="00F9155F">
      <w:pPr>
        <w:pStyle w:val="ad"/>
        <w:ind w:firstLine="0"/>
      </w:pPr>
    </w:p>
    <w:p w14:paraId="75AF215F" w14:textId="2817356F" w:rsidR="00F9155F" w:rsidRDefault="00F9155F" w:rsidP="00F9155F">
      <w:pPr>
        <w:pStyle w:val="ad"/>
        <w:ind w:firstLine="0"/>
        <w:jc w:val="center"/>
      </w:pPr>
      <w:r w:rsidRPr="00F9155F">
        <w:drawing>
          <wp:inline distT="0" distB="0" distL="0" distR="0" wp14:anchorId="1D699BF9" wp14:editId="0F4DF91E">
            <wp:extent cx="6191885" cy="3331845"/>
            <wp:effectExtent l="0" t="0" r="0" b="1905"/>
            <wp:docPr id="1926734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4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B8C3" w14:textId="51297F6D" w:rsidR="002F4473" w:rsidRDefault="002F4473" w:rsidP="002F4473">
      <w:pPr>
        <w:pStyle w:val="ac"/>
      </w:pPr>
      <w:bookmarkStart w:id="12" w:name="_Ref166054079"/>
      <w:r>
        <w:t xml:space="preserve">Рисунок </w:t>
      </w:r>
      <w:fldSimple w:instr=" SEQ Рисунок \* ARABIC \s 1 ">
        <w:r w:rsidR="00D9477E">
          <w:rPr>
            <w:noProof/>
          </w:rPr>
          <w:t>2</w:t>
        </w:r>
      </w:fldSimple>
      <w:bookmarkEnd w:id="12"/>
      <w:r>
        <w:t xml:space="preserve"> – Структура решения задачи в нотации </w:t>
      </w:r>
      <w:r>
        <w:rPr>
          <w:lang w:val="en-US"/>
        </w:rPr>
        <w:t>IDEF</w:t>
      </w:r>
      <w:r w:rsidRPr="004D63F4">
        <w:t>0</w:t>
      </w:r>
    </w:p>
    <w:p w14:paraId="45D99E2B" w14:textId="77777777" w:rsidR="002F4473" w:rsidRPr="002F4473" w:rsidRDefault="002F4473" w:rsidP="002F4473">
      <w:pPr>
        <w:pStyle w:val="ad"/>
      </w:pPr>
    </w:p>
    <w:p w14:paraId="08863F86" w14:textId="382CE4D0" w:rsidR="00045CDC" w:rsidRDefault="00045CDC" w:rsidP="0029694B">
      <w:pPr>
        <w:pStyle w:val="1"/>
        <w:tabs>
          <w:tab w:val="clear" w:pos="1283"/>
          <w:tab w:val="num" w:pos="1632"/>
        </w:tabs>
      </w:pPr>
      <w:bookmarkStart w:id="13" w:name="_Toc136276275"/>
      <w:bookmarkStart w:id="14" w:name="_Toc167783393"/>
      <w:bookmarkStart w:id="15" w:name="_Toc223362377"/>
      <w:r>
        <w:lastRenderedPageBreak/>
        <w:t>Структура решения</w:t>
      </w:r>
      <w:bookmarkEnd w:id="13"/>
      <w:bookmarkEnd w:id="14"/>
      <w:bookmarkEnd w:id="15"/>
    </w:p>
    <w:p w14:paraId="03504228" w14:textId="2270EF8F" w:rsidR="006F5737" w:rsidRPr="009D7A35" w:rsidRDefault="006F5737" w:rsidP="00051DC4">
      <w:pPr>
        <w:pStyle w:val="aff0"/>
        <w:numPr>
          <w:ilvl w:val="0"/>
          <w:numId w:val="8"/>
        </w:numPr>
        <w:rPr>
          <w:bCs/>
        </w:rPr>
      </w:pPr>
      <w:r w:rsidRPr="009D7A35">
        <w:rPr>
          <w:bCs/>
        </w:rPr>
        <w:t>Ввод данных об участке дорожного движения (Ввод)</w:t>
      </w:r>
      <w:r w:rsidR="00CD6071" w:rsidRPr="009D7A35">
        <w:rPr>
          <w:bCs/>
        </w:rPr>
        <w:t>:</w:t>
      </w:r>
    </w:p>
    <w:p w14:paraId="300F4302" w14:textId="330048E3" w:rsidR="00042B0D" w:rsidRDefault="00042B0D" w:rsidP="00051DC4">
      <w:pPr>
        <w:pStyle w:val="aff0"/>
        <w:numPr>
          <w:ilvl w:val="1"/>
          <w:numId w:val="8"/>
        </w:numPr>
      </w:pPr>
      <w:r>
        <w:t xml:space="preserve">Графическое </w:t>
      </w:r>
      <w:r w:rsidR="00D73611">
        <w:t>представление (в виде снимка с карты)</w:t>
      </w:r>
      <w:r w:rsidR="0073653D" w:rsidRPr="00D73611">
        <w:t>;</w:t>
      </w:r>
    </w:p>
    <w:p w14:paraId="7BA83909" w14:textId="202752D0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названиях и местоположении дорог, сторон</w:t>
      </w:r>
      <w:r w:rsidRPr="006F5737">
        <w:br/>
        <w:t>дорожного движения и количестве полос на каждой стороне дороги</w:t>
      </w:r>
      <w:r w:rsidR="00213BAE">
        <w:t>, ширине полосы</w:t>
      </w:r>
      <w:r w:rsidRPr="006F5737">
        <w:t>;</w:t>
      </w:r>
      <w:r w:rsidR="00D73611">
        <w:t xml:space="preserve"> </w:t>
      </w:r>
    </w:p>
    <w:p w14:paraId="663B4D33" w14:textId="77777777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перекрестке (в том числе о возможных</w:t>
      </w:r>
      <w:r w:rsidRPr="006F5737">
        <w:br/>
        <w:t>направлениях движения автомобилей);</w:t>
      </w:r>
    </w:p>
    <w:p w14:paraId="695383CC" w14:textId="77777777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местоположении остановок;</w:t>
      </w:r>
    </w:p>
    <w:p w14:paraId="38823E2E" w14:textId="724E2528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местоположении парковок и способе парковки</w:t>
      </w:r>
      <w:r>
        <w:t xml:space="preserve"> </w:t>
      </w:r>
      <w:r w:rsidRPr="006F5737">
        <w:t>транспортны</w:t>
      </w:r>
      <w:r w:rsidR="00944AEA">
        <w:t>х средств (</w:t>
      </w:r>
      <w:r w:rsidR="00CD6071">
        <w:t>параллельная/перпендикулярная);</w:t>
      </w:r>
    </w:p>
    <w:p w14:paraId="592B4AB0" w14:textId="4EC340C5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Информации о</w:t>
      </w:r>
      <w:r w:rsidR="00717736">
        <w:t>б участниках дорожного движения</w:t>
      </w:r>
      <w:r w:rsidR="00CD6071">
        <w:t>:</w:t>
      </w:r>
    </w:p>
    <w:p w14:paraId="377E1180" w14:textId="5F092B85" w:rsidR="006F5737" w:rsidRDefault="006F5737" w:rsidP="00143F49">
      <w:pPr>
        <w:pStyle w:val="aff0"/>
        <w:numPr>
          <w:ilvl w:val="1"/>
          <w:numId w:val="22"/>
        </w:numPr>
      </w:pPr>
      <w:r w:rsidRPr="006F5737">
        <w:t>Автомобилях</w:t>
      </w:r>
      <w:r w:rsidR="00CD6071" w:rsidRPr="0073653D">
        <w:t>;</w:t>
      </w:r>
    </w:p>
    <w:p w14:paraId="0F68665E" w14:textId="585A221A" w:rsidR="006F5737" w:rsidRDefault="00717736" w:rsidP="00143F49">
      <w:pPr>
        <w:pStyle w:val="aff0"/>
        <w:numPr>
          <w:ilvl w:val="1"/>
          <w:numId w:val="22"/>
        </w:numPr>
      </w:pPr>
      <w:r>
        <w:t>Автобусах;</w:t>
      </w:r>
    </w:p>
    <w:p w14:paraId="693C25EE" w14:textId="15F0F4B3" w:rsidR="005E7BD0" w:rsidRDefault="005E7BD0" w:rsidP="00143F49">
      <w:pPr>
        <w:pStyle w:val="aff0"/>
        <w:numPr>
          <w:ilvl w:val="1"/>
          <w:numId w:val="22"/>
        </w:numPr>
      </w:pPr>
      <w:r>
        <w:t>Пешеходах</w:t>
      </w:r>
      <w:r w:rsidR="004A1A60">
        <w:rPr>
          <w:lang w:val="en-US"/>
        </w:rPr>
        <w:t>;</w:t>
      </w:r>
    </w:p>
    <w:p w14:paraId="600F5328" w14:textId="149478E0" w:rsidR="006F5737" w:rsidRDefault="006F5737" w:rsidP="00051DC4">
      <w:pPr>
        <w:pStyle w:val="aff0"/>
        <w:numPr>
          <w:ilvl w:val="1"/>
          <w:numId w:val="8"/>
        </w:numPr>
      </w:pPr>
      <w:r w:rsidRPr="006F5737">
        <w:t>Информация о светофоре (режим работы)</w:t>
      </w:r>
      <w:r w:rsidR="00717736">
        <w:t>;</w:t>
      </w:r>
    </w:p>
    <w:p w14:paraId="548278B7" w14:textId="507536DE" w:rsidR="006F5737" w:rsidRPr="009D7A35" w:rsidRDefault="006F5737" w:rsidP="00051DC4">
      <w:pPr>
        <w:pStyle w:val="aff0"/>
        <w:numPr>
          <w:ilvl w:val="0"/>
          <w:numId w:val="8"/>
        </w:numPr>
        <w:rPr>
          <w:bCs/>
        </w:rPr>
      </w:pPr>
      <w:r w:rsidRPr="009D7A35">
        <w:rPr>
          <w:bCs/>
        </w:rPr>
        <w:t>Моделирование (Обработка)</w:t>
      </w:r>
      <w:r w:rsidR="00CD6071" w:rsidRPr="009D7A35">
        <w:rPr>
          <w:bCs/>
        </w:rPr>
        <w:t>:</w:t>
      </w:r>
    </w:p>
    <w:p w14:paraId="3ACCF838" w14:textId="77777777" w:rsidR="006F5737" w:rsidRDefault="006F5737" w:rsidP="00051DC4">
      <w:pPr>
        <w:pStyle w:val="aff0"/>
        <w:numPr>
          <w:ilvl w:val="1"/>
          <w:numId w:val="8"/>
        </w:numPr>
      </w:pPr>
      <w:r w:rsidRPr="006F5737">
        <w:t>Моделирование движения транспортных средств по дорогам (с</w:t>
      </w:r>
      <w:r w:rsidRPr="006F5737">
        <w:br/>
        <w:t>учетом сторон и полос дорожного движения);</w:t>
      </w:r>
    </w:p>
    <w:p w14:paraId="4556ACE1" w14:textId="08C49936" w:rsidR="006F5737" w:rsidRDefault="006F5737" w:rsidP="00051DC4">
      <w:pPr>
        <w:pStyle w:val="aff0"/>
        <w:numPr>
          <w:ilvl w:val="1"/>
          <w:numId w:val="8"/>
        </w:numPr>
      </w:pPr>
      <w:r w:rsidRPr="006F5737">
        <w:t>Моделирование движения транспортных средств на перекрестке</w:t>
      </w:r>
      <w:r w:rsidRPr="006F5737">
        <w:br/>
        <w:t>как на пересечении дорог;</w:t>
      </w:r>
    </w:p>
    <w:p w14:paraId="793674D8" w14:textId="3242D9D2" w:rsidR="00312886" w:rsidRDefault="00312886" w:rsidP="00051DC4">
      <w:pPr>
        <w:pStyle w:val="aff0"/>
        <w:numPr>
          <w:ilvl w:val="1"/>
          <w:numId w:val="8"/>
        </w:numPr>
      </w:pPr>
      <w:r>
        <w:t>Моделирование движения с учётом работы светофора</w:t>
      </w:r>
      <w:r w:rsidRPr="005677D1">
        <w:t>;</w:t>
      </w:r>
    </w:p>
    <w:p w14:paraId="5496C417" w14:textId="0757185A" w:rsidR="006F5737" w:rsidRDefault="006F5737" w:rsidP="00051DC4">
      <w:pPr>
        <w:pStyle w:val="aff0"/>
        <w:numPr>
          <w:ilvl w:val="1"/>
          <w:numId w:val="8"/>
        </w:numPr>
      </w:pPr>
      <w:r w:rsidRPr="006F5737">
        <w:t>Моделирование движения с учетом остановки транспортных</w:t>
      </w:r>
      <w:r w:rsidRPr="006F5737">
        <w:br/>
        <w:t>средств на остановках;</w:t>
      </w:r>
    </w:p>
    <w:p w14:paraId="4A71FD3C" w14:textId="3D1A5D25" w:rsidR="00CD6071" w:rsidRDefault="006F5737" w:rsidP="00051DC4">
      <w:pPr>
        <w:pStyle w:val="aff0"/>
        <w:numPr>
          <w:ilvl w:val="1"/>
          <w:numId w:val="8"/>
        </w:numPr>
      </w:pPr>
      <w:r w:rsidRPr="006F5737">
        <w:t>Моделирование движения с учетом заезда транспортных сред</w:t>
      </w:r>
      <w:r w:rsidR="00CD6071">
        <w:t>ств</w:t>
      </w:r>
      <w:r w:rsidR="00CD6071">
        <w:br/>
        <w:t>на пар</w:t>
      </w:r>
      <w:r w:rsidR="00600785">
        <w:t>ковочные места.</w:t>
      </w:r>
    </w:p>
    <w:p w14:paraId="73318A4D" w14:textId="27BE455B" w:rsidR="00CD6071" w:rsidRPr="009D7A35" w:rsidRDefault="00CD6071" w:rsidP="00051DC4">
      <w:pPr>
        <w:pStyle w:val="aff0"/>
        <w:numPr>
          <w:ilvl w:val="0"/>
          <w:numId w:val="8"/>
        </w:numPr>
        <w:rPr>
          <w:bCs/>
        </w:rPr>
      </w:pPr>
      <w:r w:rsidRPr="009D7A35">
        <w:rPr>
          <w:bCs/>
        </w:rPr>
        <w:t>Визуализация (Вывод):</w:t>
      </w:r>
    </w:p>
    <w:p w14:paraId="2BF28DF6" w14:textId="1CB88C31" w:rsidR="00CD6071" w:rsidRDefault="00CD6071" w:rsidP="00051DC4">
      <w:pPr>
        <w:pStyle w:val="aff0"/>
        <w:numPr>
          <w:ilvl w:val="1"/>
          <w:numId w:val="8"/>
        </w:numPr>
      </w:pPr>
      <w:r>
        <w:t>Участка дорожного движения:</w:t>
      </w:r>
    </w:p>
    <w:p w14:paraId="0E3A3B31" w14:textId="2D61121B" w:rsidR="00B93AC7" w:rsidRDefault="005677D1" w:rsidP="00143F49">
      <w:pPr>
        <w:pStyle w:val="aff0"/>
        <w:numPr>
          <w:ilvl w:val="0"/>
          <w:numId w:val="40"/>
        </w:numPr>
      </w:pPr>
      <w:r>
        <w:lastRenderedPageBreak/>
        <w:t>Статика (дороги,</w:t>
      </w:r>
      <w:r w:rsidR="00B72D08">
        <w:t xml:space="preserve"> </w:t>
      </w:r>
      <w:r>
        <w:t>перекрёсток, парковка, остановка</w:t>
      </w:r>
      <w:r w:rsidR="007F3B62">
        <w:t xml:space="preserve">, </w:t>
      </w:r>
      <w:r>
        <w:t>окружающая обстановка)</w:t>
      </w:r>
      <w:r w:rsidRPr="005677D1">
        <w:t>;</w:t>
      </w:r>
    </w:p>
    <w:p w14:paraId="61CDEAD0" w14:textId="5C023767" w:rsidR="00B93AC7" w:rsidRDefault="006F5737" w:rsidP="00143F49">
      <w:pPr>
        <w:pStyle w:val="aff0"/>
        <w:numPr>
          <w:ilvl w:val="0"/>
          <w:numId w:val="40"/>
        </w:numPr>
      </w:pPr>
      <w:r w:rsidRPr="006F5737">
        <w:t>Динамика (</w:t>
      </w:r>
      <w:r w:rsidR="00717736">
        <w:t>движущиеся ТС</w:t>
      </w:r>
      <w:r w:rsidR="006B6352">
        <w:t>);</w:t>
      </w:r>
    </w:p>
    <w:p w14:paraId="20F3A847" w14:textId="1A705086" w:rsidR="006B6352" w:rsidRDefault="006B6352" w:rsidP="00143F49">
      <w:pPr>
        <w:pStyle w:val="aff0"/>
        <w:numPr>
          <w:ilvl w:val="0"/>
          <w:numId w:val="40"/>
        </w:numPr>
      </w:pPr>
      <w:r>
        <w:t>Динамика в 3</w:t>
      </w:r>
      <w:r w:rsidRPr="00B93AC7">
        <w:rPr>
          <w:lang w:val="en-US"/>
        </w:rPr>
        <w:t>D.</w:t>
      </w:r>
    </w:p>
    <w:p w14:paraId="1AEE0F73" w14:textId="77777777" w:rsidR="00B93AC7" w:rsidRDefault="006F5737" w:rsidP="00B93AC7">
      <w:pPr>
        <w:pStyle w:val="aff0"/>
        <w:numPr>
          <w:ilvl w:val="1"/>
          <w:numId w:val="8"/>
        </w:numPr>
      </w:pPr>
      <w:r w:rsidRPr="006F5737">
        <w:t>Параметров/характеристик движения</w:t>
      </w:r>
      <w:r w:rsidR="007F3B62">
        <w:t>:</w:t>
      </w:r>
    </w:p>
    <w:p w14:paraId="52FE8FB3" w14:textId="54FB64F0" w:rsidR="00B93AC7" w:rsidRDefault="00B93AC7" w:rsidP="00143F49">
      <w:pPr>
        <w:pStyle w:val="aff0"/>
        <w:numPr>
          <w:ilvl w:val="0"/>
          <w:numId w:val="41"/>
        </w:numPr>
      </w:pPr>
      <w:r>
        <w:t>Транспортных средств</w:t>
      </w:r>
      <w:r w:rsidR="008D3A85">
        <w:rPr>
          <w:lang w:val="en-US"/>
        </w:rPr>
        <w:t>.</w:t>
      </w:r>
    </w:p>
    <w:p w14:paraId="74799854" w14:textId="763AF99F" w:rsidR="00E0268C" w:rsidRDefault="00F76310" w:rsidP="0029694B">
      <w:pPr>
        <w:pStyle w:val="1"/>
        <w:tabs>
          <w:tab w:val="clear" w:pos="1283"/>
          <w:tab w:val="num" w:pos="1632"/>
        </w:tabs>
      </w:pPr>
      <w:bookmarkStart w:id="16" w:name="_Toc136276276"/>
      <w:bookmarkStart w:id="17" w:name="_Toc167783394"/>
      <w:bookmarkStart w:id="18" w:name="_Toc223362378"/>
      <w:r>
        <w:lastRenderedPageBreak/>
        <w:t>Обзор и анализ методов решения</w:t>
      </w:r>
      <w:bookmarkEnd w:id="16"/>
      <w:bookmarkEnd w:id="17"/>
      <w:bookmarkEnd w:id="18"/>
    </w:p>
    <w:p w14:paraId="7E2782E7" w14:textId="5B279F4C" w:rsidR="00EF1FB6" w:rsidRPr="009D7A35" w:rsidRDefault="007D5AD9" w:rsidP="0029694B">
      <w:pPr>
        <w:pStyle w:val="2"/>
        <w:tabs>
          <w:tab w:val="clear" w:pos="1427"/>
          <w:tab w:val="num" w:pos="1776"/>
        </w:tabs>
        <w:rPr>
          <w:b w:val="0"/>
          <w:bCs w:val="0"/>
        </w:rPr>
      </w:pPr>
      <w:bookmarkStart w:id="19" w:name="_Toc136276277"/>
      <w:bookmarkStart w:id="20" w:name="_Toc167783395"/>
      <w:bookmarkStart w:id="21" w:name="_Toc223362379"/>
      <w:r w:rsidRPr="009D7A35">
        <w:rPr>
          <w:b w:val="0"/>
          <w:bCs w:val="0"/>
        </w:rPr>
        <w:t xml:space="preserve">Ввод данных об </w:t>
      </w:r>
      <w:r w:rsidR="00EF1FB6" w:rsidRPr="009D7A35">
        <w:rPr>
          <w:b w:val="0"/>
          <w:bCs w:val="0"/>
        </w:rPr>
        <w:t>участке дорожного движения</w:t>
      </w:r>
      <w:bookmarkEnd w:id="19"/>
      <w:bookmarkEnd w:id="20"/>
      <w:bookmarkEnd w:id="21"/>
    </w:p>
    <w:p w14:paraId="1A16FE6E" w14:textId="670705C2" w:rsidR="0073653D" w:rsidRPr="009D7A35" w:rsidRDefault="00660D93" w:rsidP="0029694B">
      <w:pPr>
        <w:pStyle w:val="3"/>
        <w:tabs>
          <w:tab w:val="clear" w:pos="1276"/>
          <w:tab w:val="num" w:pos="1625"/>
        </w:tabs>
        <w:rPr>
          <w:b w:val="0"/>
          <w:bCs w:val="0"/>
        </w:rPr>
      </w:pPr>
      <w:r>
        <w:t xml:space="preserve"> </w:t>
      </w:r>
      <w:bookmarkStart w:id="22" w:name="_Toc167783396"/>
      <w:bookmarkStart w:id="23" w:name="_Toc223362380"/>
      <w:r w:rsidR="0073653D" w:rsidRPr="009D7A35">
        <w:rPr>
          <w:b w:val="0"/>
          <w:bCs w:val="0"/>
        </w:rPr>
        <w:t>Графическое изображение</w:t>
      </w:r>
      <w:bookmarkEnd w:id="22"/>
      <w:bookmarkEnd w:id="23"/>
    </w:p>
    <w:p w14:paraId="3FA44ED4" w14:textId="0E9ADA8E" w:rsidR="0073653D" w:rsidRDefault="0041589E" w:rsidP="0073653D">
      <w:pPr>
        <w:pStyle w:val="ad"/>
      </w:pPr>
      <w:r>
        <w:t>Для ввода всех дальнейших данных необходимо визуально представлять перекрёсток и его окружение</w:t>
      </w:r>
      <w:r w:rsidR="00DB6274">
        <w:t>, чтобы модель в точности повторяла реальный перекрёсток. Для этого необходимо иметь спутниковый снимок местности и поместить его на область моделирования.</w:t>
      </w:r>
    </w:p>
    <w:p w14:paraId="235EBD2C" w14:textId="186C3295" w:rsidR="00DB6274" w:rsidRDefault="00DB6274" w:rsidP="008B5762">
      <w:pPr>
        <w:pStyle w:val="ad"/>
      </w:pPr>
      <w:r>
        <w:t>Взять спутниковый снимок местности можно, к примеру, в любых онлайн-картах.</w:t>
      </w:r>
      <w:r w:rsidR="008B5762">
        <w:t xml:space="preserve"> </w:t>
      </w:r>
      <w:r>
        <w:t xml:space="preserve">После получения спутникового снимка, необходимо поместить его на область моделирования модели </w:t>
      </w:r>
      <w:proofErr w:type="spellStart"/>
      <w:r>
        <w:rPr>
          <w:lang w:val="en-US"/>
        </w:rPr>
        <w:t>AnyLogic</w:t>
      </w:r>
      <w:proofErr w:type="spellEnd"/>
      <w:r w:rsidRPr="00DB6274">
        <w:t xml:space="preserve">. </w:t>
      </w:r>
      <w:r>
        <w:t>Для этого используется объект «Изображение (</w:t>
      </w:r>
      <w:r>
        <w:fldChar w:fldCharType="begin"/>
      </w:r>
      <w:r>
        <w:instrText xml:space="preserve"> REF _Ref131706060 \h </w:instrText>
      </w:r>
      <w:r>
        <w:fldChar w:fldCharType="separate"/>
      </w:r>
      <w:r w:rsidR="00AA18E9">
        <w:t xml:space="preserve">Рисунок </w:t>
      </w:r>
      <w:r w:rsidR="00AA18E9">
        <w:rPr>
          <w:noProof/>
        </w:rPr>
        <w:t>3</w:t>
      </w:r>
      <w:r>
        <w:fldChar w:fldCharType="end"/>
      </w:r>
      <w:r>
        <w:t>)</w:t>
      </w:r>
      <w:r w:rsidR="00D3684F">
        <w:t>.</w:t>
      </w:r>
      <w:r>
        <w:t xml:space="preserve"> </w:t>
      </w:r>
      <w:r w:rsidR="00D3684F">
        <w:t>В свойстве</w:t>
      </w:r>
      <w:r w:rsidR="00F36F9B">
        <w:t xml:space="preserve"> объекта</w:t>
      </w:r>
      <w:r w:rsidR="00D3684F">
        <w:t xml:space="preserve"> «Изображения» </w:t>
      </w:r>
      <w:r>
        <w:t>необходимо выбрать изображение – спутниковый снимок.</w:t>
      </w:r>
    </w:p>
    <w:p w14:paraId="19DE67BD" w14:textId="77777777" w:rsidR="00AA18E9" w:rsidRPr="00DB6274" w:rsidRDefault="00AA18E9" w:rsidP="008B5762">
      <w:pPr>
        <w:pStyle w:val="ad"/>
      </w:pPr>
    </w:p>
    <w:p w14:paraId="3DDD4C17" w14:textId="77777777" w:rsidR="005A5E39" w:rsidRDefault="00AA18E9" w:rsidP="005A5E39">
      <w:pPr>
        <w:pStyle w:val="ad"/>
        <w:keepNext/>
        <w:ind w:firstLine="0"/>
        <w:jc w:val="center"/>
      </w:pPr>
      <w:r w:rsidRPr="00AA18E9">
        <w:drawing>
          <wp:inline distT="0" distB="0" distL="0" distR="0" wp14:anchorId="4D80188D" wp14:editId="1A21AE72">
            <wp:extent cx="6191885" cy="3684905"/>
            <wp:effectExtent l="0" t="0" r="0" b="0"/>
            <wp:docPr id="1681061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61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D14E" w14:textId="1F265C9F" w:rsidR="00DB6274" w:rsidRDefault="005A5E39" w:rsidP="005A5E39">
      <w:pPr>
        <w:pStyle w:val="ac"/>
      </w:pPr>
      <w:r>
        <w:t xml:space="preserve">Рисунок </w:t>
      </w:r>
      <w:fldSimple w:instr=" SEQ Рисунок \* ARABIC ">
        <w:r w:rsidR="00D9477E">
          <w:rPr>
            <w:noProof/>
          </w:rPr>
          <w:t>3</w:t>
        </w:r>
      </w:fldSimple>
      <w:r>
        <w:t xml:space="preserve"> – Объект «Изображение»</w:t>
      </w:r>
    </w:p>
    <w:p w14:paraId="2D61B3F2" w14:textId="77777777" w:rsidR="00D3684F" w:rsidRPr="00D3684F" w:rsidRDefault="00D3684F" w:rsidP="00D3684F">
      <w:pPr>
        <w:pStyle w:val="ad"/>
      </w:pPr>
    </w:p>
    <w:p w14:paraId="6D5DA25E" w14:textId="77777777" w:rsidR="00B26D5A" w:rsidRPr="00201906" w:rsidRDefault="00B26D5A" w:rsidP="00B26D5A">
      <w:pPr>
        <w:pStyle w:val="ad"/>
        <w:rPr>
          <w:u w:val="single"/>
        </w:rPr>
      </w:pPr>
      <w:r w:rsidRPr="00201906">
        <w:rPr>
          <w:u w:val="single"/>
        </w:rPr>
        <w:lastRenderedPageBreak/>
        <w:t>Обобщённый алгоритм:</w:t>
      </w:r>
    </w:p>
    <w:p w14:paraId="385E4715" w14:textId="4322475F" w:rsidR="004E1AFB" w:rsidRPr="0073653D" w:rsidRDefault="00FC70DC" w:rsidP="00143F49">
      <w:pPr>
        <w:pStyle w:val="ad"/>
        <w:numPr>
          <w:ilvl w:val="0"/>
          <w:numId w:val="13"/>
        </w:numPr>
      </w:pPr>
      <w:r>
        <w:t>Ввести графическое изображение, д</w:t>
      </w:r>
      <w:r w:rsidR="00B26D5A">
        <w:t>обави</w:t>
      </w:r>
      <w:r>
        <w:t>в</w:t>
      </w:r>
      <w:r w:rsidR="00B26D5A">
        <w:t xml:space="preserve"> </w:t>
      </w:r>
      <w:r w:rsidR="004E1AFB">
        <w:t>объект «Изображение»</w:t>
      </w:r>
      <w:r w:rsidR="00F402A4">
        <w:t xml:space="preserve"> и выбра</w:t>
      </w:r>
      <w:r>
        <w:t>в</w:t>
      </w:r>
      <w:r w:rsidR="00F402A4">
        <w:t xml:space="preserve"> необходимый файл в свойстве объекта «Изображения».</w:t>
      </w:r>
    </w:p>
    <w:p w14:paraId="1352784A" w14:textId="15D8CAD9" w:rsidR="00EF1FB6" w:rsidRPr="008625DB" w:rsidRDefault="00660D93" w:rsidP="0029694B">
      <w:pPr>
        <w:pStyle w:val="3"/>
        <w:tabs>
          <w:tab w:val="clear" w:pos="1276"/>
          <w:tab w:val="num" w:pos="1625"/>
        </w:tabs>
        <w:rPr>
          <w:b w:val="0"/>
          <w:bCs w:val="0"/>
        </w:rPr>
      </w:pPr>
      <w:r>
        <w:t xml:space="preserve"> </w:t>
      </w:r>
      <w:bookmarkStart w:id="24" w:name="_Toc167783397"/>
      <w:bookmarkStart w:id="25" w:name="_Toc223362381"/>
      <w:r w:rsidR="00EF1FB6" w:rsidRPr="008625DB">
        <w:rPr>
          <w:b w:val="0"/>
          <w:bCs w:val="0"/>
        </w:rPr>
        <w:t>Информация о названиях и местоположении дорог, сторон</w:t>
      </w:r>
      <w:r w:rsidR="00EF1FB6" w:rsidRPr="008625DB">
        <w:rPr>
          <w:b w:val="0"/>
          <w:bCs w:val="0"/>
        </w:rPr>
        <w:br/>
        <w:t>дорожного движения и количестве полос на каждой стороне дороги</w:t>
      </w:r>
      <w:r w:rsidR="00213BAE" w:rsidRPr="008625DB">
        <w:rPr>
          <w:b w:val="0"/>
          <w:bCs w:val="0"/>
        </w:rPr>
        <w:t>, ширине полосы</w:t>
      </w:r>
      <w:bookmarkEnd w:id="24"/>
      <w:bookmarkEnd w:id="25"/>
    </w:p>
    <w:p w14:paraId="4D533E13" w14:textId="65E488BA" w:rsidR="00E52177" w:rsidRPr="00EA785B" w:rsidRDefault="006548C5" w:rsidP="00226747">
      <w:pPr>
        <w:pStyle w:val="ad"/>
      </w:pPr>
      <w:r>
        <w:t>Необходимо создать дороги. Далее д</w:t>
      </w:r>
      <w:r w:rsidR="00EA785B">
        <w:t xml:space="preserve">ля каждой дороги необходимо </w:t>
      </w:r>
      <w:r w:rsidR="00790781">
        <w:t>вн</w:t>
      </w:r>
      <w:r w:rsidR="006F6102">
        <w:t>ести</w:t>
      </w:r>
      <w:r w:rsidR="00EA785B">
        <w:t xml:space="preserve"> её параметры: наименование, местоположение, длину, количество сторон движения, количество полос на каждой стороне, </w:t>
      </w:r>
      <w:r w:rsidR="006F6102">
        <w:t>ширину полосы</w:t>
      </w:r>
      <w:r w:rsidR="001774EA">
        <w:t>, стоп-полосы (которые и будут определять направления движения на дороге)</w:t>
      </w:r>
      <w:r w:rsidR="006F6102">
        <w:t>.</w:t>
      </w:r>
    </w:p>
    <w:p w14:paraId="6105E7B2" w14:textId="2695017D" w:rsidR="00EF1FB6" w:rsidRDefault="00EF1FB6" w:rsidP="00226747">
      <w:pPr>
        <w:pStyle w:val="ad"/>
      </w:pPr>
      <w:r>
        <w:t xml:space="preserve">Для внесения информации о дорогах </w:t>
      </w:r>
      <w:r w:rsidR="00201906">
        <w:t xml:space="preserve">в </w:t>
      </w:r>
      <w:proofErr w:type="spellStart"/>
      <w:r w:rsidR="00201906">
        <w:rPr>
          <w:lang w:val="en-US"/>
        </w:rPr>
        <w:t>AnyLogic</w:t>
      </w:r>
      <w:proofErr w:type="spellEnd"/>
      <w:r w:rsidR="00201906" w:rsidRPr="00201906">
        <w:t xml:space="preserve"> </w:t>
      </w:r>
      <w:r>
        <w:t>используется объект «Дорога» библиотеки дорожного движения</w:t>
      </w:r>
      <w:r w:rsidR="0032126E">
        <w:t xml:space="preserve"> и его свойства</w:t>
      </w:r>
      <w:r>
        <w:t>:</w:t>
      </w:r>
    </w:p>
    <w:p w14:paraId="25418E3E" w14:textId="77777777" w:rsidR="00801D5A" w:rsidRDefault="0032126E" w:rsidP="00143F49">
      <w:pPr>
        <w:pStyle w:val="aff1"/>
        <w:numPr>
          <w:ilvl w:val="0"/>
          <w:numId w:val="48"/>
        </w:numPr>
      </w:pPr>
      <w:r>
        <w:t>Н</w:t>
      </w:r>
      <w:r w:rsidR="00EF1FB6">
        <w:t>азвани</w:t>
      </w:r>
      <w:r>
        <w:t>е</w:t>
      </w:r>
      <w:r w:rsidR="00EF1FB6">
        <w:t xml:space="preserve"> дороги </w:t>
      </w:r>
      <w:r>
        <w:t>–</w:t>
      </w:r>
      <w:r w:rsidR="00EF1FB6">
        <w:t xml:space="preserve"> поле «Имя»</w:t>
      </w:r>
      <w:r w:rsidR="00EF1FB6" w:rsidRPr="00EF1FB6">
        <w:t>;</w:t>
      </w:r>
    </w:p>
    <w:p w14:paraId="41E4BAA9" w14:textId="79C4E737" w:rsidR="00801D5A" w:rsidRDefault="00EF1FB6" w:rsidP="00143F49">
      <w:pPr>
        <w:pStyle w:val="aff1"/>
        <w:numPr>
          <w:ilvl w:val="0"/>
          <w:numId w:val="48"/>
        </w:numPr>
      </w:pPr>
      <w:r>
        <w:t>Для ввода местоположения изменяются координаты всей дороги и её точек (</w:t>
      </w:r>
      <w:r w:rsidR="005A5E39">
        <w:fldChar w:fldCharType="begin"/>
      </w:r>
      <w:r w:rsidR="005A5E39">
        <w:instrText xml:space="preserve"> REF _Ref223354043 \h </w:instrText>
      </w:r>
      <w:r w:rsidR="005A5E39">
        <w:fldChar w:fldCharType="separate"/>
      </w:r>
      <w:r w:rsidR="005A5E39">
        <w:t xml:space="preserve">Рисунок </w:t>
      </w:r>
      <w:r w:rsidR="005A5E39">
        <w:rPr>
          <w:noProof/>
        </w:rPr>
        <w:t>4</w:t>
      </w:r>
      <w:r w:rsidR="005A5E39">
        <w:fldChar w:fldCharType="end"/>
      </w:r>
      <w:r>
        <w:t xml:space="preserve">). </w:t>
      </w:r>
      <w:r w:rsidR="00011E88">
        <w:t xml:space="preserve">Для этого используются свойства с координатами во вкладке «Местоположение и размер» и таблица с координатами опорных точек во вкладке «Точки». </w:t>
      </w:r>
      <w:r w:rsidR="00F8656D">
        <w:t>Н</w:t>
      </w:r>
      <w:r>
        <w:t>аиболее удобно и интуитивно понятно добавлять и изменять местоположение точек в области моделирования двойным щелчком и перетаскиванием мыши</w:t>
      </w:r>
      <w:r w:rsidRPr="00EF1FB6">
        <w:t>;</w:t>
      </w:r>
    </w:p>
    <w:p w14:paraId="0FFD18E4" w14:textId="7EBC13AD" w:rsidR="001774EA" w:rsidRDefault="0032126E" w:rsidP="00143F49">
      <w:pPr>
        <w:pStyle w:val="aff1"/>
        <w:numPr>
          <w:ilvl w:val="0"/>
          <w:numId w:val="48"/>
        </w:numPr>
      </w:pPr>
      <w:r>
        <w:t>И</w:t>
      </w:r>
      <w:r w:rsidR="00213BAE">
        <w:t>нформаци</w:t>
      </w:r>
      <w:r>
        <w:t>я</w:t>
      </w:r>
      <w:r w:rsidR="00213BAE">
        <w:t xml:space="preserve"> о сторонах дорожного движения и количеств</w:t>
      </w:r>
      <w:r>
        <w:t>о полос –</w:t>
      </w:r>
      <w:r w:rsidR="00213BAE">
        <w:t xml:space="preserve"> поля «Количество полос основного движения» и «Количество полос встречного движения», а также </w:t>
      </w:r>
      <w:r w:rsidR="00D8318C">
        <w:t>поле</w:t>
      </w:r>
      <w:r w:rsidR="00213BAE">
        <w:t xml:space="preserve"> «Одностороннее движение» (</w:t>
      </w:r>
      <w:r w:rsidR="005A5E39">
        <w:fldChar w:fldCharType="begin"/>
      </w:r>
      <w:r w:rsidR="005A5E39">
        <w:instrText xml:space="preserve"> REF _Ref223354105 \h </w:instrText>
      </w:r>
      <w:r w:rsidR="005A5E39">
        <w:fldChar w:fldCharType="separate"/>
      </w:r>
      <w:r w:rsidR="005A5E39">
        <w:t>Рису</w:t>
      </w:r>
      <w:r w:rsidR="005A5E39">
        <w:t>н</w:t>
      </w:r>
      <w:r w:rsidR="005A5E39">
        <w:t>ок</w:t>
      </w:r>
      <w:r w:rsidR="005A5E39">
        <w:t xml:space="preserve"> </w:t>
      </w:r>
      <w:r w:rsidR="005A5E39">
        <w:rPr>
          <w:noProof/>
        </w:rPr>
        <w:t>5</w:t>
      </w:r>
      <w:r w:rsidR="005A5E39">
        <w:fldChar w:fldCharType="end"/>
      </w:r>
      <w:r w:rsidR="00213BAE">
        <w:t>)</w:t>
      </w:r>
      <w:r w:rsidR="00213BAE" w:rsidRPr="00213BAE">
        <w:t>;</w:t>
      </w:r>
    </w:p>
    <w:p w14:paraId="3C9788FA" w14:textId="77777777" w:rsidR="005A5E39" w:rsidRDefault="005A5E39" w:rsidP="005A5E39">
      <w:pPr>
        <w:pStyle w:val="ad"/>
        <w:keepNext/>
        <w:ind w:firstLine="0"/>
        <w:jc w:val="center"/>
      </w:pPr>
      <w:r w:rsidRPr="005A5E39">
        <w:lastRenderedPageBreak/>
        <w:drawing>
          <wp:inline distT="0" distB="0" distL="0" distR="0" wp14:anchorId="11BF079F" wp14:editId="344CF616">
            <wp:extent cx="6191885" cy="2346960"/>
            <wp:effectExtent l="0" t="0" r="0" b="0"/>
            <wp:docPr id="99341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10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D976" w14:textId="2804FCE6" w:rsidR="005A5E39" w:rsidRPr="005A5E39" w:rsidRDefault="005A5E39" w:rsidP="005A5E39">
      <w:pPr>
        <w:pStyle w:val="ac"/>
      </w:pPr>
      <w:bookmarkStart w:id="26" w:name="_Ref223354043"/>
      <w:r>
        <w:t xml:space="preserve">Рисунок </w:t>
      </w:r>
      <w:fldSimple w:instr=" SEQ Рисунок \* ARABIC ">
        <w:r w:rsidR="00D9477E">
          <w:rPr>
            <w:noProof/>
          </w:rPr>
          <w:t>4</w:t>
        </w:r>
      </w:fldSimple>
      <w:bookmarkEnd w:id="26"/>
      <w:r>
        <w:t xml:space="preserve"> – Ввод местоположения дороги в </w:t>
      </w:r>
      <w:proofErr w:type="spellStart"/>
      <w:r>
        <w:rPr>
          <w:lang w:val="en-US"/>
        </w:rPr>
        <w:t>AnyLogic</w:t>
      </w:r>
      <w:proofErr w:type="spellEnd"/>
    </w:p>
    <w:p w14:paraId="00E78F76" w14:textId="77777777" w:rsidR="001774EA" w:rsidRPr="00E55DB6" w:rsidRDefault="001774EA" w:rsidP="001774EA">
      <w:pPr>
        <w:pStyle w:val="ad"/>
      </w:pPr>
    </w:p>
    <w:p w14:paraId="7758F18C" w14:textId="77777777" w:rsidR="005A5E39" w:rsidRDefault="005A5E39" w:rsidP="005A5E39">
      <w:pPr>
        <w:pStyle w:val="ad"/>
        <w:keepNext/>
        <w:ind w:firstLine="0"/>
        <w:jc w:val="center"/>
      </w:pPr>
      <w:r w:rsidRPr="005A5E39">
        <w:drawing>
          <wp:inline distT="0" distB="0" distL="0" distR="0" wp14:anchorId="726442E7" wp14:editId="0B679F77">
            <wp:extent cx="3924848" cy="2934109"/>
            <wp:effectExtent l="0" t="0" r="0" b="0"/>
            <wp:docPr id="192773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6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4A16" w14:textId="3C6E9D6E" w:rsidR="00213BAE" w:rsidRDefault="005A5E39" w:rsidP="005A5E39">
      <w:pPr>
        <w:pStyle w:val="ac"/>
      </w:pPr>
      <w:bookmarkStart w:id="27" w:name="_Ref223354105"/>
      <w:r>
        <w:t xml:space="preserve">Рисунок </w:t>
      </w:r>
      <w:fldSimple w:instr=" SEQ Рисунок \* ARABIC ">
        <w:r w:rsidR="00D9477E">
          <w:rPr>
            <w:noProof/>
          </w:rPr>
          <w:t>5</w:t>
        </w:r>
      </w:fldSimple>
      <w:bookmarkEnd w:id="27"/>
      <w:r>
        <w:t xml:space="preserve"> – </w:t>
      </w:r>
      <w:r w:rsidR="00213BAE">
        <w:t>Ввод информации о полосах движения дороги</w:t>
      </w:r>
    </w:p>
    <w:p w14:paraId="059D56B6" w14:textId="2CB03173" w:rsidR="000E5501" w:rsidRDefault="000E5501" w:rsidP="000E5501">
      <w:pPr>
        <w:pStyle w:val="ad"/>
      </w:pPr>
    </w:p>
    <w:p w14:paraId="7E65C444" w14:textId="21D28D10" w:rsidR="0032126E" w:rsidRPr="000E5501" w:rsidRDefault="0032126E" w:rsidP="0032126E">
      <w:pPr>
        <w:pStyle w:val="ad"/>
      </w:pPr>
      <w:r>
        <w:t xml:space="preserve">Информация о ширине полосы вводится </w:t>
      </w:r>
      <w:r w:rsidR="00707816">
        <w:t>в объекте «Дорожная сеть» д</w:t>
      </w:r>
      <w:r>
        <w:t>ля всей дорожной сети</w:t>
      </w:r>
      <w:r w:rsidR="00707816">
        <w:t>, которая может включать в себя как одну, так и несколько дорог</w:t>
      </w:r>
      <w:r>
        <w:t>. Нужно выделить объект «Дорожная сеть» (дорогу, если дорожная сеть состоит из 1 дороги) одним щелчком мыши и настроить поле «Ширина полосы» (</w:t>
      </w:r>
      <w:r w:rsidR="00450856">
        <w:fldChar w:fldCharType="begin"/>
      </w:r>
      <w:r w:rsidR="00450856">
        <w:instrText xml:space="preserve"> REF _Ref223354577 \h </w:instrText>
      </w:r>
      <w:r w:rsidR="00450856">
        <w:fldChar w:fldCharType="separate"/>
      </w:r>
      <w:r w:rsidR="00450856">
        <w:t>Рису</w:t>
      </w:r>
      <w:r w:rsidR="00450856">
        <w:t>н</w:t>
      </w:r>
      <w:r w:rsidR="00450856">
        <w:t xml:space="preserve">ок </w:t>
      </w:r>
      <w:r w:rsidR="00450856">
        <w:rPr>
          <w:noProof/>
        </w:rPr>
        <w:t>6</w:t>
      </w:r>
      <w:r w:rsidR="00450856">
        <w:fldChar w:fldCharType="end"/>
      </w:r>
      <w:r>
        <w:t>).</w:t>
      </w:r>
    </w:p>
    <w:p w14:paraId="321D80F6" w14:textId="77777777" w:rsidR="00450856" w:rsidRDefault="00450856" w:rsidP="00450856">
      <w:pPr>
        <w:pStyle w:val="ad"/>
        <w:keepNext/>
        <w:ind w:firstLine="0"/>
        <w:jc w:val="center"/>
      </w:pPr>
      <w:r w:rsidRPr="00450856">
        <w:lastRenderedPageBreak/>
        <w:drawing>
          <wp:inline distT="0" distB="0" distL="0" distR="0" wp14:anchorId="28FBC49E" wp14:editId="5DB29B64">
            <wp:extent cx="3924848" cy="5401429"/>
            <wp:effectExtent l="0" t="0" r="0" b="8890"/>
            <wp:docPr id="77347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3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E0DD" w14:textId="2EA07EF8" w:rsidR="00213BAE" w:rsidRDefault="00450856" w:rsidP="00450856">
      <w:pPr>
        <w:pStyle w:val="ac"/>
      </w:pPr>
      <w:bookmarkStart w:id="28" w:name="_Ref223354577"/>
      <w:r>
        <w:t xml:space="preserve">Рисунок </w:t>
      </w:r>
      <w:fldSimple w:instr=" SEQ Рисунок \* ARABIC ">
        <w:r w:rsidR="00D9477E">
          <w:rPr>
            <w:noProof/>
          </w:rPr>
          <w:t>6</w:t>
        </w:r>
      </w:fldSimple>
      <w:bookmarkEnd w:id="28"/>
      <w:r>
        <w:t xml:space="preserve"> – </w:t>
      </w:r>
      <w:r w:rsidR="00213BAE">
        <w:t>Ввод информации о ширине полосы всей дорожной сети</w:t>
      </w:r>
    </w:p>
    <w:p w14:paraId="2C13201A" w14:textId="4AD3BF29" w:rsidR="00213BAE" w:rsidRDefault="00213BAE" w:rsidP="00226747">
      <w:pPr>
        <w:pStyle w:val="ad"/>
      </w:pPr>
    </w:p>
    <w:p w14:paraId="38597092" w14:textId="2B0C8788" w:rsidR="0032126E" w:rsidRDefault="0032126E" w:rsidP="00226747">
      <w:pPr>
        <w:pStyle w:val="ad"/>
      </w:pPr>
      <w:r>
        <w:t>Стоп-полоса (</w:t>
      </w:r>
      <w:proofErr w:type="spellStart"/>
      <w:r>
        <w:rPr>
          <w:lang w:val="en-US"/>
        </w:rPr>
        <w:t>stopLine</w:t>
      </w:r>
      <w:proofErr w:type="spellEnd"/>
      <w:r w:rsidRPr="002310AA">
        <w:t>)</w:t>
      </w:r>
      <w:r>
        <w:t xml:space="preserve"> создаётся при помощи объекта «Стоп-линия», который помещается на объект «Дорога». За положение стоп-линии относительно начала дороги отвечает поле «Смещение от начала дороги»</w:t>
      </w:r>
      <w:r w:rsidR="009D7A35">
        <w:t xml:space="preserve"> (</w:t>
      </w:r>
      <w:r w:rsidR="009D7A35">
        <w:fldChar w:fldCharType="begin"/>
      </w:r>
      <w:r w:rsidR="009D7A35">
        <w:instrText xml:space="preserve"> REF _Ref223354729 \h </w:instrText>
      </w:r>
      <w:r w:rsidR="009D7A35">
        <w:fldChar w:fldCharType="separate"/>
      </w:r>
      <w:r w:rsidR="009D7A35">
        <w:t>Рисун</w:t>
      </w:r>
      <w:r w:rsidR="009D7A35">
        <w:t>о</w:t>
      </w:r>
      <w:r w:rsidR="009D7A35">
        <w:t xml:space="preserve">к </w:t>
      </w:r>
      <w:r w:rsidR="009D7A35">
        <w:rPr>
          <w:noProof/>
        </w:rPr>
        <w:t>7</w:t>
      </w:r>
      <w:r w:rsidR="009D7A35">
        <w:fldChar w:fldCharType="end"/>
      </w:r>
      <w:r w:rsidR="009D7A35">
        <w:t>)</w:t>
      </w:r>
      <w:r>
        <w:t>.</w:t>
      </w:r>
    </w:p>
    <w:p w14:paraId="651D9AB3" w14:textId="77777777" w:rsidR="00450856" w:rsidRDefault="00450856" w:rsidP="00450856">
      <w:pPr>
        <w:pStyle w:val="ad"/>
        <w:ind w:firstLine="0"/>
      </w:pPr>
    </w:p>
    <w:p w14:paraId="1A23D8F8" w14:textId="77777777" w:rsidR="00450856" w:rsidRDefault="00450856" w:rsidP="00450856">
      <w:pPr>
        <w:pStyle w:val="ad"/>
        <w:keepNext/>
        <w:ind w:firstLine="0"/>
        <w:jc w:val="center"/>
      </w:pPr>
      <w:r w:rsidRPr="00450856">
        <w:lastRenderedPageBreak/>
        <w:drawing>
          <wp:inline distT="0" distB="0" distL="0" distR="0" wp14:anchorId="0DAE7A8C" wp14:editId="3B207559">
            <wp:extent cx="6191885" cy="4853940"/>
            <wp:effectExtent l="0" t="0" r="0" b="3810"/>
            <wp:docPr id="148222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27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7830" w14:textId="30A5246C" w:rsidR="00450856" w:rsidRDefault="00450856" w:rsidP="00450856">
      <w:pPr>
        <w:pStyle w:val="ac"/>
      </w:pPr>
      <w:bookmarkStart w:id="29" w:name="_Ref223354729"/>
      <w:r>
        <w:t xml:space="preserve">Рисунок </w:t>
      </w:r>
      <w:fldSimple w:instr=" SEQ Рисунок \* ARABIC ">
        <w:r w:rsidR="00D9477E">
          <w:rPr>
            <w:noProof/>
          </w:rPr>
          <w:t>7</w:t>
        </w:r>
      </w:fldSimple>
      <w:bookmarkEnd w:id="29"/>
      <w:r>
        <w:t xml:space="preserve"> – Стоп-полосы</w:t>
      </w:r>
    </w:p>
    <w:p w14:paraId="0D8133F3" w14:textId="1B1295EA" w:rsidR="00E52177" w:rsidRPr="00201906" w:rsidRDefault="00E52177" w:rsidP="00226747">
      <w:pPr>
        <w:pStyle w:val="ad"/>
        <w:rPr>
          <w:u w:val="single"/>
        </w:rPr>
      </w:pPr>
      <w:r w:rsidRPr="00201906">
        <w:rPr>
          <w:u w:val="single"/>
        </w:rPr>
        <w:t>Обо</w:t>
      </w:r>
      <w:r w:rsidR="00201906" w:rsidRPr="00201906">
        <w:rPr>
          <w:u w:val="single"/>
        </w:rPr>
        <w:t>бщённый алгоритм:</w:t>
      </w:r>
    </w:p>
    <w:p w14:paraId="330DF234" w14:textId="3C43316E" w:rsidR="00201906" w:rsidRDefault="00B314EB" w:rsidP="00143F49">
      <w:pPr>
        <w:pStyle w:val="ad"/>
        <w:numPr>
          <w:ilvl w:val="0"/>
          <w:numId w:val="11"/>
        </w:numPr>
      </w:pPr>
      <w:r>
        <w:t>Поместить</w:t>
      </w:r>
      <w:r w:rsidR="00201906">
        <w:t xml:space="preserve"> необходимое количество</w:t>
      </w:r>
      <w:r>
        <w:t xml:space="preserve"> объектов</w:t>
      </w:r>
      <w:r w:rsidR="00201906">
        <w:t xml:space="preserve"> </w:t>
      </w:r>
      <w:r>
        <w:t>«Д</w:t>
      </w:r>
      <w:r w:rsidR="00201906">
        <w:t>орог</w:t>
      </w:r>
      <w:r>
        <w:t>а»</w:t>
      </w:r>
      <w:r w:rsidR="00D8318C">
        <w:t>:</w:t>
      </w:r>
    </w:p>
    <w:p w14:paraId="6AA65497" w14:textId="0B78D9F8" w:rsidR="00201906" w:rsidRPr="006F6102" w:rsidRDefault="00790781" w:rsidP="00143F49">
      <w:pPr>
        <w:pStyle w:val="ad"/>
        <w:numPr>
          <w:ilvl w:val="1"/>
          <w:numId w:val="13"/>
        </w:numPr>
      </w:pPr>
      <w:r>
        <w:t>О</w:t>
      </w:r>
      <w:r w:rsidR="006F6102">
        <w:t>трегули</w:t>
      </w:r>
      <w:r w:rsidR="002D2377">
        <w:t>ровать положение и длину объектов «Дорога»</w:t>
      </w:r>
      <w:r w:rsidR="0010256F">
        <w:t xml:space="preserve"> (</w:t>
      </w:r>
      <w:r w:rsidR="0089650F">
        <w:t>поля</w:t>
      </w:r>
      <w:r w:rsidR="0010256F" w:rsidRPr="0010256F">
        <w:t xml:space="preserve"> </w:t>
      </w:r>
      <w:r w:rsidR="0010256F">
        <w:t>«</w:t>
      </w:r>
      <w:r w:rsidR="0010256F">
        <w:rPr>
          <w:lang w:val="en-US"/>
        </w:rPr>
        <w:t>X</w:t>
      </w:r>
      <w:r w:rsidR="0010256F">
        <w:t>», «</w:t>
      </w:r>
      <w:r w:rsidR="0010256F">
        <w:rPr>
          <w:lang w:val="en-US"/>
        </w:rPr>
        <w:t>Y</w:t>
      </w:r>
      <w:r w:rsidR="0010256F">
        <w:t>», «</w:t>
      </w:r>
      <w:r w:rsidR="0010256F">
        <w:rPr>
          <w:lang w:val="en-US"/>
        </w:rPr>
        <w:t>Z</w:t>
      </w:r>
      <w:r w:rsidR="0010256F">
        <w:t>»</w:t>
      </w:r>
      <w:r w:rsidR="0010256F" w:rsidRPr="0010256F">
        <w:t xml:space="preserve"> </w:t>
      </w:r>
      <w:r w:rsidR="0010256F">
        <w:t>во вкладке «Местоположение и размер»,</w:t>
      </w:r>
      <w:r w:rsidR="0010256F" w:rsidRPr="0010256F">
        <w:t xml:space="preserve"> </w:t>
      </w:r>
      <w:r w:rsidR="0010256F">
        <w:t xml:space="preserve">для опорных точек строки </w:t>
      </w:r>
      <w:r w:rsidR="0089650F">
        <w:t>таблицы</w:t>
      </w:r>
      <w:r w:rsidR="00433B73">
        <w:t xml:space="preserve"> «Точки»</w:t>
      </w:r>
      <w:r w:rsidR="0010256F">
        <w:t xml:space="preserve"> – номер точки, координаты </w:t>
      </w:r>
      <w:r w:rsidR="0010256F">
        <w:rPr>
          <w:lang w:val="en-US"/>
        </w:rPr>
        <w:t>X</w:t>
      </w:r>
      <w:r w:rsidR="0010256F" w:rsidRPr="0010256F">
        <w:t xml:space="preserve">, </w:t>
      </w:r>
      <w:r w:rsidR="0010256F">
        <w:rPr>
          <w:lang w:val="en-US"/>
        </w:rPr>
        <w:t>Y</w:t>
      </w:r>
      <w:r w:rsidR="0010256F" w:rsidRPr="0010256F">
        <w:t xml:space="preserve">, </w:t>
      </w:r>
      <w:r w:rsidR="0010256F">
        <w:rPr>
          <w:lang w:val="en-US"/>
        </w:rPr>
        <w:t>Z</w:t>
      </w:r>
      <w:r w:rsidR="0010256F">
        <w:t>)</w:t>
      </w:r>
      <w:r w:rsidR="00BC46C1">
        <w:t>. Также по данной таблице координат определяется направление дороги – от первой точки таблицы к последней</w:t>
      </w:r>
      <w:r w:rsidR="006F6102" w:rsidRPr="006F6102">
        <w:t>;</w:t>
      </w:r>
    </w:p>
    <w:p w14:paraId="7E8059C1" w14:textId="3F385102" w:rsidR="006F6102" w:rsidRDefault="006F6102" w:rsidP="00143F49">
      <w:pPr>
        <w:pStyle w:val="ad"/>
        <w:numPr>
          <w:ilvl w:val="1"/>
          <w:numId w:val="13"/>
        </w:numPr>
      </w:pPr>
      <w:r>
        <w:t>В</w:t>
      </w:r>
      <w:r w:rsidR="00B35831">
        <w:t xml:space="preserve"> параметрах </w:t>
      </w:r>
      <w:r w:rsidR="002D2377">
        <w:t>объектов-</w:t>
      </w:r>
      <w:r w:rsidR="00B35831">
        <w:t>дорог</w:t>
      </w:r>
      <w:r>
        <w:t xml:space="preserve"> указать, </w:t>
      </w:r>
      <w:r w:rsidR="00B35831">
        <w:t>являются ли они односторонними</w:t>
      </w:r>
      <w:r w:rsidRPr="006F6102">
        <w:t>/</w:t>
      </w:r>
      <w:r w:rsidR="00B35831">
        <w:t>двухсторонними</w:t>
      </w:r>
      <w:r w:rsidR="00EF0A6F">
        <w:t xml:space="preserve"> (</w:t>
      </w:r>
      <w:r w:rsidR="0089650F">
        <w:t>свойство</w:t>
      </w:r>
      <w:r w:rsidR="00EF0A6F" w:rsidRPr="00EF0A6F">
        <w:t xml:space="preserve"> </w:t>
      </w:r>
      <w:r w:rsidR="00EF0A6F">
        <w:t>«Одностороннее движение»)</w:t>
      </w:r>
      <w:r w:rsidRPr="006F6102">
        <w:t>;</w:t>
      </w:r>
    </w:p>
    <w:p w14:paraId="0AA6B94F" w14:textId="0FDE26D1" w:rsidR="006F6102" w:rsidRPr="00B35831" w:rsidRDefault="00B35831" w:rsidP="00143F49">
      <w:pPr>
        <w:pStyle w:val="ad"/>
        <w:numPr>
          <w:ilvl w:val="1"/>
          <w:numId w:val="13"/>
        </w:numPr>
      </w:pPr>
      <w:r>
        <w:lastRenderedPageBreak/>
        <w:t xml:space="preserve">В параметрах </w:t>
      </w:r>
      <w:r w:rsidR="002D2377">
        <w:t>объектов-</w:t>
      </w:r>
      <w:r>
        <w:t>дорог указать количество</w:t>
      </w:r>
      <w:r w:rsidR="006F6102">
        <w:t xml:space="preserve"> полос на каждой стороне</w:t>
      </w:r>
      <w:r>
        <w:t xml:space="preserve"> движения</w:t>
      </w:r>
      <w:r w:rsidR="0093528A">
        <w:t xml:space="preserve"> (</w:t>
      </w:r>
      <w:r w:rsidR="0089650F">
        <w:t>поля</w:t>
      </w:r>
      <w:r w:rsidR="0093528A" w:rsidRPr="0093528A">
        <w:t xml:space="preserve"> </w:t>
      </w:r>
      <w:r w:rsidR="0093528A">
        <w:t>«Количество полос основного движения» и «Количество полос встречного движения»)</w:t>
      </w:r>
      <w:r w:rsidRPr="00B35831">
        <w:t>;</w:t>
      </w:r>
    </w:p>
    <w:p w14:paraId="0BF73148" w14:textId="72C607F4" w:rsidR="00B35831" w:rsidRDefault="00B35831" w:rsidP="00143F49">
      <w:pPr>
        <w:pStyle w:val="ad"/>
        <w:numPr>
          <w:ilvl w:val="0"/>
          <w:numId w:val="13"/>
        </w:numPr>
      </w:pPr>
      <w:r>
        <w:t>В парамет</w:t>
      </w:r>
      <w:r w:rsidR="002310AA">
        <w:t xml:space="preserve">рах </w:t>
      </w:r>
      <w:r w:rsidR="0085582E">
        <w:t>дорожной сети</w:t>
      </w:r>
      <w:r w:rsidR="002310AA">
        <w:t xml:space="preserve"> указать ширину полосы</w:t>
      </w:r>
      <w:r w:rsidR="0093528A">
        <w:t xml:space="preserve"> (выделить дорожную сеть </w:t>
      </w:r>
      <w:proofErr w:type="spellStart"/>
      <w:r w:rsidR="0093528A">
        <w:rPr>
          <w:lang w:val="en-US"/>
        </w:rPr>
        <w:t>RoadNetwork</w:t>
      </w:r>
      <w:proofErr w:type="spellEnd"/>
      <w:r w:rsidR="0093528A" w:rsidRPr="0093528A">
        <w:t xml:space="preserve"> </w:t>
      </w:r>
      <w:r w:rsidR="0093528A">
        <w:t xml:space="preserve">и вписать в </w:t>
      </w:r>
      <w:r w:rsidR="0089650F">
        <w:t>поле</w:t>
      </w:r>
      <w:r w:rsidR="0093528A" w:rsidRPr="0093528A">
        <w:t xml:space="preserve"> </w:t>
      </w:r>
      <w:r w:rsidR="0093528A">
        <w:t>«Ширина полосы» ширину полосы)</w:t>
      </w:r>
      <w:r w:rsidR="002310AA">
        <w:t>;</w:t>
      </w:r>
    </w:p>
    <w:p w14:paraId="322C1EEB" w14:textId="20F5202D" w:rsidR="0036770E" w:rsidRDefault="0036770E" w:rsidP="00143F49">
      <w:pPr>
        <w:pStyle w:val="ad"/>
        <w:numPr>
          <w:ilvl w:val="0"/>
          <w:numId w:val="13"/>
        </w:numPr>
      </w:pPr>
      <w:r>
        <w:t>Указать количество стоп-полос и их местоположение относительно конца дороги. Это можно сделать, поместив объект «Стоп-линия» на дорогу в нужное место.</w:t>
      </w:r>
    </w:p>
    <w:p w14:paraId="6408E97D" w14:textId="0CBA1061" w:rsidR="00213BAE" w:rsidRPr="008625DB" w:rsidRDefault="00660D93" w:rsidP="0029694B">
      <w:pPr>
        <w:pStyle w:val="3"/>
        <w:tabs>
          <w:tab w:val="clear" w:pos="1276"/>
          <w:tab w:val="num" w:pos="1625"/>
        </w:tabs>
        <w:rPr>
          <w:b w:val="0"/>
          <w:bCs w:val="0"/>
        </w:rPr>
      </w:pPr>
      <w:r>
        <w:t xml:space="preserve"> </w:t>
      </w:r>
      <w:bookmarkStart w:id="30" w:name="_Toc167783398"/>
      <w:bookmarkStart w:id="31" w:name="_Toc223362382"/>
      <w:r w:rsidR="00213BAE" w:rsidRPr="008625DB">
        <w:rPr>
          <w:b w:val="0"/>
          <w:bCs w:val="0"/>
        </w:rPr>
        <w:t>Информация о перекрестке (в том числе о возможных</w:t>
      </w:r>
      <w:r w:rsidR="00213BAE" w:rsidRPr="008625DB">
        <w:rPr>
          <w:b w:val="0"/>
          <w:bCs w:val="0"/>
        </w:rPr>
        <w:br/>
        <w:t>направлениях движения автомоб</w:t>
      </w:r>
      <w:r w:rsidR="0023382D" w:rsidRPr="008625DB">
        <w:rPr>
          <w:b w:val="0"/>
          <w:bCs w:val="0"/>
        </w:rPr>
        <w:t>илей)</w:t>
      </w:r>
      <w:bookmarkEnd w:id="30"/>
      <w:bookmarkEnd w:id="31"/>
    </w:p>
    <w:p w14:paraId="793C4AE3" w14:textId="1F6CB963" w:rsidR="00E52177" w:rsidRDefault="000E5501" w:rsidP="00213BAE">
      <w:pPr>
        <w:pStyle w:val="ad"/>
      </w:pPr>
      <w:r>
        <w:t>На данном шаге необходимо внести в систему информацию о каждом перекрёстке (у нас он будет 1): какие дороги в него входят, какие направления движения транспортных средств на перекрёстке возможны.</w:t>
      </w:r>
    </w:p>
    <w:p w14:paraId="17AF8B21" w14:textId="4060F35A" w:rsidR="00213BAE" w:rsidRDefault="00213BAE" w:rsidP="00213BAE">
      <w:pPr>
        <w:pStyle w:val="ad"/>
      </w:pPr>
      <w:r>
        <w:t>Для внесения информации о перекрёстках</w:t>
      </w:r>
      <w:r w:rsidR="000E5501">
        <w:t xml:space="preserve"> в </w:t>
      </w:r>
      <w:proofErr w:type="spellStart"/>
      <w:r w:rsidR="000E5501">
        <w:rPr>
          <w:lang w:val="en-US"/>
        </w:rPr>
        <w:t>AnyLogic</w:t>
      </w:r>
      <w:proofErr w:type="spellEnd"/>
      <w:r>
        <w:t xml:space="preserve"> используется объект «Перекрёсток» библиотеки дорожного движения</w:t>
      </w:r>
      <w:r w:rsidR="0023382D">
        <w:t xml:space="preserve">. При перенесении его в место с расположенными рядом дорогами он загорится зелёным цветом и образует перекрёсток с отображением выездов </w:t>
      </w:r>
      <w:proofErr w:type="gramStart"/>
      <w:r w:rsidR="0023382D">
        <w:t>в въездов</w:t>
      </w:r>
      <w:proofErr w:type="gramEnd"/>
      <w:r w:rsidR="0023382D">
        <w:t xml:space="preserve"> на дороги (</w:t>
      </w:r>
      <w:r w:rsidR="007E3746">
        <w:fldChar w:fldCharType="begin"/>
      </w:r>
      <w:r w:rsidR="007E3746">
        <w:instrText xml:space="preserve"> REF _Ref223355467 \h </w:instrText>
      </w:r>
      <w:r w:rsidR="007E3746">
        <w:fldChar w:fldCharType="separate"/>
      </w:r>
      <w:r w:rsidR="007E3746">
        <w:t>Рисуно</w:t>
      </w:r>
      <w:r w:rsidR="007E3746">
        <w:t>к</w:t>
      </w:r>
      <w:r w:rsidR="007E3746">
        <w:t xml:space="preserve"> </w:t>
      </w:r>
      <w:r w:rsidR="007E3746">
        <w:rPr>
          <w:noProof/>
        </w:rPr>
        <w:t>8</w:t>
      </w:r>
      <w:r w:rsidR="007E3746">
        <w:fldChar w:fldCharType="end"/>
      </w:r>
      <w:r w:rsidR="0023382D">
        <w:t>).</w:t>
      </w:r>
    </w:p>
    <w:p w14:paraId="526D0B5E" w14:textId="77777777" w:rsidR="007E3746" w:rsidRDefault="007E3746" w:rsidP="007E3746">
      <w:pPr>
        <w:pStyle w:val="ad"/>
        <w:keepNext/>
        <w:ind w:firstLine="0"/>
        <w:jc w:val="center"/>
      </w:pPr>
      <w:r w:rsidRPr="007E3746">
        <w:lastRenderedPageBreak/>
        <w:drawing>
          <wp:inline distT="0" distB="0" distL="0" distR="0" wp14:anchorId="41176E69" wp14:editId="3297B6A2">
            <wp:extent cx="6191885" cy="4832985"/>
            <wp:effectExtent l="0" t="0" r="0" b="5715"/>
            <wp:docPr id="1736425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25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D0DA" w14:textId="42993FB8" w:rsidR="00213BAE" w:rsidRPr="00E55DB6" w:rsidRDefault="007E3746" w:rsidP="007E3746">
      <w:pPr>
        <w:pStyle w:val="ac"/>
      </w:pPr>
      <w:bookmarkStart w:id="32" w:name="_Ref223355467"/>
      <w:r>
        <w:t xml:space="preserve">Рисунок </w:t>
      </w:r>
      <w:fldSimple w:instr=" SEQ Рисунок \* ARABIC ">
        <w:r w:rsidR="00D9477E">
          <w:rPr>
            <w:noProof/>
          </w:rPr>
          <w:t>8</w:t>
        </w:r>
      </w:fldSimple>
      <w:bookmarkEnd w:id="32"/>
      <w:r>
        <w:t xml:space="preserve"> – </w:t>
      </w:r>
      <w:r w:rsidR="0023382D">
        <w:t>Ввод информации о перекрёстке</w:t>
      </w:r>
      <w:r w:rsidR="00F8656D">
        <w:t xml:space="preserve"> в</w:t>
      </w:r>
      <w:r w:rsidR="00F8656D" w:rsidRPr="00F8656D">
        <w:t xml:space="preserve"> </w:t>
      </w:r>
      <w:proofErr w:type="spellStart"/>
      <w:r w:rsidR="00F8656D">
        <w:rPr>
          <w:lang w:val="en-US"/>
        </w:rPr>
        <w:t>AnyLogic</w:t>
      </w:r>
      <w:proofErr w:type="spellEnd"/>
    </w:p>
    <w:p w14:paraId="72129EC7" w14:textId="346B761F" w:rsidR="00213BAE" w:rsidRDefault="00616AA3" w:rsidP="00226747">
      <w:pPr>
        <w:pStyle w:val="ad"/>
      </w:pPr>
      <w:r>
        <w:t xml:space="preserve">По умолчанию при создании перекрёстка создаются все возможные пути движения транспортных средств. </w:t>
      </w:r>
      <w:r w:rsidR="0023382D">
        <w:t>При нажатии на въезд или выезд с дороги можно добавить или удалить возможные пути движения машин</w:t>
      </w:r>
      <w:r w:rsidR="00CD5972">
        <w:t xml:space="preserve"> (</w:t>
      </w:r>
      <w:r w:rsidR="001774EA">
        <w:t xml:space="preserve">так называемые </w:t>
      </w:r>
      <w:proofErr w:type="spellStart"/>
      <w:r w:rsidR="001774EA">
        <w:rPr>
          <w:lang w:val="en-US"/>
        </w:rPr>
        <w:t>lineConnector</w:t>
      </w:r>
      <w:proofErr w:type="spellEnd"/>
      <w:r w:rsidR="001774EA" w:rsidRPr="001774EA">
        <w:t xml:space="preserve">, </w:t>
      </w:r>
      <w:r w:rsidR="001774EA">
        <w:t>отображены стрелочками</w:t>
      </w:r>
      <w:r w:rsidR="00CD5972">
        <w:t>)</w:t>
      </w:r>
      <w:r w:rsidR="0023382D">
        <w:t>, если на реальном участке некоторые направления разрешены</w:t>
      </w:r>
      <w:r w:rsidR="0023382D" w:rsidRPr="0023382D">
        <w:t>/</w:t>
      </w:r>
      <w:r w:rsidR="0023382D">
        <w:t>запрещены.</w:t>
      </w:r>
    </w:p>
    <w:p w14:paraId="359DC818" w14:textId="77777777" w:rsidR="005873E9" w:rsidRPr="00201906" w:rsidRDefault="005873E9" w:rsidP="005873E9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01121A43" w14:textId="0E6C0132" w:rsidR="005873E9" w:rsidRPr="00201906" w:rsidRDefault="005873E9" w:rsidP="009A6D25">
      <w:pPr>
        <w:pStyle w:val="ad"/>
      </w:pPr>
      <w:r>
        <w:t xml:space="preserve">Создать </w:t>
      </w:r>
      <w:r w:rsidR="002D2377">
        <w:t>объект «П</w:t>
      </w:r>
      <w:r>
        <w:t>ерекрёсток</w:t>
      </w:r>
      <w:r w:rsidR="002D2377">
        <w:t>»</w:t>
      </w:r>
      <w:r w:rsidR="00385DDA">
        <w:t xml:space="preserve"> для необходимых дорог</w:t>
      </w:r>
      <w:r w:rsidR="009A6D25">
        <w:t>, после чего выполнить следующее действие:</w:t>
      </w:r>
    </w:p>
    <w:p w14:paraId="6D3E5296" w14:textId="458EFEFA" w:rsidR="005873E9" w:rsidRPr="006F6102" w:rsidRDefault="001774EA" w:rsidP="00143F49">
      <w:pPr>
        <w:pStyle w:val="ad"/>
        <w:numPr>
          <w:ilvl w:val="0"/>
          <w:numId w:val="12"/>
        </w:numPr>
      </w:pPr>
      <w:r>
        <w:t>Добавить</w:t>
      </w:r>
      <w:r w:rsidR="00042B0D">
        <w:t xml:space="preserve"> или удалить</w:t>
      </w:r>
      <w:r w:rsidR="005873E9">
        <w:t xml:space="preserve"> возможные направления движения на перекрёстке</w:t>
      </w:r>
      <w:r w:rsidR="002D2377">
        <w:t xml:space="preserve"> (объекты-</w:t>
      </w:r>
      <w:proofErr w:type="spellStart"/>
      <w:r w:rsidR="002D2377">
        <w:rPr>
          <w:lang w:val="en-US"/>
        </w:rPr>
        <w:t>lineConnector</w:t>
      </w:r>
      <w:proofErr w:type="spellEnd"/>
      <w:r w:rsidR="002D2377">
        <w:t>)</w:t>
      </w:r>
      <w:r w:rsidR="005873E9">
        <w:t>.</w:t>
      </w:r>
    </w:p>
    <w:p w14:paraId="4F105C07" w14:textId="263D4826" w:rsidR="0023382D" w:rsidRPr="007E3746" w:rsidRDefault="00660D93" w:rsidP="0029694B">
      <w:pPr>
        <w:pStyle w:val="3"/>
        <w:tabs>
          <w:tab w:val="clear" w:pos="1276"/>
          <w:tab w:val="num" w:pos="1625"/>
        </w:tabs>
        <w:rPr>
          <w:b w:val="0"/>
          <w:bCs w:val="0"/>
        </w:rPr>
      </w:pPr>
      <w:r>
        <w:lastRenderedPageBreak/>
        <w:t xml:space="preserve"> </w:t>
      </w:r>
      <w:bookmarkStart w:id="33" w:name="_Toc167783399"/>
      <w:bookmarkStart w:id="34" w:name="_Toc223362383"/>
      <w:r w:rsidR="0023382D" w:rsidRPr="007E3746">
        <w:rPr>
          <w:b w:val="0"/>
          <w:bCs w:val="0"/>
        </w:rPr>
        <w:t>Информация о местоположении остановок</w:t>
      </w:r>
      <w:bookmarkEnd w:id="33"/>
      <w:bookmarkEnd w:id="34"/>
    </w:p>
    <w:p w14:paraId="7E6B7F01" w14:textId="5F688AA0" w:rsidR="00F60A6E" w:rsidRPr="005A66F7" w:rsidRDefault="00F60A6E" w:rsidP="0023382D">
      <w:pPr>
        <w:pStyle w:val="ad"/>
      </w:pPr>
      <w:r>
        <w:t>На данном этапе необходимо внести в систему информацию об остановках</w:t>
      </w:r>
      <w:r w:rsidR="005A66F7" w:rsidRPr="005A66F7">
        <w:t xml:space="preserve">: </w:t>
      </w:r>
      <w:r w:rsidR="005A66F7">
        <w:t>дорога и сторона, к которой остановка прикрепляется, её местоположение, длина.</w:t>
      </w:r>
    </w:p>
    <w:p w14:paraId="270A596C" w14:textId="6AE01EB9" w:rsidR="0023382D" w:rsidRDefault="0023382D" w:rsidP="0023382D">
      <w:pPr>
        <w:pStyle w:val="ad"/>
      </w:pPr>
      <w:r>
        <w:t>Для добавления остановки</w:t>
      </w:r>
      <w:r w:rsidR="00F60A6E">
        <w:t xml:space="preserve"> в </w:t>
      </w:r>
      <w:proofErr w:type="spellStart"/>
      <w:r w:rsidR="00F60A6E">
        <w:rPr>
          <w:lang w:val="en-US"/>
        </w:rPr>
        <w:t>AnyLogic</w:t>
      </w:r>
      <w:proofErr w:type="spellEnd"/>
      <w:r>
        <w:t xml:space="preserve"> используется объект «Автобусная остановка», он прикрепляется к дороге в нужном месте и представляет собой расширение проезжей части трапециевидной формы (</w:t>
      </w:r>
      <w:r w:rsidR="007E3746">
        <w:fldChar w:fldCharType="begin"/>
      </w:r>
      <w:r w:rsidR="007E3746">
        <w:instrText xml:space="preserve"> REF _Ref223355725 \h </w:instrText>
      </w:r>
      <w:r w:rsidR="007E3746">
        <w:fldChar w:fldCharType="separate"/>
      </w:r>
      <w:r w:rsidR="007E3746">
        <w:t>Рису</w:t>
      </w:r>
      <w:r w:rsidR="007E3746">
        <w:t>н</w:t>
      </w:r>
      <w:r w:rsidR="007E3746">
        <w:t xml:space="preserve">ок </w:t>
      </w:r>
      <w:r w:rsidR="007E3746">
        <w:rPr>
          <w:noProof/>
        </w:rPr>
        <w:t>9</w:t>
      </w:r>
      <w:r w:rsidR="007E3746">
        <w:fldChar w:fldCharType="end"/>
      </w:r>
      <w:r>
        <w:t>). Также можно регулировать длину остановки в поле «Длина».</w:t>
      </w:r>
    </w:p>
    <w:p w14:paraId="06E2D18E" w14:textId="77777777" w:rsidR="007E3746" w:rsidRDefault="007E3746" w:rsidP="0023382D">
      <w:pPr>
        <w:pStyle w:val="ad"/>
      </w:pPr>
    </w:p>
    <w:p w14:paraId="7095FB3C" w14:textId="77777777" w:rsidR="007E3746" w:rsidRDefault="007E3746" w:rsidP="007E3746">
      <w:pPr>
        <w:pStyle w:val="ad"/>
        <w:keepNext/>
        <w:ind w:firstLine="0"/>
        <w:jc w:val="center"/>
      </w:pPr>
      <w:r w:rsidRPr="007E3746">
        <w:drawing>
          <wp:inline distT="0" distB="0" distL="0" distR="0" wp14:anchorId="60C11E53" wp14:editId="4E1F0241">
            <wp:extent cx="6191885" cy="3547110"/>
            <wp:effectExtent l="0" t="0" r="0" b="0"/>
            <wp:docPr id="166503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34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7059" w14:textId="1A1939E4" w:rsidR="0023382D" w:rsidRDefault="007E3746" w:rsidP="007E3746">
      <w:pPr>
        <w:pStyle w:val="ac"/>
      </w:pPr>
      <w:bookmarkStart w:id="35" w:name="_Ref223355725"/>
      <w:r>
        <w:t xml:space="preserve">Рисунок </w:t>
      </w:r>
      <w:fldSimple w:instr=" SEQ Рисунок \* ARABIC ">
        <w:r w:rsidR="00D9477E">
          <w:rPr>
            <w:noProof/>
          </w:rPr>
          <w:t>9</w:t>
        </w:r>
      </w:fldSimple>
      <w:bookmarkEnd w:id="35"/>
      <w:r>
        <w:t xml:space="preserve"> – </w:t>
      </w:r>
      <w:r w:rsidR="0023382D">
        <w:t>Добавление остановки</w:t>
      </w:r>
      <w:r w:rsidR="005873E9">
        <w:t xml:space="preserve"> в</w:t>
      </w:r>
      <w:r w:rsidR="005873E9" w:rsidRPr="00F8656D">
        <w:t xml:space="preserve"> </w:t>
      </w:r>
      <w:proofErr w:type="spellStart"/>
      <w:r w:rsidR="005873E9">
        <w:rPr>
          <w:lang w:val="en-US"/>
        </w:rPr>
        <w:t>AnyLogic</w:t>
      </w:r>
      <w:proofErr w:type="spellEnd"/>
    </w:p>
    <w:p w14:paraId="78566A5B" w14:textId="5B4FDF8E" w:rsidR="0023382D" w:rsidRDefault="0023382D" w:rsidP="00226747">
      <w:pPr>
        <w:pStyle w:val="ad"/>
      </w:pPr>
    </w:p>
    <w:p w14:paraId="0B41C8E9" w14:textId="77777777" w:rsidR="005A66F7" w:rsidRPr="00201906" w:rsidRDefault="005A66F7" w:rsidP="005A66F7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75C54E0F" w14:textId="3C57BFEA" w:rsidR="005A66F7" w:rsidRPr="00201906" w:rsidRDefault="005A66F7" w:rsidP="00633A47">
      <w:pPr>
        <w:pStyle w:val="ad"/>
      </w:pPr>
      <w:r>
        <w:t xml:space="preserve">Добавить </w:t>
      </w:r>
      <w:r w:rsidR="002D2377">
        <w:t>объект «Остановка»</w:t>
      </w:r>
      <w:r w:rsidR="00385DDA">
        <w:t>, прикрепить его к нужной дороге с нужной стороны</w:t>
      </w:r>
      <w:r w:rsidR="00633A47">
        <w:t>, затем выполнить</w:t>
      </w:r>
      <w:r w:rsidR="009A6D25">
        <w:t xml:space="preserve"> следующие действия</w:t>
      </w:r>
      <w:r w:rsidR="00633A47">
        <w:t>:</w:t>
      </w:r>
    </w:p>
    <w:p w14:paraId="33E25EA2" w14:textId="20102306" w:rsidR="005A66F7" w:rsidRDefault="005A66F7" w:rsidP="00143F49">
      <w:pPr>
        <w:pStyle w:val="ad"/>
        <w:numPr>
          <w:ilvl w:val="0"/>
          <w:numId w:val="32"/>
        </w:numPr>
      </w:pPr>
      <w:r>
        <w:t>Указать смещение</w:t>
      </w:r>
      <w:r w:rsidR="00CD5972">
        <w:t xml:space="preserve"> относительно начала дороги</w:t>
      </w:r>
      <w:r w:rsidR="00FC3CBE">
        <w:t xml:space="preserve"> (</w:t>
      </w:r>
      <w:r w:rsidR="00633A47">
        <w:t>поле</w:t>
      </w:r>
      <w:r w:rsidR="00FC3CBE" w:rsidRPr="00FC3CBE">
        <w:t xml:space="preserve"> </w:t>
      </w:r>
      <w:r w:rsidR="00FC3CBE">
        <w:t>«Смещение относительно начала дороги»)</w:t>
      </w:r>
      <w:r w:rsidR="00CD5972" w:rsidRPr="00CD5972">
        <w:t>;</w:t>
      </w:r>
    </w:p>
    <w:p w14:paraId="3EB295B6" w14:textId="726D9F4C" w:rsidR="00CD5972" w:rsidRDefault="00CD5972" w:rsidP="00143F49">
      <w:pPr>
        <w:pStyle w:val="ad"/>
        <w:numPr>
          <w:ilvl w:val="0"/>
          <w:numId w:val="32"/>
        </w:numPr>
      </w:pPr>
      <w:r>
        <w:t>Указать длину остановки</w:t>
      </w:r>
      <w:r w:rsidR="00FC3CBE">
        <w:t xml:space="preserve"> (</w:t>
      </w:r>
      <w:r w:rsidR="00633A47">
        <w:t>поле</w:t>
      </w:r>
      <w:r w:rsidR="00FC3CBE" w:rsidRPr="00FC3CBE">
        <w:t xml:space="preserve"> </w:t>
      </w:r>
      <w:r w:rsidR="00FC3CBE">
        <w:t>«Длина»)</w:t>
      </w:r>
      <w:r>
        <w:t>.</w:t>
      </w:r>
    </w:p>
    <w:p w14:paraId="53D8381B" w14:textId="593E1C2B" w:rsidR="00944AEA" w:rsidRPr="007E3746" w:rsidRDefault="00660D93" w:rsidP="0029694B">
      <w:pPr>
        <w:pStyle w:val="3"/>
        <w:tabs>
          <w:tab w:val="clear" w:pos="1276"/>
          <w:tab w:val="num" w:pos="1625"/>
        </w:tabs>
        <w:rPr>
          <w:b w:val="0"/>
          <w:bCs w:val="0"/>
        </w:rPr>
      </w:pPr>
      <w:r>
        <w:lastRenderedPageBreak/>
        <w:t xml:space="preserve"> </w:t>
      </w:r>
      <w:bookmarkStart w:id="36" w:name="_Toc167783400"/>
      <w:bookmarkStart w:id="37" w:name="_Toc223362384"/>
      <w:r w:rsidR="00944AEA" w:rsidRPr="007E3746">
        <w:rPr>
          <w:b w:val="0"/>
          <w:bCs w:val="0"/>
        </w:rPr>
        <w:t>Информация о местоположении парковок и способе парковки транспортных средств (параллельная/перпендикулярная)</w:t>
      </w:r>
      <w:bookmarkEnd w:id="36"/>
      <w:bookmarkEnd w:id="37"/>
    </w:p>
    <w:p w14:paraId="707EAE8C" w14:textId="1597DABC" w:rsidR="002B50AE" w:rsidRDefault="002B50AE" w:rsidP="002B50AE">
      <w:pPr>
        <w:pStyle w:val="ad"/>
      </w:pPr>
      <w:r>
        <w:t>Необходимо внести в систему информацию о парковках</w:t>
      </w:r>
      <w:r w:rsidRPr="005A66F7">
        <w:t xml:space="preserve">: </w:t>
      </w:r>
      <w:r>
        <w:t>дорога и сторона, к которой парковка прикрепляется, её местоположение, тип (параллельная</w:t>
      </w:r>
      <w:r w:rsidRPr="002B50AE">
        <w:t>/</w:t>
      </w:r>
      <w:r>
        <w:t xml:space="preserve">перпендикулярная), </w:t>
      </w:r>
      <w:r w:rsidR="006F10A8">
        <w:t>размер</w:t>
      </w:r>
      <w:r>
        <w:t xml:space="preserve"> (</w:t>
      </w:r>
      <w:r w:rsidR="006F10A8">
        <w:t>длину и ширину</w:t>
      </w:r>
      <w:r>
        <w:t xml:space="preserve"> одного парковочного места и суммарное количество парковочных мест).</w:t>
      </w:r>
    </w:p>
    <w:p w14:paraId="0781BAB5" w14:textId="541AE1B3" w:rsidR="0023382D" w:rsidRDefault="00944AEA" w:rsidP="00944AEA">
      <w:pPr>
        <w:pStyle w:val="ad"/>
      </w:pPr>
      <w:r>
        <w:t xml:space="preserve">Для создания придорожной парковки </w:t>
      </w:r>
      <w:r w:rsidR="002B50AE">
        <w:t xml:space="preserve">в </w:t>
      </w:r>
      <w:proofErr w:type="spellStart"/>
      <w:r w:rsidR="002B50AE">
        <w:rPr>
          <w:lang w:val="en-US"/>
        </w:rPr>
        <w:t>AnyLogic</w:t>
      </w:r>
      <w:proofErr w:type="spellEnd"/>
      <w:r w:rsidR="002B50AE">
        <w:t xml:space="preserve"> </w:t>
      </w:r>
      <w:r>
        <w:t>используется объект «Парковка». Он прикрепляется к дороге в нужном месте. В свойствах данного объекта можно выбрать тип парковки («Параллельная», «Перпендикулярная»), настроить длину парковочного места. Перпендикулярная парковка с длиной 6м представлена на</w:t>
      </w:r>
      <w:r w:rsidR="00D54320">
        <w:t xml:space="preserve"> </w:t>
      </w:r>
      <w:r w:rsidR="004E3A44">
        <w:t>(</w:t>
      </w:r>
      <w:r w:rsidR="004E3A44">
        <w:fldChar w:fldCharType="begin"/>
      </w:r>
      <w:r w:rsidR="004E3A44">
        <w:instrText xml:space="preserve"> REF _Ref223360651 \h </w:instrText>
      </w:r>
      <w:r w:rsidR="004E3A44">
        <w:fldChar w:fldCharType="separate"/>
      </w:r>
      <w:r w:rsidR="004E3A44">
        <w:t xml:space="preserve">Рисунок </w:t>
      </w:r>
      <w:r w:rsidR="004E3A44">
        <w:rPr>
          <w:noProof/>
        </w:rPr>
        <w:t>10</w:t>
      </w:r>
      <w:r w:rsidR="004E3A44">
        <w:fldChar w:fldCharType="end"/>
      </w:r>
      <w:r w:rsidR="004E3A44">
        <w:t>)</w:t>
      </w:r>
      <w:r>
        <w:t>.</w:t>
      </w:r>
    </w:p>
    <w:p w14:paraId="5AE72C87" w14:textId="77777777" w:rsidR="004E3A44" w:rsidRPr="00944AEA" w:rsidRDefault="004E3A44" w:rsidP="00944AEA">
      <w:pPr>
        <w:pStyle w:val="ad"/>
      </w:pPr>
    </w:p>
    <w:p w14:paraId="1B511A6F" w14:textId="77777777" w:rsidR="00D54320" w:rsidRDefault="00435063" w:rsidP="00D54320">
      <w:pPr>
        <w:pStyle w:val="ad"/>
        <w:keepNext/>
        <w:ind w:firstLine="0"/>
        <w:jc w:val="center"/>
      </w:pPr>
      <w:r w:rsidRPr="00435063">
        <w:drawing>
          <wp:inline distT="0" distB="0" distL="0" distR="0" wp14:anchorId="66FA2849" wp14:editId="4A292AD9">
            <wp:extent cx="6191885" cy="4915535"/>
            <wp:effectExtent l="0" t="0" r="0" b="0"/>
            <wp:docPr id="68829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961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929B" w14:textId="1E8A55EA" w:rsidR="002B50AE" w:rsidRPr="004E3A44" w:rsidRDefault="00D54320" w:rsidP="004E3A44">
      <w:pPr>
        <w:pStyle w:val="ac"/>
      </w:pPr>
      <w:bookmarkStart w:id="38" w:name="_Ref223360651"/>
      <w:r>
        <w:t xml:space="preserve">Рисунок </w:t>
      </w:r>
      <w:fldSimple w:instr=" SEQ Рисунок \* ARABIC ">
        <w:r w:rsidR="00D9477E">
          <w:rPr>
            <w:noProof/>
          </w:rPr>
          <w:t>10</w:t>
        </w:r>
      </w:fldSimple>
      <w:bookmarkEnd w:id="38"/>
      <w:r>
        <w:t xml:space="preserve"> – </w:t>
      </w:r>
      <w:r w:rsidR="00944AEA">
        <w:t>Добавлени</w:t>
      </w:r>
      <w:r>
        <w:t>е</w:t>
      </w:r>
      <w:r w:rsidR="00944AEA">
        <w:t xml:space="preserve"> парковки</w:t>
      </w:r>
      <w:r w:rsidR="005873E9">
        <w:t xml:space="preserve"> в</w:t>
      </w:r>
      <w:r w:rsidR="005873E9" w:rsidRPr="00F8656D">
        <w:t xml:space="preserve"> </w:t>
      </w:r>
      <w:proofErr w:type="spellStart"/>
      <w:r w:rsidR="005873E9">
        <w:rPr>
          <w:lang w:val="en-US"/>
        </w:rPr>
        <w:t>AnyLogic</w:t>
      </w:r>
      <w:proofErr w:type="spellEnd"/>
    </w:p>
    <w:p w14:paraId="7E80791E" w14:textId="77777777" w:rsidR="002B50AE" w:rsidRPr="00201906" w:rsidRDefault="002B50AE" w:rsidP="002B50AE">
      <w:pPr>
        <w:pStyle w:val="ad"/>
        <w:rPr>
          <w:u w:val="single"/>
        </w:rPr>
      </w:pPr>
      <w:r w:rsidRPr="00201906">
        <w:rPr>
          <w:u w:val="single"/>
        </w:rPr>
        <w:lastRenderedPageBreak/>
        <w:t>Обобщённый алгоритм:</w:t>
      </w:r>
    </w:p>
    <w:p w14:paraId="21B36A83" w14:textId="390E3092" w:rsidR="002B50AE" w:rsidRPr="00201906" w:rsidRDefault="002B50AE" w:rsidP="00633A47">
      <w:pPr>
        <w:pStyle w:val="ad"/>
      </w:pPr>
      <w:r>
        <w:t xml:space="preserve">Добавить </w:t>
      </w:r>
      <w:r w:rsidR="00192537">
        <w:t>объект «Парковка»</w:t>
      </w:r>
      <w:r w:rsidR="00385DDA">
        <w:t>, прикрепить его к нужной дороге с нужной стороны</w:t>
      </w:r>
      <w:r w:rsidR="00633A47">
        <w:t>, затем выполнить</w:t>
      </w:r>
      <w:r w:rsidR="009A6D25">
        <w:t xml:space="preserve"> следующие действия</w:t>
      </w:r>
      <w:r w:rsidR="00633A47">
        <w:t>:</w:t>
      </w:r>
    </w:p>
    <w:p w14:paraId="62EF2031" w14:textId="3165F4B5" w:rsidR="002B50AE" w:rsidRDefault="002B50AE" w:rsidP="00143F49">
      <w:pPr>
        <w:pStyle w:val="ad"/>
        <w:numPr>
          <w:ilvl w:val="0"/>
          <w:numId w:val="39"/>
        </w:numPr>
      </w:pPr>
      <w:r>
        <w:t>Указать смещение</w:t>
      </w:r>
      <w:r w:rsidR="00CD5972">
        <w:t xml:space="preserve"> относительно начала дороги</w:t>
      </w:r>
      <w:r w:rsidR="009F4581">
        <w:t xml:space="preserve"> (</w:t>
      </w:r>
      <w:r w:rsidR="00633A47">
        <w:t>поле</w:t>
      </w:r>
      <w:r w:rsidR="009F4581" w:rsidRPr="00FC3CBE">
        <w:t xml:space="preserve"> </w:t>
      </w:r>
      <w:r w:rsidR="009F4581">
        <w:t>«Смещение относительно начала дороги»)</w:t>
      </w:r>
      <w:r w:rsidR="00CD5972">
        <w:t>;</w:t>
      </w:r>
    </w:p>
    <w:p w14:paraId="4EFD93A9" w14:textId="7AAD5099" w:rsidR="00CD5972" w:rsidRDefault="00CD5972" w:rsidP="00143F49">
      <w:pPr>
        <w:pStyle w:val="ad"/>
        <w:numPr>
          <w:ilvl w:val="0"/>
          <w:numId w:val="39"/>
        </w:numPr>
      </w:pPr>
      <w:r>
        <w:t>Указать тип парковки (параллельная</w:t>
      </w:r>
      <w:r w:rsidRPr="00CD5972">
        <w:t>/</w:t>
      </w:r>
      <w:r>
        <w:t>перпендикулярная</w:t>
      </w:r>
      <w:r w:rsidR="009F4581">
        <w:t xml:space="preserve">, </w:t>
      </w:r>
      <w:r w:rsidR="00633A47">
        <w:t>свойства</w:t>
      </w:r>
      <w:r w:rsidR="009F4581" w:rsidRPr="009F4581">
        <w:t xml:space="preserve"> </w:t>
      </w:r>
      <w:r w:rsidR="009F4581">
        <w:t>«Параллельная», «Перпендикулярная»</w:t>
      </w:r>
      <w:r>
        <w:t>)</w:t>
      </w:r>
      <w:r w:rsidRPr="00CD5972">
        <w:t>;</w:t>
      </w:r>
    </w:p>
    <w:p w14:paraId="044CF401" w14:textId="675A38FC" w:rsidR="00CD5972" w:rsidRDefault="00CD5972" w:rsidP="00143F49">
      <w:pPr>
        <w:pStyle w:val="ad"/>
        <w:numPr>
          <w:ilvl w:val="0"/>
          <w:numId w:val="39"/>
        </w:numPr>
      </w:pPr>
      <w:r>
        <w:t xml:space="preserve">Указать </w:t>
      </w:r>
      <w:r w:rsidR="006F10A8">
        <w:t>размер</w:t>
      </w:r>
      <w:r>
        <w:t xml:space="preserve"> парковки:</w:t>
      </w:r>
    </w:p>
    <w:p w14:paraId="0A83BA59" w14:textId="5A447489" w:rsidR="00CD5972" w:rsidRDefault="00CD5972" w:rsidP="00143F49">
      <w:pPr>
        <w:pStyle w:val="aff1"/>
        <w:numPr>
          <w:ilvl w:val="0"/>
          <w:numId w:val="38"/>
        </w:numPr>
        <w:tabs>
          <w:tab w:val="clear" w:pos="720"/>
          <w:tab w:val="num" w:pos="1069"/>
        </w:tabs>
        <w:ind w:left="1069"/>
      </w:pPr>
      <w:r>
        <w:t>Длину</w:t>
      </w:r>
      <w:r w:rsidR="006F10A8">
        <w:t xml:space="preserve"> и </w:t>
      </w:r>
      <w:r>
        <w:t>ширину одного парковочного места</w:t>
      </w:r>
      <w:r w:rsidR="009F4581">
        <w:t xml:space="preserve"> (</w:t>
      </w:r>
      <w:r w:rsidR="00633A47">
        <w:t>поле</w:t>
      </w:r>
      <w:r w:rsidR="009F4581" w:rsidRPr="009F4581">
        <w:t xml:space="preserve"> </w:t>
      </w:r>
      <w:r w:rsidR="009F4581">
        <w:t xml:space="preserve">«Длина парковочного места», ширина задаётся в </w:t>
      </w:r>
      <w:r w:rsidR="00633A47">
        <w:t>поле</w:t>
      </w:r>
      <w:r w:rsidR="009F4581" w:rsidRPr="009F4581">
        <w:t xml:space="preserve"> </w:t>
      </w:r>
      <w:r w:rsidR="009F4581">
        <w:t>«Ширина полосы» в параметрах дорожной сети)</w:t>
      </w:r>
      <w:r>
        <w:t>;</w:t>
      </w:r>
    </w:p>
    <w:p w14:paraId="1FBEBE5E" w14:textId="3A14D708" w:rsidR="00CD5972" w:rsidRDefault="00CD5972" w:rsidP="00143F49">
      <w:pPr>
        <w:pStyle w:val="aff1"/>
        <w:numPr>
          <w:ilvl w:val="0"/>
          <w:numId w:val="38"/>
        </w:numPr>
        <w:tabs>
          <w:tab w:val="clear" w:pos="720"/>
          <w:tab w:val="num" w:pos="1069"/>
        </w:tabs>
        <w:ind w:left="1069"/>
      </w:pPr>
      <w:r>
        <w:t>Количество парковочных мест</w:t>
      </w:r>
      <w:r w:rsidR="009F4581">
        <w:t xml:space="preserve"> (</w:t>
      </w:r>
      <w:r w:rsidR="00633A47">
        <w:t>поле</w:t>
      </w:r>
      <w:r w:rsidR="009F4581" w:rsidRPr="009F4581">
        <w:t xml:space="preserve"> </w:t>
      </w:r>
      <w:r w:rsidR="009F4581">
        <w:t>«Количество парковочных мест»)</w:t>
      </w:r>
      <w:r>
        <w:t>.</w:t>
      </w:r>
    </w:p>
    <w:p w14:paraId="0BA46A95" w14:textId="38547A09" w:rsidR="00944AEA" w:rsidRPr="00D54320" w:rsidRDefault="00660D93" w:rsidP="0029694B">
      <w:pPr>
        <w:pStyle w:val="3"/>
        <w:tabs>
          <w:tab w:val="clear" w:pos="1276"/>
          <w:tab w:val="num" w:pos="1625"/>
        </w:tabs>
        <w:rPr>
          <w:b w:val="0"/>
          <w:bCs w:val="0"/>
        </w:rPr>
      </w:pPr>
      <w:r>
        <w:t xml:space="preserve"> </w:t>
      </w:r>
      <w:bookmarkStart w:id="39" w:name="_Toc167783401"/>
      <w:bookmarkStart w:id="40" w:name="_Toc223362385"/>
      <w:r w:rsidR="00402A52" w:rsidRPr="004E3A44">
        <w:rPr>
          <w:b w:val="0"/>
          <w:bCs w:val="0"/>
          <w:color w:val="000000" w:themeColor="text1"/>
        </w:rPr>
        <w:t>Информация об участниках дорожного движения</w:t>
      </w:r>
      <w:bookmarkEnd w:id="39"/>
      <w:bookmarkEnd w:id="40"/>
    </w:p>
    <w:p w14:paraId="5D95573D" w14:textId="07E851F0" w:rsidR="001774EA" w:rsidRDefault="001774EA" w:rsidP="001774EA">
      <w:pPr>
        <w:pStyle w:val="ad"/>
        <w:rPr>
          <w:lang w:eastAsia="en-US"/>
        </w:rPr>
      </w:pPr>
      <w:r>
        <w:rPr>
          <w:lang w:eastAsia="en-US"/>
        </w:rPr>
        <w:t>Необходимо внести в систему информацию о</w:t>
      </w:r>
      <w:r w:rsidR="00402A52">
        <w:rPr>
          <w:lang w:eastAsia="en-US"/>
        </w:rPr>
        <w:t xml:space="preserve"> движущихся</w:t>
      </w:r>
      <w:r>
        <w:rPr>
          <w:lang w:eastAsia="en-US"/>
        </w:rPr>
        <w:t xml:space="preserve"> транспортных средствах: </w:t>
      </w:r>
      <w:r w:rsidR="00421290">
        <w:rPr>
          <w:lang w:eastAsia="en-US"/>
        </w:rPr>
        <w:t>размер, внешний вид</w:t>
      </w:r>
      <w:r w:rsidR="008577EB">
        <w:rPr>
          <w:lang w:eastAsia="en-US"/>
        </w:rPr>
        <w:t xml:space="preserve"> (модельку), параметры движения</w:t>
      </w:r>
      <w:r w:rsidR="00421290">
        <w:rPr>
          <w:lang w:eastAsia="en-US"/>
        </w:rPr>
        <w:t>.</w:t>
      </w:r>
      <w:r w:rsidR="002A1046" w:rsidRPr="002A1046">
        <w:rPr>
          <w:lang w:eastAsia="en-US"/>
        </w:rPr>
        <w:t xml:space="preserve"> </w:t>
      </w:r>
      <w:r w:rsidR="002A1046">
        <w:rPr>
          <w:lang w:eastAsia="en-US"/>
        </w:rPr>
        <w:t>Если внешний вид и размеры ТС нас не интересуют, можно задать только параметры движения.</w:t>
      </w:r>
    </w:p>
    <w:p w14:paraId="672A1DBF" w14:textId="2E34BF15" w:rsidR="00944AEA" w:rsidRPr="00D54320" w:rsidRDefault="00451D39" w:rsidP="00143F49">
      <w:pPr>
        <w:pStyle w:val="aff1"/>
        <w:numPr>
          <w:ilvl w:val="0"/>
          <w:numId w:val="37"/>
        </w:numPr>
        <w:rPr>
          <w:bCs/>
        </w:rPr>
      </w:pPr>
      <w:r w:rsidRPr="00D54320">
        <w:rPr>
          <w:bCs/>
        </w:rPr>
        <w:t>Автомобили</w:t>
      </w:r>
    </w:p>
    <w:p w14:paraId="1C84C8B7" w14:textId="18DAE8E9" w:rsidR="00451D39" w:rsidRDefault="00451D39" w:rsidP="00D47D57">
      <w:pPr>
        <w:pStyle w:val="ad"/>
      </w:pPr>
      <w:r>
        <w:t>Для задания внешнего вида автомобиля</w:t>
      </w:r>
      <w:r w:rsidR="00421290">
        <w:t xml:space="preserve"> </w:t>
      </w:r>
      <w:r w:rsidR="00A67BD6">
        <w:t xml:space="preserve">и размеров </w:t>
      </w:r>
      <w:r w:rsidR="00421290">
        <w:t xml:space="preserve">в </w:t>
      </w:r>
      <w:proofErr w:type="spellStart"/>
      <w:r w:rsidR="00421290">
        <w:rPr>
          <w:lang w:val="en-US"/>
        </w:rPr>
        <w:t>AnyLogic</w:t>
      </w:r>
      <w:proofErr w:type="spellEnd"/>
      <w:r>
        <w:t xml:space="preserve"> необходимо создать нового агента </w:t>
      </w:r>
      <w:r w:rsidR="003970A3">
        <w:t>для отображения авто</w:t>
      </w:r>
      <w:r w:rsidRPr="00451D39">
        <w:t xml:space="preserve"> </w:t>
      </w:r>
      <w:r>
        <w:t>с помощью объекта палитры «Тип автомобиля», иначе все машины будут отображены как разноцветные параллелепипеды. В качестве 3</w:t>
      </w:r>
      <w:r>
        <w:rPr>
          <w:lang w:val="en-US"/>
        </w:rPr>
        <w:t>D</w:t>
      </w:r>
      <w:r>
        <w:t xml:space="preserve"> модели можно выбрать, к примеру, стандартную модель, предложенную </w:t>
      </w:r>
      <w:proofErr w:type="spellStart"/>
      <w:r>
        <w:rPr>
          <w:lang w:val="en-US"/>
        </w:rPr>
        <w:t>AnyLogic</w:t>
      </w:r>
      <w:proofErr w:type="spellEnd"/>
      <w:r>
        <w:t xml:space="preserve"> (</w:t>
      </w:r>
      <w:r w:rsidR="004E3A44">
        <w:fldChar w:fldCharType="begin"/>
      </w:r>
      <w:r w:rsidR="004E3A44">
        <w:instrText xml:space="preserve"> REF _Ref223360632 \h </w:instrText>
      </w:r>
      <w:r w:rsidR="004E3A44">
        <w:fldChar w:fldCharType="separate"/>
      </w:r>
      <w:r w:rsidR="004E3A44">
        <w:t>Рису</w:t>
      </w:r>
      <w:r w:rsidR="004E3A44">
        <w:t>н</w:t>
      </w:r>
      <w:r w:rsidR="004E3A44">
        <w:t xml:space="preserve">ок </w:t>
      </w:r>
      <w:r w:rsidR="004E3A44">
        <w:rPr>
          <w:noProof/>
        </w:rPr>
        <w:t>11</w:t>
      </w:r>
      <w:r w:rsidR="004E3A44">
        <w:fldChar w:fldCharType="end"/>
      </w:r>
      <w:r>
        <w:t>).</w:t>
      </w:r>
    </w:p>
    <w:p w14:paraId="0C24F66B" w14:textId="77777777" w:rsidR="004E3A44" w:rsidRDefault="004E3A44" w:rsidP="004E3A44">
      <w:pPr>
        <w:pStyle w:val="ad"/>
        <w:keepNext/>
        <w:ind w:firstLine="0"/>
      </w:pPr>
      <w:r w:rsidRPr="004E3A44">
        <w:lastRenderedPageBreak/>
        <w:drawing>
          <wp:inline distT="0" distB="0" distL="0" distR="0" wp14:anchorId="65E96B55" wp14:editId="76F0063D">
            <wp:extent cx="6191885" cy="4589780"/>
            <wp:effectExtent l="0" t="0" r="0" b="1270"/>
            <wp:docPr id="1570679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79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A494" w14:textId="43CAD7E4" w:rsidR="00451D39" w:rsidRDefault="004E3A44" w:rsidP="004E3A44">
      <w:pPr>
        <w:pStyle w:val="ac"/>
      </w:pPr>
      <w:bookmarkStart w:id="41" w:name="_Ref223360632"/>
      <w:r>
        <w:t xml:space="preserve">Рисунок </w:t>
      </w:r>
      <w:fldSimple w:instr=" SEQ Рисунок \* ARABIC ">
        <w:r w:rsidR="00D9477E">
          <w:rPr>
            <w:noProof/>
          </w:rPr>
          <w:t>11</w:t>
        </w:r>
      </w:fldSimple>
      <w:bookmarkEnd w:id="41"/>
      <w:r>
        <w:t xml:space="preserve"> – Процесс создания агента в </w:t>
      </w:r>
      <w:proofErr w:type="spellStart"/>
      <w:r>
        <w:rPr>
          <w:lang w:val="en-US"/>
        </w:rPr>
        <w:t>AnyLogic</w:t>
      </w:r>
      <w:proofErr w:type="spellEnd"/>
    </w:p>
    <w:p w14:paraId="45A9888E" w14:textId="77777777" w:rsidR="004E3A44" w:rsidRPr="004E3A44" w:rsidRDefault="004E3A44" w:rsidP="004E3A44">
      <w:pPr>
        <w:pStyle w:val="ad"/>
      </w:pPr>
    </w:p>
    <w:p w14:paraId="2C00398C" w14:textId="220BC9F6" w:rsidR="00A67BD6" w:rsidRPr="00A67BD6" w:rsidRDefault="00A67BD6" w:rsidP="009322F8">
      <w:pPr>
        <w:pStyle w:val="ad"/>
      </w:pPr>
      <w:r>
        <w:t>Модель можно изменить, выбрав файл в 3</w:t>
      </w:r>
      <w:r>
        <w:rPr>
          <w:lang w:val="en-US"/>
        </w:rPr>
        <w:t>D</w:t>
      </w:r>
      <w:r w:rsidRPr="00A67BD6">
        <w:t>-</w:t>
      </w:r>
      <w:r>
        <w:t>объекте агента</w:t>
      </w:r>
      <w:r w:rsidR="003C5326">
        <w:t xml:space="preserve"> (</w:t>
      </w:r>
      <w:r w:rsidR="004E3A44">
        <w:fldChar w:fldCharType="begin"/>
      </w:r>
      <w:r w:rsidR="004E3A44">
        <w:instrText xml:space="preserve"> REF _Ref223360720 \h </w:instrText>
      </w:r>
      <w:r w:rsidR="004E3A44">
        <w:fldChar w:fldCharType="separate"/>
      </w:r>
      <w:r w:rsidR="004E3A44">
        <w:t>Рисуно</w:t>
      </w:r>
      <w:r w:rsidR="004E3A44">
        <w:t>к</w:t>
      </w:r>
      <w:r w:rsidR="004E3A44">
        <w:t xml:space="preserve"> </w:t>
      </w:r>
      <w:r w:rsidR="004E3A44">
        <w:rPr>
          <w:noProof/>
        </w:rPr>
        <w:t>12</w:t>
      </w:r>
      <w:r w:rsidR="004E3A44">
        <w:fldChar w:fldCharType="end"/>
      </w:r>
      <w:r w:rsidR="003C5326">
        <w:t>), также можно изменить расположение, масштабирование, уровень, цвета и другие свойства модели.</w:t>
      </w:r>
    </w:p>
    <w:p w14:paraId="0C85F27D" w14:textId="77777777" w:rsidR="004E3A44" w:rsidRDefault="004E3A44" w:rsidP="004E3A44">
      <w:pPr>
        <w:pStyle w:val="ad"/>
        <w:keepNext/>
        <w:ind w:firstLine="0"/>
        <w:jc w:val="center"/>
      </w:pPr>
      <w:r w:rsidRPr="004E3A44">
        <w:rPr>
          <w:lang w:val="en-US"/>
        </w:rPr>
        <w:lastRenderedPageBreak/>
        <w:drawing>
          <wp:inline distT="0" distB="0" distL="0" distR="0" wp14:anchorId="73169E89" wp14:editId="45CCDB77">
            <wp:extent cx="3858163" cy="4544059"/>
            <wp:effectExtent l="0" t="0" r="9525" b="9525"/>
            <wp:docPr id="2091963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63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3D41" w14:textId="780C1850" w:rsidR="00A67BD6" w:rsidRPr="004E3A44" w:rsidRDefault="004E3A44" w:rsidP="004E3A44">
      <w:pPr>
        <w:pStyle w:val="ac"/>
      </w:pPr>
      <w:bookmarkStart w:id="42" w:name="_Ref223360720"/>
      <w:r>
        <w:t xml:space="preserve">Рисунок </w:t>
      </w:r>
      <w:fldSimple w:instr=" SEQ Рисунок \* ARABIC ">
        <w:r w:rsidR="00D9477E">
          <w:rPr>
            <w:noProof/>
          </w:rPr>
          <w:t>12</w:t>
        </w:r>
      </w:fldSimple>
      <w:bookmarkEnd w:id="42"/>
      <w:r>
        <w:t xml:space="preserve"> – Свойства </w:t>
      </w:r>
      <w:r w:rsidRPr="004E3A44">
        <w:t>3</w:t>
      </w:r>
      <w:r>
        <w:rPr>
          <w:lang w:val="en-US"/>
        </w:rPr>
        <w:t>D</w:t>
      </w:r>
      <w:r w:rsidRPr="004E3A44">
        <w:t>-</w:t>
      </w:r>
      <w:r>
        <w:t>объекта агента</w:t>
      </w:r>
    </w:p>
    <w:p w14:paraId="406CC8A7" w14:textId="77777777" w:rsidR="009E1BF5" w:rsidRDefault="009E1BF5" w:rsidP="00D47D57">
      <w:pPr>
        <w:pStyle w:val="ad"/>
      </w:pPr>
    </w:p>
    <w:p w14:paraId="26DFF33C" w14:textId="4EFD8D06" w:rsidR="009E1BF5" w:rsidRDefault="00540D9C" w:rsidP="00D47D57">
      <w:pPr>
        <w:pStyle w:val="ad"/>
      </w:pPr>
      <w:r>
        <w:t>Для задания информации об автомобильном потоке</w:t>
      </w:r>
      <w:r w:rsidR="00421290">
        <w:t xml:space="preserve"> в </w:t>
      </w:r>
      <w:proofErr w:type="spellStart"/>
      <w:r w:rsidR="00421290">
        <w:rPr>
          <w:lang w:val="en-US"/>
        </w:rPr>
        <w:t>AnyLogic</w:t>
      </w:r>
      <w:proofErr w:type="spellEnd"/>
      <w:r w:rsidR="009E1BF5">
        <w:t xml:space="preserve"> используется объект «</w:t>
      </w:r>
      <w:r w:rsidR="009E1BF5">
        <w:rPr>
          <w:lang w:val="en-US"/>
        </w:rPr>
        <w:t>Car</w:t>
      </w:r>
      <w:r w:rsidR="009E1BF5" w:rsidRPr="009E1BF5">
        <w:t xml:space="preserve"> </w:t>
      </w:r>
      <w:r w:rsidR="003970A3">
        <w:rPr>
          <w:lang w:val="en-US"/>
        </w:rPr>
        <w:t>S</w:t>
      </w:r>
      <w:r w:rsidR="009E1BF5">
        <w:rPr>
          <w:lang w:val="en-US"/>
        </w:rPr>
        <w:t>ource</w:t>
      </w:r>
      <w:r w:rsidR="009E1BF5">
        <w:t>»</w:t>
      </w:r>
      <w:r w:rsidR="009E1BF5" w:rsidRPr="009E1BF5">
        <w:t xml:space="preserve"> (</w:t>
      </w:r>
      <w:r w:rsidR="004E3A44">
        <w:fldChar w:fldCharType="begin"/>
      </w:r>
      <w:r w:rsidR="004E3A44">
        <w:instrText xml:space="preserve"> REF _Ref223361001 \h </w:instrText>
      </w:r>
      <w:r w:rsidR="004E3A44">
        <w:fldChar w:fldCharType="separate"/>
      </w:r>
      <w:r w:rsidR="004E3A44">
        <w:t>Рисун</w:t>
      </w:r>
      <w:r w:rsidR="004E3A44">
        <w:t>о</w:t>
      </w:r>
      <w:r w:rsidR="004E3A44">
        <w:t xml:space="preserve">к </w:t>
      </w:r>
      <w:r w:rsidR="004E3A44">
        <w:rPr>
          <w:noProof/>
        </w:rPr>
        <w:t>13</w:t>
      </w:r>
      <w:r w:rsidR="004E3A44">
        <w:fldChar w:fldCharType="end"/>
      </w:r>
      <w:r w:rsidR="009E1BF5" w:rsidRPr="009E1BF5">
        <w:t>).</w:t>
      </w:r>
      <w:r w:rsidR="009E1BF5">
        <w:t xml:space="preserve"> </w:t>
      </w:r>
      <w:r>
        <w:t xml:space="preserve">На этапе ввода данных нас интересует раздел </w:t>
      </w:r>
      <w:r w:rsidR="00994DAE">
        <w:t xml:space="preserve">«Автомобиль» данного блока. Здесь можно </w:t>
      </w:r>
      <w:r w:rsidR="003970A3">
        <w:t>выбрать модельку автомобиля</w:t>
      </w:r>
      <w:r w:rsidR="00140D82">
        <w:t xml:space="preserve"> и параметры автомобиля (размер, скорость)</w:t>
      </w:r>
      <w:r w:rsidR="003970A3">
        <w:t>.</w:t>
      </w:r>
    </w:p>
    <w:p w14:paraId="171D088C" w14:textId="77777777" w:rsidR="004E3A44" w:rsidRDefault="004E3A44" w:rsidP="004E3A44">
      <w:pPr>
        <w:pStyle w:val="ad"/>
        <w:keepNext/>
        <w:ind w:firstLine="0"/>
        <w:jc w:val="center"/>
      </w:pPr>
      <w:r w:rsidRPr="004E3A44">
        <w:lastRenderedPageBreak/>
        <w:drawing>
          <wp:inline distT="0" distB="0" distL="0" distR="0" wp14:anchorId="3DA78040" wp14:editId="5DEFE6E6">
            <wp:extent cx="3905795" cy="6630325"/>
            <wp:effectExtent l="0" t="0" r="0" b="0"/>
            <wp:docPr id="188318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89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B0F0" w14:textId="3C045843" w:rsidR="009E1BF5" w:rsidRPr="004E3A44" w:rsidRDefault="004E3A44" w:rsidP="004E3A44">
      <w:pPr>
        <w:pStyle w:val="ac"/>
      </w:pPr>
      <w:bookmarkStart w:id="43" w:name="_Ref223361001"/>
      <w:r>
        <w:t xml:space="preserve">Рисунок </w:t>
      </w:r>
      <w:fldSimple w:instr=" SEQ Рисунок \* ARABIC ">
        <w:r w:rsidR="00D9477E">
          <w:rPr>
            <w:noProof/>
          </w:rPr>
          <w:t>13</w:t>
        </w:r>
      </w:fldSimple>
      <w:bookmarkEnd w:id="43"/>
      <w:r w:rsidRPr="004E3A44">
        <w:t xml:space="preserve"> </w:t>
      </w:r>
      <w:r>
        <w:t>–</w:t>
      </w:r>
      <w:r w:rsidRPr="004E3A44">
        <w:t xml:space="preserve"> </w:t>
      </w:r>
      <w:r>
        <w:t xml:space="preserve">Свойства объекта </w:t>
      </w:r>
      <w:r>
        <w:t>«</w:t>
      </w:r>
      <w:r>
        <w:rPr>
          <w:lang w:val="en-US"/>
        </w:rPr>
        <w:t>Car</w:t>
      </w:r>
      <w:r w:rsidRPr="009E1BF5">
        <w:t xml:space="preserve"> </w:t>
      </w:r>
      <w:r>
        <w:rPr>
          <w:lang w:val="en-US"/>
        </w:rPr>
        <w:t>Source</w:t>
      </w:r>
      <w:r>
        <w:t>»</w:t>
      </w:r>
    </w:p>
    <w:p w14:paraId="473339AD" w14:textId="0EA7C21E" w:rsidR="003970A3" w:rsidRDefault="003970A3" w:rsidP="00D47D57">
      <w:pPr>
        <w:pStyle w:val="ad"/>
      </w:pPr>
    </w:p>
    <w:p w14:paraId="79190D65" w14:textId="5EF54DF2" w:rsidR="003970A3" w:rsidRPr="00655FA2" w:rsidRDefault="003970A3" w:rsidP="00143F49">
      <w:pPr>
        <w:pStyle w:val="aff1"/>
        <w:numPr>
          <w:ilvl w:val="0"/>
          <w:numId w:val="37"/>
        </w:numPr>
        <w:rPr>
          <w:bCs/>
        </w:rPr>
      </w:pPr>
      <w:r w:rsidRPr="00655FA2">
        <w:rPr>
          <w:bCs/>
        </w:rPr>
        <w:t>Автобусы</w:t>
      </w:r>
    </w:p>
    <w:p w14:paraId="6EBDB101" w14:textId="27E25BD8" w:rsidR="003970A3" w:rsidRPr="00D9477E" w:rsidRDefault="003970A3" w:rsidP="003970A3">
      <w:pPr>
        <w:pStyle w:val="ad"/>
      </w:pPr>
      <w:r>
        <w:t>Для задания внешнего вида автобуса необходимо создать нового агента для отображения автобуса</w:t>
      </w:r>
      <w:r w:rsidRPr="00451D39">
        <w:t xml:space="preserve"> </w:t>
      </w:r>
      <w:r>
        <w:t>с помощью объекта палитры «Тип автомобиля». В качестве 3</w:t>
      </w:r>
      <w:r>
        <w:rPr>
          <w:lang w:val="en-US"/>
        </w:rPr>
        <w:t>D</w:t>
      </w:r>
      <w:r>
        <w:t xml:space="preserve"> модели можно выбрать стандартную модель, предложенную </w:t>
      </w:r>
      <w:proofErr w:type="spellStart"/>
      <w:r>
        <w:rPr>
          <w:lang w:val="en-US"/>
        </w:rPr>
        <w:t>AnyLogic</w:t>
      </w:r>
      <w:proofErr w:type="spellEnd"/>
      <w:r w:rsidR="00D9477E" w:rsidRPr="00D9477E">
        <w:t xml:space="preserve"> (</w:t>
      </w:r>
      <w:r w:rsidR="00D9477E">
        <w:fldChar w:fldCharType="begin"/>
      </w:r>
      <w:r w:rsidR="00D9477E">
        <w:instrText xml:space="preserve"> REF _Ref223362349 \h </w:instrText>
      </w:r>
      <w:r w:rsidR="00D9477E">
        <w:fldChar w:fldCharType="separate"/>
      </w:r>
      <w:r w:rsidR="00D9477E">
        <w:t xml:space="preserve">Рисунок </w:t>
      </w:r>
      <w:r w:rsidR="00D9477E">
        <w:rPr>
          <w:noProof/>
        </w:rPr>
        <w:t>14</w:t>
      </w:r>
      <w:r w:rsidR="00D9477E">
        <w:fldChar w:fldCharType="end"/>
      </w:r>
      <w:r w:rsidR="00D9477E" w:rsidRPr="00D9477E">
        <w:t>)</w:t>
      </w:r>
      <w:r>
        <w:t>.</w:t>
      </w:r>
    </w:p>
    <w:p w14:paraId="61D5AFC4" w14:textId="77777777" w:rsidR="00D9477E" w:rsidRPr="00D9477E" w:rsidRDefault="00D9477E" w:rsidP="003970A3">
      <w:pPr>
        <w:pStyle w:val="ad"/>
      </w:pPr>
    </w:p>
    <w:p w14:paraId="3400AA5C" w14:textId="77777777" w:rsidR="00D9477E" w:rsidRDefault="00D9477E" w:rsidP="00D9477E">
      <w:pPr>
        <w:pStyle w:val="ad"/>
        <w:keepNext/>
        <w:ind w:firstLine="0"/>
        <w:jc w:val="center"/>
      </w:pPr>
      <w:r w:rsidRPr="00D9477E">
        <w:rPr>
          <w:lang w:val="en-US"/>
        </w:rPr>
        <w:drawing>
          <wp:inline distT="0" distB="0" distL="0" distR="0" wp14:anchorId="673C48E6" wp14:editId="0EC58263">
            <wp:extent cx="3886742" cy="4772691"/>
            <wp:effectExtent l="0" t="0" r="0" b="8890"/>
            <wp:docPr id="148696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64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D2E4" w14:textId="06D3C637" w:rsidR="00D9477E" w:rsidRDefault="00D9477E" w:rsidP="00D9477E">
      <w:pPr>
        <w:pStyle w:val="ac"/>
        <w:rPr>
          <w:lang w:val="en-US"/>
        </w:rPr>
      </w:pPr>
      <w:bookmarkStart w:id="44" w:name="_Ref223362349"/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bookmarkEnd w:id="44"/>
      <w:r w:rsidRPr="00D9477E">
        <w:t xml:space="preserve"> </w:t>
      </w:r>
      <w:r>
        <w:t>–</w:t>
      </w:r>
      <w:r w:rsidRPr="00D9477E">
        <w:t xml:space="preserve"> </w:t>
      </w:r>
      <w:r>
        <w:t xml:space="preserve">Свойства </w:t>
      </w:r>
      <w:r w:rsidRPr="004E3A44">
        <w:t>3</w:t>
      </w:r>
      <w:r>
        <w:rPr>
          <w:lang w:val="en-US"/>
        </w:rPr>
        <w:t>D</w:t>
      </w:r>
      <w:r w:rsidRPr="004E3A44">
        <w:t>-</w:t>
      </w:r>
      <w:r>
        <w:t>объекта агента</w:t>
      </w:r>
    </w:p>
    <w:p w14:paraId="01FB27AE" w14:textId="77777777" w:rsidR="00D9477E" w:rsidRPr="00D9477E" w:rsidRDefault="00D9477E" w:rsidP="00D9477E">
      <w:pPr>
        <w:pStyle w:val="ad"/>
        <w:rPr>
          <w:lang w:val="en-US"/>
        </w:rPr>
      </w:pPr>
    </w:p>
    <w:p w14:paraId="5DBCB929" w14:textId="4FE86FA4" w:rsidR="005A00E9" w:rsidRDefault="003970A3" w:rsidP="00660D93">
      <w:pPr>
        <w:pStyle w:val="ad"/>
      </w:pPr>
      <w:r>
        <w:t xml:space="preserve">Для задания информации об </w:t>
      </w:r>
      <w:r w:rsidR="00994DAE">
        <w:t>автобусном потоке</w:t>
      </w:r>
      <w:r>
        <w:t xml:space="preserve"> используется тот же блок «</w:t>
      </w:r>
      <w:r>
        <w:rPr>
          <w:lang w:val="en-US"/>
        </w:rPr>
        <w:t>Car</w:t>
      </w:r>
      <w:r w:rsidRPr="003970A3">
        <w:t xml:space="preserve"> </w:t>
      </w:r>
      <w:r>
        <w:rPr>
          <w:lang w:val="en-US"/>
        </w:rPr>
        <w:t>source</w:t>
      </w:r>
      <w:r w:rsidR="00994DAE">
        <w:t>». А</w:t>
      </w:r>
      <w:r>
        <w:t>гент (моделька) у автобуса будет отли</w:t>
      </w:r>
      <w:r w:rsidR="00140D82">
        <w:t xml:space="preserve">чной от автомобиля. </w:t>
      </w:r>
      <w:r w:rsidR="00994DAE">
        <w:t>Также можно настроить остальные параметры (размер, скорость)</w:t>
      </w:r>
      <w:r w:rsidR="00D9477E">
        <w:rPr>
          <w:lang w:val="en-US"/>
        </w:rPr>
        <w:t xml:space="preserve"> (</w:t>
      </w:r>
      <w:r w:rsidR="00D9477E">
        <w:rPr>
          <w:lang w:val="en-US"/>
        </w:rPr>
        <w:fldChar w:fldCharType="begin"/>
      </w:r>
      <w:r w:rsidR="00D9477E">
        <w:rPr>
          <w:lang w:val="en-US"/>
        </w:rPr>
        <w:instrText xml:space="preserve"> REF _Ref223362339 \h </w:instrText>
      </w:r>
      <w:r w:rsidR="00D9477E">
        <w:rPr>
          <w:lang w:val="en-US"/>
        </w:rPr>
      </w:r>
      <w:r w:rsidR="00D9477E">
        <w:rPr>
          <w:lang w:val="en-US"/>
        </w:rPr>
        <w:fldChar w:fldCharType="separate"/>
      </w:r>
      <w:r w:rsidR="00D9477E">
        <w:t xml:space="preserve">Рисунок </w:t>
      </w:r>
      <w:r w:rsidR="00D9477E">
        <w:rPr>
          <w:noProof/>
        </w:rPr>
        <w:t>15</w:t>
      </w:r>
      <w:r w:rsidR="00D9477E">
        <w:rPr>
          <w:lang w:val="en-US"/>
        </w:rPr>
        <w:fldChar w:fldCharType="end"/>
      </w:r>
      <w:r w:rsidR="00D9477E">
        <w:rPr>
          <w:lang w:val="en-US"/>
        </w:rPr>
        <w:t>)</w:t>
      </w:r>
      <w:r w:rsidR="00994DAE">
        <w:t>.</w:t>
      </w:r>
    </w:p>
    <w:p w14:paraId="677C3878" w14:textId="77777777" w:rsidR="00D9477E" w:rsidRDefault="00D9477E" w:rsidP="00D9477E">
      <w:pPr>
        <w:pStyle w:val="ad"/>
        <w:ind w:firstLine="0"/>
      </w:pPr>
    </w:p>
    <w:p w14:paraId="6C4A220E" w14:textId="77777777" w:rsidR="00D9477E" w:rsidRDefault="00D9477E" w:rsidP="00D9477E">
      <w:pPr>
        <w:pStyle w:val="ad"/>
        <w:keepNext/>
        <w:ind w:firstLine="0"/>
        <w:jc w:val="center"/>
      </w:pPr>
      <w:r w:rsidRPr="00D9477E">
        <w:lastRenderedPageBreak/>
        <w:drawing>
          <wp:inline distT="0" distB="0" distL="0" distR="0" wp14:anchorId="0954AED2" wp14:editId="10C3534F">
            <wp:extent cx="3972479" cy="6106377"/>
            <wp:effectExtent l="0" t="0" r="9525" b="8890"/>
            <wp:docPr id="1133130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30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BD7A" w14:textId="309E023F" w:rsidR="00D9477E" w:rsidRPr="005A00E9" w:rsidRDefault="00D9477E" w:rsidP="00D9477E">
      <w:pPr>
        <w:pStyle w:val="ac"/>
      </w:pPr>
      <w:bookmarkStart w:id="45" w:name="_Ref223362339"/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bookmarkEnd w:id="45"/>
      <w:r>
        <w:t xml:space="preserve"> – </w:t>
      </w:r>
      <w:r>
        <w:t>Свойства объекта «</w:t>
      </w:r>
      <w:r>
        <w:rPr>
          <w:lang w:val="en-US"/>
        </w:rPr>
        <w:t>Car</w:t>
      </w:r>
      <w:r w:rsidRPr="009E1BF5">
        <w:t xml:space="preserve"> </w:t>
      </w:r>
      <w:r>
        <w:rPr>
          <w:lang w:val="en-US"/>
        </w:rPr>
        <w:t>Source</w:t>
      </w:r>
      <w:r>
        <w:t>»</w:t>
      </w:r>
    </w:p>
    <w:p w14:paraId="01EAD270" w14:textId="189B5BE1" w:rsidR="001A58A8" w:rsidRDefault="001A58A8" w:rsidP="001A58A8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2897BF59" w14:textId="54B8E61B" w:rsidR="001A58A8" w:rsidRDefault="00CE01B5" w:rsidP="00143F49">
      <w:pPr>
        <w:pStyle w:val="ad"/>
        <w:numPr>
          <w:ilvl w:val="0"/>
          <w:numId w:val="14"/>
        </w:numPr>
      </w:pPr>
      <w:r>
        <w:t>В</w:t>
      </w:r>
      <w:r w:rsidR="003C5326">
        <w:t>ыбра</w:t>
      </w:r>
      <w:r>
        <w:t>ть</w:t>
      </w:r>
      <w:r w:rsidR="003C5326">
        <w:t xml:space="preserve"> файл 3</w:t>
      </w:r>
      <w:r w:rsidR="003C5326">
        <w:rPr>
          <w:lang w:val="en-US"/>
        </w:rPr>
        <w:t>D</w:t>
      </w:r>
      <w:r w:rsidR="003C5326" w:rsidRPr="003C5326">
        <w:t>-</w:t>
      </w:r>
      <w:r w:rsidR="003C5326">
        <w:t xml:space="preserve">объекта при создании агента или при редактировании в свойствах </w:t>
      </w:r>
      <w:r w:rsidR="003C5326" w:rsidRPr="003C5326">
        <w:t>3</w:t>
      </w:r>
      <w:r w:rsidR="003C5326">
        <w:rPr>
          <w:lang w:val="en-US"/>
        </w:rPr>
        <w:t>D</w:t>
      </w:r>
      <w:r w:rsidR="003C5326" w:rsidRPr="003C5326">
        <w:t>-</w:t>
      </w:r>
      <w:r w:rsidR="003C5326">
        <w:t>объекта (</w:t>
      </w:r>
      <w:r>
        <w:t>окно</w:t>
      </w:r>
      <w:r w:rsidR="003C5326" w:rsidRPr="003C5326">
        <w:t xml:space="preserve"> </w:t>
      </w:r>
      <w:r w:rsidR="003C5326">
        <w:t>«Файл»)</w:t>
      </w:r>
      <w:r>
        <w:t>. Тем самым выполним следующие действия:</w:t>
      </w:r>
    </w:p>
    <w:p w14:paraId="725C31AC" w14:textId="6919098E" w:rsidR="00CE01B5" w:rsidRDefault="007B628A" w:rsidP="00143F49">
      <w:pPr>
        <w:pStyle w:val="aff1"/>
        <w:numPr>
          <w:ilvl w:val="0"/>
          <w:numId w:val="37"/>
        </w:numPr>
        <w:tabs>
          <w:tab w:val="clear" w:pos="720"/>
          <w:tab w:val="num" w:pos="1429"/>
        </w:tabs>
        <w:ind w:left="1429"/>
      </w:pPr>
      <w:r>
        <w:t>о</w:t>
      </w:r>
      <w:r w:rsidR="00CE01B5">
        <w:t>пределим размер (длину, ширину, высоту) Т</w:t>
      </w:r>
      <w:r>
        <w:t>С</w:t>
      </w:r>
      <w:r w:rsidRPr="007B628A">
        <w:t>;</w:t>
      </w:r>
    </w:p>
    <w:p w14:paraId="3885FC9D" w14:textId="470D122D" w:rsidR="00CE01B5" w:rsidRDefault="007B628A" w:rsidP="00143F49">
      <w:pPr>
        <w:pStyle w:val="aff1"/>
        <w:numPr>
          <w:ilvl w:val="0"/>
          <w:numId w:val="37"/>
        </w:numPr>
        <w:tabs>
          <w:tab w:val="clear" w:pos="720"/>
          <w:tab w:val="num" w:pos="1429"/>
        </w:tabs>
        <w:ind w:left="1429"/>
      </w:pPr>
      <w:r>
        <w:t>о</w:t>
      </w:r>
      <w:r w:rsidR="00CE01B5">
        <w:t xml:space="preserve">пределим внешний вид модели </w:t>
      </w:r>
      <w:r>
        <w:t>ТС</w:t>
      </w:r>
      <w:r w:rsidR="00CE01B5">
        <w:t>.</w:t>
      </w:r>
    </w:p>
    <w:p w14:paraId="395B388C" w14:textId="0DC303A1" w:rsidR="00402A52" w:rsidRDefault="00402A52" w:rsidP="00143F49">
      <w:pPr>
        <w:pStyle w:val="ad"/>
        <w:numPr>
          <w:ilvl w:val="0"/>
          <w:numId w:val="14"/>
        </w:numPr>
      </w:pPr>
      <w:r>
        <w:t>Изменить параметры движения и фактический размер:</w:t>
      </w:r>
    </w:p>
    <w:p w14:paraId="3A9A98CE" w14:textId="509B0593" w:rsidR="001A58A8" w:rsidRDefault="00402A52" w:rsidP="00143F49">
      <w:pPr>
        <w:pStyle w:val="ad"/>
        <w:numPr>
          <w:ilvl w:val="1"/>
          <w:numId w:val="14"/>
        </w:numPr>
      </w:pPr>
      <w:r>
        <w:t>ТС</w:t>
      </w:r>
      <w:r w:rsidR="003212C8">
        <w:t xml:space="preserve"> </w:t>
      </w:r>
      <w:r>
        <w:t>(автомобиля</w:t>
      </w:r>
      <w:r w:rsidRPr="001A58A8">
        <w:t>/</w:t>
      </w:r>
      <w:r>
        <w:t xml:space="preserve">автобуса) </w:t>
      </w:r>
      <w:r w:rsidR="003212C8">
        <w:t>в блоках «</w:t>
      </w:r>
      <w:r w:rsidR="003212C8" w:rsidRPr="00402A52">
        <w:rPr>
          <w:lang w:val="en-US"/>
        </w:rPr>
        <w:t>Car</w:t>
      </w:r>
      <w:r w:rsidR="003212C8" w:rsidRPr="003970A3">
        <w:t xml:space="preserve"> </w:t>
      </w:r>
      <w:r w:rsidRPr="00402A52">
        <w:rPr>
          <w:lang w:val="en-US"/>
        </w:rPr>
        <w:t>S</w:t>
      </w:r>
      <w:r w:rsidR="003212C8" w:rsidRPr="00402A52">
        <w:rPr>
          <w:lang w:val="en-US"/>
        </w:rPr>
        <w:t>ource</w:t>
      </w:r>
      <w:r>
        <w:t>»</w:t>
      </w:r>
      <w:r w:rsidR="001A58A8">
        <w:t>:</w:t>
      </w:r>
    </w:p>
    <w:p w14:paraId="64D5679C" w14:textId="77DD6773" w:rsidR="0087597E" w:rsidRDefault="0087597E" w:rsidP="00143F49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lastRenderedPageBreak/>
        <w:t>длина (</w:t>
      </w:r>
      <w:r w:rsidR="00A35692">
        <w:t>поле</w:t>
      </w:r>
      <w:r w:rsidRPr="001864EF">
        <w:t xml:space="preserve"> </w:t>
      </w:r>
      <w:r>
        <w:t>«длина»)</w:t>
      </w:r>
      <w:r>
        <w:rPr>
          <w:lang w:val="en-US"/>
        </w:rPr>
        <w:t>;</w:t>
      </w:r>
    </w:p>
    <w:p w14:paraId="57E4E044" w14:textId="26915446" w:rsidR="001A58A8" w:rsidRPr="00421290" w:rsidRDefault="001A58A8" w:rsidP="00143F49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t>наиболее вероятная скорость</w:t>
      </w:r>
      <w:r w:rsidR="001864EF">
        <w:t xml:space="preserve"> (</w:t>
      </w:r>
      <w:r w:rsidR="00A35692">
        <w:t>поле</w:t>
      </w:r>
      <w:r w:rsidR="001864EF" w:rsidRPr="001864EF">
        <w:t xml:space="preserve"> </w:t>
      </w:r>
      <w:r w:rsidR="001864EF">
        <w:t>«Предпочитаемая скорость»)</w:t>
      </w:r>
      <w:r w:rsidRPr="001864EF">
        <w:t>;</w:t>
      </w:r>
    </w:p>
    <w:p w14:paraId="027C6AD9" w14:textId="2F89519C" w:rsidR="001A58A8" w:rsidRPr="00421290" w:rsidRDefault="001A58A8" w:rsidP="00143F49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t>начальная скорость</w:t>
      </w:r>
      <w:r w:rsidR="001864EF">
        <w:t xml:space="preserve"> (</w:t>
      </w:r>
      <w:r w:rsidR="00A35692">
        <w:t>поле</w:t>
      </w:r>
      <w:r w:rsidR="001864EF" w:rsidRPr="001864EF">
        <w:t xml:space="preserve"> </w:t>
      </w:r>
      <w:r w:rsidR="001864EF">
        <w:t>«Начальная скорость»)</w:t>
      </w:r>
      <w:r w:rsidR="001864EF" w:rsidRPr="001864EF">
        <w:t>;</w:t>
      </w:r>
    </w:p>
    <w:p w14:paraId="7A1BA7A6" w14:textId="333F6AF2" w:rsidR="001A58A8" w:rsidRPr="00421290" w:rsidRDefault="001A58A8" w:rsidP="00143F49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t>максимальное ускорение</w:t>
      </w:r>
      <w:r w:rsidR="00A35692">
        <w:t xml:space="preserve"> (поле</w:t>
      </w:r>
      <w:r w:rsidR="001864EF" w:rsidRPr="001864EF">
        <w:t xml:space="preserve"> </w:t>
      </w:r>
      <w:r w:rsidR="001864EF">
        <w:t>«Максимальное ускорение»)</w:t>
      </w:r>
      <w:r w:rsidR="001864EF" w:rsidRPr="001864EF">
        <w:t>;</w:t>
      </w:r>
    </w:p>
    <w:p w14:paraId="63C54CBD" w14:textId="7C5A5F58" w:rsidR="00655FA2" w:rsidRDefault="001A58A8" w:rsidP="00655FA2">
      <w:pPr>
        <w:pStyle w:val="aff1"/>
        <w:numPr>
          <w:ilvl w:val="0"/>
          <w:numId w:val="37"/>
        </w:numPr>
        <w:tabs>
          <w:tab w:val="clear" w:pos="720"/>
          <w:tab w:val="num" w:pos="1778"/>
        </w:tabs>
        <w:ind w:left="1778"/>
      </w:pPr>
      <w:r>
        <w:t>максимальное торможение</w:t>
      </w:r>
      <w:r w:rsidR="001864EF">
        <w:t xml:space="preserve"> </w:t>
      </w:r>
      <w:r w:rsidR="00A35692">
        <w:t xml:space="preserve">(поле </w:t>
      </w:r>
      <w:r w:rsidR="001864EF">
        <w:t>«Максимальное торможение»).</w:t>
      </w:r>
    </w:p>
    <w:p w14:paraId="54125E79" w14:textId="688992C2" w:rsidR="00655FA2" w:rsidRDefault="00655FA2" w:rsidP="00655FA2">
      <w:pPr>
        <w:pStyle w:val="aff1"/>
        <w:numPr>
          <w:ilvl w:val="0"/>
          <w:numId w:val="37"/>
        </w:numPr>
        <w:rPr>
          <w:bCs/>
        </w:rPr>
      </w:pPr>
      <w:r>
        <w:rPr>
          <w:bCs/>
        </w:rPr>
        <w:t>Пешеходы</w:t>
      </w:r>
    </w:p>
    <w:p w14:paraId="12753D31" w14:textId="3CB91842" w:rsidR="00655FA2" w:rsidRDefault="00655FA2" w:rsidP="00655FA2">
      <w:pPr>
        <w:pStyle w:val="ad"/>
      </w:pPr>
      <w:r>
        <w:t xml:space="preserve">Для задания внешнего вида </w:t>
      </w:r>
      <w:r>
        <w:t>пешеходов</w:t>
      </w:r>
      <w:r>
        <w:t xml:space="preserve"> необходимо создать нового агента для отображения </w:t>
      </w:r>
      <w:r>
        <w:t>пешеходов</w:t>
      </w:r>
      <w:r w:rsidRPr="00451D39">
        <w:t xml:space="preserve"> </w:t>
      </w:r>
      <w:r>
        <w:t xml:space="preserve">с помощью объекта палитры «Тип </w:t>
      </w:r>
      <w:r>
        <w:t>пешехода</w:t>
      </w:r>
      <w:r>
        <w:t>». В качестве 3</w:t>
      </w:r>
      <w:r>
        <w:rPr>
          <w:lang w:val="en-US"/>
        </w:rPr>
        <w:t>D</w:t>
      </w:r>
      <w:r>
        <w:t xml:space="preserve"> модели можно выбрать стандартную модель, предложенную </w:t>
      </w:r>
      <w:proofErr w:type="spellStart"/>
      <w:r>
        <w:rPr>
          <w:lang w:val="en-US"/>
        </w:rPr>
        <w:t>AnyLogic</w:t>
      </w:r>
      <w:proofErr w:type="spellEnd"/>
      <w:r w:rsidR="00D9477E" w:rsidRPr="00D9477E">
        <w:t xml:space="preserve"> (</w:t>
      </w:r>
      <w:r w:rsidR="00D9477E">
        <w:fldChar w:fldCharType="begin"/>
      </w:r>
      <w:r w:rsidR="00D9477E">
        <w:instrText xml:space="preserve"> REF _Ref223362319 \h </w:instrText>
      </w:r>
      <w:r w:rsidR="00D9477E">
        <w:fldChar w:fldCharType="separate"/>
      </w:r>
      <w:r w:rsidR="00D9477E">
        <w:t>Рису</w:t>
      </w:r>
      <w:r w:rsidR="00D9477E">
        <w:t>н</w:t>
      </w:r>
      <w:r w:rsidR="00D9477E">
        <w:t xml:space="preserve">ок </w:t>
      </w:r>
      <w:r w:rsidR="00D9477E">
        <w:rPr>
          <w:noProof/>
        </w:rPr>
        <w:t>16</w:t>
      </w:r>
      <w:r w:rsidR="00D9477E">
        <w:fldChar w:fldCharType="end"/>
      </w:r>
      <w:r w:rsidR="00D9477E" w:rsidRPr="00D9477E">
        <w:t>)</w:t>
      </w:r>
      <w:r>
        <w:t>.</w:t>
      </w:r>
    </w:p>
    <w:p w14:paraId="762CAF57" w14:textId="77777777" w:rsidR="00D9477E" w:rsidRDefault="00D9477E" w:rsidP="00D9477E">
      <w:pPr>
        <w:pStyle w:val="ad"/>
        <w:ind w:firstLine="0"/>
      </w:pPr>
    </w:p>
    <w:p w14:paraId="4D4A0141" w14:textId="77777777" w:rsidR="00D9477E" w:rsidRDefault="00D9477E" w:rsidP="00D9477E">
      <w:pPr>
        <w:pStyle w:val="ad"/>
        <w:keepNext/>
        <w:ind w:firstLine="0"/>
        <w:jc w:val="center"/>
      </w:pPr>
      <w:r w:rsidRPr="00D9477E">
        <w:drawing>
          <wp:inline distT="0" distB="0" distL="0" distR="0" wp14:anchorId="499CAD1C" wp14:editId="1AA9DA26">
            <wp:extent cx="3991532" cy="3400900"/>
            <wp:effectExtent l="0" t="0" r="9525" b="9525"/>
            <wp:docPr id="521215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15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5763" w14:textId="0B013F98" w:rsidR="00D9477E" w:rsidRDefault="00D9477E" w:rsidP="00D9477E">
      <w:pPr>
        <w:pStyle w:val="ac"/>
      </w:pPr>
      <w:bookmarkStart w:id="46" w:name="_Ref223362319"/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bookmarkEnd w:id="46"/>
      <w:r>
        <w:t xml:space="preserve"> – </w:t>
      </w:r>
      <w:r>
        <w:t xml:space="preserve">Свойства </w:t>
      </w:r>
      <w:r w:rsidRPr="004E3A44">
        <w:t>3</w:t>
      </w:r>
      <w:r>
        <w:rPr>
          <w:lang w:val="en-US"/>
        </w:rPr>
        <w:t>D</w:t>
      </w:r>
      <w:r w:rsidRPr="004E3A44">
        <w:t>-</w:t>
      </w:r>
      <w:r>
        <w:t>объекта агента</w:t>
      </w:r>
    </w:p>
    <w:p w14:paraId="6DF22F5D" w14:textId="381F06CB" w:rsidR="00655FA2" w:rsidRDefault="00655FA2" w:rsidP="00655FA2">
      <w:pPr>
        <w:pStyle w:val="ad"/>
      </w:pPr>
      <w:r>
        <w:t xml:space="preserve">Для задания информации о </w:t>
      </w:r>
      <w:r>
        <w:t>пе</w:t>
      </w:r>
      <w:r w:rsidR="00D9477E">
        <w:t>шеходе</w:t>
      </w:r>
      <w:r>
        <w:t xml:space="preserve"> используется блок «</w:t>
      </w:r>
      <w:proofErr w:type="spellStart"/>
      <w:r w:rsidR="00D9477E">
        <w:rPr>
          <w:lang w:val="en-US"/>
        </w:rPr>
        <w:t>pedS</w:t>
      </w:r>
      <w:r>
        <w:rPr>
          <w:lang w:val="en-US"/>
        </w:rPr>
        <w:t>ource</w:t>
      </w:r>
      <w:proofErr w:type="spellEnd"/>
      <w:r>
        <w:t>»</w:t>
      </w:r>
      <w:r w:rsidR="00D9477E" w:rsidRPr="00D9477E">
        <w:t xml:space="preserve"> (</w:t>
      </w:r>
      <w:r w:rsidR="00D9477E">
        <w:rPr>
          <w:lang w:val="en-US"/>
        </w:rPr>
        <w:fldChar w:fldCharType="begin"/>
      </w:r>
      <w:r w:rsidR="00D9477E" w:rsidRPr="00D9477E">
        <w:instrText xml:space="preserve"> </w:instrText>
      </w:r>
      <w:r w:rsidR="00D9477E">
        <w:rPr>
          <w:lang w:val="en-US"/>
        </w:rPr>
        <w:instrText>REF</w:instrText>
      </w:r>
      <w:r w:rsidR="00D9477E" w:rsidRPr="00D9477E">
        <w:instrText xml:space="preserve"> _</w:instrText>
      </w:r>
      <w:r w:rsidR="00D9477E">
        <w:rPr>
          <w:lang w:val="en-US"/>
        </w:rPr>
        <w:instrText>Ref</w:instrText>
      </w:r>
      <w:r w:rsidR="00D9477E" w:rsidRPr="00D9477E">
        <w:instrText>223362306 \</w:instrText>
      </w:r>
      <w:r w:rsidR="00D9477E">
        <w:rPr>
          <w:lang w:val="en-US"/>
        </w:rPr>
        <w:instrText>h</w:instrText>
      </w:r>
      <w:r w:rsidR="00D9477E" w:rsidRPr="00D9477E">
        <w:instrText xml:space="preserve"> </w:instrText>
      </w:r>
      <w:r w:rsidR="00D9477E">
        <w:rPr>
          <w:lang w:val="en-US"/>
        </w:rPr>
      </w:r>
      <w:r w:rsidR="00D9477E">
        <w:rPr>
          <w:lang w:val="en-US"/>
        </w:rPr>
        <w:fldChar w:fldCharType="separate"/>
      </w:r>
      <w:r w:rsidR="00D9477E">
        <w:t xml:space="preserve">Рисунок </w:t>
      </w:r>
      <w:r w:rsidR="00D9477E">
        <w:rPr>
          <w:noProof/>
        </w:rPr>
        <w:t>17</w:t>
      </w:r>
      <w:r w:rsidR="00D9477E">
        <w:rPr>
          <w:lang w:val="en-US"/>
        </w:rPr>
        <w:fldChar w:fldCharType="end"/>
      </w:r>
      <w:r w:rsidR="00D9477E" w:rsidRPr="00D9477E">
        <w:t>)</w:t>
      </w:r>
      <w:r>
        <w:t>.</w:t>
      </w:r>
    </w:p>
    <w:p w14:paraId="292F86D1" w14:textId="77777777" w:rsidR="00D9477E" w:rsidRDefault="00D9477E" w:rsidP="00D9477E">
      <w:pPr>
        <w:pStyle w:val="ad"/>
        <w:keepNext/>
        <w:ind w:firstLine="0"/>
        <w:jc w:val="center"/>
      </w:pPr>
      <w:r w:rsidRPr="00D9477E">
        <w:lastRenderedPageBreak/>
        <w:drawing>
          <wp:inline distT="0" distB="0" distL="0" distR="0" wp14:anchorId="75CD783B" wp14:editId="668A73D4">
            <wp:extent cx="3982006" cy="7020905"/>
            <wp:effectExtent l="0" t="0" r="0" b="8890"/>
            <wp:docPr id="1709638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8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AF9C" w14:textId="171C1433" w:rsidR="00D9477E" w:rsidRPr="00D9477E" w:rsidRDefault="00D9477E" w:rsidP="00D9477E">
      <w:pPr>
        <w:pStyle w:val="ac"/>
      </w:pPr>
      <w:bookmarkStart w:id="47" w:name="_Ref223362306"/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bookmarkEnd w:id="47"/>
      <w:r>
        <w:t xml:space="preserve"> – </w:t>
      </w:r>
      <w:r>
        <w:t>Свойства объекта «</w:t>
      </w:r>
      <w:proofErr w:type="spellStart"/>
      <w:r>
        <w:rPr>
          <w:lang w:val="en-US"/>
        </w:rPr>
        <w:t>ped</w:t>
      </w:r>
      <w:r>
        <w:rPr>
          <w:lang w:val="en-US"/>
        </w:rPr>
        <w:t>Source</w:t>
      </w:r>
      <w:proofErr w:type="spellEnd"/>
      <w:r>
        <w:t>»</w:t>
      </w:r>
    </w:p>
    <w:p w14:paraId="092079BA" w14:textId="4B4845C4" w:rsidR="003970A3" w:rsidRPr="00944AEA" w:rsidRDefault="000960EE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48" w:name="_Toc167783402"/>
      <w:bookmarkStart w:id="49" w:name="_Toc223362386"/>
      <w:r w:rsidR="003970A3" w:rsidRPr="00D9477E">
        <w:rPr>
          <w:highlight w:val="red"/>
        </w:rPr>
        <w:t>Информация о светофоре (режим работы)</w:t>
      </w:r>
      <w:bookmarkEnd w:id="48"/>
      <w:bookmarkEnd w:id="49"/>
    </w:p>
    <w:p w14:paraId="7C5774B2" w14:textId="6436D6F0" w:rsidR="0098554F" w:rsidRPr="0098554F" w:rsidRDefault="0098554F" w:rsidP="00E90042">
      <w:pPr>
        <w:pStyle w:val="ad"/>
      </w:pPr>
      <w:r>
        <w:t xml:space="preserve">Необходимо создать светофор для каждого перекрёстка (у нас </w:t>
      </w:r>
      <w:r w:rsidR="000960EE">
        <w:t>2</w:t>
      </w:r>
      <w:r>
        <w:t>) и настроить режим его работы.</w:t>
      </w:r>
    </w:p>
    <w:p w14:paraId="64764A4C" w14:textId="535F6618" w:rsidR="003970A3" w:rsidRPr="003970A3" w:rsidRDefault="003970A3" w:rsidP="00E90042">
      <w:pPr>
        <w:pStyle w:val="ad"/>
      </w:pPr>
      <w:r>
        <w:t>Для настройки светофоров</w:t>
      </w:r>
      <w:r w:rsidR="001E4DBA">
        <w:t xml:space="preserve"> в </w:t>
      </w:r>
      <w:proofErr w:type="spellStart"/>
      <w:r w:rsidR="001E4DBA">
        <w:rPr>
          <w:lang w:val="en-US"/>
        </w:rPr>
        <w:t>AnyLogic</w:t>
      </w:r>
      <w:proofErr w:type="spellEnd"/>
      <w:r>
        <w:t xml:space="preserve"> используется элемент «</w:t>
      </w:r>
      <w:r>
        <w:rPr>
          <w:lang w:val="en-US"/>
        </w:rPr>
        <w:t>Traffic</w:t>
      </w:r>
      <w:r w:rsidRPr="003970A3">
        <w:t xml:space="preserve"> </w:t>
      </w:r>
      <w:r>
        <w:rPr>
          <w:lang w:val="en-US"/>
        </w:rPr>
        <w:t>Light</w:t>
      </w:r>
      <w:r>
        <w:t>»</w:t>
      </w:r>
      <w:r w:rsidRPr="003970A3">
        <w:t xml:space="preserve">. </w:t>
      </w:r>
      <w:r>
        <w:t xml:space="preserve">Он определяет светофоры для одного перекрёстка, соответственно, в его </w:t>
      </w:r>
      <w:r>
        <w:lastRenderedPageBreak/>
        <w:t xml:space="preserve">свойствах </w:t>
      </w:r>
      <w:r w:rsidR="00E90042">
        <w:t>можно</w:t>
      </w:r>
      <w:r>
        <w:t xml:space="preserve"> выбрать </w:t>
      </w:r>
      <w:r w:rsidR="00E90042">
        <w:t>необходимый перекрёсток. Цвета светофора и их длительности настраиваются для стоп-линий с помощью специального поля (</w:t>
      </w:r>
      <w:r w:rsidR="00E90042">
        <w:fldChar w:fldCharType="begin"/>
      </w:r>
      <w:r w:rsidR="00E90042">
        <w:instrText xml:space="preserve"> REF _Ref93351775 \h </w:instrText>
      </w:r>
      <w:r w:rsidR="00E90042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11</w:t>
      </w:r>
      <w:r w:rsidR="00E90042">
        <w:fldChar w:fldCharType="end"/>
      </w:r>
      <w:r w:rsidR="00E90042">
        <w:t>).</w:t>
      </w:r>
    </w:p>
    <w:p w14:paraId="0B5DCF02" w14:textId="04509FB9" w:rsidR="00D47D57" w:rsidRDefault="003970A3" w:rsidP="00D47D57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240C2E09" wp14:editId="39702464">
            <wp:extent cx="6194669" cy="194310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0765" t="9298" r="1856" b="58705"/>
                    <a:stretch/>
                  </pic:blipFill>
                  <pic:spPr bwMode="auto">
                    <a:xfrm>
                      <a:off x="0" y="0"/>
                      <a:ext cx="6198951" cy="194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A158A" w14:textId="16C5D886" w:rsidR="00D47D57" w:rsidRDefault="00D47D57" w:rsidP="001E4DBA">
      <w:pPr>
        <w:pStyle w:val="ac"/>
      </w:pPr>
      <w:bookmarkStart w:id="50" w:name="_Ref93351775"/>
      <w:r>
        <w:t xml:space="preserve">Рисунок </w:t>
      </w:r>
      <w:fldSimple w:instr=" STYLEREF 1 \s ">
        <w:r w:rsidR="00D9477E">
          <w:rPr>
            <w:noProof/>
          </w:rPr>
          <w:t>3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16</w:t>
        </w:r>
      </w:fldSimple>
      <w:bookmarkEnd w:id="50"/>
      <w:r w:rsidR="003970A3">
        <w:t xml:space="preserve"> – Настройка режима работы светофора</w:t>
      </w:r>
      <w:r w:rsidR="001E4DBA">
        <w:t xml:space="preserve"> в </w:t>
      </w:r>
      <w:proofErr w:type="spellStart"/>
      <w:r w:rsidR="001E4DBA">
        <w:rPr>
          <w:lang w:val="en-US"/>
        </w:rPr>
        <w:t>AnyLogic</w:t>
      </w:r>
      <w:proofErr w:type="spellEnd"/>
    </w:p>
    <w:p w14:paraId="354D1D1F" w14:textId="7277E8AB" w:rsidR="00D47D57" w:rsidRDefault="00D47D57" w:rsidP="001E4DBA">
      <w:pPr>
        <w:pStyle w:val="ad"/>
        <w:ind w:firstLine="0"/>
      </w:pPr>
    </w:p>
    <w:p w14:paraId="012BA701" w14:textId="77777777" w:rsidR="006548C5" w:rsidRPr="00201906" w:rsidRDefault="006548C5" w:rsidP="006548C5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310FCF93" w14:textId="1C72A0D7" w:rsidR="0098554F" w:rsidRPr="00A35692" w:rsidRDefault="0098554F" w:rsidP="00A35692">
      <w:pPr>
        <w:pStyle w:val="ad"/>
      </w:pPr>
      <w:r>
        <w:t xml:space="preserve">Создать </w:t>
      </w:r>
      <w:r w:rsidR="003212C8">
        <w:t>объект «</w:t>
      </w:r>
      <w:r w:rsidR="003212C8">
        <w:rPr>
          <w:lang w:val="en-US"/>
        </w:rPr>
        <w:t>Traffic</w:t>
      </w:r>
      <w:r w:rsidR="003212C8" w:rsidRPr="00A35692">
        <w:t xml:space="preserve"> </w:t>
      </w:r>
      <w:r w:rsidR="003212C8">
        <w:rPr>
          <w:lang w:val="en-US"/>
        </w:rPr>
        <w:t>Light</w:t>
      </w:r>
      <w:r w:rsidR="003212C8">
        <w:t>»</w:t>
      </w:r>
      <w:r w:rsidR="00A35692">
        <w:t xml:space="preserve"> и выполнить следующее действие:</w:t>
      </w:r>
    </w:p>
    <w:p w14:paraId="2652E4CA" w14:textId="58D24D60" w:rsidR="001E4DBA" w:rsidRDefault="001E4DBA" w:rsidP="00143F49">
      <w:pPr>
        <w:pStyle w:val="ad"/>
        <w:numPr>
          <w:ilvl w:val="0"/>
          <w:numId w:val="15"/>
        </w:numPr>
      </w:pPr>
      <w:r>
        <w:t>Добавить сигналы</w:t>
      </w:r>
      <w:r w:rsidR="001864EF">
        <w:t xml:space="preserve"> </w:t>
      </w:r>
      <w:r>
        <w:t xml:space="preserve">(красный, зелёный и, если необходимо, жёлтый) для стоп-полос </w:t>
      </w:r>
      <w:r w:rsidR="00A97EB4">
        <w:t xml:space="preserve">перекрёстка </w:t>
      </w:r>
      <w:r>
        <w:t xml:space="preserve">в соответствии с правилами ПДД (для </w:t>
      </w:r>
      <w:r w:rsidR="0098554F">
        <w:t>дороги справа</w:t>
      </w:r>
      <w:r w:rsidR="0098554F" w:rsidRPr="0098554F">
        <w:t>/</w:t>
      </w:r>
      <w:r w:rsidR="0098554F">
        <w:t>слева не может одновременно красный или зелёный, длительности текущих сигналов для всех стоп-полос должны быть равны</w:t>
      </w:r>
      <w:r>
        <w:t>)</w:t>
      </w:r>
      <w:r w:rsidR="00E55DB6">
        <w:t>.</w:t>
      </w:r>
      <w:r w:rsidR="001864EF">
        <w:t xml:space="preserve"> Добавить сигналы можно, добавив в элемент столбец (фазу) и отрегулировать заголовок столбца «Длительность».</w:t>
      </w:r>
    </w:p>
    <w:p w14:paraId="5F79AE50" w14:textId="57CDB892" w:rsidR="00E90042" w:rsidRDefault="00E90042" w:rsidP="0029694B">
      <w:pPr>
        <w:pStyle w:val="2"/>
        <w:tabs>
          <w:tab w:val="clear" w:pos="1427"/>
          <w:tab w:val="num" w:pos="1776"/>
        </w:tabs>
      </w:pPr>
      <w:bookmarkStart w:id="51" w:name="_Toc136276278"/>
      <w:bookmarkStart w:id="52" w:name="_Toc167783403"/>
      <w:bookmarkStart w:id="53" w:name="_Toc223362387"/>
      <w:r>
        <w:t>Моделирование (обработка)</w:t>
      </w:r>
      <w:bookmarkEnd w:id="51"/>
      <w:bookmarkEnd w:id="52"/>
      <w:bookmarkEnd w:id="53"/>
    </w:p>
    <w:p w14:paraId="151851A6" w14:textId="74CC654C" w:rsidR="00E90042" w:rsidRPr="00E90042" w:rsidRDefault="00E90042" w:rsidP="0029694B">
      <w:pPr>
        <w:pStyle w:val="3"/>
        <w:tabs>
          <w:tab w:val="clear" w:pos="1276"/>
          <w:tab w:val="num" w:pos="1625"/>
        </w:tabs>
      </w:pPr>
      <w:bookmarkStart w:id="54" w:name="_Toc167783404"/>
      <w:bookmarkStart w:id="55" w:name="_Toc223362388"/>
      <w:r w:rsidRPr="00E90042">
        <w:t>Моделирование движения тра</w:t>
      </w:r>
      <w:r w:rsidR="00293567">
        <w:t xml:space="preserve">нспортных средств по дорогам (с </w:t>
      </w:r>
      <w:r w:rsidRPr="00E90042">
        <w:t>учетом сторон и полос дорожного движения);</w:t>
      </w:r>
      <w:bookmarkEnd w:id="54"/>
      <w:bookmarkEnd w:id="55"/>
    </w:p>
    <w:p w14:paraId="1C14AD71" w14:textId="77777777" w:rsidR="00774002" w:rsidRDefault="00E55DB6" w:rsidP="00486FC8">
      <w:pPr>
        <w:pStyle w:val="ad"/>
      </w:pPr>
      <w:r>
        <w:t>Транспортные средства (их модельки) должны</w:t>
      </w:r>
      <w:r w:rsidR="00774002">
        <w:t>:</w:t>
      </w:r>
    </w:p>
    <w:p w14:paraId="6825F2EC" w14:textId="77777777" w:rsidR="00D8047D" w:rsidRDefault="00D8047D" w:rsidP="00143F49">
      <w:pPr>
        <w:pStyle w:val="aff1"/>
        <w:numPr>
          <w:ilvl w:val="0"/>
          <w:numId w:val="43"/>
        </w:numPr>
      </w:pPr>
      <w:r>
        <w:t>появляться на началах дорог;</w:t>
      </w:r>
    </w:p>
    <w:p w14:paraId="03872A7A" w14:textId="77777777" w:rsidR="00D8047D" w:rsidRDefault="00E55DB6" w:rsidP="00143F49">
      <w:pPr>
        <w:pStyle w:val="aff1"/>
        <w:numPr>
          <w:ilvl w:val="0"/>
          <w:numId w:val="43"/>
        </w:numPr>
      </w:pPr>
      <w:r>
        <w:t>двигаться по нужной стороне, по возможности сменять полосы (перестраиваться), не пересекаться с дру</w:t>
      </w:r>
      <w:r w:rsidR="00D8047D">
        <w:t>гими транспортными средствами;</w:t>
      </w:r>
    </w:p>
    <w:p w14:paraId="65DDB873" w14:textId="10D2D6CD" w:rsidR="00E55DB6" w:rsidRDefault="00E55DB6" w:rsidP="00143F49">
      <w:pPr>
        <w:pStyle w:val="aff1"/>
        <w:numPr>
          <w:ilvl w:val="0"/>
          <w:numId w:val="43"/>
        </w:numPr>
      </w:pPr>
      <w:r>
        <w:lastRenderedPageBreak/>
        <w:t>заканчивать своё движения на концах дорог.</w:t>
      </w:r>
    </w:p>
    <w:p w14:paraId="7D00F597" w14:textId="4E58130E" w:rsidR="00774002" w:rsidRDefault="00E90042" w:rsidP="00486FC8">
      <w:pPr>
        <w:pStyle w:val="ad"/>
      </w:pPr>
      <w:r>
        <w:t>Для моделирования движения транспортных средств по дороге</w:t>
      </w:r>
      <w:r w:rsidR="00E55DB6">
        <w:t xml:space="preserve"> в </w:t>
      </w:r>
      <w:proofErr w:type="spellStart"/>
      <w:r w:rsidR="00E55DB6">
        <w:rPr>
          <w:lang w:val="en-US"/>
        </w:rPr>
        <w:t>AnyLogic</w:t>
      </w:r>
      <w:proofErr w:type="spellEnd"/>
      <w:r>
        <w:t xml:space="preserve"> используются</w:t>
      </w:r>
      <w:r w:rsidR="00C85258" w:rsidRPr="00C85258">
        <w:t xml:space="preserve"> </w:t>
      </w:r>
      <w:r w:rsidR="00C85258">
        <w:t>объекты</w:t>
      </w:r>
      <w:r w:rsidR="00774002">
        <w:t>:</w:t>
      </w:r>
    </w:p>
    <w:p w14:paraId="19BA87EF" w14:textId="7A003CAC" w:rsidR="00D8047D" w:rsidRDefault="00E90042" w:rsidP="00143F49">
      <w:pPr>
        <w:pStyle w:val="aff1"/>
        <w:numPr>
          <w:ilvl w:val="0"/>
          <w:numId w:val="44"/>
        </w:numPr>
      </w:pPr>
      <w:r>
        <w:t>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Source</w:t>
      </w:r>
      <w:r>
        <w:t>»</w:t>
      </w:r>
      <w:r w:rsidRPr="00E90042">
        <w:t xml:space="preserve"> (</w:t>
      </w:r>
      <w:r w:rsidR="00140D82">
        <w:t>источник машин)</w:t>
      </w:r>
      <w:r w:rsidR="00D8047D">
        <w:t>;</w:t>
      </w:r>
    </w:p>
    <w:p w14:paraId="36D9F2BB" w14:textId="77777777" w:rsidR="00D8047D" w:rsidRDefault="00486FC8" w:rsidP="00143F49">
      <w:pPr>
        <w:pStyle w:val="aff1"/>
        <w:numPr>
          <w:ilvl w:val="0"/>
          <w:numId w:val="44"/>
        </w:numPr>
      </w:pPr>
      <w:r>
        <w:t>«</w:t>
      </w:r>
      <w:r w:rsidRPr="00D8047D">
        <w:rPr>
          <w:lang w:val="en-US"/>
        </w:rPr>
        <w:t>Car</w:t>
      </w:r>
      <w:r w:rsidRPr="00E90042">
        <w:t xml:space="preserve"> </w:t>
      </w:r>
      <w:r w:rsidRPr="00D8047D">
        <w:rPr>
          <w:lang w:val="en-US"/>
        </w:rPr>
        <w:t>Move</w:t>
      </w:r>
      <w:r w:rsidRPr="00486FC8">
        <w:t xml:space="preserve"> </w:t>
      </w:r>
      <w:r w:rsidRPr="00D8047D">
        <w:rPr>
          <w:lang w:val="en-US"/>
        </w:rPr>
        <w:t>To</w:t>
      </w:r>
      <w:r>
        <w:t>»</w:t>
      </w:r>
      <w:r w:rsidRPr="00486FC8">
        <w:t xml:space="preserve"> </w:t>
      </w:r>
      <w:r>
        <w:t>(моделирует перемещение машины)</w:t>
      </w:r>
      <w:r w:rsidR="00D8047D">
        <w:t>;</w:t>
      </w:r>
    </w:p>
    <w:p w14:paraId="1D83FC1B" w14:textId="05700E1C" w:rsidR="00C85258" w:rsidRDefault="00E90042" w:rsidP="00143F49">
      <w:pPr>
        <w:pStyle w:val="aff1"/>
        <w:numPr>
          <w:ilvl w:val="0"/>
          <w:numId w:val="44"/>
        </w:numPr>
      </w:pPr>
      <w:r>
        <w:t>«</w:t>
      </w:r>
      <w:r w:rsidRPr="00D8047D">
        <w:rPr>
          <w:lang w:val="en-US"/>
        </w:rPr>
        <w:t>Car</w:t>
      </w:r>
      <w:r w:rsidRPr="00E90042">
        <w:t xml:space="preserve"> </w:t>
      </w:r>
      <w:r w:rsidRPr="00D8047D">
        <w:rPr>
          <w:lang w:val="en-US"/>
        </w:rPr>
        <w:t>Dispose</w:t>
      </w:r>
      <w:r>
        <w:t>»</w:t>
      </w:r>
      <w:r w:rsidR="00486FC8">
        <w:t xml:space="preserve"> (сборщик машин)</w:t>
      </w:r>
      <w:r w:rsidRPr="00E90042">
        <w:t>.</w:t>
      </w:r>
    </w:p>
    <w:p w14:paraId="43C72C1D" w14:textId="13E04356" w:rsidR="00E90042" w:rsidRDefault="00486FC8" w:rsidP="00486FC8">
      <w:pPr>
        <w:pStyle w:val="ad"/>
      </w:pPr>
      <w:r>
        <w:t>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Source</w:t>
      </w:r>
      <w:r>
        <w:t>» имеет один выход, т.е. машины не могут входить в него.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Dispose</w:t>
      </w:r>
      <w:r>
        <w:t>» имеет один вход, т.е. машины не могут исходить от него.</w:t>
      </w:r>
    </w:p>
    <w:p w14:paraId="7F324299" w14:textId="0289A194" w:rsidR="00140D82" w:rsidRDefault="00140D82" w:rsidP="00140D82">
      <w:pPr>
        <w:pStyle w:val="ad"/>
      </w:pPr>
      <w:r>
        <w:t>В свойствах объекта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Source</w:t>
      </w:r>
      <w:r>
        <w:t>» (</w:t>
      </w:r>
      <w:r>
        <w:fldChar w:fldCharType="begin"/>
      </w:r>
      <w:r>
        <w:instrText xml:space="preserve"> REF _Ref128313406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10</w:t>
      </w:r>
      <w:r>
        <w:fldChar w:fldCharType="end"/>
      </w:r>
      <w:r>
        <w:t>) необходимо задать, какой тип транспортного средства, где (в начале какой дороги, либо на парковке) и с какой интенсивностью будет появляться.</w:t>
      </w:r>
    </w:p>
    <w:p w14:paraId="48A96114" w14:textId="23D810B3" w:rsidR="00140D82" w:rsidRDefault="00140D82" w:rsidP="00140D82">
      <w:pPr>
        <w:pStyle w:val="ad"/>
      </w:pPr>
      <w:r>
        <w:t>В свойствах объекта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Move</w:t>
      </w:r>
      <w:r w:rsidRPr="00486FC8">
        <w:t xml:space="preserve"> </w:t>
      </w:r>
      <w:r>
        <w:rPr>
          <w:lang w:val="en-US"/>
        </w:rPr>
        <w:t>To</w:t>
      </w:r>
      <w:r>
        <w:t>» (</w:t>
      </w:r>
      <w:r>
        <w:fldChar w:fldCharType="begin"/>
      </w:r>
      <w:r>
        <w:instrText xml:space="preserve"> REF _Ref128315706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12</w:t>
      </w:r>
      <w:r>
        <w:fldChar w:fldCharType="end"/>
      </w:r>
      <w:r>
        <w:t>) необходимо задать цель движения транспортного средства.</w:t>
      </w:r>
    </w:p>
    <w:p w14:paraId="035F1AFA" w14:textId="5DFFD5A2" w:rsidR="00140D82" w:rsidRDefault="00140D82" w:rsidP="00140D82">
      <w:pPr>
        <w:pStyle w:val="ad"/>
      </w:pPr>
      <w:r>
        <w:t xml:space="preserve">Простейшая схема, моделирующая перемещение автомобиля от начала дороги до конца той же дороги в одном направлении представлена на </w:t>
      </w:r>
      <w:r w:rsidR="00A31E87">
        <w:fldChar w:fldCharType="begin"/>
      </w:r>
      <w:r w:rsidR="00A31E87">
        <w:instrText xml:space="preserve"> REF _Ref128315974 \h </w:instrText>
      </w:r>
      <w:r w:rsidR="00A31E87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13</w:t>
      </w:r>
      <w:r w:rsidR="00A31E87">
        <w:fldChar w:fldCharType="end"/>
      </w:r>
      <w:r>
        <w:t>.</w:t>
      </w:r>
    </w:p>
    <w:p w14:paraId="1F3E1E27" w14:textId="324E7A8B" w:rsidR="00140D82" w:rsidRDefault="00140D82" w:rsidP="00140D82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BFA2059" wp14:editId="78E62B8D">
            <wp:extent cx="5196976" cy="2303813"/>
            <wp:effectExtent l="0" t="0" r="3810" b="127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5532" t="9571" r="4625" b="66910"/>
                    <a:stretch/>
                  </pic:blipFill>
                  <pic:spPr bwMode="auto">
                    <a:xfrm>
                      <a:off x="0" y="0"/>
                      <a:ext cx="5210027" cy="2309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FE909" w14:textId="415C03C5" w:rsidR="00140D82" w:rsidRPr="00486FC8" w:rsidRDefault="00140D82" w:rsidP="00140D82">
      <w:pPr>
        <w:pStyle w:val="ac"/>
      </w:pPr>
      <w:bookmarkStart w:id="56" w:name="_Ref128315706"/>
      <w:r>
        <w:t xml:space="preserve">Рисунок </w:t>
      </w:r>
      <w:fldSimple w:instr=" STYLEREF 1 \s ">
        <w:r w:rsidR="00D9477E">
          <w:rPr>
            <w:noProof/>
          </w:rPr>
          <w:t>3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17</w:t>
        </w:r>
      </w:fldSimple>
      <w:bookmarkEnd w:id="56"/>
      <w:r>
        <w:t xml:space="preserve"> </w:t>
      </w:r>
      <w:r w:rsidRPr="009E1BF5">
        <w:t xml:space="preserve">– </w:t>
      </w:r>
      <w:r>
        <w:t>Свойства объекта «</w:t>
      </w:r>
      <w:r>
        <w:rPr>
          <w:lang w:val="en-US"/>
        </w:rPr>
        <w:t>Car</w:t>
      </w:r>
      <w:r w:rsidRPr="009E1BF5">
        <w:t xml:space="preserve"> </w:t>
      </w:r>
      <w:r>
        <w:rPr>
          <w:lang w:val="en-US"/>
        </w:rPr>
        <w:t>Move</w:t>
      </w:r>
      <w:r w:rsidRPr="00140D82">
        <w:t xml:space="preserve"> </w:t>
      </w:r>
      <w:r>
        <w:rPr>
          <w:lang w:val="en-US"/>
        </w:rPr>
        <w:t>To</w:t>
      </w:r>
      <w:r>
        <w:t>»</w:t>
      </w:r>
    </w:p>
    <w:p w14:paraId="2CD43242" w14:textId="69E6279B" w:rsidR="00140D82" w:rsidRDefault="00140D82" w:rsidP="00140D82">
      <w:pPr>
        <w:pStyle w:val="ad"/>
      </w:pPr>
    </w:p>
    <w:p w14:paraId="3D8A6357" w14:textId="07CEB000" w:rsidR="00140D82" w:rsidRDefault="00140D82" w:rsidP="00140D82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586524" wp14:editId="4D1D2432">
            <wp:extent cx="3790950" cy="1876425"/>
            <wp:effectExtent l="0" t="0" r="0" b="9525"/>
            <wp:docPr id="101" name="Рисунок 101" descr="https://anylogic.help/ru/tutorials/road-traffic/images/flowcha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nylogic.help/ru/tutorials/road-traffic/images/flowchart_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A979" w14:textId="241F237B" w:rsidR="00140D82" w:rsidRDefault="00140D82" w:rsidP="00140D82">
      <w:pPr>
        <w:pStyle w:val="ac"/>
      </w:pPr>
      <w:bookmarkStart w:id="57" w:name="_Ref128315974"/>
      <w:r>
        <w:t xml:space="preserve">Рисунок </w:t>
      </w:r>
      <w:fldSimple w:instr=" STYLEREF 1 \s ">
        <w:r w:rsidR="00D9477E">
          <w:rPr>
            <w:noProof/>
          </w:rPr>
          <w:t>3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18</w:t>
        </w:r>
      </w:fldSimple>
      <w:bookmarkEnd w:id="57"/>
      <w:r>
        <w:t xml:space="preserve"> – Простейшая схема</w:t>
      </w:r>
      <w:r w:rsidR="00196E4A">
        <w:t>, моделирующая движение автомобилей</w:t>
      </w:r>
    </w:p>
    <w:p w14:paraId="5FAC9EFE" w14:textId="5B51F46F" w:rsidR="00196E4A" w:rsidRDefault="00196E4A" w:rsidP="00196E4A">
      <w:pPr>
        <w:pStyle w:val="ad"/>
      </w:pPr>
    </w:p>
    <w:p w14:paraId="16843A0A" w14:textId="77777777" w:rsidR="00E55DB6" w:rsidRPr="00201906" w:rsidRDefault="00E55DB6" w:rsidP="00E55DB6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69B33F43" w14:textId="40F51F1B" w:rsidR="00E55DB6" w:rsidRDefault="00312886" w:rsidP="00143F49">
      <w:pPr>
        <w:pStyle w:val="ad"/>
        <w:numPr>
          <w:ilvl w:val="0"/>
          <w:numId w:val="16"/>
        </w:numPr>
      </w:pPr>
      <w:r>
        <w:t>Смоделировать появление автомобилей на началах дорог</w:t>
      </w:r>
      <w:r w:rsidR="00261490">
        <w:t xml:space="preserve">: </w:t>
      </w:r>
      <w:r>
        <w:t>создать источник автомобилей</w:t>
      </w:r>
      <w:r w:rsidR="003212C8">
        <w:t xml:space="preserve"> «</w:t>
      </w:r>
      <w:r w:rsidR="003212C8">
        <w:rPr>
          <w:lang w:val="en-US"/>
        </w:rPr>
        <w:t>Car</w:t>
      </w:r>
      <w:r w:rsidR="003212C8" w:rsidRPr="003212C8">
        <w:t xml:space="preserve"> </w:t>
      </w:r>
      <w:r w:rsidR="003212C8">
        <w:rPr>
          <w:lang w:val="en-US"/>
        </w:rPr>
        <w:t>Source</w:t>
      </w:r>
      <w:r w:rsidR="003212C8">
        <w:t>»</w:t>
      </w:r>
      <w:r w:rsidR="002A1046">
        <w:t>,</w:t>
      </w:r>
      <w:r w:rsidR="006606CE">
        <w:t xml:space="preserve"> выбрать агента для ТС</w:t>
      </w:r>
      <w:r w:rsidR="0043440B">
        <w:t xml:space="preserve"> (</w:t>
      </w:r>
      <w:r w:rsidR="000F28D5">
        <w:t>меню выбора</w:t>
      </w:r>
      <w:r w:rsidR="0043440B" w:rsidRPr="0043440B">
        <w:t xml:space="preserve"> </w:t>
      </w:r>
      <w:r w:rsidR="0043440B">
        <w:t>«Новый автомобиль»)</w:t>
      </w:r>
      <w:r w:rsidR="006606CE">
        <w:t>,</w:t>
      </w:r>
      <w:r w:rsidR="002A1046">
        <w:t xml:space="preserve"> задать интенсивность появления </w:t>
      </w:r>
      <w:r w:rsidR="006606CE">
        <w:t>ТС</w:t>
      </w:r>
      <w:r w:rsidR="00261490">
        <w:t xml:space="preserve"> в </w:t>
      </w:r>
      <w:r w:rsidR="000F28D5">
        <w:t>поле</w:t>
      </w:r>
      <w:r w:rsidR="00261490">
        <w:t xml:space="preserve"> «Интенсивность прибытия»</w:t>
      </w:r>
      <w:r w:rsidR="006606CE">
        <w:t>, место появления</w:t>
      </w:r>
      <w:r w:rsidR="0043440B" w:rsidRPr="0043440B">
        <w:t xml:space="preserve"> (</w:t>
      </w:r>
      <w:r w:rsidR="000F28D5">
        <w:t>свойство</w:t>
      </w:r>
      <w:r w:rsidR="0043440B" w:rsidRPr="0043440B">
        <w:t xml:space="preserve"> </w:t>
      </w:r>
      <w:r w:rsidR="0043440B">
        <w:t xml:space="preserve">«Появляется», </w:t>
      </w:r>
      <w:r w:rsidR="000F28D5">
        <w:t>меню выбора</w:t>
      </w:r>
      <w:r w:rsidR="0043440B" w:rsidRPr="0043440B">
        <w:t xml:space="preserve"> </w:t>
      </w:r>
      <w:r w:rsidR="0043440B">
        <w:t>«Дорога»</w:t>
      </w:r>
      <w:r w:rsidR="0043440B" w:rsidRPr="0043440B">
        <w:t>,</w:t>
      </w:r>
      <w:r w:rsidR="0043440B">
        <w:t xml:space="preserve"> </w:t>
      </w:r>
      <w:r w:rsidR="000F28D5">
        <w:t>свойство</w:t>
      </w:r>
      <w:r w:rsidR="0043440B" w:rsidRPr="0043440B">
        <w:t xml:space="preserve"> </w:t>
      </w:r>
      <w:r w:rsidR="0043440B">
        <w:t>«Помещается на полосу»</w:t>
      </w:r>
      <w:r w:rsidR="0043440B" w:rsidRPr="0043440B">
        <w:t xml:space="preserve">, </w:t>
      </w:r>
      <w:r w:rsidR="000F28D5">
        <w:t>свойство</w:t>
      </w:r>
      <w:r w:rsidR="0043440B" w:rsidRPr="0043440B">
        <w:t xml:space="preserve"> </w:t>
      </w:r>
      <w:r w:rsidR="0043440B">
        <w:t>«Случайная полоса»</w:t>
      </w:r>
      <w:r w:rsidR="0043440B" w:rsidRPr="0043440B">
        <w:t>)</w:t>
      </w:r>
      <w:r w:rsidR="00E55DB6" w:rsidRPr="00312886">
        <w:t>;</w:t>
      </w:r>
    </w:p>
    <w:p w14:paraId="41C45C79" w14:textId="3502196A" w:rsidR="00312886" w:rsidRDefault="00312886" w:rsidP="00143F49">
      <w:pPr>
        <w:pStyle w:val="ad"/>
        <w:numPr>
          <w:ilvl w:val="0"/>
          <w:numId w:val="16"/>
        </w:numPr>
      </w:pPr>
      <w:r>
        <w:t>Описать движение автомобилей по проезжей части</w:t>
      </w:r>
      <w:r w:rsidR="00261490">
        <w:t xml:space="preserve">: </w:t>
      </w:r>
      <w:r w:rsidR="0092661D">
        <w:t>добавить маршрут</w:t>
      </w:r>
      <w:r w:rsidR="003212C8">
        <w:t>, создав блок</w:t>
      </w:r>
      <w:r w:rsidR="003212C8" w:rsidRPr="003212C8">
        <w:t xml:space="preserve"> </w:t>
      </w:r>
      <w:r w:rsidR="003212C8">
        <w:t>«</w:t>
      </w:r>
      <w:r w:rsidR="003212C8">
        <w:rPr>
          <w:lang w:val="en-US"/>
        </w:rPr>
        <w:t>Car</w:t>
      </w:r>
      <w:r w:rsidR="003212C8">
        <w:t xml:space="preserve"> </w:t>
      </w:r>
      <w:r w:rsidR="003212C8">
        <w:rPr>
          <w:lang w:val="en-US"/>
        </w:rPr>
        <w:t>Move</w:t>
      </w:r>
      <w:r w:rsidR="003212C8">
        <w:t xml:space="preserve"> </w:t>
      </w:r>
      <w:r w:rsidR="003212C8">
        <w:rPr>
          <w:lang w:val="en-US"/>
        </w:rPr>
        <w:t>To</w:t>
      </w:r>
      <w:r w:rsidR="003212C8">
        <w:t>» и в параметрах указав</w:t>
      </w:r>
      <w:r w:rsidR="002A1046">
        <w:t xml:space="preserve"> цель движения</w:t>
      </w:r>
      <w:r w:rsidR="00261490">
        <w:t xml:space="preserve"> (</w:t>
      </w:r>
      <w:r w:rsidR="000F28D5">
        <w:t xml:space="preserve">свойство </w:t>
      </w:r>
      <w:r w:rsidR="00261490">
        <w:t xml:space="preserve">«Цель движения», </w:t>
      </w:r>
      <w:r w:rsidR="000F28D5">
        <w:t>меню</w:t>
      </w:r>
      <w:r w:rsidR="00261490" w:rsidRPr="00261490">
        <w:t xml:space="preserve"> </w:t>
      </w:r>
      <w:r w:rsidR="00261490">
        <w:t xml:space="preserve">с выбором конкретного объекта-цели, </w:t>
      </w:r>
      <w:r w:rsidR="000F28D5">
        <w:t xml:space="preserve">свойство </w:t>
      </w:r>
      <w:r w:rsidR="00261490">
        <w:t>«Доехать до конца полосы»)</w:t>
      </w:r>
      <w:r w:rsidR="002A1046">
        <w:t>, соединить с источником</w:t>
      </w:r>
      <w:r w:rsidRPr="00312886">
        <w:t>;</w:t>
      </w:r>
    </w:p>
    <w:p w14:paraId="216A284F" w14:textId="77EC61E2" w:rsidR="00312886" w:rsidRDefault="00312886" w:rsidP="00143F49">
      <w:pPr>
        <w:pStyle w:val="ad"/>
        <w:numPr>
          <w:ilvl w:val="0"/>
          <w:numId w:val="16"/>
        </w:numPr>
      </w:pPr>
      <w:r>
        <w:t>Смоделировать исчезновение автомобилей на концах дорог (добавить сборщик автомобилей</w:t>
      </w:r>
      <w:r w:rsidR="002A1046">
        <w:t xml:space="preserve"> «</w:t>
      </w:r>
      <w:r w:rsidR="002A1046">
        <w:rPr>
          <w:lang w:val="en-US"/>
        </w:rPr>
        <w:t>Car</w:t>
      </w:r>
      <w:r w:rsidR="002A1046" w:rsidRPr="002A1046">
        <w:t xml:space="preserve"> </w:t>
      </w:r>
      <w:r w:rsidR="002A1046">
        <w:rPr>
          <w:lang w:val="en-US"/>
        </w:rPr>
        <w:t>Dispose</w:t>
      </w:r>
      <w:r w:rsidR="002A1046">
        <w:t>», соединить с «</w:t>
      </w:r>
      <w:r w:rsidR="002A1046">
        <w:rPr>
          <w:lang w:val="en-US"/>
        </w:rPr>
        <w:t>Car</w:t>
      </w:r>
      <w:r w:rsidR="002A1046">
        <w:t xml:space="preserve"> </w:t>
      </w:r>
      <w:r w:rsidR="002A1046">
        <w:rPr>
          <w:lang w:val="en-US"/>
        </w:rPr>
        <w:t>Move</w:t>
      </w:r>
      <w:r w:rsidR="002A1046">
        <w:t xml:space="preserve"> </w:t>
      </w:r>
      <w:r w:rsidR="002A1046">
        <w:rPr>
          <w:lang w:val="en-US"/>
        </w:rPr>
        <w:t>To</w:t>
      </w:r>
      <w:r w:rsidR="002A1046">
        <w:t>»</w:t>
      </w:r>
      <w:r>
        <w:t>).</w:t>
      </w:r>
    </w:p>
    <w:p w14:paraId="610118FB" w14:textId="3B9BC206" w:rsidR="00E90042" w:rsidRPr="00E90042" w:rsidRDefault="00A138BB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58" w:name="_Toc167783405"/>
      <w:bookmarkStart w:id="59" w:name="_Toc223362389"/>
      <w:r w:rsidR="00E90042" w:rsidRPr="00E90042">
        <w:t>Моделирование движения тран</w:t>
      </w:r>
      <w:r>
        <w:t xml:space="preserve">спортных средств на перекрестке </w:t>
      </w:r>
      <w:r w:rsidR="00E90042" w:rsidRPr="00E90042">
        <w:t>как на пересечении дорог;</w:t>
      </w:r>
      <w:bookmarkEnd w:id="58"/>
      <w:bookmarkEnd w:id="59"/>
    </w:p>
    <w:p w14:paraId="2FA015DD" w14:textId="33864F1A" w:rsidR="00312886" w:rsidRDefault="00312886" w:rsidP="00312886">
      <w:pPr>
        <w:pStyle w:val="ad"/>
      </w:pPr>
      <w:r>
        <w:t>Транспортные средства должны иметь возможность поворота на перекрёстке. Для этого организуется возможность поворота с определённой полосы на другие дороги с учетом возможных направлений движения.</w:t>
      </w:r>
      <w:r w:rsidR="00780248">
        <w:t xml:space="preserve"> Для этого необходимо добавить разветвители, чтобы машина могла продолжить движение в нескольких направлениях.</w:t>
      </w:r>
    </w:p>
    <w:p w14:paraId="5D6B1363" w14:textId="3DCB9A73" w:rsidR="00BF5A4A" w:rsidRDefault="00733F53" w:rsidP="00B50C23">
      <w:pPr>
        <w:pStyle w:val="ad"/>
      </w:pPr>
      <w:r>
        <w:lastRenderedPageBreak/>
        <w:t>Для моделирования движения на перекрёстке используются логические перекрёстки «</w:t>
      </w:r>
      <w:r>
        <w:rPr>
          <w:lang w:val="en-US"/>
        </w:rPr>
        <w:t>Select</w:t>
      </w:r>
      <w:r w:rsidRPr="00733F53">
        <w:t xml:space="preserve"> </w:t>
      </w:r>
      <w:r>
        <w:rPr>
          <w:lang w:val="en-US"/>
        </w:rPr>
        <w:t>Output</w:t>
      </w:r>
      <w:r>
        <w:t>»</w:t>
      </w:r>
      <w:r w:rsidR="00EF0F7F">
        <w:t xml:space="preserve"> или «</w:t>
      </w:r>
      <w:r w:rsidR="00EF0F7F">
        <w:rPr>
          <w:lang w:val="en-US"/>
        </w:rPr>
        <w:t>Select</w:t>
      </w:r>
      <w:r w:rsidR="00801D5A">
        <w:t xml:space="preserve"> </w:t>
      </w:r>
      <w:r w:rsidR="00EF0F7F">
        <w:rPr>
          <w:lang w:val="en-US"/>
        </w:rPr>
        <w:t>Output</w:t>
      </w:r>
      <w:r w:rsidR="00EF0F7F" w:rsidRPr="00EF0F7F">
        <w:t>5</w:t>
      </w:r>
      <w:r w:rsidR="00EF0F7F">
        <w:t>»</w:t>
      </w:r>
      <w:r w:rsidR="00BF5A4A">
        <w:t>.</w:t>
      </w:r>
      <w:r>
        <w:t xml:space="preserve"> </w:t>
      </w:r>
      <w:r w:rsidR="00B50C23">
        <w:t>«</w:t>
      </w:r>
      <w:r w:rsidR="00B50C23">
        <w:rPr>
          <w:lang w:val="en-US"/>
        </w:rPr>
        <w:t>Select</w:t>
      </w:r>
      <w:r w:rsidR="00B50C23" w:rsidRPr="00B50C23">
        <w:t xml:space="preserve"> </w:t>
      </w:r>
      <w:r w:rsidR="00B50C23">
        <w:rPr>
          <w:lang w:val="en-US"/>
        </w:rPr>
        <w:t>Output</w:t>
      </w:r>
      <w:r w:rsidR="00B50C23">
        <w:t>» имеет 2 выхода, «</w:t>
      </w:r>
      <w:r w:rsidR="00B50C23">
        <w:rPr>
          <w:lang w:val="en-US"/>
        </w:rPr>
        <w:t>Select</w:t>
      </w:r>
      <w:r w:rsidR="00B50C23" w:rsidRPr="00B50C23">
        <w:t xml:space="preserve"> </w:t>
      </w:r>
      <w:r w:rsidR="00B50C23">
        <w:rPr>
          <w:lang w:val="en-US"/>
        </w:rPr>
        <w:t>Output</w:t>
      </w:r>
      <w:r w:rsidR="00B50C23" w:rsidRPr="00B50C23">
        <w:t>5</w:t>
      </w:r>
      <w:r w:rsidR="00B50C23">
        <w:t>»</w:t>
      </w:r>
      <w:r w:rsidR="00B50C23" w:rsidRPr="00B50C23">
        <w:t xml:space="preserve"> </w:t>
      </w:r>
      <w:r w:rsidR="00B50C23">
        <w:t>имеет 5 выходов. Чтобы всё работало корректно, необходимо ввести вероятности выбора в каждый выход логического перекрёстка.</w:t>
      </w:r>
    </w:p>
    <w:p w14:paraId="24876DE5" w14:textId="4DD7ED89" w:rsidR="00E90042" w:rsidRPr="00733F53" w:rsidRDefault="00733F53" w:rsidP="00733F53">
      <w:pPr>
        <w:pStyle w:val="ad"/>
      </w:pPr>
      <w:r>
        <w:t xml:space="preserve">Пример моделирования движения для Т-образного перекрёстка представлен на </w:t>
      </w:r>
      <w:r>
        <w:fldChar w:fldCharType="begin"/>
      </w:r>
      <w:r>
        <w:instrText xml:space="preserve"> REF _Ref128317546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14</w:t>
      </w:r>
      <w:r>
        <w:fldChar w:fldCharType="end"/>
      </w:r>
      <w:r>
        <w:t>. С каждой дороги машина может проехать только в 2-х направлениях, соответственно, достаточно одного блока «</w:t>
      </w:r>
      <w:r>
        <w:rPr>
          <w:lang w:val="en-US"/>
        </w:rPr>
        <w:t>Select</w:t>
      </w:r>
      <w:r w:rsidRPr="00733F53">
        <w:t xml:space="preserve"> </w:t>
      </w:r>
      <w:r>
        <w:rPr>
          <w:lang w:val="en-US"/>
        </w:rPr>
        <w:t>Output</w:t>
      </w:r>
      <w:r>
        <w:t>».</w:t>
      </w:r>
    </w:p>
    <w:p w14:paraId="15588AC5" w14:textId="4D8F3150" w:rsidR="00733F53" w:rsidRDefault="00733F53" w:rsidP="00733F53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3DCAD87D" wp14:editId="7E72F2F8">
            <wp:extent cx="4114800" cy="2878701"/>
            <wp:effectExtent l="0" t="0" r="0" b="0"/>
            <wp:docPr id="102" name="Рисунок 102" descr="https://anylogic.help/ru/tutorials/road-traffic/images/flowchar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nylogic.help/ru/tutorials/road-traffic/images/flowchart_1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46" cy="288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D653" w14:textId="0EA3CA6F" w:rsidR="00733F53" w:rsidRDefault="00733F53" w:rsidP="006606CE">
      <w:pPr>
        <w:pStyle w:val="ac"/>
      </w:pPr>
      <w:bookmarkStart w:id="60" w:name="_Ref128317546"/>
      <w:r>
        <w:t xml:space="preserve">Рисунок </w:t>
      </w:r>
      <w:fldSimple w:instr=" STYLEREF 1 \s ">
        <w:r w:rsidR="00D9477E">
          <w:rPr>
            <w:noProof/>
          </w:rPr>
          <w:t>3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19</w:t>
        </w:r>
      </w:fldSimple>
      <w:bookmarkEnd w:id="60"/>
      <w:r w:rsidRPr="00733F53">
        <w:t xml:space="preserve"> – </w:t>
      </w:r>
      <w:r>
        <w:t>Пример моделирования движения для Т-образного перекрёстка</w:t>
      </w:r>
    </w:p>
    <w:p w14:paraId="096DA1F1" w14:textId="77777777" w:rsidR="000F28D5" w:rsidRPr="000F28D5" w:rsidRDefault="000F28D5" w:rsidP="000F28D5">
      <w:pPr>
        <w:pStyle w:val="ad"/>
      </w:pPr>
    </w:p>
    <w:p w14:paraId="5F824D6C" w14:textId="77777777" w:rsidR="00312886" w:rsidRPr="00201906" w:rsidRDefault="00312886" w:rsidP="00312886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4578A040" w14:textId="35D7D598" w:rsidR="006606CE" w:rsidRDefault="00294EFE" w:rsidP="00143F49">
      <w:pPr>
        <w:pStyle w:val="ad"/>
        <w:numPr>
          <w:ilvl w:val="0"/>
          <w:numId w:val="17"/>
        </w:numPr>
      </w:pPr>
      <w:r>
        <w:t xml:space="preserve">Описать заезд </w:t>
      </w:r>
      <w:r w:rsidR="000335ED">
        <w:t>ТС</w:t>
      </w:r>
      <w:r>
        <w:t xml:space="preserve"> на нерегулируемый перекрёсток с входящих дорог</w:t>
      </w:r>
      <w:r w:rsidR="002A1046">
        <w:t>:</w:t>
      </w:r>
      <w:r w:rsidR="006606CE">
        <w:t xml:space="preserve"> с</w:t>
      </w:r>
      <w:r w:rsidR="002A1046">
        <w:t>оздать логические перекрёстки «</w:t>
      </w:r>
      <w:r w:rsidR="002A1046" w:rsidRPr="006606CE">
        <w:rPr>
          <w:lang w:val="en-US"/>
        </w:rPr>
        <w:t>Select</w:t>
      </w:r>
      <w:r w:rsidR="002A1046" w:rsidRPr="002A1046">
        <w:t xml:space="preserve"> </w:t>
      </w:r>
      <w:r w:rsidR="002A1046" w:rsidRPr="006606CE">
        <w:rPr>
          <w:lang w:val="en-US"/>
        </w:rPr>
        <w:t>Output</w:t>
      </w:r>
      <w:r w:rsidR="002A1046">
        <w:t>» или «</w:t>
      </w:r>
      <w:r w:rsidR="002A1046" w:rsidRPr="006606CE">
        <w:rPr>
          <w:lang w:val="en-US"/>
        </w:rPr>
        <w:t>Select</w:t>
      </w:r>
      <w:r w:rsidR="002A1046" w:rsidRPr="002A1046">
        <w:t xml:space="preserve"> </w:t>
      </w:r>
      <w:r w:rsidR="002A1046" w:rsidRPr="006606CE">
        <w:rPr>
          <w:lang w:val="en-US"/>
        </w:rPr>
        <w:t>Output</w:t>
      </w:r>
      <w:r w:rsidR="002A1046" w:rsidRPr="002A1046">
        <w:t xml:space="preserve"> 5</w:t>
      </w:r>
      <w:r w:rsidR="002A1046">
        <w:t>»</w:t>
      </w:r>
      <w:r w:rsidR="006606CE">
        <w:t xml:space="preserve"> в зависимости от числа возможных направлений движения</w:t>
      </w:r>
      <w:r w:rsidR="00087915">
        <w:t>, соединить с источниками</w:t>
      </w:r>
      <w:r w:rsidR="006606CE" w:rsidRPr="006606CE">
        <w:t>;</w:t>
      </w:r>
    </w:p>
    <w:p w14:paraId="2345FED2" w14:textId="5BAEBA7D" w:rsidR="002A1046" w:rsidRDefault="006606CE" w:rsidP="00143F49">
      <w:pPr>
        <w:pStyle w:val="ad"/>
        <w:numPr>
          <w:ilvl w:val="0"/>
          <w:numId w:val="17"/>
        </w:numPr>
      </w:pPr>
      <w:r>
        <w:t>У</w:t>
      </w:r>
      <w:r w:rsidR="00087915">
        <w:t>казать вероятности продолжения движения в том или ином направлении</w:t>
      </w:r>
      <w:r w:rsidR="00662FCF">
        <w:t xml:space="preserve"> (</w:t>
      </w:r>
      <w:r w:rsidR="000F28D5">
        <w:t>поле</w:t>
      </w:r>
      <w:r w:rsidR="00662FCF" w:rsidRPr="00662FCF">
        <w:t xml:space="preserve"> </w:t>
      </w:r>
      <w:r w:rsidR="00662FCF">
        <w:t>«Вероятность»)</w:t>
      </w:r>
      <w:r>
        <w:t>.</w:t>
      </w:r>
    </w:p>
    <w:p w14:paraId="46E364D5" w14:textId="3711F9BC" w:rsidR="00312886" w:rsidRDefault="009F27DE" w:rsidP="0029694B">
      <w:pPr>
        <w:pStyle w:val="3"/>
        <w:tabs>
          <w:tab w:val="clear" w:pos="1276"/>
          <w:tab w:val="num" w:pos="1625"/>
        </w:tabs>
      </w:pPr>
      <w:r>
        <w:lastRenderedPageBreak/>
        <w:t xml:space="preserve"> </w:t>
      </w:r>
      <w:bookmarkStart w:id="61" w:name="_Toc167783406"/>
      <w:bookmarkStart w:id="62" w:name="_Toc223362390"/>
      <w:r w:rsidR="00A97EB4">
        <w:t>Моделирование движения</w:t>
      </w:r>
      <w:r w:rsidR="00312886">
        <w:t xml:space="preserve"> с учётом работы светофора</w:t>
      </w:r>
      <w:bookmarkEnd w:id="61"/>
      <w:bookmarkEnd w:id="62"/>
    </w:p>
    <w:p w14:paraId="0A004DAE" w14:textId="46FA168B" w:rsidR="00312886" w:rsidRPr="002A02EA" w:rsidRDefault="002A02EA" w:rsidP="00312886">
      <w:pPr>
        <w:pStyle w:val="ad"/>
      </w:pPr>
      <w:r>
        <w:t>Заезд автомобилей на перекрёсток должен осуществляться в соответствии с сигналами светофора – автомобили, для который горит красный не могут заехать на перекрёсток.</w:t>
      </w:r>
    </w:p>
    <w:p w14:paraId="157B7585" w14:textId="7662FCF0" w:rsidR="00294EFE" w:rsidRDefault="002A02EA" w:rsidP="00312886">
      <w:pPr>
        <w:pStyle w:val="ad"/>
      </w:pPr>
      <w:r>
        <w:t xml:space="preserve">В </w:t>
      </w:r>
      <w:proofErr w:type="spellStart"/>
      <w:r>
        <w:rPr>
          <w:lang w:val="en-US"/>
        </w:rPr>
        <w:t>AnyLogic</w:t>
      </w:r>
      <w:proofErr w:type="spellEnd"/>
      <w:r w:rsidRPr="002A02EA">
        <w:t xml:space="preserve"> </w:t>
      </w:r>
      <w:r>
        <w:t>для моделирования движения с светофором ничего предпринимать не нужно, все необходимые действия мы проделали на этапе ввода данных о светофоре, система сама учтёт эти правила.</w:t>
      </w:r>
    </w:p>
    <w:p w14:paraId="5D416C96" w14:textId="40A208EB" w:rsidR="00E90042" w:rsidRDefault="009F27DE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63" w:name="_Toc167783407"/>
      <w:bookmarkStart w:id="64" w:name="_Toc223362391"/>
      <w:r w:rsidR="00E90042" w:rsidRPr="00E90042">
        <w:t xml:space="preserve">Моделирование движения </w:t>
      </w:r>
      <w:r w:rsidR="00293567">
        <w:t xml:space="preserve">с учетом остановки транспортных </w:t>
      </w:r>
      <w:r w:rsidR="00E90042" w:rsidRPr="00E90042">
        <w:t>средств на остановках;</w:t>
      </w:r>
      <w:bookmarkEnd w:id="63"/>
      <w:bookmarkEnd w:id="64"/>
    </w:p>
    <w:p w14:paraId="4352EF20" w14:textId="3C46E788" w:rsidR="009F494D" w:rsidRDefault="009F494D" w:rsidP="00CE5DF5">
      <w:pPr>
        <w:pStyle w:val="ad"/>
      </w:pPr>
      <w:r>
        <w:t xml:space="preserve">На остановках могут останавливаться только автобусы. То есть нужно создать источник автобусов (смоделировать их появление на началах дорог), описать их возможные маршруты движения. </w:t>
      </w:r>
      <w:r w:rsidR="0016248B">
        <w:t xml:space="preserve">Эти шаги мы проделали в пунктах 1-3. </w:t>
      </w:r>
      <w:r>
        <w:t>Когда автобус приближается к остановке необходимо организовать его заезд и небольшую остановку, после чего организовать съезд с остановки в том же направлении, в котором автобус двигался до съезда на остановку.</w:t>
      </w:r>
    </w:p>
    <w:p w14:paraId="55732215" w14:textId="3566F71E" w:rsidR="009B1980" w:rsidRDefault="009B1980" w:rsidP="00CE5DF5">
      <w:pPr>
        <w:pStyle w:val="ad"/>
      </w:pPr>
      <w:r>
        <w:t xml:space="preserve">Для моделирования остановки ТС на остановках необходимо </w:t>
      </w:r>
      <w:r w:rsidR="0016248B">
        <w:t>добавить блок</w:t>
      </w:r>
      <w:r w:rsidR="00CE5DF5">
        <w:t xml:space="preserve"> «</w:t>
      </w:r>
      <w:r w:rsidR="00CE5DF5">
        <w:rPr>
          <w:lang w:val="en-US"/>
        </w:rPr>
        <w:t>Delay</w:t>
      </w:r>
      <w:r w:rsidR="0016248B">
        <w:t>», моделирующий</w:t>
      </w:r>
      <w:r w:rsidR="00CE5DF5">
        <w:t xml:space="preserve"> задержку ТС на остановке (</w:t>
      </w:r>
      <w:r w:rsidR="00CE5DF5">
        <w:fldChar w:fldCharType="begin"/>
      </w:r>
      <w:r w:rsidR="00CE5DF5">
        <w:instrText xml:space="preserve"> REF _Ref128318740 \h </w:instrText>
      </w:r>
      <w:r w:rsidR="00CE5DF5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15</w:t>
      </w:r>
      <w:r w:rsidR="00CE5DF5">
        <w:fldChar w:fldCharType="end"/>
      </w:r>
      <w:r w:rsidR="00CE5DF5">
        <w:t>, сверху). Далее</w:t>
      </w:r>
      <w:r w:rsidR="0016248B">
        <w:t xml:space="preserve"> необходимо соединить данный блок с двумя «</w:t>
      </w:r>
      <w:r w:rsidR="0016248B">
        <w:rPr>
          <w:lang w:val="en-US"/>
        </w:rPr>
        <w:t>Car</w:t>
      </w:r>
      <w:r w:rsidR="0016248B" w:rsidRPr="0016248B">
        <w:t xml:space="preserve"> </w:t>
      </w:r>
      <w:r w:rsidR="0016248B">
        <w:rPr>
          <w:lang w:val="en-US"/>
        </w:rPr>
        <w:t>Move</w:t>
      </w:r>
      <w:r w:rsidR="0016248B" w:rsidRPr="0016248B">
        <w:t xml:space="preserve"> </w:t>
      </w:r>
      <w:r w:rsidR="0016248B">
        <w:rPr>
          <w:lang w:val="en-US"/>
        </w:rPr>
        <w:t>To</w:t>
      </w:r>
      <w:r w:rsidR="0016248B">
        <w:t>», благодаря которым</w:t>
      </w:r>
      <w:r w:rsidR="00CE5DF5">
        <w:t xml:space="preserve"> ТС будет перенаправлено </w:t>
      </w:r>
      <w:r w:rsidR="0016248B">
        <w:t>сначала на остановку</w:t>
      </w:r>
      <w:r w:rsidR="00CE5DF5">
        <w:t xml:space="preserve">, </w:t>
      </w:r>
      <w:r w:rsidR="0016248B">
        <w:t>а затем</w:t>
      </w:r>
      <w:r w:rsidR="00CE5DF5">
        <w:t xml:space="preserve"> сможет продолжить путь с остальными участниками движения.</w:t>
      </w:r>
    </w:p>
    <w:p w14:paraId="45346D63" w14:textId="2B1A0848" w:rsidR="00E90042" w:rsidRDefault="009B1980" w:rsidP="009B1980">
      <w:pPr>
        <w:pStyle w:val="aff0"/>
        <w:jc w:val="center"/>
        <w:rPr>
          <w:b/>
        </w:rPr>
      </w:pPr>
      <w:r>
        <w:rPr>
          <w:noProof/>
        </w:rPr>
        <w:drawing>
          <wp:inline distT="0" distB="0" distL="0" distR="0" wp14:anchorId="6435B7AD" wp14:editId="67925918">
            <wp:extent cx="5734050" cy="2276475"/>
            <wp:effectExtent l="0" t="0" r="0" b="9525"/>
            <wp:docPr id="105" name="Рисунок 105" descr="https://anylogic.help/ru/tutorials/road-traffic/images/flowchart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nylogic.help/ru/tutorials/road-traffic/images/flowchart_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8" b="52481"/>
                    <a:stretch/>
                  </pic:blipFill>
                  <pic:spPr bwMode="auto">
                    <a:xfrm>
                      <a:off x="0" y="0"/>
                      <a:ext cx="57340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C79CA" w14:textId="47EDADB1" w:rsidR="009B1980" w:rsidRDefault="009B1980" w:rsidP="009B1980">
      <w:pPr>
        <w:pStyle w:val="ac"/>
      </w:pPr>
      <w:bookmarkStart w:id="65" w:name="_Ref128318740"/>
      <w:r>
        <w:t xml:space="preserve">Рисунок </w:t>
      </w:r>
      <w:fldSimple w:instr=" STYLEREF 1 \s ">
        <w:r w:rsidR="00D9477E">
          <w:rPr>
            <w:noProof/>
          </w:rPr>
          <w:t>3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20</w:t>
        </w:r>
      </w:fldSimple>
      <w:bookmarkEnd w:id="65"/>
      <w:r>
        <w:t xml:space="preserve"> – Моделирование остановки ТС на остановках</w:t>
      </w:r>
    </w:p>
    <w:p w14:paraId="34051EFF" w14:textId="77777777" w:rsidR="00723B26" w:rsidRPr="00723B26" w:rsidRDefault="00723B26" w:rsidP="00723B26">
      <w:pPr>
        <w:pStyle w:val="ad"/>
      </w:pPr>
    </w:p>
    <w:p w14:paraId="5F2D3FEC" w14:textId="77777777" w:rsidR="009F494D" w:rsidRPr="00201906" w:rsidRDefault="009F494D" w:rsidP="009F494D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2E9E707E" w14:textId="0F4E68B2" w:rsidR="003F2AFD" w:rsidRDefault="009F494D" w:rsidP="00143F49">
      <w:pPr>
        <w:pStyle w:val="ad"/>
        <w:numPr>
          <w:ilvl w:val="0"/>
          <w:numId w:val="18"/>
        </w:numPr>
      </w:pPr>
      <w:r>
        <w:t xml:space="preserve">Описать </w:t>
      </w:r>
      <w:r w:rsidR="003F2AFD">
        <w:t>остановку автобусов на</w:t>
      </w:r>
      <w:r w:rsidR="003F2AFD" w:rsidRPr="003F2AFD">
        <w:t xml:space="preserve"> </w:t>
      </w:r>
      <w:r w:rsidR="003F2AFD">
        <w:t>автобусной остановке с помощью блока «</w:t>
      </w:r>
      <w:r w:rsidR="003F2AFD">
        <w:rPr>
          <w:lang w:val="en-US"/>
        </w:rPr>
        <w:t>Delay</w:t>
      </w:r>
      <w:r w:rsidR="003F2AFD">
        <w:t>»</w:t>
      </w:r>
      <w:r w:rsidR="003F2AFD" w:rsidRPr="003F2AFD">
        <w:t xml:space="preserve"> </w:t>
      </w:r>
      <w:r>
        <w:t>с указанием времени остановки</w:t>
      </w:r>
      <w:r w:rsidR="00A97EB4">
        <w:t xml:space="preserve"> (</w:t>
      </w:r>
      <w:r w:rsidR="003F2AFD">
        <w:t>поле</w:t>
      </w:r>
      <w:r w:rsidR="004A1959" w:rsidRPr="004A1959">
        <w:t xml:space="preserve"> </w:t>
      </w:r>
      <w:r w:rsidR="004A1959">
        <w:t>«Время задержки»</w:t>
      </w:r>
      <w:r w:rsidR="00A97EB4">
        <w:t>)</w:t>
      </w:r>
      <w:r w:rsidR="003F2AFD">
        <w:t>.</w:t>
      </w:r>
    </w:p>
    <w:p w14:paraId="65A71F1A" w14:textId="3EAFAE42" w:rsidR="009F494D" w:rsidRDefault="00236C24" w:rsidP="00143F49">
      <w:pPr>
        <w:pStyle w:val="ad"/>
        <w:numPr>
          <w:ilvl w:val="0"/>
          <w:numId w:val="18"/>
        </w:numPr>
      </w:pPr>
      <w:r>
        <w:t>Описать перемещение автобуса до остановки и после, с</w:t>
      </w:r>
      <w:r w:rsidR="003F2AFD">
        <w:t>оеди</w:t>
      </w:r>
      <w:r>
        <w:t>нив</w:t>
      </w:r>
      <w:r w:rsidR="003F2AFD">
        <w:t xml:space="preserve"> вход и выход блока «</w:t>
      </w:r>
      <w:r w:rsidR="003F2AFD">
        <w:rPr>
          <w:lang w:val="en-US"/>
        </w:rPr>
        <w:t>Delay</w:t>
      </w:r>
      <w:r w:rsidR="003F2AFD">
        <w:t>»</w:t>
      </w:r>
      <w:r w:rsidR="003F2AFD" w:rsidRPr="003F2AFD">
        <w:t xml:space="preserve"> </w:t>
      </w:r>
      <w:r w:rsidR="003F2AFD">
        <w:t xml:space="preserve">в соответствии с маршрутом движения автобусов (с </w:t>
      </w:r>
      <w:r w:rsidR="00936A1B">
        <w:t>соответствующими</w:t>
      </w:r>
      <w:r w:rsidR="003F2AFD">
        <w:t xml:space="preserve"> блоками «</w:t>
      </w:r>
      <w:r w:rsidR="003F2AFD">
        <w:rPr>
          <w:lang w:val="en-US"/>
        </w:rPr>
        <w:t>Car</w:t>
      </w:r>
      <w:r w:rsidR="003F2AFD" w:rsidRPr="003F2AFD">
        <w:t xml:space="preserve"> </w:t>
      </w:r>
      <w:r w:rsidR="003F2AFD">
        <w:rPr>
          <w:lang w:val="en-US"/>
        </w:rPr>
        <w:t>Move</w:t>
      </w:r>
      <w:r w:rsidR="003F2AFD" w:rsidRPr="003F2AFD">
        <w:t xml:space="preserve"> </w:t>
      </w:r>
      <w:r w:rsidR="003F2AFD">
        <w:rPr>
          <w:lang w:val="en-US"/>
        </w:rPr>
        <w:t>To</w:t>
      </w:r>
      <w:r w:rsidR="003F2AFD">
        <w:t>»).</w:t>
      </w:r>
    </w:p>
    <w:p w14:paraId="31EFB101" w14:textId="786C06E2" w:rsidR="00E90042" w:rsidRDefault="009F27DE" w:rsidP="0029694B">
      <w:pPr>
        <w:pStyle w:val="3"/>
        <w:tabs>
          <w:tab w:val="clear" w:pos="1276"/>
          <w:tab w:val="num" w:pos="1625"/>
        </w:tabs>
      </w:pPr>
      <w:r>
        <w:t xml:space="preserve"> </w:t>
      </w:r>
      <w:bookmarkStart w:id="66" w:name="_Toc167783408"/>
      <w:bookmarkStart w:id="67" w:name="_Toc223362392"/>
      <w:r w:rsidR="00E90042" w:rsidRPr="00E90042">
        <w:t>Моделирование движения с уче</w:t>
      </w:r>
      <w:r>
        <w:t xml:space="preserve">том заезда транспортных средств </w:t>
      </w:r>
      <w:r w:rsidR="00E90042" w:rsidRPr="00E90042">
        <w:t>на парковочные места.</w:t>
      </w:r>
      <w:bookmarkEnd w:id="66"/>
      <w:bookmarkEnd w:id="67"/>
    </w:p>
    <w:p w14:paraId="1104C35D" w14:textId="378E4B3C" w:rsidR="006134E2" w:rsidRDefault="006134E2" w:rsidP="007E0C80">
      <w:pPr>
        <w:pStyle w:val="ad"/>
      </w:pPr>
      <w:r>
        <w:t xml:space="preserve">На парковочные места съезжать могут только автомобили. </w:t>
      </w:r>
      <w:r w:rsidR="0092661D">
        <w:t>Необходимо изменить маршруты автомобилей, которые проезжают мимо парковки, добавив возможность съезда на парковку. Далее задать возможное время остановки, организовать съезд автомобилей на те же направления движений, в которых они двигались до заезда на парковку.</w:t>
      </w:r>
    </w:p>
    <w:p w14:paraId="4764E61E" w14:textId="763D9058" w:rsidR="00CE5DF5" w:rsidRPr="00CE5DF5" w:rsidRDefault="007E0C80" w:rsidP="007E0C80">
      <w:pPr>
        <w:pStyle w:val="ad"/>
      </w:pPr>
      <w:r>
        <w:t>Для моделирования остановки ТС на парковке необходимо создать новую ветку движения ТС (</w:t>
      </w:r>
      <w:r>
        <w:fldChar w:fldCharType="begin"/>
      </w:r>
      <w:r>
        <w:instrText xml:space="preserve"> REF _Ref128319454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16</w:t>
      </w:r>
      <w:r>
        <w:fldChar w:fldCharType="end"/>
      </w:r>
      <w:r>
        <w:t>), а конкретнее новый перекрёсток «</w:t>
      </w:r>
      <w:r>
        <w:rPr>
          <w:lang w:val="en-US"/>
        </w:rPr>
        <w:t>Select</w:t>
      </w:r>
      <w:r w:rsidRPr="00733F53">
        <w:t xml:space="preserve"> </w:t>
      </w:r>
      <w:r>
        <w:rPr>
          <w:lang w:val="en-US"/>
        </w:rPr>
        <w:t>Output</w:t>
      </w:r>
      <w:r>
        <w:t>» (определяет, заедет ТС на парковку или проедет дальше),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Move</w:t>
      </w:r>
      <w:r w:rsidRPr="00486FC8">
        <w:t xml:space="preserve"> </w:t>
      </w:r>
      <w:r>
        <w:rPr>
          <w:lang w:val="en-US"/>
        </w:rPr>
        <w:t>To</w:t>
      </w:r>
      <w:r>
        <w:t>» (целью которого будет парковка), «</w:t>
      </w:r>
      <w:r>
        <w:rPr>
          <w:lang w:val="en-US"/>
        </w:rPr>
        <w:t>Delay</w:t>
      </w:r>
      <w:r>
        <w:t>» (моделирует задержку ТС на парковке). Далее ТС будет направлено на ту же дорогу и сможет продолжить движение с остальными участниками. У блока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Move</w:t>
      </w:r>
      <w:r w:rsidRPr="00486FC8">
        <w:t xml:space="preserve"> </w:t>
      </w:r>
      <w:r>
        <w:rPr>
          <w:lang w:val="en-US"/>
        </w:rPr>
        <w:t>To</w:t>
      </w:r>
      <w:r>
        <w:t>» необходимо добавить вывод «</w:t>
      </w:r>
      <w:proofErr w:type="spellStart"/>
      <w:r>
        <w:rPr>
          <w:lang w:val="en-US"/>
        </w:rPr>
        <w:t>outWayNotFound</w:t>
      </w:r>
      <w:proofErr w:type="spellEnd"/>
      <w:r>
        <w:t>». При отсутствии свободных мест на парковке ТС будет перенаправлена согласно этому выводу.</w:t>
      </w:r>
    </w:p>
    <w:p w14:paraId="6FB9EB21" w14:textId="635A3108" w:rsidR="00E90042" w:rsidRDefault="007E0C80" w:rsidP="009F611D">
      <w:pPr>
        <w:jc w:val="center"/>
      </w:pPr>
      <w:r>
        <w:rPr>
          <w:noProof/>
        </w:rPr>
        <w:drawing>
          <wp:inline distT="0" distB="0" distL="0" distR="0" wp14:anchorId="76E89754" wp14:editId="1E2DE543">
            <wp:extent cx="5391397" cy="2140438"/>
            <wp:effectExtent l="0" t="0" r="0" b="0"/>
            <wp:docPr id="106" name="Рисунок 106" descr="https://anylogic.help/ru/tutorials/road-traffic/images/flowchart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nylogic.help/ru/tutorials/road-traffic/images/flowchart_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63" b="1527"/>
                    <a:stretch/>
                  </pic:blipFill>
                  <pic:spPr bwMode="auto">
                    <a:xfrm>
                      <a:off x="0" y="0"/>
                      <a:ext cx="5395211" cy="214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7FBB1" w14:textId="7B8C2BA4" w:rsidR="007E0C80" w:rsidRDefault="007E0C80" w:rsidP="007E0C80">
      <w:pPr>
        <w:pStyle w:val="ac"/>
      </w:pPr>
      <w:bookmarkStart w:id="68" w:name="_Ref128319454"/>
      <w:r>
        <w:lastRenderedPageBreak/>
        <w:t xml:space="preserve">Рисунок </w:t>
      </w:r>
      <w:fldSimple w:instr=" STYLEREF 1 \s ">
        <w:r w:rsidR="00D9477E">
          <w:rPr>
            <w:noProof/>
          </w:rPr>
          <w:t>3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21</w:t>
        </w:r>
      </w:fldSimple>
      <w:bookmarkEnd w:id="68"/>
      <w:r>
        <w:t xml:space="preserve"> – Моделирование остановки ТС на парковке</w:t>
      </w:r>
    </w:p>
    <w:p w14:paraId="512B63EF" w14:textId="77777777" w:rsidR="00723B26" w:rsidRPr="00723B26" w:rsidRDefault="00723B26" w:rsidP="00723B26">
      <w:pPr>
        <w:pStyle w:val="ad"/>
      </w:pPr>
    </w:p>
    <w:p w14:paraId="7EF5C942" w14:textId="77777777" w:rsidR="0092661D" w:rsidRPr="00201906" w:rsidRDefault="0092661D" w:rsidP="0092661D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57D6AD95" w14:textId="2D33EDB6" w:rsidR="00236C24" w:rsidRDefault="00236C24" w:rsidP="00143F49">
      <w:pPr>
        <w:pStyle w:val="ad"/>
        <w:numPr>
          <w:ilvl w:val="0"/>
          <w:numId w:val="19"/>
        </w:numPr>
      </w:pPr>
      <w:r>
        <w:t>Описать выбор для съезда с маршрута на парковку (добавить логический перекрёсток «</w:t>
      </w:r>
      <w:r>
        <w:rPr>
          <w:lang w:val="en-US"/>
        </w:rPr>
        <w:t>Select</w:t>
      </w:r>
      <w:r w:rsidRPr="00A97EB4">
        <w:t xml:space="preserve"> </w:t>
      </w:r>
      <w:r>
        <w:rPr>
          <w:lang w:val="en-US"/>
        </w:rPr>
        <w:t>Output</w:t>
      </w:r>
      <w:r>
        <w:t>»</w:t>
      </w:r>
      <w:r w:rsidRPr="00A97EB4">
        <w:t xml:space="preserve"> </w:t>
      </w:r>
      <w:r>
        <w:t>для выбора «Поехать дальше» или «Съехать на парковку», ввести вероятность);</w:t>
      </w:r>
    </w:p>
    <w:p w14:paraId="604FAFFF" w14:textId="1CC1F4BD" w:rsidR="000778C4" w:rsidRDefault="000778C4" w:rsidP="00143F49">
      <w:pPr>
        <w:pStyle w:val="ad"/>
        <w:numPr>
          <w:ilvl w:val="0"/>
          <w:numId w:val="19"/>
        </w:numPr>
      </w:pPr>
      <w:r>
        <w:t>Смоделировать задержку автомобилей на парковке</w:t>
      </w:r>
      <w:r w:rsidR="009A73D3" w:rsidRPr="009A73D3">
        <w:t>,</w:t>
      </w:r>
      <w:r>
        <w:t xml:space="preserve"> добави</w:t>
      </w:r>
      <w:r w:rsidR="009A73D3">
        <w:t>в блок</w:t>
      </w:r>
      <w:r>
        <w:t xml:space="preserve"> «</w:t>
      </w:r>
      <w:r>
        <w:rPr>
          <w:lang w:val="en-US"/>
        </w:rPr>
        <w:t>Delay</w:t>
      </w:r>
      <w:r>
        <w:t>»</w:t>
      </w:r>
      <w:r w:rsidRPr="000778C4">
        <w:t xml:space="preserve"> </w:t>
      </w:r>
      <w:r>
        <w:t>с указанием времени задержки</w:t>
      </w:r>
      <w:r w:rsidR="009A73D3">
        <w:t xml:space="preserve"> (поле «Время задержки»)</w:t>
      </w:r>
      <w:r w:rsidRPr="000778C4">
        <w:t>;</w:t>
      </w:r>
    </w:p>
    <w:p w14:paraId="01490D1F" w14:textId="2C7ED80B" w:rsidR="00423D66" w:rsidRDefault="00236C24" w:rsidP="00143F49">
      <w:pPr>
        <w:pStyle w:val="ad"/>
        <w:numPr>
          <w:ilvl w:val="0"/>
          <w:numId w:val="19"/>
        </w:numPr>
      </w:pPr>
      <w:r>
        <w:t>Описать движение автомобилей до парковки и после, с</w:t>
      </w:r>
      <w:r w:rsidR="00423D66">
        <w:t>оедини</w:t>
      </w:r>
      <w:r>
        <w:t>в</w:t>
      </w:r>
      <w:r w:rsidR="00423D66">
        <w:t xml:space="preserve"> вход и выход блока «</w:t>
      </w:r>
      <w:r w:rsidR="00423D66">
        <w:rPr>
          <w:lang w:val="en-US"/>
        </w:rPr>
        <w:t>Delay</w:t>
      </w:r>
      <w:r w:rsidR="00423D66">
        <w:t>»</w:t>
      </w:r>
      <w:r w:rsidR="00423D66" w:rsidRPr="003F2AFD">
        <w:t xml:space="preserve"> </w:t>
      </w:r>
      <w:r>
        <w:t>и «</w:t>
      </w:r>
      <w:r>
        <w:rPr>
          <w:lang w:val="en-US"/>
        </w:rPr>
        <w:t>Select</w:t>
      </w:r>
      <w:r w:rsidRPr="00236C24">
        <w:t xml:space="preserve"> </w:t>
      </w:r>
      <w:r>
        <w:rPr>
          <w:lang w:val="en-US"/>
        </w:rPr>
        <w:t>Output</w:t>
      </w:r>
      <w:r>
        <w:t xml:space="preserve">» </w:t>
      </w:r>
      <w:r w:rsidR="00423D66">
        <w:t xml:space="preserve">в соответствии с маршрутом движения </w:t>
      </w:r>
      <w:r w:rsidR="009A73D3">
        <w:t>автомобилей, заезжающих на парковку</w:t>
      </w:r>
      <w:r w:rsidR="00423D66">
        <w:t xml:space="preserve"> (с </w:t>
      </w:r>
      <w:r w:rsidR="00D8047D">
        <w:t>соответствующими</w:t>
      </w:r>
      <w:r w:rsidR="00423D66">
        <w:t xml:space="preserve"> блоками «</w:t>
      </w:r>
      <w:r w:rsidR="00423D66">
        <w:rPr>
          <w:lang w:val="en-US"/>
        </w:rPr>
        <w:t>Car</w:t>
      </w:r>
      <w:r w:rsidR="00423D66" w:rsidRPr="003F2AFD">
        <w:t xml:space="preserve"> </w:t>
      </w:r>
      <w:r w:rsidR="00423D66">
        <w:rPr>
          <w:lang w:val="en-US"/>
        </w:rPr>
        <w:t>Move</w:t>
      </w:r>
      <w:r w:rsidR="00423D66" w:rsidRPr="003F2AFD">
        <w:t xml:space="preserve"> </w:t>
      </w:r>
      <w:r w:rsidR="00423D66">
        <w:rPr>
          <w:lang w:val="en-US"/>
        </w:rPr>
        <w:t>To</w:t>
      </w:r>
      <w:r w:rsidR="00423D66">
        <w:t>»)</w:t>
      </w:r>
      <w:r w:rsidR="009A73D3" w:rsidRPr="009A73D3">
        <w:t>;</w:t>
      </w:r>
    </w:p>
    <w:p w14:paraId="564D7C74" w14:textId="1B3B1FE0" w:rsidR="009A73D3" w:rsidRDefault="009A73D3" w:rsidP="00143F49">
      <w:pPr>
        <w:pStyle w:val="ad"/>
        <w:numPr>
          <w:ilvl w:val="0"/>
          <w:numId w:val="19"/>
        </w:numPr>
      </w:pPr>
      <w:r>
        <w:t>Учесть переполненность парковки (добавить вывод «</w:t>
      </w:r>
      <w:r>
        <w:rPr>
          <w:lang w:val="en-US"/>
        </w:rPr>
        <w:t>Way</w:t>
      </w:r>
      <w:r w:rsidRPr="000778C4">
        <w:t xml:space="preserve"> </w:t>
      </w:r>
      <w:r>
        <w:rPr>
          <w:lang w:val="en-US"/>
        </w:rPr>
        <w:t>Not</w:t>
      </w:r>
      <w:r w:rsidRPr="000778C4">
        <w:t xml:space="preserve"> </w:t>
      </w:r>
      <w:r>
        <w:rPr>
          <w:lang w:val="en-US"/>
        </w:rPr>
        <w:t>Found</w:t>
      </w:r>
      <w:r>
        <w:t>» для блока «</w:t>
      </w:r>
      <w:r>
        <w:rPr>
          <w:lang w:val="en-US"/>
        </w:rPr>
        <w:t>Car</w:t>
      </w:r>
      <w:r w:rsidRPr="000778C4">
        <w:t xml:space="preserve"> </w:t>
      </w:r>
      <w:r>
        <w:rPr>
          <w:lang w:val="en-US"/>
        </w:rPr>
        <w:t>Move</w:t>
      </w:r>
      <w:r w:rsidRPr="000778C4">
        <w:t xml:space="preserve"> </w:t>
      </w:r>
      <w:r>
        <w:rPr>
          <w:lang w:val="en-US"/>
        </w:rPr>
        <w:t>To</w:t>
      </w:r>
      <w:r>
        <w:t>» с целью-парковкой, направить дальше по такому же маршруту, что был до предполагаемого заезда на парковку)</w:t>
      </w:r>
      <w:r w:rsidRPr="009A73D3">
        <w:t>.</w:t>
      </w:r>
    </w:p>
    <w:p w14:paraId="7D773520" w14:textId="07D3E489" w:rsidR="00B075C4" w:rsidRPr="00B075C4" w:rsidRDefault="00B075C4" w:rsidP="0029694B">
      <w:pPr>
        <w:pStyle w:val="2"/>
        <w:tabs>
          <w:tab w:val="clear" w:pos="1427"/>
          <w:tab w:val="num" w:pos="1776"/>
        </w:tabs>
      </w:pPr>
      <w:bookmarkStart w:id="69" w:name="_Toc136276279"/>
      <w:bookmarkStart w:id="70" w:name="_Toc167783409"/>
      <w:bookmarkStart w:id="71" w:name="_Toc223362393"/>
      <w:r>
        <w:t>Визуализация (вывод)</w:t>
      </w:r>
      <w:bookmarkEnd w:id="69"/>
      <w:bookmarkEnd w:id="70"/>
      <w:bookmarkEnd w:id="71"/>
    </w:p>
    <w:p w14:paraId="3E5D35B8" w14:textId="5801DFE1" w:rsidR="00B075C4" w:rsidRDefault="0045661A" w:rsidP="0029694B">
      <w:pPr>
        <w:pStyle w:val="3"/>
        <w:tabs>
          <w:tab w:val="clear" w:pos="1276"/>
          <w:tab w:val="num" w:pos="1625"/>
        </w:tabs>
      </w:pPr>
      <w:r>
        <w:rPr>
          <w:lang w:val="en-US"/>
        </w:rPr>
        <w:t xml:space="preserve"> </w:t>
      </w:r>
      <w:bookmarkStart w:id="72" w:name="_Toc167783410"/>
      <w:bookmarkStart w:id="73" w:name="_Toc223362394"/>
      <w:r w:rsidR="00D84F72">
        <w:t>Участка дорожного движения</w:t>
      </w:r>
      <w:bookmarkEnd w:id="72"/>
      <w:bookmarkEnd w:id="73"/>
    </w:p>
    <w:p w14:paraId="67B9BBC7" w14:textId="1ED6C320" w:rsidR="00587073" w:rsidRDefault="00587073" w:rsidP="00143F49">
      <w:pPr>
        <w:pStyle w:val="aff1"/>
        <w:numPr>
          <w:ilvl w:val="0"/>
          <w:numId w:val="37"/>
        </w:numPr>
        <w:rPr>
          <w:b/>
          <w:bCs/>
          <w:lang w:eastAsia="en-US"/>
        </w:rPr>
      </w:pPr>
      <w:r w:rsidRPr="00587073">
        <w:rPr>
          <w:b/>
          <w:bCs/>
        </w:rPr>
        <w:t xml:space="preserve">Статика (дороги, перекрёсток, </w:t>
      </w:r>
      <w:r w:rsidR="00B72D08">
        <w:rPr>
          <w:b/>
          <w:bCs/>
        </w:rPr>
        <w:t xml:space="preserve">парковка, остановка, </w:t>
      </w:r>
      <w:r w:rsidRPr="00587073">
        <w:rPr>
          <w:b/>
          <w:bCs/>
        </w:rPr>
        <w:t>окружающая обстановка</w:t>
      </w:r>
      <w:r>
        <w:rPr>
          <w:b/>
          <w:bCs/>
        </w:rPr>
        <w:t>)</w:t>
      </w:r>
    </w:p>
    <w:p w14:paraId="26FF25AE" w14:textId="60C7BADA" w:rsidR="004806D4" w:rsidRDefault="00587073" w:rsidP="004806D4">
      <w:pPr>
        <w:pStyle w:val="ad"/>
      </w:pPr>
      <w:r>
        <w:t>На данном этапе необходимо вывести модель участка дорожного движения в статике на основе ранее введённых данных (дороги,</w:t>
      </w:r>
      <w:r w:rsidR="00B72D08">
        <w:t xml:space="preserve"> тротуары, </w:t>
      </w:r>
      <w:r>
        <w:t>перекрёсток, парковка, остановка, окружающая обстановка). Не нужно учитывать внешний вид транспортных средств</w:t>
      </w:r>
      <w:r w:rsidR="00C92F52">
        <w:t>,</w:t>
      </w:r>
      <w:r w:rsidR="002838A0">
        <w:t xml:space="preserve"> смену знаков светофора,</w:t>
      </w:r>
      <w:r w:rsidR="00C92F52">
        <w:t xml:space="preserve"> так как модель не будет включать </w:t>
      </w:r>
      <w:r w:rsidR="00B72D08">
        <w:t>движущиеся объекты</w:t>
      </w:r>
      <w:r w:rsidR="00C92F52">
        <w:t>.</w:t>
      </w:r>
      <w:r w:rsidR="004806D4">
        <w:t xml:space="preserve"> </w:t>
      </w:r>
      <w:r w:rsidR="00C92F52">
        <w:t xml:space="preserve">Так как в </w:t>
      </w:r>
      <w:proofErr w:type="spellStart"/>
      <w:r w:rsidR="00C92F52">
        <w:rPr>
          <w:lang w:val="en-US"/>
        </w:rPr>
        <w:t>AnyLogic</w:t>
      </w:r>
      <w:proofErr w:type="spellEnd"/>
      <w:r w:rsidR="00C92F52" w:rsidRPr="00C92F52">
        <w:t xml:space="preserve"> </w:t>
      </w:r>
      <w:r w:rsidR="00C92F52">
        <w:t>мы ввели все необходимы данные на этапе ввода, то модель можно с</w:t>
      </w:r>
      <w:r w:rsidR="005D0B5A">
        <w:t>читать уже построена, осталось только её визуализировать</w:t>
      </w:r>
      <w:r w:rsidR="00C92F52">
        <w:t>.</w:t>
      </w:r>
    </w:p>
    <w:p w14:paraId="79D23808" w14:textId="24FE439B" w:rsidR="005D0B5A" w:rsidRDefault="005D0B5A" w:rsidP="00042B77">
      <w:pPr>
        <w:pStyle w:val="ad"/>
      </w:pPr>
      <w:r>
        <w:t>Во время запуска модели на выполнение, создаётся и выполняется сначала агент верхнего уровня (</w:t>
      </w:r>
      <w:r w:rsidR="00E1023D">
        <w:t>агент</w:t>
      </w:r>
      <w:r>
        <w:t xml:space="preserve"> </w:t>
      </w:r>
      <w:r>
        <w:rPr>
          <w:lang w:val="en-US"/>
        </w:rPr>
        <w:t>Main</w:t>
      </w:r>
      <w:r>
        <w:t>)</w:t>
      </w:r>
      <w:r w:rsidR="004806D4">
        <w:t xml:space="preserve">. </w:t>
      </w:r>
    </w:p>
    <w:p w14:paraId="3AEF319C" w14:textId="3BD4E474" w:rsidR="00042B77" w:rsidRPr="00042B77" w:rsidRDefault="00042B77" w:rsidP="00042B77">
      <w:pPr>
        <w:pStyle w:val="ad"/>
      </w:pPr>
      <w:r>
        <w:lastRenderedPageBreak/>
        <w:t>Графические объекты (дороги, окружающая обстановка и так далее) не являются агентами, они являются объектами-презентациями агента верхнего уровня. Соответственно, они будут визуализироваться при создании экземпляра агента верхнего уровня.</w:t>
      </w:r>
      <w:r w:rsidR="00B379DF">
        <w:t xml:space="preserve"> </w:t>
      </w:r>
    </w:p>
    <w:p w14:paraId="61766F8D" w14:textId="06095638" w:rsidR="00042B77" w:rsidRPr="00042B77" w:rsidRDefault="00042B77" w:rsidP="00042B77">
      <w:pPr>
        <w:pStyle w:val="ad"/>
      </w:pPr>
      <w:r>
        <w:t>Создание экземпляра агента верхнего уровня выполняется компилятором автоматически при запуске модели на выполнение, поэтому проделывать данное действие явно нам не придётся.</w:t>
      </w:r>
    </w:p>
    <w:p w14:paraId="49F1B279" w14:textId="587063B2" w:rsidR="00B075C4" w:rsidRDefault="00B075C4" w:rsidP="00143F49">
      <w:pPr>
        <w:pStyle w:val="aff1"/>
        <w:numPr>
          <w:ilvl w:val="0"/>
          <w:numId w:val="37"/>
        </w:numPr>
        <w:rPr>
          <w:b/>
        </w:rPr>
      </w:pPr>
      <w:r w:rsidRPr="00D84F72">
        <w:rPr>
          <w:b/>
        </w:rPr>
        <w:t>Динамика (</w:t>
      </w:r>
      <w:r w:rsidR="00B35F64">
        <w:rPr>
          <w:b/>
        </w:rPr>
        <w:t xml:space="preserve">движущиеся </w:t>
      </w:r>
      <w:r w:rsidR="00E6092E">
        <w:rPr>
          <w:b/>
        </w:rPr>
        <w:t>ТС</w:t>
      </w:r>
      <w:r w:rsidR="00B35F64">
        <w:rPr>
          <w:b/>
        </w:rPr>
        <w:t>)</w:t>
      </w:r>
    </w:p>
    <w:p w14:paraId="1F2B333B" w14:textId="2CFADD99" w:rsidR="00BE334B" w:rsidRDefault="00C92F52" w:rsidP="00FE0D3B">
      <w:pPr>
        <w:pStyle w:val="ad"/>
      </w:pPr>
      <w:r>
        <w:t>Необходимо дополнить модель в статике движущимися транспортными средствами, сменяющимися знаками светофора. Транспортные средства появляются и движутся в соответствии с заданными на э</w:t>
      </w:r>
      <w:r w:rsidR="004806D4">
        <w:t>тапе моделирования параметрами, которые представлены в различных блоках («</w:t>
      </w:r>
      <w:r w:rsidR="004806D4">
        <w:rPr>
          <w:lang w:val="en-US"/>
        </w:rPr>
        <w:t>Car</w:t>
      </w:r>
      <w:r w:rsidR="004806D4" w:rsidRPr="004806D4">
        <w:t xml:space="preserve"> </w:t>
      </w:r>
      <w:r w:rsidR="004806D4">
        <w:rPr>
          <w:lang w:val="en-US"/>
        </w:rPr>
        <w:t>Source</w:t>
      </w:r>
      <w:r w:rsidR="004806D4">
        <w:t>»</w:t>
      </w:r>
      <w:r w:rsidR="004806D4" w:rsidRPr="004806D4">
        <w:t xml:space="preserve">, </w:t>
      </w:r>
      <w:r w:rsidR="004806D4">
        <w:t>«</w:t>
      </w:r>
      <w:r w:rsidR="004806D4">
        <w:rPr>
          <w:lang w:val="en-US"/>
        </w:rPr>
        <w:t>Car</w:t>
      </w:r>
      <w:r w:rsidR="004806D4" w:rsidRPr="004806D4">
        <w:t xml:space="preserve"> </w:t>
      </w:r>
      <w:r w:rsidR="004806D4">
        <w:rPr>
          <w:lang w:val="en-US"/>
        </w:rPr>
        <w:t>Move</w:t>
      </w:r>
      <w:r w:rsidR="004806D4" w:rsidRPr="004806D4">
        <w:t xml:space="preserve"> </w:t>
      </w:r>
      <w:r w:rsidR="004806D4">
        <w:rPr>
          <w:lang w:val="en-US"/>
        </w:rPr>
        <w:t>To</w:t>
      </w:r>
      <w:r w:rsidR="004806D4">
        <w:t>»</w:t>
      </w:r>
      <w:r w:rsidR="00690630">
        <w:t xml:space="preserve"> </w:t>
      </w:r>
      <w:r w:rsidR="004806D4">
        <w:t>и так далее). Все эти блоки, как и сами ТС являются вложенными агентами для агента верхнего уровня.</w:t>
      </w:r>
    </w:p>
    <w:p w14:paraId="14700B49" w14:textId="77777777" w:rsidR="00042B77" w:rsidRDefault="00042B77" w:rsidP="00042B77">
      <w:pPr>
        <w:pStyle w:val="ad"/>
      </w:pPr>
      <w:r>
        <w:t>После создания экземпляра агента верхнего уровня и настройки его параметров выполняется визуализация всех входящих в него агентов. В</w:t>
      </w:r>
      <w:r w:rsidRPr="005D0B5A">
        <w:t>ызывается функция агента </w:t>
      </w:r>
      <w:proofErr w:type="spellStart"/>
      <w:proofErr w:type="gramStart"/>
      <w:r w:rsidRPr="005D0B5A">
        <w:rPr>
          <w:rStyle w:val="codeline"/>
        </w:rPr>
        <w:t>create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: задаются значения динамических переменных, рисуется анимация. Функция </w:t>
      </w:r>
      <w:proofErr w:type="spellStart"/>
      <w:proofErr w:type="gramStart"/>
      <w:r w:rsidRPr="005D0B5A">
        <w:rPr>
          <w:rStyle w:val="codeline"/>
        </w:rPr>
        <w:t>create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 выполняется поочередно для всех агентов, вложенных в агента верхнего уровня.</w:t>
      </w:r>
    </w:p>
    <w:p w14:paraId="296DA625" w14:textId="77777777" w:rsidR="00042B77" w:rsidRDefault="00042B77" w:rsidP="00042B77">
      <w:pPr>
        <w:pStyle w:val="ad"/>
      </w:pPr>
      <w:r w:rsidRPr="005D0B5A">
        <w:t>К моменту, когда функция отработает для всех агентов модели, создание модели и рисование</w:t>
      </w:r>
      <w:r>
        <w:t xml:space="preserve"> анимации фактически завершены.</w:t>
      </w:r>
    </w:p>
    <w:p w14:paraId="0BCE399D" w14:textId="722ABD91" w:rsidR="00124AE6" w:rsidRDefault="00042B77" w:rsidP="00E068C6">
      <w:pPr>
        <w:pStyle w:val="ad"/>
      </w:pPr>
      <w:r w:rsidRPr="005D0B5A">
        <w:t>После функции </w:t>
      </w:r>
      <w:proofErr w:type="spellStart"/>
      <w:proofErr w:type="gramStart"/>
      <w:r w:rsidRPr="005D0B5A">
        <w:rPr>
          <w:rStyle w:val="codeline"/>
        </w:rPr>
        <w:t>create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 для каждого агента вызывается функция </w:t>
      </w:r>
      <w:proofErr w:type="spellStart"/>
      <w:proofErr w:type="gramStart"/>
      <w:r w:rsidRPr="005D0B5A">
        <w:rPr>
          <w:rStyle w:val="codeline"/>
        </w:rPr>
        <w:t>start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. Для каждого агента формируются </w:t>
      </w:r>
      <w:hyperlink r:id="rId32" w:history="1">
        <w:r w:rsidRPr="005D0B5A">
          <w:rPr>
            <w:rStyle w:val="ae"/>
            <w:color w:val="auto"/>
            <w:u w:val="none"/>
          </w:rPr>
          <w:t>диаграммы состояний</w:t>
        </w:r>
      </w:hyperlink>
      <w:r w:rsidRPr="005D0B5A">
        <w:t> и заводятся </w:t>
      </w:r>
      <w:hyperlink r:id="rId33" w:history="1">
        <w:r w:rsidRPr="005D0B5A">
          <w:rPr>
            <w:rStyle w:val="ae"/>
            <w:color w:val="auto"/>
            <w:u w:val="none"/>
          </w:rPr>
          <w:t>события</w:t>
        </w:r>
      </w:hyperlink>
      <w:r w:rsidRPr="005D0B5A">
        <w:t>. Наконец, выполняется код </w:t>
      </w:r>
      <w:r>
        <w:t>«</w:t>
      </w:r>
      <w:r w:rsidRPr="005D0B5A">
        <w:t>При запуске агента</w:t>
      </w:r>
      <w:r>
        <w:t>»</w:t>
      </w:r>
      <w:r w:rsidRPr="005D0B5A">
        <w:t>: сначала для агентов, находящихся на наиболее глубоком уровне вложенности, затем выше по дереву модели и далее.</w:t>
      </w:r>
    </w:p>
    <w:p w14:paraId="5863C045" w14:textId="76FCD91C" w:rsidR="00BE334B" w:rsidRPr="00BE334B" w:rsidRDefault="00BE334B" w:rsidP="00BE334B">
      <w:pPr>
        <w:pStyle w:val="ad"/>
      </w:pPr>
      <w:r>
        <w:t xml:space="preserve">Методы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 xml:space="preserve">) и </w:t>
      </w:r>
      <w:proofErr w:type="gramStart"/>
      <w:r>
        <w:rPr>
          <w:lang w:val="en-US"/>
        </w:rPr>
        <w:t>start</w:t>
      </w:r>
      <w:r w:rsidRPr="00BE334B">
        <w:t>(</w:t>
      </w:r>
      <w:proofErr w:type="gramEnd"/>
      <w:r w:rsidRPr="00BE334B">
        <w:t xml:space="preserve">) </w:t>
      </w:r>
      <w:r>
        <w:t>выполняются компилятором автоматически при запуске модели на выполнение, поэтому проделывать данные действия явно нам не придётся.</w:t>
      </w:r>
    </w:p>
    <w:p w14:paraId="63258936" w14:textId="27552258" w:rsidR="00B35F64" w:rsidRPr="00FF2D2F" w:rsidRDefault="00B35F64" w:rsidP="00143F49">
      <w:pPr>
        <w:pStyle w:val="aff1"/>
        <w:numPr>
          <w:ilvl w:val="0"/>
          <w:numId w:val="37"/>
        </w:numPr>
        <w:rPr>
          <w:b/>
        </w:rPr>
      </w:pPr>
      <w:r>
        <w:rPr>
          <w:b/>
        </w:rPr>
        <w:t>Динамика в 3</w:t>
      </w:r>
      <w:r>
        <w:rPr>
          <w:b/>
          <w:lang w:val="en-US"/>
        </w:rPr>
        <w:t>D</w:t>
      </w:r>
    </w:p>
    <w:p w14:paraId="425D4E77" w14:textId="621595CA" w:rsidR="00C92F52" w:rsidRPr="002838A0" w:rsidRDefault="00C92F52" w:rsidP="00FF2D2F">
      <w:pPr>
        <w:pStyle w:val="ad"/>
      </w:pPr>
      <w:r>
        <w:lastRenderedPageBreak/>
        <w:t xml:space="preserve">Необходимо визуализировать модель в динамике </w:t>
      </w:r>
      <w:r w:rsidR="002838A0">
        <w:t xml:space="preserve">в формате </w:t>
      </w:r>
      <w:r w:rsidR="002838A0" w:rsidRPr="002838A0">
        <w:t>3</w:t>
      </w:r>
      <w:r w:rsidR="002838A0">
        <w:rPr>
          <w:lang w:val="en-US"/>
        </w:rPr>
        <w:t>D</w:t>
      </w:r>
      <w:r w:rsidR="002838A0">
        <w:t>. Остальные параметры, кроме размерности модели, остаются как в модели в динамике, созданной на предыдущем шаге.</w:t>
      </w:r>
    </w:p>
    <w:p w14:paraId="081358F2" w14:textId="1FE72374" w:rsidR="00FF2D2F" w:rsidRDefault="00FF2D2F" w:rsidP="00FF2D2F">
      <w:pPr>
        <w:pStyle w:val="ad"/>
      </w:pPr>
      <w:r>
        <w:t>Для визуализации в 3</w:t>
      </w:r>
      <w:r>
        <w:rPr>
          <w:lang w:val="en-US"/>
        </w:rPr>
        <w:t>D</w:t>
      </w:r>
      <w:r w:rsidRPr="00FF2D2F">
        <w:t xml:space="preserve"> </w:t>
      </w:r>
      <w:r w:rsidR="00B379DF">
        <w:t xml:space="preserve">используется </w:t>
      </w:r>
      <w:r>
        <w:t>объект «</w:t>
      </w:r>
      <w:r w:rsidRPr="00FF2D2F">
        <w:t>3</w:t>
      </w:r>
      <w:r>
        <w:rPr>
          <w:lang w:val="en-US"/>
        </w:rPr>
        <w:t>D</w:t>
      </w:r>
      <w:r w:rsidRPr="00FF2D2F">
        <w:t xml:space="preserve"> </w:t>
      </w:r>
      <w:r>
        <w:t>окно» библиотеки «Презентация»</w:t>
      </w:r>
      <w:r w:rsidR="00B379DF">
        <w:t>, его необходимо поместить</w:t>
      </w:r>
      <w:r>
        <w:t xml:space="preserve"> на созданную нами дорожную сеть.</w:t>
      </w:r>
      <w:r w:rsidR="00A308F0">
        <w:t xml:space="preserve"> «3</w:t>
      </w:r>
      <w:r w:rsidR="00A308F0">
        <w:rPr>
          <w:lang w:val="en-US"/>
        </w:rPr>
        <w:t>D</w:t>
      </w:r>
      <w:r w:rsidR="00A308F0">
        <w:t xml:space="preserve"> окно» является элементом презентации агента верхнего уровня, поэтому необходимо создать экземпляр агента верхнего уровня и для отображения ТС выполнить методы </w:t>
      </w:r>
      <w:proofErr w:type="gramStart"/>
      <w:r w:rsidR="00A308F0">
        <w:rPr>
          <w:lang w:val="en-US"/>
        </w:rPr>
        <w:t>create</w:t>
      </w:r>
      <w:r w:rsidR="00A308F0" w:rsidRPr="00A308F0">
        <w:t>(</w:t>
      </w:r>
      <w:proofErr w:type="gramEnd"/>
      <w:r w:rsidR="00A308F0" w:rsidRPr="00A308F0">
        <w:t xml:space="preserve">) </w:t>
      </w:r>
      <w:r w:rsidR="00A308F0">
        <w:t xml:space="preserve">и </w:t>
      </w:r>
      <w:proofErr w:type="gramStart"/>
      <w:r w:rsidR="00A308F0">
        <w:rPr>
          <w:lang w:val="en-US"/>
        </w:rPr>
        <w:t>start</w:t>
      </w:r>
      <w:r w:rsidR="00A308F0" w:rsidRPr="00A308F0">
        <w:t>(</w:t>
      </w:r>
      <w:proofErr w:type="gramEnd"/>
      <w:r w:rsidR="00A308F0" w:rsidRPr="00A308F0">
        <w:t>)</w:t>
      </w:r>
      <w:r w:rsidR="00A308F0">
        <w:t>, то есть выполнить два предыдущих шага.</w:t>
      </w:r>
      <w:r>
        <w:t xml:space="preserve"> Примерный результат представлен на</w:t>
      </w:r>
      <w:r w:rsidR="008C626C">
        <w:t xml:space="preserve"> </w:t>
      </w:r>
      <w:proofErr w:type="spellStart"/>
      <w:proofErr w:type="gramStart"/>
      <w:r w:rsidR="008C626C">
        <w:t>Рисуноке</w:t>
      </w:r>
      <w:proofErr w:type="spellEnd"/>
      <w:r w:rsidR="008C626C">
        <w:t xml:space="preserve">  </w:t>
      </w:r>
      <w:r>
        <w:t>.</w:t>
      </w:r>
      <w:proofErr w:type="gramEnd"/>
    </w:p>
    <w:p w14:paraId="2E348F26" w14:textId="051F90C5" w:rsidR="00FF2D2F" w:rsidRDefault="00FF2D2F" w:rsidP="00FF2D2F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B2F00E1" wp14:editId="3250D378">
            <wp:extent cx="6191885" cy="3603037"/>
            <wp:effectExtent l="0" t="0" r="0" b="0"/>
            <wp:docPr id="109" name="Рисунок 109" descr="https://anylogic.help/ru/tutorials/road-traffic/images/model_run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nylogic.help/ru/tutorials/road-traffic/images/model_run_3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360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8479" w14:textId="560EFA43" w:rsidR="00FF2D2F" w:rsidRDefault="00FF2D2F" w:rsidP="00FF2D2F">
      <w:pPr>
        <w:pStyle w:val="ac"/>
      </w:pPr>
      <w:bookmarkStart w:id="74" w:name="_Ref128322523"/>
      <w:proofErr w:type="gramStart"/>
      <w:r>
        <w:t xml:space="preserve">Рисунок </w:t>
      </w:r>
      <w:bookmarkEnd w:id="74"/>
      <w:r>
        <w:t xml:space="preserve"> –</w:t>
      </w:r>
      <w:proofErr w:type="gramEnd"/>
      <w:r>
        <w:t xml:space="preserve"> 3</w:t>
      </w:r>
      <w:r>
        <w:rPr>
          <w:lang w:val="en-US"/>
        </w:rPr>
        <w:t>D</w:t>
      </w:r>
      <w:r w:rsidRPr="00C50EDC">
        <w:t xml:space="preserve"> </w:t>
      </w:r>
      <w:r>
        <w:t>анимация</w:t>
      </w:r>
    </w:p>
    <w:p w14:paraId="77261600" w14:textId="16AA1CF7" w:rsidR="00FF2D2F" w:rsidRDefault="00FF2D2F" w:rsidP="00FF2D2F">
      <w:pPr>
        <w:pStyle w:val="ad"/>
      </w:pPr>
    </w:p>
    <w:p w14:paraId="27DA0844" w14:textId="77777777" w:rsidR="00C92F52" w:rsidRPr="00201906" w:rsidRDefault="00C92F52" w:rsidP="00C92F52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202C8E3A" w14:textId="7346425D" w:rsidR="00C92F52" w:rsidRDefault="00FC70DC" w:rsidP="00143F49">
      <w:pPr>
        <w:pStyle w:val="ad"/>
        <w:numPr>
          <w:ilvl w:val="0"/>
          <w:numId w:val="20"/>
        </w:numPr>
      </w:pPr>
      <w:r>
        <w:t>Выделить область визуализации в 3</w:t>
      </w:r>
      <w:r>
        <w:rPr>
          <w:lang w:val="en-US"/>
        </w:rPr>
        <w:t>D</w:t>
      </w:r>
      <w:r w:rsidRPr="00FC70DC">
        <w:t xml:space="preserve">, </w:t>
      </w:r>
      <w:r>
        <w:t>п</w:t>
      </w:r>
      <w:r w:rsidR="00C92F52">
        <w:t>омести</w:t>
      </w:r>
      <w:r>
        <w:t>в</w:t>
      </w:r>
      <w:r w:rsidR="00C92F52">
        <w:t xml:space="preserve"> элемент «3</w:t>
      </w:r>
      <w:r w:rsidR="00C92F52">
        <w:rPr>
          <w:lang w:val="en-US"/>
        </w:rPr>
        <w:t>D</w:t>
      </w:r>
      <w:r w:rsidR="00C92F52">
        <w:t xml:space="preserve"> окно» на область моделирования, которую необходимо визуализировать в 3</w:t>
      </w:r>
      <w:r w:rsidR="00C92F52">
        <w:rPr>
          <w:lang w:val="en-US"/>
        </w:rPr>
        <w:t>D</w:t>
      </w:r>
      <w:r w:rsidR="003A0494">
        <w:t>.</w:t>
      </w:r>
    </w:p>
    <w:p w14:paraId="3E9D4F74" w14:textId="52E0649D" w:rsidR="002838A0" w:rsidRPr="00C92F52" w:rsidRDefault="002838A0" w:rsidP="00B379DF">
      <w:pPr>
        <w:pStyle w:val="ad"/>
      </w:pPr>
      <w:r>
        <w:t>Визуализ</w:t>
      </w:r>
      <w:r w:rsidR="00B379DF">
        <w:t>ация модели</w:t>
      </w:r>
      <w:r w:rsidR="009F78BE">
        <w:t xml:space="preserve"> </w:t>
      </w:r>
      <w:r w:rsidR="00B379DF">
        <w:t>(</w:t>
      </w:r>
      <w:r w:rsidR="009F78BE">
        <w:t>созда</w:t>
      </w:r>
      <w:r w:rsidR="00B379DF">
        <w:t>ние</w:t>
      </w:r>
      <w:r w:rsidR="009F78BE">
        <w:t xml:space="preserve"> экземпляр</w:t>
      </w:r>
      <w:r w:rsidR="00B379DF">
        <w:t>а</w:t>
      </w:r>
      <w:r w:rsidR="009F78BE">
        <w:t xml:space="preserve"> агента верхнего уровня</w:t>
      </w:r>
      <w:r w:rsidR="00B379DF">
        <w:t>)</w:t>
      </w:r>
      <w:r w:rsidR="009F78BE">
        <w:t xml:space="preserve"> выполняется неявно при запуске модели.</w:t>
      </w:r>
    </w:p>
    <w:p w14:paraId="58589E4D" w14:textId="094E3A87" w:rsidR="00B075C4" w:rsidRDefault="00B075C4" w:rsidP="0029694B">
      <w:pPr>
        <w:pStyle w:val="3"/>
        <w:tabs>
          <w:tab w:val="clear" w:pos="1276"/>
          <w:tab w:val="num" w:pos="1625"/>
        </w:tabs>
      </w:pPr>
      <w:bookmarkStart w:id="75" w:name="_Toc167783411"/>
      <w:bookmarkStart w:id="76" w:name="_Toc223362395"/>
      <w:r w:rsidRPr="00D84F72">
        <w:lastRenderedPageBreak/>
        <w:t>Па</w:t>
      </w:r>
      <w:r w:rsidR="007F3B62">
        <w:t>раметров/характеристик</w:t>
      </w:r>
      <w:r w:rsidRPr="00D84F72">
        <w:t xml:space="preserve"> движения</w:t>
      </w:r>
      <w:bookmarkEnd w:id="75"/>
      <w:bookmarkEnd w:id="76"/>
    </w:p>
    <w:p w14:paraId="48E68F65" w14:textId="70F068B2" w:rsidR="00E6092E" w:rsidRDefault="002838A0" w:rsidP="00B35F64">
      <w:pPr>
        <w:pStyle w:val="ad"/>
      </w:pPr>
      <w:r>
        <w:t>Для более точного анализа модели необходимо иметь возможность просматривать параметры и характеристики дорожного движения, например, загруженность дорог</w:t>
      </w:r>
      <w:r w:rsidR="00E6092E">
        <w:t>.</w:t>
      </w:r>
    </w:p>
    <w:p w14:paraId="23F8219E" w14:textId="456E651A" w:rsidR="00E6092E" w:rsidRPr="00E6092E" w:rsidRDefault="00E6092E" w:rsidP="00143F49">
      <w:pPr>
        <w:pStyle w:val="aff1"/>
        <w:numPr>
          <w:ilvl w:val="0"/>
          <w:numId w:val="42"/>
        </w:numPr>
        <w:rPr>
          <w:b/>
        </w:rPr>
      </w:pPr>
      <w:r w:rsidRPr="00E6092E">
        <w:rPr>
          <w:b/>
        </w:rPr>
        <w:t>Транспортных средств</w:t>
      </w:r>
    </w:p>
    <w:p w14:paraId="7EA86CBA" w14:textId="167B5300" w:rsidR="002838A0" w:rsidRDefault="00E6092E" w:rsidP="00B35F64">
      <w:pPr>
        <w:pStyle w:val="ad"/>
      </w:pPr>
      <w:r>
        <w:t>Необходимо вывести з</w:t>
      </w:r>
      <w:r w:rsidR="002838A0">
        <w:t>агруженность дорог</w:t>
      </w:r>
      <w:r>
        <w:t>.</w:t>
      </w:r>
      <w:r w:rsidR="002838A0">
        <w:t xml:space="preserve"> </w:t>
      </w:r>
      <w:r>
        <w:t xml:space="preserve">Она </w:t>
      </w:r>
      <w:r w:rsidR="002838A0">
        <w:t>должна выводиться в привычном нам формате, как в онлайн-картах: дорога разделена на участки, каждый из которых выделяется цветом в зависимости от того, сколько транспортных средств на нём находится.</w:t>
      </w:r>
    </w:p>
    <w:p w14:paraId="0C6436E9" w14:textId="685AE70C" w:rsidR="00653B0E" w:rsidRPr="00653B0E" w:rsidRDefault="00B35F64" w:rsidP="00B35F64">
      <w:pPr>
        <w:pStyle w:val="ad"/>
      </w:pPr>
      <w:r>
        <w:t xml:space="preserve">Для визуализации параметров дорожного движения можно использовать блок </w:t>
      </w:r>
      <w:r>
        <w:rPr>
          <w:lang w:val="en-US"/>
        </w:rPr>
        <w:t>Road</w:t>
      </w:r>
      <w:r w:rsidRPr="00B35F64">
        <w:t xml:space="preserve"> </w:t>
      </w:r>
      <w:r>
        <w:rPr>
          <w:lang w:val="en-US"/>
        </w:rPr>
        <w:t>Network</w:t>
      </w:r>
      <w:r w:rsidRPr="00B35F64">
        <w:t xml:space="preserve"> </w:t>
      </w:r>
      <w:r>
        <w:rPr>
          <w:lang w:val="en-US"/>
        </w:rPr>
        <w:t>Descriptor</w:t>
      </w:r>
      <w:r w:rsidRPr="00B35F64">
        <w:t>.</w:t>
      </w:r>
      <w:r>
        <w:t xml:space="preserve"> Для этого в его параметрах нужно выбрать созданную нами дорожную сеть и </w:t>
      </w:r>
      <w:r w:rsidR="00FF2D2F">
        <w:t>выбрать необходимые параметры для вывода</w:t>
      </w:r>
      <w:r>
        <w:t>.</w:t>
      </w:r>
      <w:r w:rsidR="00653B0E">
        <w:t xml:space="preserve"> У </w:t>
      </w:r>
      <w:r w:rsidR="00653B0E">
        <w:rPr>
          <w:lang w:val="en-US"/>
        </w:rPr>
        <w:t>Road</w:t>
      </w:r>
      <w:r w:rsidR="00653B0E" w:rsidRPr="00B35F64">
        <w:t xml:space="preserve"> </w:t>
      </w:r>
      <w:r w:rsidR="00653B0E">
        <w:rPr>
          <w:lang w:val="en-US"/>
        </w:rPr>
        <w:t>Network</w:t>
      </w:r>
      <w:r w:rsidR="00653B0E" w:rsidRPr="00B35F64">
        <w:t xml:space="preserve"> </w:t>
      </w:r>
      <w:r w:rsidR="00653B0E">
        <w:rPr>
          <w:lang w:val="en-US"/>
        </w:rPr>
        <w:t>Descriptor</w:t>
      </w:r>
      <w:r w:rsidR="00653B0E">
        <w:t xml:space="preserve"> есть свойство «Показывать пробки», а также есть поля, в которых можно назначить действия при въезде на дорогу, съезда с дороги, при смене полосы, при остановке и так далее.</w:t>
      </w:r>
    </w:p>
    <w:p w14:paraId="7F3E9FB7" w14:textId="630EDC15" w:rsidR="00B35F64" w:rsidRDefault="009F78BE" w:rsidP="00B35F64">
      <w:pPr>
        <w:pStyle w:val="ad"/>
      </w:pPr>
      <w:r>
        <w:rPr>
          <w:lang w:val="en-US"/>
        </w:rPr>
        <w:t>Road</w:t>
      </w:r>
      <w:r w:rsidRPr="00B35F64">
        <w:t xml:space="preserve"> </w:t>
      </w:r>
      <w:r>
        <w:rPr>
          <w:lang w:val="en-US"/>
        </w:rPr>
        <w:t>Network</w:t>
      </w:r>
      <w:r w:rsidRPr="00B35F64">
        <w:t xml:space="preserve"> </w:t>
      </w:r>
      <w:r>
        <w:rPr>
          <w:lang w:val="en-US"/>
        </w:rPr>
        <w:t>Descriptor</w:t>
      </w:r>
      <w:r>
        <w:t xml:space="preserve"> также является вложенным агентом и будет визуализирован с помощью методов </w:t>
      </w:r>
      <w:proofErr w:type="gramStart"/>
      <w:r>
        <w:rPr>
          <w:lang w:val="en-US"/>
        </w:rPr>
        <w:t>create</w:t>
      </w:r>
      <w:r w:rsidRPr="00A308F0">
        <w:t>(</w:t>
      </w:r>
      <w:proofErr w:type="gramEnd"/>
      <w:r w:rsidRPr="00A308F0">
        <w:t xml:space="preserve">) </w:t>
      </w:r>
      <w:r>
        <w:t xml:space="preserve">и </w:t>
      </w:r>
      <w:proofErr w:type="gramStart"/>
      <w:r>
        <w:rPr>
          <w:lang w:val="en-US"/>
        </w:rPr>
        <w:t>start</w:t>
      </w:r>
      <w:r w:rsidRPr="00A308F0">
        <w:t>(</w:t>
      </w:r>
      <w:proofErr w:type="gramEnd"/>
      <w:r w:rsidRPr="00A308F0">
        <w:t>)</w:t>
      </w:r>
      <w:r>
        <w:t xml:space="preserve">. </w:t>
      </w:r>
      <w:r w:rsidR="00FF2D2F">
        <w:t xml:space="preserve">К примеру, </w:t>
      </w:r>
      <w:r w:rsidR="00B35F64">
        <w:t xml:space="preserve">результат </w:t>
      </w:r>
      <w:r w:rsidR="00FF2D2F">
        <w:t xml:space="preserve">визуализации загруженности дорог </w:t>
      </w:r>
      <w:r w:rsidR="00B35F64">
        <w:t>представлен на</w:t>
      </w:r>
      <w:r w:rsidR="00FF2D2F">
        <w:t xml:space="preserve"> </w:t>
      </w:r>
      <w:r w:rsidR="00FF2D2F">
        <w:fldChar w:fldCharType="begin"/>
      </w:r>
      <w:r w:rsidR="00FF2D2F">
        <w:instrText xml:space="preserve"> REF _Ref128322581 \h </w:instrText>
      </w:r>
      <w:r w:rsidR="00FF2D2F">
        <w:fldChar w:fldCharType="separate"/>
      </w:r>
      <w:r w:rsidR="00A90F38">
        <w:t xml:space="preserve">Рисунок </w:t>
      </w:r>
      <w:r w:rsidR="00A90F38">
        <w:rPr>
          <w:noProof/>
        </w:rPr>
        <w:t>3</w:t>
      </w:r>
      <w:r w:rsidR="00A90F38">
        <w:t>.</w:t>
      </w:r>
      <w:r w:rsidR="00A90F38">
        <w:rPr>
          <w:noProof/>
        </w:rPr>
        <w:t>19</w:t>
      </w:r>
      <w:r w:rsidR="00FF2D2F">
        <w:fldChar w:fldCharType="end"/>
      </w:r>
      <w:r w:rsidR="00B35F64">
        <w:t>.</w:t>
      </w:r>
    </w:p>
    <w:p w14:paraId="056B258D" w14:textId="05C4FE14" w:rsidR="00B35F64" w:rsidRDefault="00B35F64" w:rsidP="00FF2D2F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5B9337" wp14:editId="72ADE9B2">
            <wp:extent cx="6086475" cy="3848100"/>
            <wp:effectExtent l="0" t="0" r="9525" b="0"/>
            <wp:docPr id="107" name="Рисунок 107" descr="https://anylogic.help/ru/tutorials/road-traffic/images/run_dens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nylogic.help/ru/tutorials/road-traffic/images/run_density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0C69" w14:textId="315F8891" w:rsidR="00FF2D2F" w:rsidRDefault="00FF2D2F" w:rsidP="00FF2D2F">
      <w:pPr>
        <w:pStyle w:val="ac"/>
      </w:pPr>
      <w:bookmarkStart w:id="77" w:name="_Ref128322581"/>
      <w:r>
        <w:t xml:space="preserve">Рисунок </w:t>
      </w:r>
      <w:fldSimple w:instr=" STYLEREF 1 \s ">
        <w:r w:rsidR="00D9477E">
          <w:rPr>
            <w:noProof/>
          </w:rPr>
          <w:t>3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22</w:t>
        </w:r>
      </w:fldSimple>
      <w:bookmarkEnd w:id="77"/>
      <w:r>
        <w:t xml:space="preserve"> – Визуализация загруженности дорог</w:t>
      </w:r>
    </w:p>
    <w:p w14:paraId="7CF9F217" w14:textId="1BC94ED9" w:rsidR="002838A0" w:rsidRDefault="002838A0" w:rsidP="002838A0">
      <w:pPr>
        <w:pStyle w:val="ad"/>
      </w:pPr>
    </w:p>
    <w:p w14:paraId="585C73EB" w14:textId="77777777" w:rsidR="002838A0" w:rsidRPr="00201906" w:rsidRDefault="002838A0" w:rsidP="002838A0">
      <w:pPr>
        <w:pStyle w:val="ad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6DD7D583" w14:textId="3A2960F0" w:rsidR="002838A0" w:rsidRDefault="002838A0" w:rsidP="001D6564">
      <w:pPr>
        <w:pStyle w:val="ad"/>
      </w:pPr>
      <w:r>
        <w:t>Поместить</w:t>
      </w:r>
      <w:r w:rsidR="00EF0A6F">
        <w:t xml:space="preserve"> объект «</w:t>
      </w:r>
      <w:r w:rsidR="00EF0A6F">
        <w:rPr>
          <w:lang w:val="en-US"/>
        </w:rPr>
        <w:t>Road</w:t>
      </w:r>
      <w:r w:rsidR="00EF0A6F" w:rsidRPr="00EF0A6F">
        <w:t xml:space="preserve"> </w:t>
      </w:r>
      <w:r w:rsidR="00EF0A6F">
        <w:rPr>
          <w:lang w:val="en-US"/>
        </w:rPr>
        <w:t>Network</w:t>
      </w:r>
      <w:r w:rsidR="00EF0A6F" w:rsidRPr="00EF0A6F">
        <w:t xml:space="preserve"> </w:t>
      </w:r>
      <w:r w:rsidR="00EF0A6F">
        <w:rPr>
          <w:lang w:val="en-US"/>
        </w:rPr>
        <w:t>Descriptor</w:t>
      </w:r>
      <w:r w:rsidR="00EF0A6F">
        <w:t>» на область моделирования</w:t>
      </w:r>
      <w:r w:rsidR="001D6564">
        <w:t>, после чего выполнить следующее действие:</w:t>
      </w:r>
    </w:p>
    <w:p w14:paraId="0C26E5F3" w14:textId="24025DB5" w:rsidR="002838A0" w:rsidRPr="00EF0A6F" w:rsidRDefault="00FC70DC" w:rsidP="00143F49">
      <w:pPr>
        <w:pStyle w:val="ad"/>
        <w:numPr>
          <w:ilvl w:val="0"/>
          <w:numId w:val="21"/>
        </w:numPr>
      </w:pPr>
      <w:r>
        <w:t>Указать параметры движения, которые необходимо вывести: в</w:t>
      </w:r>
      <w:r w:rsidR="00EF0A6F">
        <w:t xml:space="preserve"> параметрах «</w:t>
      </w:r>
      <w:r w:rsidR="00EF0A6F">
        <w:rPr>
          <w:lang w:val="en-US"/>
        </w:rPr>
        <w:t>Road</w:t>
      </w:r>
      <w:r w:rsidR="00EF0A6F" w:rsidRPr="00EF0A6F">
        <w:t xml:space="preserve"> </w:t>
      </w:r>
      <w:r w:rsidR="00EF0A6F">
        <w:rPr>
          <w:lang w:val="en-US"/>
        </w:rPr>
        <w:t>Network</w:t>
      </w:r>
      <w:r w:rsidR="00EF0A6F" w:rsidRPr="00EF0A6F">
        <w:t xml:space="preserve"> </w:t>
      </w:r>
      <w:r w:rsidR="00EF0A6F">
        <w:rPr>
          <w:lang w:val="en-US"/>
        </w:rPr>
        <w:t>Descriptor</w:t>
      </w:r>
      <w:r w:rsidR="00EF0A6F">
        <w:t>»</w:t>
      </w:r>
      <w:r w:rsidR="00EF0A6F" w:rsidRPr="00EF0A6F">
        <w:t xml:space="preserve"> </w:t>
      </w:r>
      <w:r w:rsidR="00EF0A6F">
        <w:t xml:space="preserve">выбрать </w:t>
      </w:r>
      <w:r w:rsidR="00653B0E">
        <w:t>свойство</w:t>
      </w:r>
      <w:r w:rsidR="004A1959" w:rsidRPr="004A1959">
        <w:t xml:space="preserve"> </w:t>
      </w:r>
      <w:r w:rsidR="00EF0A6F">
        <w:t>«Показывать пробки»</w:t>
      </w:r>
      <w:r>
        <w:t>.</w:t>
      </w:r>
    </w:p>
    <w:p w14:paraId="14E2A34A" w14:textId="540273CE" w:rsidR="002838A0" w:rsidRDefault="001D6564" w:rsidP="001D6564">
      <w:pPr>
        <w:pStyle w:val="ad"/>
      </w:pPr>
      <w:r>
        <w:t>Далее необходимо в</w:t>
      </w:r>
      <w:r w:rsidR="00EF0A6F">
        <w:t>изуализировать</w:t>
      </w:r>
      <w:r w:rsidR="009F78BE">
        <w:t xml:space="preserve"> параметры дорожного движения, вызвав методы </w:t>
      </w:r>
      <w:proofErr w:type="gramStart"/>
      <w:r w:rsidR="009F78BE">
        <w:rPr>
          <w:lang w:val="en-US"/>
        </w:rPr>
        <w:t>create</w:t>
      </w:r>
      <w:r w:rsidR="009F78BE" w:rsidRPr="00A308F0">
        <w:t>(</w:t>
      </w:r>
      <w:proofErr w:type="gramEnd"/>
      <w:r w:rsidR="009F78BE" w:rsidRPr="00A308F0">
        <w:t xml:space="preserve">) </w:t>
      </w:r>
      <w:r w:rsidR="009F78BE">
        <w:t xml:space="preserve">и </w:t>
      </w:r>
      <w:proofErr w:type="gramStart"/>
      <w:r w:rsidR="009F78BE">
        <w:rPr>
          <w:lang w:val="en-US"/>
        </w:rPr>
        <w:t>start</w:t>
      </w:r>
      <w:r w:rsidR="009F78BE" w:rsidRPr="00A308F0">
        <w:t>(</w:t>
      </w:r>
      <w:proofErr w:type="gramEnd"/>
      <w:r w:rsidR="009F78BE" w:rsidRPr="00A308F0">
        <w:t>)</w:t>
      </w:r>
      <w:r w:rsidR="009F78BE">
        <w:t xml:space="preserve"> для агента «</w:t>
      </w:r>
      <w:r w:rsidR="009F78BE">
        <w:rPr>
          <w:lang w:val="en-US"/>
        </w:rPr>
        <w:t>Road</w:t>
      </w:r>
      <w:r w:rsidR="009F78BE" w:rsidRPr="00EF0A6F">
        <w:t xml:space="preserve"> </w:t>
      </w:r>
      <w:r w:rsidR="009F78BE">
        <w:rPr>
          <w:lang w:val="en-US"/>
        </w:rPr>
        <w:t>Network</w:t>
      </w:r>
      <w:r w:rsidR="009F78BE" w:rsidRPr="00EF0A6F">
        <w:t xml:space="preserve"> </w:t>
      </w:r>
      <w:r w:rsidR="009F78BE">
        <w:rPr>
          <w:lang w:val="en-US"/>
        </w:rPr>
        <w:t>Descriptor</w:t>
      </w:r>
      <w:r w:rsidR="009F78BE">
        <w:t>»</w:t>
      </w:r>
      <w:r>
        <w:t xml:space="preserve">. Данное действие </w:t>
      </w:r>
      <w:r w:rsidR="009F78BE">
        <w:t>выполняется неявно при запуске модели.</w:t>
      </w:r>
    </w:p>
    <w:p w14:paraId="767DE89B" w14:textId="3878EA2B" w:rsidR="001E7336" w:rsidRDefault="0070584C" w:rsidP="0029694B">
      <w:pPr>
        <w:pStyle w:val="1"/>
        <w:tabs>
          <w:tab w:val="clear" w:pos="1283"/>
          <w:tab w:val="num" w:pos="1632"/>
        </w:tabs>
      </w:pPr>
      <w:bookmarkStart w:id="78" w:name="_Toc136276280"/>
      <w:bookmarkStart w:id="79" w:name="_Toc167783412"/>
      <w:bookmarkStart w:id="80" w:name="_Toc223362396"/>
      <w:r>
        <w:lastRenderedPageBreak/>
        <w:t>Описание реализации применяемых методов</w:t>
      </w:r>
      <w:bookmarkEnd w:id="78"/>
      <w:bookmarkEnd w:id="79"/>
      <w:bookmarkEnd w:id="80"/>
    </w:p>
    <w:p w14:paraId="290CB23A" w14:textId="62D987F5" w:rsidR="00266EF1" w:rsidRDefault="00266EF1" w:rsidP="0029694B">
      <w:pPr>
        <w:pStyle w:val="2"/>
        <w:tabs>
          <w:tab w:val="clear" w:pos="1427"/>
          <w:tab w:val="num" w:pos="1776"/>
        </w:tabs>
      </w:pPr>
      <w:bookmarkStart w:id="81" w:name="_Toc136276281"/>
      <w:bookmarkStart w:id="82" w:name="_Toc167783413"/>
      <w:bookmarkStart w:id="83" w:name="_Toc223362397"/>
      <w:r>
        <w:t>Ввод данных об участке дорожного движения</w:t>
      </w:r>
      <w:bookmarkEnd w:id="81"/>
      <w:bookmarkEnd w:id="82"/>
      <w:bookmarkEnd w:id="83"/>
    </w:p>
    <w:p w14:paraId="4E41A103" w14:textId="354FD904" w:rsidR="00A308F0" w:rsidRPr="00A308F0" w:rsidRDefault="00044C3D" w:rsidP="0029694B">
      <w:pPr>
        <w:pStyle w:val="3"/>
        <w:tabs>
          <w:tab w:val="clear" w:pos="1276"/>
          <w:tab w:val="num" w:pos="1625"/>
        </w:tabs>
      </w:pPr>
      <w:r w:rsidRPr="00CA2A50">
        <w:t xml:space="preserve"> </w:t>
      </w:r>
      <w:bookmarkStart w:id="84" w:name="_Toc167783414"/>
      <w:bookmarkStart w:id="85" w:name="_Toc223362398"/>
      <w:r w:rsidR="00A308F0">
        <w:t>Графическое изображение</w:t>
      </w:r>
      <w:bookmarkEnd w:id="84"/>
      <w:bookmarkEnd w:id="85"/>
    </w:p>
    <w:p w14:paraId="07B987FD" w14:textId="155AC753" w:rsidR="00266EF1" w:rsidRPr="001F55D8" w:rsidRDefault="00061C98" w:rsidP="001F55D8">
      <w:pPr>
        <w:pStyle w:val="ad"/>
      </w:pPr>
      <w:r>
        <w:t xml:space="preserve">Для ввода графического изображения необходимо иметь спутниковый снимок местности. С этой целью будем использовать снимок местности пересечение улиц </w:t>
      </w:r>
      <w:r w:rsidR="003B12AF">
        <w:t>Проспекта Октября</w:t>
      </w:r>
      <w:r>
        <w:t xml:space="preserve"> и </w:t>
      </w:r>
      <w:proofErr w:type="gramStart"/>
      <w:r w:rsidR="003B12AF">
        <w:t>Галле</w:t>
      </w:r>
      <w:r>
        <w:t xml:space="preserve">,  </w:t>
      </w:r>
      <w:r w:rsidR="003B12AF">
        <w:t>Галле</w:t>
      </w:r>
      <w:proofErr w:type="gramEnd"/>
      <w:r w:rsidR="003B12AF">
        <w:t xml:space="preserve"> </w:t>
      </w:r>
      <w:r>
        <w:t xml:space="preserve"> и </w:t>
      </w:r>
      <w:r w:rsidR="003B12AF">
        <w:t>Зорге</w:t>
      </w:r>
      <w:r>
        <w:t xml:space="preserve"> </w:t>
      </w:r>
      <w:r w:rsidR="001D1E38">
        <w:t>(</w:t>
      </w:r>
      <w:r w:rsidR="001F55D8">
        <w:fldChar w:fldCharType="begin"/>
      </w:r>
      <w:r w:rsidR="001F55D8">
        <w:instrText xml:space="preserve"> REF _Ref128325289 \h </w:instrText>
      </w:r>
      <w:r w:rsidR="001F55D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</w:t>
      </w:r>
      <w:r w:rsidR="001F55D8">
        <w:fldChar w:fldCharType="end"/>
      </w:r>
      <w:r w:rsidR="001F55D8">
        <w:t>).</w:t>
      </w:r>
      <w:r w:rsidR="0025459C">
        <w:t xml:space="preserve"> </w:t>
      </w:r>
      <w:r>
        <w:t>Далее поместим объект «Изображение» на область моделирования и выберем файл со снимком.</w:t>
      </w:r>
    </w:p>
    <w:p w14:paraId="73A2AD41" w14:textId="300FF923" w:rsidR="00266EF1" w:rsidRDefault="003B12AF" w:rsidP="00061C98">
      <w:pPr>
        <w:pStyle w:val="ad"/>
        <w:ind w:firstLine="0"/>
        <w:jc w:val="center"/>
      </w:pPr>
      <w:r w:rsidRPr="003B12AF">
        <w:rPr>
          <w:noProof/>
        </w:rPr>
        <w:drawing>
          <wp:inline distT="0" distB="0" distL="0" distR="0" wp14:anchorId="6FD587C8" wp14:editId="124983FB">
            <wp:extent cx="6191885" cy="4465955"/>
            <wp:effectExtent l="0" t="0" r="0" b="0"/>
            <wp:docPr id="179784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02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507B" w14:textId="34392FC9" w:rsidR="001F55D8" w:rsidRDefault="001F55D8" w:rsidP="001F55D8">
      <w:pPr>
        <w:pStyle w:val="ac"/>
      </w:pPr>
      <w:bookmarkStart w:id="86" w:name="_Ref128325289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</w:t>
        </w:r>
      </w:fldSimple>
      <w:bookmarkEnd w:id="86"/>
      <w:r>
        <w:t xml:space="preserve"> – Спутниковый снимок местности</w:t>
      </w:r>
    </w:p>
    <w:p w14:paraId="2541BC19" w14:textId="1E96E4CD" w:rsidR="005A034B" w:rsidRDefault="005A034B" w:rsidP="005A034B">
      <w:pPr>
        <w:pStyle w:val="ad"/>
      </w:pPr>
    </w:p>
    <w:p w14:paraId="1BB9ECC6" w14:textId="75F86E71" w:rsidR="001D1E38" w:rsidRPr="00201906" w:rsidRDefault="001D1E38" w:rsidP="001D1E38">
      <w:pPr>
        <w:pStyle w:val="ad"/>
        <w:rPr>
          <w:u w:val="single"/>
        </w:rPr>
      </w:pPr>
      <w:r>
        <w:rPr>
          <w:u w:val="single"/>
        </w:rPr>
        <w:t xml:space="preserve">Укрупнённый </w:t>
      </w:r>
      <w:r w:rsidRPr="00201906">
        <w:rPr>
          <w:u w:val="single"/>
        </w:rPr>
        <w:t>алгоритм:</w:t>
      </w:r>
    </w:p>
    <w:p w14:paraId="63B98972" w14:textId="2958E3C4" w:rsidR="001D1E38" w:rsidRPr="0073653D" w:rsidRDefault="000B355A" w:rsidP="00143F49">
      <w:pPr>
        <w:pStyle w:val="ad"/>
        <w:numPr>
          <w:ilvl w:val="0"/>
          <w:numId w:val="23"/>
        </w:numPr>
      </w:pPr>
      <w:r>
        <w:lastRenderedPageBreak/>
        <w:t>Добавили</w:t>
      </w:r>
      <w:r w:rsidR="001D1E38">
        <w:t xml:space="preserve"> объект «Изображение»</w:t>
      </w:r>
      <w:r>
        <w:t xml:space="preserve"> </w:t>
      </w:r>
      <w:r w:rsidRPr="004459D5">
        <w:rPr>
          <w:lang w:val="en-US"/>
        </w:rPr>
        <w:t>image</w:t>
      </w:r>
      <w:r w:rsidR="001D1E38">
        <w:t xml:space="preserve"> (</w:t>
      </w:r>
      <w:r w:rsidR="001D1E38">
        <w:fldChar w:fldCharType="begin"/>
      </w:r>
      <w:r w:rsidR="001D1E38">
        <w:instrText xml:space="preserve"> REF _Ref131713577 \h </w:instrText>
      </w:r>
      <w:r w:rsidR="001D1E3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</w:t>
      </w:r>
      <w:r w:rsidR="001D1E38">
        <w:fldChar w:fldCharType="end"/>
      </w:r>
      <w:r w:rsidR="001D1E38">
        <w:t>)</w:t>
      </w:r>
      <w:r w:rsidR="004459D5">
        <w:t xml:space="preserve"> и в</w:t>
      </w:r>
      <w:r>
        <w:t>ыбрали</w:t>
      </w:r>
      <w:r w:rsidR="001D1E38">
        <w:t xml:space="preserve"> в </w:t>
      </w:r>
      <w:proofErr w:type="spellStart"/>
      <w:r w:rsidR="001D1E38" w:rsidRPr="004459D5">
        <w:rPr>
          <w:lang w:val="en-US"/>
        </w:rPr>
        <w:t>openFileDialog</w:t>
      </w:r>
      <w:proofErr w:type="spellEnd"/>
      <w:r w:rsidR="001D1E38" w:rsidRPr="004E1AFB">
        <w:t xml:space="preserve"> </w:t>
      </w:r>
      <w:r w:rsidR="001D1E38">
        <w:t>необходимое изображение (спутниковый снимок участка дороги</w:t>
      </w:r>
      <w:r>
        <w:t xml:space="preserve"> </w:t>
      </w:r>
      <w:r w:rsidR="00061C98" w:rsidRPr="005E1EC0">
        <w:t>1</w:t>
      </w:r>
      <w:r w:rsidR="00061C98" w:rsidRPr="000B355A">
        <w:t>.</w:t>
      </w:r>
      <w:r w:rsidR="00061C98">
        <w:rPr>
          <w:lang w:val="en-US"/>
        </w:rPr>
        <w:t>jpg</w:t>
      </w:r>
      <w:r w:rsidR="001D1E38" w:rsidRPr="001D1E38">
        <w:t xml:space="preserve">, </w:t>
      </w:r>
      <w:r w:rsidR="001D1E38">
        <w:fldChar w:fldCharType="begin"/>
      </w:r>
      <w:r w:rsidR="001D1E38">
        <w:instrText xml:space="preserve"> REF _Ref131713688 \h </w:instrText>
      </w:r>
      <w:r w:rsidR="001D1E3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</w:t>
      </w:r>
      <w:r w:rsidR="001D1E38">
        <w:fldChar w:fldCharType="end"/>
      </w:r>
      <w:r w:rsidR="001D1E38">
        <w:t>).</w:t>
      </w:r>
    </w:p>
    <w:p w14:paraId="1DD458D4" w14:textId="22C63578" w:rsidR="001D1E38" w:rsidRDefault="00061C98" w:rsidP="001D1E38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28FDF158" wp14:editId="31209203">
            <wp:extent cx="4896200" cy="2696902"/>
            <wp:effectExtent l="0" t="0" r="0" b="825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8068" cy="26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7B6B" w14:textId="5C1054A7" w:rsidR="001D1E38" w:rsidRDefault="001D1E38" w:rsidP="001D1E38">
      <w:pPr>
        <w:pStyle w:val="ac"/>
      </w:pPr>
      <w:bookmarkStart w:id="87" w:name="_Ref131713577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</w:t>
        </w:r>
      </w:fldSimple>
      <w:bookmarkEnd w:id="87"/>
      <w:r>
        <w:t xml:space="preserve"> – </w:t>
      </w:r>
      <w:r w:rsidRPr="003B12AF">
        <w:rPr>
          <w:highlight w:val="yellow"/>
        </w:rPr>
        <w:t>Свойства добавленного объекта «Изображение»</w:t>
      </w:r>
    </w:p>
    <w:p w14:paraId="077B324C" w14:textId="167B74F1" w:rsidR="001D1E38" w:rsidRDefault="001D1E38" w:rsidP="001D1E38">
      <w:pPr>
        <w:pStyle w:val="ad"/>
      </w:pPr>
    </w:p>
    <w:p w14:paraId="1942091C" w14:textId="6A50FB81" w:rsidR="001D1E38" w:rsidRDefault="00224C3B" w:rsidP="004459D5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3FCD7C80" wp14:editId="6C6AFF4E">
            <wp:extent cx="6191885" cy="2900680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7A63" w14:textId="443EFFB1" w:rsidR="001D1E38" w:rsidRPr="0085582E" w:rsidRDefault="001D1E38" w:rsidP="001D1E38">
      <w:pPr>
        <w:pStyle w:val="ac"/>
      </w:pPr>
      <w:bookmarkStart w:id="88" w:name="_Ref131713688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</w:t>
        </w:r>
      </w:fldSimple>
      <w:bookmarkEnd w:id="88"/>
      <w:r>
        <w:t xml:space="preserve"> – </w:t>
      </w:r>
      <w:r w:rsidRPr="003B12AF">
        <w:rPr>
          <w:highlight w:val="yellow"/>
        </w:rPr>
        <w:t xml:space="preserve">Объект «Изображение» после выбора картинки </w:t>
      </w:r>
      <w:r w:rsidR="00224C3B" w:rsidRPr="003B12AF">
        <w:rPr>
          <w:highlight w:val="yellow"/>
        </w:rPr>
        <w:t>11111111111111111111111.</w:t>
      </w:r>
      <w:r w:rsidR="00224C3B" w:rsidRPr="003B12AF">
        <w:rPr>
          <w:highlight w:val="yellow"/>
          <w:lang w:val="en-US"/>
        </w:rPr>
        <w:t>jpg</w:t>
      </w:r>
    </w:p>
    <w:p w14:paraId="7BC5480D" w14:textId="77777777" w:rsidR="001D1E38" w:rsidRPr="0085582E" w:rsidRDefault="001D1E38" w:rsidP="001D1E38">
      <w:pPr>
        <w:pStyle w:val="ad"/>
      </w:pPr>
    </w:p>
    <w:p w14:paraId="42DD873B" w14:textId="2B746438" w:rsidR="00266EF1" w:rsidRDefault="00266EF1" w:rsidP="0029694B">
      <w:pPr>
        <w:pStyle w:val="3"/>
        <w:tabs>
          <w:tab w:val="clear" w:pos="1276"/>
          <w:tab w:val="num" w:pos="1625"/>
        </w:tabs>
      </w:pPr>
      <w:bookmarkStart w:id="89" w:name="_Toc167783415"/>
      <w:bookmarkStart w:id="90" w:name="_Toc223362399"/>
      <w:r w:rsidRPr="00EF1FB6">
        <w:lastRenderedPageBreak/>
        <w:t>Информация о названиях и местоположении дорог, сторон</w:t>
      </w:r>
      <w:r w:rsidRPr="00EF1FB6">
        <w:br/>
      </w:r>
      <w:r w:rsidRPr="00266EF1">
        <w:t>дорожного</w:t>
      </w:r>
      <w:r w:rsidRPr="00EF1FB6">
        <w:t xml:space="preserve"> движения и количестве полос на каждой стороне дороги</w:t>
      </w:r>
      <w:r>
        <w:t xml:space="preserve">, ширине </w:t>
      </w:r>
      <w:r w:rsidRPr="00C04C69">
        <w:t>полосы</w:t>
      </w:r>
      <w:bookmarkEnd w:id="89"/>
      <w:bookmarkEnd w:id="90"/>
    </w:p>
    <w:p w14:paraId="76986073" w14:textId="1B23A7C7" w:rsidR="005A034B" w:rsidRDefault="00606071" w:rsidP="00922893">
      <w:pPr>
        <w:pStyle w:val="ad"/>
      </w:pPr>
      <w:r>
        <w:rPr>
          <w:lang w:eastAsia="en-US"/>
        </w:rPr>
        <w:t xml:space="preserve">Построим </w:t>
      </w:r>
      <w:r w:rsidRPr="00824887">
        <w:rPr>
          <w:lang w:eastAsia="en-US"/>
        </w:rPr>
        <w:t>6</w:t>
      </w:r>
      <w:r>
        <w:rPr>
          <w:lang w:eastAsia="en-US"/>
        </w:rPr>
        <w:t xml:space="preserve"> дорог с помощью объекта «Дорога» поверх спутникового снимка и зададим и настроим их свойства</w:t>
      </w:r>
      <w:r>
        <w:t>, а также свойства дорожных сетей и добавим стоп-линии для каждой из дорог</w:t>
      </w:r>
      <w:r w:rsidR="0025459C">
        <w:t>.</w:t>
      </w:r>
    </w:p>
    <w:p w14:paraId="51B62EF8" w14:textId="674B0597" w:rsidR="00922893" w:rsidRPr="005A034B" w:rsidRDefault="00922893" w:rsidP="00922893">
      <w:pPr>
        <w:pStyle w:val="ad"/>
      </w:pPr>
      <w:r>
        <w:t xml:space="preserve">Результат представлен на </w:t>
      </w:r>
      <w:r>
        <w:fldChar w:fldCharType="begin"/>
      </w:r>
      <w:r>
        <w:instrText xml:space="preserve"> REF _Ref131714826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4</w:t>
      </w:r>
      <w:r>
        <w:fldChar w:fldCharType="end"/>
      </w:r>
      <w:r>
        <w:t>.</w:t>
      </w:r>
    </w:p>
    <w:p w14:paraId="51728BC9" w14:textId="2E927974" w:rsidR="00266EF1" w:rsidRDefault="00606071" w:rsidP="005A034B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444A146F" wp14:editId="68FEB020">
            <wp:extent cx="5857143" cy="5095238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5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A2FE" w14:textId="67AB5EA9" w:rsidR="004459D5" w:rsidRDefault="005A034B" w:rsidP="004459D5">
      <w:pPr>
        <w:pStyle w:val="ac"/>
      </w:pPr>
      <w:bookmarkStart w:id="91" w:name="_Ref131714826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4</w:t>
        </w:r>
      </w:fldSimple>
      <w:bookmarkEnd w:id="91"/>
      <w:r w:rsidR="005737EF">
        <w:t xml:space="preserve"> – </w:t>
      </w:r>
      <w:r w:rsidR="005737EF" w:rsidRPr="003B12AF">
        <w:rPr>
          <w:highlight w:val="yellow"/>
        </w:rPr>
        <w:t>Схема дорог</w:t>
      </w:r>
    </w:p>
    <w:p w14:paraId="0475650E" w14:textId="4564FF8D" w:rsidR="000B355A" w:rsidRDefault="000B355A" w:rsidP="000B355A">
      <w:pPr>
        <w:pStyle w:val="ad"/>
      </w:pPr>
    </w:p>
    <w:p w14:paraId="559CB81F" w14:textId="4C260055" w:rsidR="000B355A" w:rsidRPr="00201906" w:rsidRDefault="000B355A" w:rsidP="000B355A">
      <w:pPr>
        <w:pStyle w:val="ad"/>
        <w:rPr>
          <w:u w:val="single"/>
        </w:rPr>
      </w:pPr>
      <w:r>
        <w:rPr>
          <w:u w:val="single"/>
        </w:rPr>
        <w:t>Укрупнённый</w:t>
      </w:r>
      <w:r w:rsidRPr="00201906">
        <w:rPr>
          <w:u w:val="single"/>
        </w:rPr>
        <w:t xml:space="preserve"> алгоритм:</w:t>
      </w:r>
    </w:p>
    <w:p w14:paraId="78506FF9" w14:textId="6BDEF563" w:rsidR="000B355A" w:rsidRDefault="00922893" w:rsidP="00143F49">
      <w:pPr>
        <w:pStyle w:val="ad"/>
        <w:numPr>
          <w:ilvl w:val="0"/>
          <w:numId w:val="24"/>
        </w:numPr>
      </w:pPr>
      <w:r>
        <w:t xml:space="preserve">Создали </w:t>
      </w:r>
      <w:r w:rsidR="00606071">
        <w:rPr>
          <w:lang w:val="en-US"/>
        </w:rPr>
        <w:t>6</w:t>
      </w:r>
      <w:r w:rsidR="00606071">
        <w:t xml:space="preserve"> объектов </w:t>
      </w:r>
      <w:r w:rsidR="000B355A">
        <w:t>«Дорога»</w:t>
      </w:r>
      <w:r>
        <w:t>:</w:t>
      </w:r>
    </w:p>
    <w:p w14:paraId="6378B599" w14:textId="0B772FCC" w:rsidR="00074465" w:rsidRPr="00074465" w:rsidRDefault="00074465" w:rsidP="00074465">
      <w:pPr>
        <w:pStyle w:val="ad"/>
        <w:ind w:left="1069" w:firstLine="0"/>
      </w:pPr>
      <w:r>
        <w:rPr>
          <w:lang w:eastAsia="en-US"/>
        </w:rPr>
        <w:t>-</w:t>
      </w:r>
      <w:r w:rsidRPr="006D3FCF">
        <w:rPr>
          <w:lang w:eastAsia="en-US"/>
        </w:rPr>
        <w:t xml:space="preserve"> </w:t>
      </w:r>
      <w:r>
        <w:rPr>
          <w:lang w:eastAsia="en-US"/>
        </w:rPr>
        <w:t>для первого перекрестка:</w:t>
      </w:r>
    </w:p>
    <w:p w14:paraId="5E7248C3" w14:textId="39799853" w:rsidR="00844665" w:rsidRPr="005A034B" w:rsidRDefault="00074465" w:rsidP="00844665">
      <w:pPr>
        <w:pStyle w:val="ad"/>
        <w:ind w:left="1069" w:firstLine="0"/>
        <w:rPr>
          <w:lang w:eastAsia="en-US"/>
        </w:rPr>
      </w:pPr>
      <w:proofErr w:type="spellStart"/>
      <w:r w:rsidRPr="00074465">
        <w:rPr>
          <w:lang w:val="en-US" w:eastAsia="en-US"/>
        </w:rPr>
        <w:lastRenderedPageBreak/>
        <w:t>road</w:t>
      </w:r>
      <w:r w:rsidR="003B12AF">
        <w:rPr>
          <w:lang w:val="en-US" w:eastAsia="en-US"/>
        </w:rPr>
        <w:t>Oktyabrya</w:t>
      </w:r>
      <w:proofErr w:type="spellEnd"/>
      <w:r w:rsidR="00844665" w:rsidRPr="005A034B">
        <w:rPr>
          <w:lang w:eastAsia="en-US"/>
        </w:rPr>
        <w:t xml:space="preserve"> – </w:t>
      </w:r>
      <w:r w:rsidR="00844665">
        <w:rPr>
          <w:lang w:eastAsia="en-US"/>
        </w:rPr>
        <w:t xml:space="preserve">улица </w:t>
      </w:r>
      <w:r w:rsidR="003B12AF">
        <w:t>Проспекта Октября</w:t>
      </w:r>
      <w:r w:rsidR="00844665">
        <w:rPr>
          <w:lang w:eastAsia="en-US"/>
        </w:rPr>
        <w:t xml:space="preserve">, северная часть, по </w:t>
      </w:r>
      <w:r w:rsidR="003B12AF">
        <w:rPr>
          <w:lang w:eastAsia="en-US"/>
        </w:rPr>
        <w:t>три</w:t>
      </w:r>
      <w:r w:rsidR="00844665">
        <w:rPr>
          <w:lang w:eastAsia="en-US"/>
        </w:rPr>
        <w:t xml:space="preserve"> полосы с каждой стороны</w:t>
      </w:r>
      <w:r w:rsidR="00844665" w:rsidRPr="005A034B">
        <w:rPr>
          <w:lang w:eastAsia="en-US"/>
        </w:rPr>
        <w:t>;</w:t>
      </w:r>
    </w:p>
    <w:p w14:paraId="615E3CB3" w14:textId="5819FEF8" w:rsidR="00844665" w:rsidRDefault="003B12AF" w:rsidP="00844665">
      <w:pPr>
        <w:pStyle w:val="ad"/>
        <w:ind w:left="1069" w:firstLine="0"/>
        <w:rPr>
          <w:lang w:eastAsia="en-US"/>
        </w:rPr>
      </w:pPr>
      <w:proofErr w:type="spellStart"/>
      <w:r w:rsidRPr="00074465">
        <w:rPr>
          <w:lang w:val="en-US" w:eastAsia="en-US"/>
        </w:rPr>
        <w:t>road</w:t>
      </w:r>
      <w:r>
        <w:rPr>
          <w:lang w:val="en-US" w:eastAsia="en-US"/>
        </w:rPr>
        <w:t>Oktyabrya</w:t>
      </w:r>
      <w:proofErr w:type="spellEnd"/>
      <w:r w:rsidRPr="005A034B">
        <w:rPr>
          <w:lang w:eastAsia="en-US"/>
        </w:rPr>
        <w:t xml:space="preserve"> </w:t>
      </w:r>
      <w:r w:rsidR="006D3FCF" w:rsidRPr="006D3FCF">
        <w:rPr>
          <w:lang w:eastAsia="en-US"/>
        </w:rPr>
        <w:t>2</w:t>
      </w:r>
      <w:r w:rsidR="00844665" w:rsidRPr="005A034B">
        <w:rPr>
          <w:lang w:eastAsia="en-US"/>
        </w:rPr>
        <w:t xml:space="preserve"> – </w:t>
      </w:r>
      <w:r w:rsidR="00844665">
        <w:rPr>
          <w:lang w:eastAsia="en-US"/>
        </w:rPr>
        <w:t xml:space="preserve">улица </w:t>
      </w:r>
      <w:r>
        <w:t>Проспекта Октября</w:t>
      </w:r>
      <w:r w:rsidR="00844665">
        <w:rPr>
          <w:lang w:eastAsia="en-US"/>
        </w:rPr>
        <w:t xml:space="preserve">, южная часть, по </w:t>
      </w:r>
      <w:r w:rsidR="00497C87">
        <w:rPr>
          <w:lang w:eastAsia="en-US"/>
        </w:rPr>
        <w:t>три</w:t>
      </w:r>
      <w:r w:rsidR="00844665">
        <w:rPr>
          <w:lang w:eastAsia="en-US"/>
        </w:rPr>
        <w:t xml:space="preserve"> полосы с каждой стороны</w:t>
      </w:r>
      <w:r w:rsidR="00844665" w:rsidRPr="005A034B">
        <w:rPr>
          <w:lang w:eastAsia="en-US"/>
        </w:rPr>
        <w:t>;</w:t>
      </w:r>
    </w:p>
    <w:p w14:paraId="774B9363" w14:textId="426E470D" w:rsidR="00844665" w:rsidRPr="005A034B" w:rsidRDefault="006D3FCF" w:rsidP="00844665">
      <w:pPr>
        <w:pStyle w:val="ad"/>
        <w:ind w:left="1069" w:firstLine="0"/>
        <w:rPr>
          <w:lang w:eastAsia="en-US"/>
        </w:rPr>
      </w:pPr>
      <w:proofErr w:type="spellStart"/>
      <w:r w:rsidRPr="006D3FCF">
        <w:rPr>
          <w:lang w:val="en-US" w:eastAsia="en-US"/>
        </w:rPr>
        <w:t>road</w:t>
      </w:r>
      <w:r w:rsidR="003B12AF">
        <w:rPr>
          <w:lang w:val="en-US" w:eastAsia="en-US"/>
        </w:rPr>
        <w:t>Galle</w:t>
      </w:r>
      <w:proofErr w:type="spellEnd"/>
      <w:r w:rsidRPr="006D3FCF">
        <w:rPr>
          <w:lang w:eastAsia="en-US"/>
        </w:rPr>
        <w:t>2</w:t>
      </w:r>
      <w:r w:rsidR="00844665" w:rsidRPr="00977826">
        <w:rPr>
          <w:lang w:eastAsia="en-US"/>
        </w:rPr>
        <w:t xml:space="preserve"> </w:t>
      </w:r>
      <w:r w:rsidR="00844665" w:rsidRPr="005A034B">
        <w:rPr>
          <w:lang w:eastAsia="en-US"/>
        </w:rPr>
        <w:t xml:space="preserve">– </w:t>
      </w:r>
      <w:r w:rsidR="00844665">
        <w:rPr>
          <w:lang w:eastAsia="en-US"/>
        </w:rPr>
        <w:t xml:space="preserve">улица </w:t>
      </w:r>
      <w:r w:rsidR="00497C87">
        <w:t>Галле</w:t>
      </w:r>
      <w:r w:rsidR="00844665">
        <w:rPr>
          <w:lang w:eastAsia="en-US"/>
        </w:rPr>
        <w:t xml:space="preserve">, восточная часть, по </w:t>
      </w:r>
      <w:r w:rsidR="00497C87">
        <w:rPr>
          <w:lang w:eastAsia="en-US"/>
        </w:rPr>
        <w:t>две</w:t>
      </w:r>
      <w:r w:rsidR="00844665">
        <w:rPr>
          <w:lang w:eastAsia="en-US"/>
        </w:rPr>
        <w:t xml:space="preserve"> полосы с каждой стороны</w:t>
      </w:r>
      <w:r w:rsidR="00844665" w:rsidRPr="005A034B">
        <w:rPr>
          <w:lang w:eastAsia="en-US"/>
        </w:rPr>
        <w:t>;</w:t>
      </w:r>
    </w:p>
    <w:p w14:paraId="2962408A" w14:textId="0C4BF027" w:rsidR="00844665" w:rsidRDefault="006D3FCF" w:rsidP="00844665">
      <w:pPr>
        <w:pStyle w:val="ad"/>
        <w:ind w:left="1069" w:firstLine="0"/>
        <w:rPr>
          <w:lang w:eastAsia="en-US"/>
        </w:rPr>
      </w:pPr>
      <w:proofErr w:type="spellStart"/>
      <w:proofErr w:type="gramStart"/>
      <w:r w:rsidRPr="006D3FCF">
        <w:rPr>
          <w:lang w:val="en-US" w:eastAsia="en-US"/>
        </w:rPr>
        <w:t>road</w:t>
      </w:r>
      <w:r w:rsidR="003B12AF">
        <w:rPr>
          <w:lang w:val="en-US" w:eastAsia="en-US"/>
        </w:rPr>
        <w:t>Galle</w:t>
      </w:r>
      <w:proofErr w:type="spellEnd"/>
      <w:r w:rsidRPr="005A034B">
        <w:rPr>
          <w:lang w:eastAsia="en-US"/>
        </w:rPr>
        <w:t xml:space="preserve"> </w:t>
      </w:r>
      <w:r>
        <w:rPr>
          <w:lang w:eastAsia="en-US"/>
        </w:rPr>
        <w:t xml:space="preserve"> </w:t>
      </w:r>
      <w:r w:rsidR="00844665" w:rsidRPr="005A034B">
        <w:rPr>
          <w:lang w:eastAsia="en-US"/>
        </w:rPr>
        <w:t>–</w:t>
      </w:r>
      <w:proofErr w:type="gramEnd"/>
      <w:r w:rsidR="00844665" w:rsidRPr="005A034B">
        <w:rPr>
          <w:lang w:eastAsia="en-US"/>
        </w:rPr>
        <w:t xml:space="preserve"> </w:t>
      </w:r>
      <w:r w:rsidR="00844665">
        <w:rPr>
          <w:lang w:eastAsia="en-US"/>
        </w:rPr>
        <w:t xml:space="preserve">улица </w:t>
      </w:r>
      <w:r w:rsidR="00497C87">
        <w:t>Галле</w:t>
      </w:r>
      <w:r w:rsidR="00844665">
        <w:rPr>
          <w:lang w:eastAsia="en-US"/>
        </w:rPr>
        <w:t xml:space="preserve">, западная часть, по </w:t>
      </w:r>
      <w:r w:rsidR="00497C87">
        <w:rPr>
          <w:lang w:eastAsia="en-US"/>
        </w:rPr>
        <w:t>две</w:t>
      </w:r>
      <w:r w:rsidR="00844665">
        <w:rPr>
          <w:lang w:eastAsia="en-US"/>
        </w:rPr>
        <w:t xml:space="preserve"> полосы с каждой стороны</w:t>
      </w:r>
      <w:r w:rsidR="00844665" w:rsidRPr="005A034B">
        <w:rPr>
          <w:lang w:eastAsia="en-US"/>
        </w:rPr>
        <w:t>;</w:t>
      </w:r>
    </w:p>
    <w:p w14:paraId="3952C679" w14:textId="77777777" w:rsidR="00844665" w:rsidRDefault="00844665" w:rsidP="00844665">
      <w:pPr>
        <w:pStyle w:val="ad"/>
        <w:ind w:left="1069" w:firstLine="0"/>
        <w:rPr>
          <w:lang w:eastAsia="en-US"/>
        </w:rPr>
      </w:pPr>
      <w:r>
        <w:rPr>
          <w:lang w:eastAsia="en-US"/>
        </w:rPr>
        <w:t>- для второго перекрестка:</w:t>
      </w:r>
    </w:p>
    <w:p w14:paraId="1182A534" w14:textId="116B7370" w:rsidR="00844665" w:rsidRDefault="006D3FCF" w:rsidP="00844665">
      <w:pPr>
        <w:pStyle w:val="ad"/>
        <w:ind w:left="1069" w:firstLine="0"/>
        <w:rPr>
          <w:lang w:eastAsia="en-US"/>
        </w:rPr>
      </w:pPr>
      <w:proofErr w:type="spellStart"/>
      <w:r w:rsidRPr="006D3FCF">
        <w:rPr>
          <w:lang w:val="en-US" w:eastAsia="en-US"/>
        </w:rPr>
        <w:t>road</w:t>
      </w:r>
      <w:r w:rsidR="003B12AF">
        <w:rPr>
          <w:lang w:val="en-US" w:eastAsia="en-US"/>
        </w:rPr>
        <w:t>Zorge</w:t>
      </w:r>
      <w:proofErr w:type="spellEnd"/>
      <w:r w:rsidRPr="006D3FCF">
        <w:rPr>
          <w:lang w:eastAsia="en-US"/>
        </w:rPr>
        <w:t>2</w:t>
      </w:r>
      <w:r w:rsidR="00844665" w:rsidRPr="005A034B">
        <w:rPr>
          <w:lang w:eastAsia="en-US"/>
        </w:rPr>
        <w:t xml:space="preserve"> – </w:t>
      </w:r>
      <w:r w:rsidR="00844665">
        <w:rPr>
          <w:lang w:eastAsia="en-US"/>
        </w:rPr>
        <w:t xml:space="preserve">улица </w:t>
      </w:r>
      <w:r w:rsidR="00497C87">
        <w:t>Зорге</w:t>
      </w:r>
      <w:r w:rsidR="00844665">
        <w:rPr>
          <w:lang w:eastAsia="en-US"/>
        </w:rPr>
        <w:t xml:space="preserve">, северная часть, </w:t>
      </w:r>
      <w:r>
        <w:rPr>
          <w:lang w:eastAsia="en-US"/>
        </w:rPr>
        <w:t>три</w:t>
      </w:r>
      <w:r w:rsidR="00844665">
        <w:rPr>
          <w:lang w:eastAsia="en-US"/>
        </w:rPr>
        <w:t xml:space="preserve"> полосы основного и </w:t>
      </w:r>
      <w:r>
        <w:rPr>
          <w:lang w:eastAsia="en-US"/>
        </w:rPr>
        <w:t>две</w:t>
      </w:r>
      <w:r w:rsidR="00844665">
        <w:rPr>
          <w:lang w:eastAsia="en-US"/>
        </w:rPr>
        <w:t xml:space="preserve"> полосы для встречного движения;</w:t>
      </w:r>
    </w:p>
    <w:p w14:paraId="4CFECE24" w14:textId="4CB9C6F5" w:rsidR="000B355A" w:rsidRDefault="003B12AF" w:rsidP="00844665">
      <w:pPr>
        <w:pStyle w:val="ad"/>
        <w:ind w:left="1069" w:firstLine="0"/>
        <w:rPr>
          <w:lang w:eastAsia="en-US"/>
        </w:rPr>
      </w:pPr>
      <w:proofErr w:type="spellStart"/>
      <w:r w:rsidRPr="006D3FCF">
        <w:rPr>
          <w:lang w:val="en-US" w:eastAsia="en-US"/>
        </w:rPr>
        <w:t>road</w:t>
      </w:r>
      <w:r>
        <w:rPr>
          <w:lang w:val="en-US" w:eastAsia="en-US"/>
        </w:rPr>
        <w:t>Zorge</w:t>
      </w:r>
      <w:proofErr w:type="spellEnd"/>
      <w:r w:rsidR="00844665" w:rsidRPr="005A034B">
        <w:rPr>
          <w:lang w:eastAsia="en-US"/>
        </w:rPr>
        <w:t xml:space="preserve"> – </w:t>
      </w:r>
      <w:r w:rsidR="00844665">
        <w:rPr>
          <w:lang w:eastAsia="en-US"/>
        </w:rPr>
        <w:t xml:space="preserve">улица </w:t>
      </w:r>
      <w:r w:rsidR="00844665">
        <w:t>Авроры</w:t>
      </w:r>
      <w:r w:rsidR="00844665">
        <w:rPr>
          <w:lang w:eastAsia="en-US"/>
        </w:rPr>
        <w:t>, южная часть, по две полосы с каждой стороны</w:t>
      </w:r>
      <w:r w:rsidR="000B355A" w:rsidRPr="005A034B">
        <w:rPr>
          <w:lang w:eastAsia="en-US"/>
        </w:rPr>
        <w:t>;</w:t>
      </w:r>
    </w:p>
    <w:p w14:paraId="40E4A72E" w14:textId="0E6BC513" w:rsidR="000B355A" w:rsidRPr="006F6102" w:rsidRDefault="000B355A" w:rsidP="00143F49">
      <w:pPr>
        <w:pStyle w:val="ad"/>
        <w:numPr>
          <w:ilvl w:val="1"/>
          <w:numId w:val="24"/>
        </w:numPr>
      </w:pPr>
      <w:r>
        <w:t>Отрегули</w:t>
      </w:r>
      <w:r w:rsidR="00922893">
        <w:t>ровали</w:t>
      </w:r>
      <w:r>
        <w:t xml:space="preserve"> положение и длину объектов «Дорога»</w:t>
      </w:r>
      <w:r w:rsidR="00922893">
        <w:t>, задав координаты дороги и координаты опорных точек</w:t>
      </w:r>
      <w:r w:rsidR="0085582E" w:rsidRPr="0085582E">
        <w:t xml:space="preserve"> (</w:t>
      </w:r>
      <w:r w:rsidR="0085582E">
        <w:fldChar w:fldCharType="begin"/>
      </w:r>
      <w:r w:rsidR="0085582E">
        <w:instrText xml:space="preserve"> REF _Ref131715643 \h </w:instrText>
      </w:r>
      <w:r w:rsidR="0085582E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5</w:t>
      </w:r>
      <w:r w:rsidR="0085582E">
        <w:fldChar w:fldCharType="end"/>
      </w:r>
      <w:r w:rsidR="0085582E">
        <w:t xml:space="preserve">, </w:t>
      </w:r>
      <w:r w:rsidR="0085582E">
        <w:fldChar w:fldCharType="begin"/>
      </w:r>
      <w:r w:rsidR="0085582E">
        <w:instrText xml:space="preserve"> REF _Ref131715644 \h </w:instrText>
      </w:r>
      <w:r w:rsidR="0085582E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6</w:t>
      </w:r>
      <w:r w:rsidR="0085582E">
        <w:fldChar w:fldCharType="end"/>
      </w:r>
      <w:r w:rsidR="0085582E">
        <w:t xml:space="preserve">, </w:t>
      </w:r>
      <w:r w:rsidR="0085582E">
        <w:fldChar w:fldCharType="begin"/>
      </w:r>
      <w:r w:rsidR="0085582E">
        <w:instrText xml:space="preserve"> REF _Ref131715645 \h </w:instrText>
      </w:r>
      <w:r w:rsidR="0085582E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7</w:t>
      </w:r>
      <w:r w:rsidR="0085582E">
        <w:fldChar w:fldCharType="end"/>
      </w:r>
      <w:r w:rsidR="0085582E">
        <w:t xml:space="preserve">, </w:t>
      </w:r>
      <w:r w:rsidR="0085582E">
        <w:fldChar w:fldCharType="begin"/>
      </w:r>
      <w:r w:rsidR="0085582E">
        <w:instrText xml:space="preserve"> REF _Ref131715646 \h </w:instrText>
      </w:r>
      <w:r w:rsidR="0085582E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8</w:t>
      </w:r>
      <w:r w:rsidR="0085582E">
        <w:fldChar w:fldCharType="end"/>
      </w:r>
      <w:r w:rsidR="0085582E" w:rsidRPr="0085582E">
        <w:t>)</w:t>
      </w:r>
      <w:r w:rsidRPr="006F6102">
        <w:t>;</w:t>
      </w:r>
    </w:p>
    <w:p w14:paraId="1EEE7624" w14:textId="445E9CFC" w:rsidR="000B355A" w:rsidRDefault="000B355A" w:rsidP="00143F49">
      <w:pPr>
        <w:pStyle w:val="ad"/>
        <w:numPr>
          <w:ilvl w:val="1"/>
          <w:numId w:val="24"/>
        </w:numPr>
      </w:pPr>
      <w:r>
        <w:t>В параметрах объектов-дорог</w:t>
      </w:r>
      <w:r w:rsidR="00922893">
        <w:t xml:space="preserve"> указали</w:t>
      </w:r>
      <w:r>
        <w:t>, являются ли они односторонними</w:t>
      </w:r>
      <w:r w:rsidRPr="006F6102">
        <w:t>/</w:t>
      </w:r>
      <w:r>
        <w:t>двухсторонними</w:t>
      </w:r>
      <w:r w:rsidR="0085582E">
        <w:t xml:space="preserve"> </w:t>
      </w:r>
      <w:r w:rsidR="0085582E" w:rsidRPr="0085582E">
        <w:t>(</w:t>
      </w:r>
      <w:r w:rsidR="0078225D">
        <w:fldChar w:fldCharType="begin"/>
      </w:r>
      <w:r w:rsidR="0078225D">
        <w:instrText xml:space="preserve"> REF _Ref131715643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5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_Ref131715644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6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_Ref131715645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7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_Ref131715646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8</w:t>
      </w:r>
      <w:r w:rsidR="0078225D">
        <w:fldChar w:fldCharType="end"/>
      </w:r>
      <w:r w:rsidR="0085582E" w:rsidRPr="0085582E">
        <w:t>)</w:t>
      </w:r>
      <w:r w:rsidR="00922893">
        <w:t>;</w:t>
      </w:r>
    </w:p>
    <w:p w14:paraId="3D37022B" w14:textId="7A4D2ACE" w:rsidR="000B355A" w:rsidRPr="00B35831" w:rsidRDefault="000B355A" w:rsidP="00143F49">
      <w:pPr>
        <w:pStyle w:val="ad"/>
        <w:numPr>
          <w:ilvl w:val="1"/>
          <w:numId w:val="24"/>
        </w:numPr>
      </w:pPr>
      <w:r>
        <w:t>В параметрах объектов-</w:t>
      </w:r>
      <w:r w:rsidR="00922893">
        <w:t>дорог указали</w:t>
      </w:r>
      <w:r>
        <w:t xml:space="preserve"> количество полос на каждой стороне движения</w:t>
      </w:r>
      <w:r w:rsidR="0078225D">
        <w:t xml:space="preserve"> </w:t>
      </w:r>
      <w:r w:rsidR="0078225D" w:rsidRPr="0085582E">
        <w:t>(</w:t>
      </w:r>
      <w:r w:rsidR="0078225D">
        <w:fldChar w:fldCharType="begin"/>
      </w:r>
      <w:r w:rsidR="0078225D">
        <w:instrText xml:space="preserve"> REF _Ref131715643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5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_Ref131715644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6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_Ref131715645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7</w:t>
      </w:r>
      <w:r w:rsidR="0078225D">
        <w:fldChar w:fldCharType="end"/>
      </w:r>
      <w:r w:rsidR="0078225D">
        <w:t xml:space="preserve">, </w:t>
      </w:r>
      <w:r w:rsidR="0078225D">
        <w:fldChar w:fldCharType="begin"/>
      </w:r>
      <w:r w:rsidR="0078225D">
        <w:instrText xml:space="preserve"> REF _Ref131715646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8</w:t>
      </w:r>
      <w:r w:rsidR="0078225D">
        <w:fldChar w:fldCharType="end"/>
      </w:r>
      <w:r w:rsidR="0078225D" w:rsidRPr="0085582E">
        <w:t>)</w:t>
      </w:r>
      <w:r w:rsidR="00922893" w:rsidRPr="00922893">
        <w:t>;</w:t>
      </w:r>
    </w:p>
    <w:p w14:paraId="025B0337" w14:textId="017089EB" w:rsidR="000B355A" w:rsidRDefault="000B355A" w:rsidP="00143F49">
      <w:pPr>
        <w:pStyle w:val="ad"/>
        <w:numPr>
          <w:ilvl w:val="0"/>
          <w:numId w:val="24"/>
        </w:numPr>
      </w:pPr>
      <w:r>
        <w:t xml:space="preserve">В параметрах </w:t>
      </w:r>
      <w:r w:rsidR="000F575B">
        <w:t>дорожных сетей</w:t>
      </w:r>
      <w:r w:rsidR="0085582E">
        <w:t xml:space="preserve"> указали </w:t>
      </w:r>
      <w:r w:rsidR="0078225D">
        <w:t xml:space="preserve">ширину полосы </w:t>
      </w:r>
      <w:r w:rsidR="000E2A5A">
        <w:t>1,5 м</w:t>
      </w:r>
      <w:r w:rsidR="0078225D">
        <w:t xml:space="preserve"> (</w:t>
      </w:r>
      <w:r w:rsidR="0078225D">
        <w:fldChar w:fldCharType="begin"/>
      </w:r>
      <w:r w:rsidR="0078225D">
        <w:instrText xml:space="preserve"> REF _Ref131715803 \h </w:instrText>
      </w:r>
      <w:r w:rsidR="0078225D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11</w:t>
      </w:r>
      <w:r w:rsidR="0078225D">
        <w:fldChar w:fldCharType="end"/>
      </w:r>
      <w:r w:rsidR="0078225D">
        <w:t>)</w:t>
      </w:r>
      <w:r>
        <w:t>;</w:t>
      </w:r>
    </w:p>
    <w:p w14:paraId="7897156A" w14:textId="655E524B" w:rsidR="000B355A" w:rsidRPr="00201906" w:rsidRDefault="000A2A50" w:rsidP="00143F49">
      <w:pPr>
        <w:pStyle w:val="ad"/>
        <w:numPr>
          <w:ilvl w:val="0"/>
          <w:numId w:val="24"/>
        </w:numPr>
      </w:pPr>
      <w:r>
        <w:t>Создали</w:t>
      </w:r>
      <w:r w:rsidRPr="00B907AF">
        <w:rPr>
          <w:lang w:val="en-US"/>
        </w:rPr>
        <w:t xml:space="preserve"> </w:t>
      </w:r>
      <w:r w:rsidR="000E2A5A" w:rsidRPr="00B907AF">
        <w:rPr>
          <w:lang w:val="en-US"/>
        </w:rPr>
        <w:t>7</w:t>
      </w:r>
      <w:r w:rsidR="0078225D" w:rsidRPr="00B907AF">
        <w:rPr>
          <w:lang w:val="en-US"/>
        </w:rPr>
        <w:t xml:space="preserve"> </w:t>
      </w:r>
      <w:r w:rsidR="0078225D">
        <w:t>стоп</w:t>
      </w:r>
      <w:r w:rsidR="0078225D" w:rsidRPr="00B907AF">
        <w:rPr>
          <w:lang w:val="en-US"/>
        </w:rPr>
        <w:t>-</w:t>
      </w:r>
      <w:r w:rsidR="000E2A5A">
        <w:t>линий</w:t>
      </w:r>
      <w:r w:rsidRPr="00B907AF">
        <w:rPr>
          <w:lang w:val="en-US"/>
        </w:rPr>
        <w:t xml:space="preserve">: </w:t>
      </w:r>
      <w:proofErr w:type="spellStart"/>
      <w:r w:rsidR="0078225D">
        <w:rPr>
          <w:lang w:val="en-US"/>
        </w:rPr>
        <w:t>stopLine</w:t>
      </w:r>
      <w:proofErr w:type="spellEnd"/>
      <w:r w:rsidR="0078225D" w:rsidRPr="00B907AF">
        <w:rPr>
          <w:lang w:val="en-US"/>
        </w:rPr>
        <w:t xml:space="preserve">, </w:t>
      </w:r>
      <w:r w:rsidR="0078225D">
        <w:rPr>
          <w:lang w:val="en-US"/>
        </w:rPr>
        <w:t>stopLine</w:t>
      </w:r>
      <w:r w:rsidR="0078225D" w:rsidRPr="00B907AF">
        <w:rPr>
          <w:lang w:val="en-US"/>
        </w:rPr>
        <w:t xml:space="preserve">1, </w:t>
      </w:r>
      <w:r w:rsidR="0078225D">
        <w:rPr>
          <w:lang w:val="en-US"/>
        </w:rPr>
        <w:t>stopLine</w:t>
      </w:r>
      <w:r w:rsidR="0078225D" w:rsidRPr="00B907AF">
        <w:rPr>
          <w:lang w:val="en-US"/>
        </w:rPr>
        <w:t xml:space="preserve">2, </w:t>
      </w:r>
      <w:r w:rsidR="0078225D">
        <w:rPr>
          <w:lang w:val="en-US"/>
        </w:rPr>
        <w:t>stopLine</w:t>
      </w:r>
      <w:r w:rsidR="0078225D" w:rsidRPr="00B907AF">
        <w:rPr>
          <w:lang w:val="en-US"/>
        </w:rPr>
        <w:t>3</w:t>
      </w:r>
      <w:r w:rsidR="000E2A5A" w:rsidRPr="00B907AF">
        <w:rPr>
          <w:lang w:val="en-US"/>
        </w:rPr>
        <w:t xml:space="preserve">, </w:t>
      </w:r>
      <w:r w:rsidR="000E2A5A">
        <w:rPr>
          <w:lang w:val="en-US"/>
        </w:rPr>
        <w:t>stopLine</w:t>
      </w:r>
      <w:r w:rsidR="000E2A5A" w:rsidRPr="00B907AF">
        <w:rPr>
          <w:lang w:val="en-US"/>
        </w:rPr>
        <w:t xml:space="preserve">4, </w:t>
      </w:r>
      <w:r w:rsidR="000E2A5A">
        <w:rPr>
          <w:lang w:val="en-US"/>
        </w:rPr>
        <w:t>stopLine</w:t>
      </w:r>
      <w:r w:rsidR="000E2A5A" w:rsidRPr="00B907AF">
        <w:rPr>
          <w:lang w:val="en-US"/>
        </w:rPr>
        <w:t xml:space="preserve">5, </w:t>
      </w:r>
      <w:r w:rsidR="000E2A5A">
        <w:rPr>
          <w:lang w:val="en-US"/>
        </w:rPr>
        <w:t>stopLine</w:t>
      </w:r>
      <w:r w:rsidR="000E2A5A" w:rsidRPr="00B907AF">
        <w:rPr>
          <w:lang w:val="en-US"/>
        </w:rPr>
        <w:t>6</w:t>
      </w:r>
      <w:r w:rsidR="0078225D" w:rsidRPr="00B907AF">
        <w:rPr>
          <w:lang w:val="en-US"/>
        </w:rPr>
        <w:t xml:space="preserve"> </w:t>
      </w:r>
      <w:r w:rsidRPr="00B907AF">
        <w:rPr>
          <w:lang w:val="en-US"/>
        </w:rPr>
        <w:t>(</w:t>
      </w:r>
      <w:r w:rsidR="0078225D">
        <w:fldChar w:fldCharType="begin"/>
      </w:r>
      <w:r w:rsidR="0078225D" w:rsidRPr="00B907AF">
        <w:rPr>
          <w:lang w:val="en-US"/>
        </w:rPr>
        <w:instrText xml:space="preserve"> </w:instrText>
      </w:r>
      <w:r w:rsidR="0078225D" w:rsidRPr="000A2A50">
        <w:rPr>
          <w:lang w:val="en-US"/>
        </w:rPr>
        <w:instrText>REF</w:instrText>
      </w:r>
      <w:r w:rsidR="0078225D" w:rsidRPr="00B907AF">
        <w:rPr>
          <w:lang w:val="en-US"/>
        </w:rPr>
        <w:instrText xml:space="preserve"> _</w:instrText>
      </w:r>
      <w:r w:rsidR="0078225D" w:rsidRPr="000A2A50">
        <w:rPr>
          <w:lang w:val="en-US"/>
        </w:rPr>
        <w:instrText>Ref</w:instrText>
      </w:r>
      <w:r w:rsidR="0078225D" w:rsidRPr="00B907AF">
        <w:rPr>
          <w:lang w:val="en-US"/>
        </w:rPr>
        <w:instrText>131716286 \</w:instrText>
      </w:r>
      <w:r w:rsidR="0078225D" w:rsidRPr="000A2A50">
        <w:rPr>
          <w:lang w:val="en-US"/>
        </w:rPr>
        <w:instrText>h</w:instrText>
      </w:r>
      <w:r w:rsidR="0078225D" w:rsidRPr="00B907AF">
        <w:rPr>
          <w:lang w:val="en-US"/>
        </w:rPr>
        <w:instrText xml:space="preserve"> </w:instrText>
      </w:r>
      <w:r w:rsidR="0078225D">
        <w:fldChar w:fldCharType="separate"/>
      </w:r>
      <w:r w:rsidR="00A90F38">
        <w:t>Рисунок</w:t>
      </w:r>
      <w:r w:rsidR="00A90F38" w:rsidRPr="00A90F38">
        <w:rPr>
          <w:lang w:val="en-US"/>
        </w:rPr>
        <w:t xml:space="preserve"> </w:t>
      </w:r>
      <w:r w:rsidR="00A90F38" w:rsidRPr="00A90F38">
        <w:rPr>
          <w:noProof/>
          <w:lang w:val="en-US"/>
        </w:rPr>
        <w:t>4</w:t>
      </w:r>
      <w:r w:rsidR="00A90F38" w:rsidRPr="00A90F38">
        <w:rPr>
          <w:lang w:val="en-US"/>
        </w:rPr>
        <w:t>.</w:t>
      </w:r>
      <w:r w:rsidR="00A90F38" w:rsidRPr="00A90F38">
        <w:rPr>
          <w:noProof/>
          <w:lang w:val="en-US"/>
        </w:rPr>
        <w:t>12</w:t>
      </w:r>
      <w:r w:rsidR="0078225D">
        <w:fldChar w:fldCharType="end"/>
      </w:r>
      <w:r w:rsidR="0078225D" w:rsidRPr="00B907AF">
        <w:rPr>
          <w:lang w:val="en-US"/>
        </w:rPr>
        <w:t>)</w:t>
      </w:r>
      <w:r w:rsidR="000B355A" w:rsidRPr="00B907AF">
        <w:rPr>
          <w:lang w:val="en-US"/>
        </w:rPr>
        <w:t>.</w:t>
      </w:r>
      <w:r w:rsidR="0078225D" w:rsidRPr="00B907AF">
        <w:rPr>
          <w:lang w:val="en-US"/>
        </w:rPr>
        <w:t xml:space="preserve"> </w:t>
      </w:r>
      <w:r w:rsidR="0078225D">
        <w:t xml:space="preserve">Смещения от начала дорог соответственно равны </w:t>
      </w:r>
      <w:r w:rsidR="000E2A5A">
        <w:t>10</w:t>
      </w:r>
      <w:r w:rsidR="004459D5">
        <w:t>5</w:t>
      </w:r>
      <w:r w:rsidR="0078225D">
        <w:t xml:space="preserve">, </w:t>
      </w:r>
      <w:r w:rsidR="000E2A5A">
        <w:t>55</w:t>
      </w:r>
      <w:r w:rsidR="0078225D">
        <w:t xml:space="preserve">, </w:t>
      </w:r>
      <w:r w:rsidR="000E2A5A">
        <w:t>8</w:t>
      </w:r>
      <w:r w:rsidR="0078225D">
        <w:t xml:space="preserve">, </w:t>
      </w:r>
      <w:r w:rsidR="000E2A5A">
        <w:t>59, 690, 113, 8</w:t>
      </w:r>
      <w:r w:rsidR="0078225D">
        <w:t>.</w:t>
      </w:r>
    </w:p>
    <w:p w14:paraId="4EAC9538" w14:textId="1802070A" w:rsidR="000B355A" w:rsidRDefault="00CA2A50" w:rsidP="0085582E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D4C288" wp14:editId="4F906DB8">
            <wp:extent cx="5567881" cy="7636965"/>
            <wp:effectExtent l="0" t="0" r="0" b="254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0046" cy="76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B492" w14:textId="3D867B6E" w:rsidR="0085582E" w:rsidRDefault="0085582E" w:rsidP="0085582E">
      <w:pPr>
        <w:pStyle w:val="ac"/>
        <w:rPr>
          <w:lang w:val="en-US"/>
        </w:rPr>
      </w:pPr>
      <w:bookmarkStart w:id="92" w:name="_Ref131715643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5</w:t>
        </w:r>
      </w:fldSimple>
      <w:bookmarkEnd w:id="92"/>
      <w:r>
        <w:t xml:space="preserve"> </w:t>
      </w:r>
      <w:r w:rsidRPr="00497C87">
        <w:rPr>
          <w:highlight w:val="yellow"/>
        </w:rPr>
        <w:t xml:space="preserve">– Свойства дороги </w:t>
      </w:r>
      <w:proofErr w:type="spellStart"/>
      <w:r w:rsidR="00CA2A50" w:rsidRPr="00497C87">
        <w:rPr>
          <w:highlight w:val="yellow"/>
          <w:lang w:val="en-US"/>
        </w:rPr>
        <w:t>roadMubaryakova</w:t>
      </w:r>
      <w:proofErr w:type="spellEnd"/>
    </w:p>
    <w:p w14:paraId="17D9EECC" w14:textId="77777777" w:rsidR="00CA2A50" w:rsidRPr="00CA2A50" w:rsidRDefault="00CA2A50" w:rsidP="00CA2A50">
      <w:pPr>
        <w:pStyle w:val="ad"/>
        <w:rPr>
          <w:lang w:val="en-US"/>
        </w:rPr>
      </w:pPr>
    </w:p>
    <w:p w14:paraId="67BFDE5E" w14:textId="445DC2D7" w:rsidR="0085582E" w:rsidRDefault="00CA2A50" w:rsidP="0085582E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0894A3" wp14:editId="291535F1">
            <wp:extent cx="5261480" cy="7478162"/>
            <wp:effectExtent l="0" t="0" r="0" b="889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3357" cy="748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B947" w14:textId="18D9ADB1" w:rsidR="0085582E" w:rsidRPr="0085582E" w:rsidRDefault="0085582E" w:rsidP="0085582E">
      <w:pPr>
        <w:pStyle w:val="ac"/>
        <w:rPr>
          <w:lang w:val="en-US"/>
        </w:rPr>
      </w:pPr>
      <w:bookmarkStart w:id="93" w:name="_Ref131715644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6</w:t>
        </w:r>
      </w:fldSimple>
      <w:bookmarkEnd w:id="93"/>
      <w:r>
        <w:t xml:space="preserve"> – </w:t>
      </w:r>
      <w:r w:rsidRPr="00497C87">
        <w:rPr>
          <w:highlight w:val="yellow"/>
        </w:rPr>
        <w:t xml:space="preserve">Свойства дороги </w:t>
      </w:r>
      <w:r w:rsidR="00CA2A50" w:rsidRPr="00497C87">
        <w:rPr>
          <w:highlight w:val="yellow"/>
          <w:lang w:val="en-US"/>
        </w:rPr>
        <w:t>roadMubaryakova2</w:t>
      </w:r>
    </w:p>
    <w:p w14:paraId="27E59AE9" w14:textId="29A365B6" w:rsidR="0085582E" w:rsidRDefault="0085582E" w:rsidP="0085582E">
      <w:pPr>
        <w:pStyle w:val="ad"/>
        <w:rPr>
          <w:lang w:val="en-US"/>
        </w:rPr>
      </w:pPr>
    </w:p>
    <w:p w14:paraId="52970D2C" w14:textId="52EFDF0C" w:rsidR="0085582E" w:rsidRDefault="00CA2A50" w:rsidP="0085582E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4CC05A" wp14:editId="38E46130">
            <wp:extent cx="5462237" cy="7749766"/>
            <wp:effectExtent l="0" t="0" r="5715" b="381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3834" cy="775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2CC6" w14:textId="28E9710B" w:rsidR="0085582E" w:rsidRPr="0085582E" w:rsidRDefault="0085582E" w:rsidP="0085582E">
      <w:pPr>
        <w:pStyle w:val="ac"/>
        <w:rPr>
          <w:lang w:val="en-US"/>
        </w:rPr>
      </w:pPr>
      <w:bookmarkStart w:id="94" w:name="_Ref131715645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7</w:t>
        </w:r>
      </w:fldSimple>
      <w:bookmarkEnd w:id="94"/>
      <w:r>
        <w:t xml:space="preserve"> – Свойства </w:t>
      </w:r>
      <w:r w:rsidRPr="00497C87">
        <w:rPr>
          <w:highlight w:val="yellow"/>
        </w:rPr>
        <w:t xml:space="preserve">дороги </w:t>
      </w:r>
      <w:proofErr w:type="spellStart"/>
      <w:r w:rsidR="00CA2A50" w:rsidRPr="00497C87">
        <w:rPr>
          <w:highlight w:val="yellow"/>
          <w:lang w:val="en-US"/>
        </w:rPr>
        <w:t>roadPerovskaya</w:t>
      </w:r>
      <w:proofErr w:type="spellEnd"/>
    </w:p>
    <w:p w14:paraId="19BE61FE" w14:textId="2D396D3B" w:rsidR="0085582E" w:rsidRDefault="0085582E" w:rsidP="0085582E">
      <w:pPr>
        <w:pStyle w:val="ad"/>
        <w:rPr>
          <w:lang w:val="en-US"/>
        </w:rPr>
      </w:pPr>
    </w:p>
    <w:p w14:paraId="39CD8BD2" w14:textId="6FD96651" w:rsidR="0085582E" w:rsidRDefault="00CA2A50" w:rsidP="0085582E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3717A2" wp14:editId="0EC836A3">
            <wp:extent cx="5471963" cy="7749766"/>
            <wp:effectExtent l="0" t="0" r="0" b="381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4522" cy="77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BCD3" w14:textId="3F2B06B2" w:rsidR="0085582E" w:rsidRPr="0085582E" w:rsidRDefault="0085582E" w:rsidP="0085582E">
      <w:pPr>
        <w:pStyle w:val="ac"/>
        <w:rPr>
          <w:lang w:val="en-US"/>
        </w:rPr>
      </w:pPr>
      <w:bookmarkStart w:id="95" w:name="_Ref131715646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8</w:t>
        </w:r>
      </w:fldSimple>
      <w:bookmarkEnd w:id="95"/>
      <w:r>
        <w:t xml:space="preserve"> – </w:t>
      </w:r>
      <w:r w:rsidRPr="00497C87">
        <w:rPr>
          <w:highlight w:val="yellow"/>
        </w:rPr>
        <w:t xml:space="preserve">Свойства дороги </w:t>
      </w:r>
      <w:r w:rsidR="00CA2A50" w:rsidRPr="00497C87">
        <w:rPr>
          <w:highlight w:val="yellow"/>
          <w:lang w:val="en-US"/>
        </w:rPr>
        <w:t>roadPerovskaya2</w:t>
      </w:r>
    </w:p>
    <w:p w14:paraId="0F203BF7" w14:textId="1E774331" w:rsidR="0085582E" w:rsidRDefault="0085582E" w:rsidP="0085582E">
      <w:pPr>
        <w:pStyle w:val="ad"/>
        <w:rPr>
          <w:lang w:val="en-US"/>
        </w:rPr>
      </w:pPr>
    </w:p>
    <w:p w14:paraId="1E2BCE04" w14:textId="77777777" w:rsidR="00CA2A50" w:rsidRDefault="00CA2A50" w:rsidP="00CA2A50">
      <w:pPr>
        <w:pStyle w:val="ac"/>
      </w:pPr>
      <w:r>
        <w:rPr>
          <w:noProof/>
        </w:rPr>
        <w:lastRenderedPageBreak/>
        <w:drawing>
          <wp:inline distT="0" distB="0" distL="0" distR="0" wp14:anchorId="15C5F1C0" wp14:editId="55B8CF77">
            <wp:extent cx="5704720" cy="8093798"/>
            <wp:effectExtent l="0" t="0" r="0" b="254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06172" cy="809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7754" w14:textId="511732B5" w:rsidR="00CA2A50" w:rsidRDefault="00CA2A50" w:rsidP="00CA2A50">
      <w:pPr>
        <w:pStyle w:val="ac"/>
      </w:pPr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9</w:t>
        </w:r>
      </w:fldSimple>
      <w:r>
        <w:t xml:space="preserve"> – Свойства дороги </w:t>
      </w:r>
      <w:proofErr w:type="spellStart"/>
      <w:r w:rsidRPr="00CA2A50">
        <w:t>roadaurors</w:t>
      </w:r>
      <w:proofErr w:type="spellEnd"/>
    </w:p>
    <w:p w14:paraId="48ECE332" w14:textId="279C3009" w:rsidR="00CA2A50" w:rsidRDefault="00CA2A50" w:rsidP="00CA2A50">
      <w:pPr>
        <w:pStyle w:val="ad"/>
      </w:pPr>
    </w:p>
    <w:p w14:paraId="62227247" w14:textId="77777777" w:rsidR="00CA2A50" w:rsidRDefault="00CA2A50" w:rsidP="00CA2A50">
      <w:pPr>
        <w:pStyle w:val="ac"/>
      </w:pPr>
      <w:r>
        <w:rPr>
          <w:noProof/>
        </w:rPr>
        <w:lastRenderedPageBreak/>
        <w:drawing>
          <wp:inline distT="0" distB="0" distL="0" distR="0" wp14:anchorId="2C525ED4" wp14:editId="67E9FCB5">
            <wp:extent cx="5450114" cy="7668285"/>
            <wp:effectExtent l="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3841" cy="76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9A1E" w14:textId="727CEB39" w:rsidR="00CA2A50" w:rsidRDefault="00CA2A50" w:rsidP="00CA2A50">
      <w:pPr>
        <w:pStyle w:val="ac"/>
      </w:pPr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10</w:t>
        </w:r>
      </w:fldSimple>
      <w:r>
        <w:t xml:space="preserve"> – Свойства дороги </w:t>
      </w:r>
      <w:r w:rsidRPr="00CA2A50">
        <w:t>roadaurors2</w:t>
      </w:r>
    </w:p>
    <w:p w14:paraId="791DC7CF" w14:textId="77777777" w:rsidR="00CA2A50" w:rsidRPr="00CA2A50" w:rsidRDefault="00CA2A50" w:rsidP="00CA2A50">
      <w:pPr>
        <w:pStyle w:val="ad"/>
      </w:pPr>
    </w:p>
    <w:p w14:paraId="73397AF1" w14:textId="6A97B9A0" w:rsidR="0078225D" w:rsidRDefault="00B4459A" w:rsidP="0078225D">
      <w:pPr>
        <w:pStyle w:val="ad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B92FDA" wp14:editId="7CED8D4A">
            <wp:extent cx="5021235" cy="2666283"/>
            <wp:effectExtent l="0" t="0" r="8255" b="127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4055" cy="26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DA12" w14:textId="4840420C" w:rsidR="0078225D" w:rsidRDefault="0078225D" w:rsidP="0078225D">
      <w:pPr>
        <w:pStyle w:val="ac"/>
      </w:pPr>
      <w:bookmarkStart w:id="96" w:name="_Ref131715803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11</w:t>
        </w:r>
      </w:fldSimple>
      <w:bookmarkEnd w:id="96"/>
      <w:r>
        <w:t xml:space="preserve"> – Настройки параметров дорожной сети</w:t>
      </w:r>
    </w:p>
    <w:p w14:paraId="362FA79E" w14:textId="421A8A15" w:rsidR="0078225D" w:rsidRDefault="0078225D" w:rsidP="0078225D">
      <w:pPr>
        <w:pStyle w:val="ad"/>
      </w:pPr>
    </w:p>
    <w:p w14:paraId="0F30248B" w14:textId="142E3F38" w:rsidR="0078225D" w:rsidRDefault="000E2A5A" w:rsidP="0078225D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4D3C11E6" wp14:editId="14877422">
            <wp:extent cx="2304762" cy="4780952"/>
            <wp:effectExtent l="0" t="0" r="635" b="63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4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3B5B" w14:textId="209A6EBE" w:rsidR="0078225D" w:rsidRPr="0078225D" w:rsidRDefault="0078225D" w:rsidP="0078225D">
      <w:pPr>
        <w:pStyle w:val="ac"/>
      </w:pPr>
      <w:bookmarkStart w:id="97" w:name="_Ref131716286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r w:rsidRPr="00190F47">
        <w:rPr>
          <w:highlight w:val="yellow"/>
        </w:rPr>
        <w:fldChar w:fldCharType="begin"/>
      </w:r>
      <w:r w:rsidRPr="00190F47">
        <w:rPr>
          <w:highlight w:val="yellow"/>
        </w:rPr>
        <w:instrText xml:space="preserve"> SEQ Рисунок \* ARABIC \s 1 </w:instrText>
      </w:r>
      <w:r w:rsidRPr="00190F47">
        <w:rPr>
          <w:highlight w:val="yellow"/>
        </w:rPr>
        <w:fldChar w:fldCharType="separate"/>
      </w:r>
      <w:r w:rsidR="00D9477E">
        <w:rPr>
          <w:noProof/>
          <w:highlight w:val="yellow"/>
        </w:rPr>
        <w:t>12</w:t>
      </w:r>
      <w:r w:rsidRPr="00190F47">
        <w:rPr>
          <w:noProof/>
          <w:highlight w:val="yellow"/>
        </w:rPr>
        <w:fldChar w:fldCharType="end"/>
      </w:r>
      <w:bookmarkEnd w:id="97"/>
      <w:r w:rsidRPr="00190F47">
        <w:rPr>
          <w:highlight w:val="yellow"/>
        </w:rPr>
        <w:t xml:space="preserve"> – Стоп-линии дорог</w:t>
      </w:r>
    </w:p>
    <w:p w14:paraId="3A0D6876" w14:textId="77777777" w:rsidR="005737EF" w:rsidRPr="005737EF" w:rsidRDefault="005737EF" w:rsidP="005737EF">
      <w:pPr>
        <w:pStyle w:val="ad"/>
      </w:pPr>
    </w:p>
    <w:p w14:paraId="32698BF1" w14:textId="77777777" w:rsidR="00266EF1" w:rsidRPr="00213BAE" w:rsidRDefault="00266EF1" w:rsidP="0029694B">
      <w:pPr>
        <w:pStyle w:val="3"/>
        <w:tabs>
          <w:tab w:val="clear" w:pos="1276"/>
          <w:tab w:val="num" w:pos="1625"/>
        </w:tabs>
      </w:pPr>
      <w:bookmarkStart w:id="98" w:name="_Toc167783416"/>
      <w:bookmarkStart w:id="99" w:name="_Toc223362400"/>
      <w:r w:rsidRPr="00213BAE">
        <w:lastRenderedPageBreak/>
        <w:t>Информация о перекрестке (в том числе о возможных</w:t>
      </w:r>
      <w:r w:rsidRPr="00213BAE">
        <w:br/>
        <w:t>направлениях движения автомоб</w:t>
      </w:r>
      <w:r>
        <w:t>илей)</w:t>
      </w:r>
      <w:bookmarkEnd w:id="98"/>
      <w:bookmarkEnd w:id="99"/>
    </w:p>
    <w:p w14:paraId="162A61F0" w14:textId="2E8065D0" w:rsidR="00266EF1" w:rsidRDefault="004557D2" w:rsidP="00266EF1">
      <w:pPr>
        <w:pStyle w:val="ad"/>
      </w:pPr>
      <w:r>
        <w:t>Используем объект «Перекрёсток», поместим его на пересечении 4-ёх дорог. В результате образуется перекрёсток (</w:t>
      </w:r>
      <w:r>
        <w:fldChar w:fldCharType="begin"/>
      </w:r>
      <w:r>
        <w:instrText xml:space="preserve"> REF _Ref128327312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13</w:t>
      </w:r>
      <w:r>
        <w:fldChar w:fldCharType="end"/>
      </w:r>
      <w:r w:rsidR="003B635D">
        <w:t xml:space="preserve">, </w:t>
      </w:r>
      <w:r w:rsidR="003B635D">
        <w:fldChar w:fldCharType="begin"/>
      </w:r>
      <w:r w:rsidR="003B635D">
        <w:instrText xml:space="preserve"> REF _Ref167784501 \h </w:instrText>
      </w:r>
      <w:r w:rsidR="003B635D">
        <w:fldChar w:fldCharType="separate"/>
      </w:r>
      <w:r w:rsidR="003B635D">
        <w:t xml:space="preserve">Рисунок </w:t>
      </w:r>
      <w:r w:rsidR="003B635D">
        <w:rPr>
          <w:noProof/>
        </w:rPr>
        <w:t>4</w:t>
      </w:r>
      <w:r w:rsidR="003B635D">
        <w:t>.</w:t>
      </w:r>
      <w:r w:rsidR="003B635D">
        <w:rPr>
          <w:noProof/>
        </w:rPr>
        <w:t>14</w:t>
      </w:r>
      <w:r w:rsidR="003B635D">
        <w:fldChar w:fldCharType="end"/>
      </w:r>
      <w:r>
        <w:t>). Настроим возможные пути перемещения автомобилей. С каждой дороги автомобиль может поехать прямо, повернуть налево с левой полосы, повернуть направо с правой полосы, развернуться с левой полосы.</w:t>
      </w:r>
    </w:p>
    <w:p w14:paraId="72FBEF4E" w14:textId="338C9D04" w:rsidR="00266EF1" w:rsidRDefault="008C294F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347060A5" wp14:editId="5DB26F4E">
            <wp:extent cx="3811440" cy="3935188"/>
            <wp:effectExtent l="0" t="0" r="0" b="825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3432" cy="393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693D" w14:textId="33370547" w:rsidR="00266EF1" w:rsidRDefault="00266EF1" w:rsidP="00266EF1">
      <w:pPr>
        <w:pStyle w:val="ac"/>
      </w:pPr>
      <w:bookmarkStart w:id="100" w:name="_Ref128327312"/>
      <w:bookmarkStart w:id="101" w:name="_Ref131717154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13</w:t>
        </w:r>
      </w:fldSimple>
      <w:bookmarkEnd w:id="101"/>
      <w:r>
        <w:t xml:space="preserve"> – </w:t>
      </w:r>
      <w:bookmarkEnd w:id="100"/>
      <w:r w:rsidR="005737EF">
        <w:t xml:space="preserve">Схема </w:t>
      </w:r>
      <w:r w:rsidR="005737EF" w:rsidRPr="00190F47">
        <w:rPr>
          <w:highlight w:val="yellow"/>
        </w:rPr>
        <w:t xml:space="preserve">разъездов на </w:t>
      </w:r>
      <w:r w:rsidR="003B635D" w:rsidRPr="00190F47">
        <w:rPr>
          <w:highlight w:val="yellow"/>
        </w:rPr>
        <w:t xml:space="preserve">1-м </w:t>
      </w:r>
      <w:r w:rsidR="005737EF" w:rsidRPr="00190F47">
        <w:rPr>
          <w:highlight w:val="yellow"/>
        </w:rPr>
        <w:t>перекрёстке</w:t>
      </w:r>
    </w:p>
    <w:p w14:paraId="57E99B54" w14:textId="19388870" w:rsidR="00157A87" w:rsidRDefault="00157A87" w:rsidP="00157A87">
      <w:pPr>
        <w:pStyle w:val="ad"/>
      </w:pPr>
    </w:p>
    <w:p w14:paraId="28D70057" w14:textId="5A2831F9" w:rsidR="00AE20CF" w:rsidRDefault="00AE20CF" w:rsidP="00157A87">
      <w:pPr>
        <w:pStyle w:val="ad"/>
      </w:pPr>
      <w:r>
        <w:t>Рассмотрим второй перекресток. Используем объект «Перекрёсток», поместим его на пересечении 3-ёх дорог. В результате образуется перекрёсток (</w:t>
      </w:r>
      <w:r w:rsidR="003B635D">
        <w:rPr>
          <w:b/>
        </w:rPr>
        <w:fldChar w:fldCharType="begin"/>
      </w:r>
      <w:r w:rsidR="003B635D">
        <w:instrText xml:space="preserve"> REF _Ref167784501 \h </w:instrText>
      </w:r>
      <w:r w:rsidR="003B635D">
        <w:rPr>
          <w:b/>
        </w:rPr>
      </w:r>
      <w:r w:rsidR="003B635D">
        <w:rPr>
          <w:b/>
        </w:rPr>
        <w:fldChar w:fldCharType="separate"/>
      </w:r>
      <w:r w:rsidR="003B635D">
        <w:t xml:space="preserve">Рисунок </w:t>
      </w:r>
      <w:r w:rsidR="003B635D">
        <w:rPr>
          <w:noProof/>
        </w:rPr>
        <w:t>4</w:t>
      </w:r>
      <w:r w:rsidR="003B635D">
        <w:t>.</w:t>
      </w:r>
      <w:r w:rsidR="003B635D">
        <w:rPr>
          <w:noProof/>
        </w:rPr>
        <w:t>14</w:t>
      </w:r>
      <w:r w:rsidR="003B635D">
        <w:rPr>
          <w:b/>
        </w:rPr>
        <w:fldChar w:fldCharType="end"/>
      </w:r>
      <w:r>
        <w:t>). Аналогично с каждой дороги автомобиль может поехать прямо, повернуть налево с левой полосы, повернуть направо с правой полосы.</w:t>
      </w:r>
    </w:p>
    <w:p w14:paraId="67AE97EE" w14:textId="77777777" w:rsidR="00AE20CF" w:rsidRDefault="00AE20CF" w:rsidP="00AE20CF">
      <w:pPr>
        <w:pStyle w:val="ac"/>
      </w:pPr>
      <w:r>
        <w:rPr>
          <w:noProof/>
        </w:rPr>
        <w:lastRenderedPageBreak/>
        <w:drawing>
          <wp:inline distT="0" distB="0" distL="0" distR="0" wp14:anchorId="38DC42D0" wp14:editId="74FBFF66">
            <wp:extent cx="3200000" cy="3657143"/>
            <wp:effectExtent l="0" t="0" r="635" b="63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DF05" w14:textId="3614C06B" w:rsidR="00AE20CF" w:rsidRDefault="00AE20CF" w:rsidP="00AE20CF">
      <w:pPr>
        <w:pStyle w:val="ac"/>
      </w:pPr>
      <w:bookmarkStart w:id="102" w:name="_Ref167784501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14</w:t>
        </w:r>
      </w:fldSimple>
      <w:bookmarkEnd w:id="102"/>
      <w:r>
        <w:t xml:space="preserve"> – Схема разъездов на 2-м перекрёстке</w:t>
      </w:r>
    </w:p>
    <w:p w14:paraId="0A61ABDD" w14:textId="77777777" w:rsidR="00AE20CF" w:rsidRPr="00AE20CF" w:rsidRDefault="00AE20CF" w:rsidP="00AE20CF">
      <w:pPr>
        <w:pStyle w:val="ad"/>
      </w:pPr>
    </w:p>
    <w:p w14:paraId="45333E9B" w14:textId="22A11C42" w:rsidR="000F575B" w:rsidRPr="00201906" w:rsidRDefault="000F575B" w:rsidP="000F575B">
      <w:pPr>
        <w:pStyle w:val="ad"/>
        <w:rPr>
          <w:u w:val="single"/>
        </w:rPr>
      </w:pPr>
      <w:r>
        <w:rPr>
          <w:u w:val="single"/>
        </w:rPr>
        <w:t>Укрупнённый</w:t>
      </w:r>
      <w:r w:rsidRPr="00201906">
        <w:rPr>
          <w:u w:val="single"/>
        </w:rPr>
        <w:t xml:space="preserve"> алгоритм:</w:t>
      </w:r>
    </w:p>
    <w:p w14:paraId="59F58F22" w14:textId="6D997B9B" w:rsidR="000F575B" w:rsidRPr="00201906" w:rsidRDefault="001B20FC" w:rsidP="004459D5">
      <w:pPr>
        <w:pStyle w:val="ad"/>
      </w:pPr>
      <w:r>
        <w:t xml:space="preserve">Создали объект «Перекрёсток» </w:t>
      </w:r>
      <w:r>
        <w:rPr>
          <w:lang w:val="en-US"/>
        </w:rPr>
        <w:t>intersection</w:t>
      </w:r>
      <w:r w:rsidRPr="00262218">
        <w:t>1</w:t>
      </w:r>
      <w:r>
        <w:t xml:space="preserve"> для всех 4 дорог первого перекрестка, и </w:t>
      </w:r>
      <w:r>
        <w:rPr>
          <w:lang w:val="en-US"/>
        </w:rPr>
        <w:t>intersection</w:t>
      </w:r>
      <w:r>
        <w:t xml:space="preserve"> для второго перекрестка, дороги и перекрёстки объединились в одну дорожную сеть </w:t>
      </w:r>
      <w:proofErr w:type="spellStart"/>
      <w:r>
        <w:rPr>
          <w:lang w:val="en-US"/>
        </w:rPr>
        <w:t>roadNetwork</w:t>
      </w:r>
      <w:proofErr w:type="spellEnd"/>
      <w:r w:rsidRPr="00262218">
        <w:t xml:space="preserve"> </w:t>
      </w:r>
      <w:r w:rsidR="00262218" w:rsidRPr="00262218">
        <w:t>(</w:t>
      </w:r>
      <w:r w:rsidR="00262218">
        <w:fldChar w:fldCharType="begin"/>
      </w:r>
      <w:r w:rsidR="00262218">
        <w:instrText xml:space="preserve"> REF _Ref131717558 \h </w:instrText>
      </w:r>
      <w:r w:rsidR="0026221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15</w:t>
      </w:r>
      <w:r w:rsidR="00262218">
        <w:fldChar w:fldCharType="end"/>
      </w:r>
      <w:r w:rsidR="00262218" w:rsidRPr="00262218">
        <w:t>)</w:t>
      </w:r>
      <w:r w:rsidR="004459D5">
        <w:t>, затем выполнили следующее:</w:t>
      </w:r>
    </w:p>
    <w:p w14:paraId="18FEFB8E" w14:textId="29F2968C" w:rsidR="000F575B" w:rsidRDefault="000F575B" w:rsidP="00143F49">
      <w:pPr>
        <w:pStyle w:val="ad"/>
        <w:numPr>
          <w:ilvl w:val="0"/>
          <w:numId w:val="25"/>
        </w:numPr>
      </w:pPr>
      <w:r>
        <w:t>Добавили с помощью интерактивных указателей возможные направления движения на перекрёстке (</w:t>
      </w:r>
      <w:r w:rsidR="00262218">
        <w:fldChar w:fldCharType="begin"/>
      </w:r>
      <w:r w:rsidR="00262218">
        <w:instrText xml:space="preserve"> REF _Ref131717154 \h </w:instrText>
      </w:r>
      <w:r w:rsidR="0026221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13</w:t>
      </w:r>
      <w:r w:rsidR="00262218">
        <w:fldChar w:fldCharType="end"/>
      </w:r>
      <w:r w:rsidR="003B635D">
        <w:t xml:space="preserve">, </w:t>
      </w:r>
      <w:r w:rsidR="003B635D">
        <w:fldChar w:fldCharType="begin"/>
      </w:r>
      <w:r w:rsidR="003B635D">
        <w:instrText xml:space="preserve"> REF _Ref167784501 \h </w:instrText>
      </w:r>
      <w:r w:rsidR="003B635D">
        <w:fldChar w:fldCharType="separate"/>
      </w:r>
      <w:r w:rsidR="003B635D">
        <w:t xml:space="preserve">Рисунок </w:t>
      </w:r>
      <w:r w:rsidR="003B635D">
        <w:rPr>
          <w:noProof/>
        </w:rPr>
        <w:t>4</w:t>
      </w:r>
      <w:r w:rsidR="003B635D">
        <w:t>.</w:t>
      </w:r>
      <w:r w:rsidR="003B635D">
        <w:rPr>
          <w:noProof/>
        </w:rPr>
        <w:t>14</w:t>
      </w:r>
      <w:r w:rsidR="003B635D">
        <w:fldChar w:fldCharType="end"/>
      </w:r>
      <w:r>
        <w:t>).</w:t>
      </w:r>
    </w:p>
    <w:p w14:paraId="30BA30E2" w14:textId="5C5D0E5B" w:rsidR="00262218" w:rsidRDefault="00165253" w:rsidP="00262218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78FC9A16" wp14:editId="2E016DAB">
            <wp:extent cx="2066262" cy="2152357"/>
            <wp:effectExtent l="0" t="0" r="0" b="63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71309" cy="21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A36E" w14:textId="4BD82EE1" w:rsidR="00262218" w:rsidRDefault="00262218" w:rsidP="00262218">
      <w:pPr>
        <w:pStyle w:val="ac"/>
      </w:pPr>
      <w:bookmarkStart w:id="103" w:name="_Ref131717558"/>
      <w:r>
        <w:lastRenderedPageBreak/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15</w:t>
        </w:r>
      </w:fldSimple>
      <w:bookmarkEnd w:id="103"/>
      <w:r w:rsidRPr="00262218">
        <w:t xml:space="preserve"> – </w:t>
      </w:r>
      <w:r w:rsidRPr="00190F47">
        <w:rPr>
          <w:highlight w:val="yellow"/>
        </w:rPr>
        <w:t>Дорожная сеть после объединения дорог с перекрёстком</w:t>
      </w:r>
    </w:p>
    <w:p w14:paraId="374C073B" w14:textId="77777777" w:rsidR="00165253" w:rsidRPr="00165253" w:rsidRDefault="00165253" w:rsidP="00165253">
      <w:pPr>
        <w:pStyle w:val="ad"/>
      </w:pPr>
    </w:p>
    <w:p w14:paraId="3887A620" w14:textId="77777777" w:rsidR="00266EF1" w:rsidRPr="00213BAE" w:rsidRDefault="00266EF1" w:rsidP="0029694B">
      <w:pPr>
        <w:pStyle w:val="3"/>
        <w:tabs>
          <w:tab w:val="clear" w:pos="1276"/>
          <w:tab w:val="num" w:pos="1625"/>
        </w:tabs>
      </w:pPr>
      <w:bookmarkStart w:id="104" w:name="_Toc167783417"/>
      <w:bookmarkStart w:id="105" w:name="_Toc223362401"/>
      <w:r>
        <w:t>Информация о местоположении остановок</w:t>
      </w:r>
      <w:bookmarkEnd w:id="104"/>
      <w:bookmarkEnd w:id="105"/>
    </w:p>
    <w:p w14:paraId="46FCEDD8" w14:textId="08119D8C" w:rsidR="00266EF1" w:rsidRDefault="004557D2" w:rsidP="00266EF1">
      <w:pPr>
        <w:pStyle w:val="ad"/>
      </w:pPr>
      <w:r>
        <w:t>Ос</w:t>
      </w:r>
      <w:r w:rsidR="00C728A3">
        <w:t>тановку</w:t>
      </w:r>
      <w:r w:rsidR="005737EF">
        <w:t xml:space="preserve"> добавим с помощью объектов «Автобусная остановка» и разместим их в </w:t>
      </w:r>
      <w:r w:rsidR="00C728A3">
        <w:t>южной</w:t>
      </w:r>
      <w:r w:rsidR="005737EF">
        <w:t xml:space="preserve"> части на улице </w:t>
      </w:r>
      <w:r w:rsidR="00C728A3">
        <w:t>Перовской</w:t>
      </w:r>
      <w:r w:rsidR="005737EF">
        <w:t xml:space="preserve"> (</w:t>
      </w:r>
      <w:r w:rsidR="005737EF">
        <w:fldChar w:fldCharType="begin"/>
      </w:r>
      <w:r w:rsidR="005737EF">
        <w:instrText xml:space="preserve"> REF _Ref128327706 \h </w:instrText>
      </w:r>
      <w:r w:rsidR="005737EF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16</w:t>
      </w:r>
      <w:r w:rsidR="005737EF">
        <w:fldChar w:fldCharType="end"/>
      </w:r>
      <w:r w:rsidR="006A1FB3">
        <w:t>), настроим смещение относительно начала дороги и длину остановок.</w:t>
      </w:r>
    </w:p>
    <w:p w14:paraId="7C568A81" w14:textId="2E612B76" w:rsidR="00266EF1" w:rsidRDefault="00C728A3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0CD29F4" wp14:editId="266B3757">
            <wp:extent cx="4906979" cy="4218590"/>
            <wp:effectExtent l="0" t="0" r="8255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9889" cy="42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75DE" w14:textId="1C83572A" w:rsidR="00266EF1" w:rsidRDefault="00266EF1" w:rsidP="00266EF1">
      <w:pPr>
        <w:pStyle w:val="ac"/>
      </w:pPr>
      <w:bookmarkStart w:id="106" w:name="_Ref128327706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16</w:t>
        </w:r>
      </w:fldSimple>
      <w:bookmarkEnd w:id="106"/>
      <w:r>
        <w:t xml:space="preserve"> – </w:t>
      </w:r>
      <w:r w:rsidR="005737EF">
        <w:t>Схема размещения остановок</w:t>
      </w:r>
    </w:p>
    <w:p w14:paraId="333BF746" w14:textId="362CC677" w:rsidR="006A1FB3" w:rsidRDefault="006A1FB3" w:rsidP="006A1FB3">
      <w:pPr>
        <w:pStyle w:val="ad"/>
      </w:pPr>
    </w:p>
    <w:p w14:paraId="6EC6A263" w14:textId="61911D01" w:rsidR="006A1FB3" w:rsidRPr="006A1FB3" w:rsidRDefault="006A1FB3" w:rsidP="006A1FB3">
      <w:pPr>
        <w:pStyle w:val="ad"/>
        <w:rPr>
          <w:u w:val="single"/>
        </w:rPr>
      </w:pPr>
      <w:r>
        <w:rPr>
          <w:u w:val="single"/>
        </w:rPr>
        <w:t>Укрупнённый алгоритм:</w:t>
      </w:r>
    </w:p>
    <w:p w14:paraId="3129783C" w14:textId="75723C41" w:rsidR="006A1FB3" w:rsidRPr="00201906" w:rsidRDefault="00C728A3" w:rsidP="004459D5">
      <w:pPr>
        <w:pStyle w:val="ad"/>
      </w:pPr>
      <w:r>
        <w:t>Добавили объект</w:t>
      </w:r>
      <w:r w:rsidR="006A1FB3">
        <w:t xml:space="preserve"> «Остановка» </w:t>
      </w:r>
      <w:proofErr w:type="spellStart"/>
      <w:r w:rsidR="006A1FB3">
        <w:rPr>
          <w:lang w:val="en-US"/>
        </w:rPr>
        <w:t>busStop</w:t>
      </w:r>
      <w:proofErr w:type="spellEnd"/>
      <w:r w:rsidR="006A1FB3">
        <w:t xml:space="preserve">, прикрепили к дороге </w:t>
      </w:r>
      <w:proofErr w:type="spellStart"/>
      <w:r w:rsidRPr="00C728A3">
        <w:rPr>
          <w:lang w:val="en-US"/>
        </w:rPr>
        <w:t>roadPerovskaya</w:t>
      </w:r>
      <w:proofErr w:type="spellEnd"/>
      <w:r w:rsidRPr="00C728A3">
        <w:t>2</w:t>
      </w:r>
      <w:r w:rsidR="006A1FB3">
        <w:t>.</w:t>
      </w:r>
      <w:r w:rsidR="006A1FB3" w:rsidRPr="006A1FB3">
        <w:t xml:space="preserve"> </w:t>
      </w:r>
      <w:r w:rsidR="006A1FB3">
        <w:t xml:space="preserve">В направлении основного движения </w:t>
      </w:r>
      <w:r w:rsidR="006A1FB3" w:rsidRPr="006A1FB3">
        <w:t>(</w:t>
      </w:r>
      <w:r w:rsidR="006A1FB3">
        <w:t>к перекрёстку</w:t>
      </w:r>
      <w:r w:rsidR="006A1FB3" w:rsidRPr="006A1FB3">
        <w:t xml:space="preserve">) </w:t>
      </w:r>
      <w:proofErr w:type="spellStart"/>
      <w:r w:rsidR="006A1FB3">
        <w:rPr>
          <w:lang w:val="en-US"/>
        </w:rPr>
        <w:t>busStop</w:t>
      </w:r>
      <w:proofErr w:type="spellEnd"/>
      <w:r w:rsidR="000B767F">
        <w:t>. Затем выполнили следующие действия:</w:t>
      </w:r>
    </w:p>
    <w:p w14:paraId="1EF667EC" w14:textId="67BA41C4" w:rsidR="006A1FB3" w:rsidRDefault="006A1FB3" w:rsidP="00143F49">
      <w:pPr>
        <w:pStyle w:val="ad"/>
        <w:numPr>
          <w:ilvl w:val="0"/>
          <w:numId w:val="26"/>
        </w:numPr>
      </w:pPr>
      <w:r>
        <w:t>Указали смещение относительно начала дороги</w:t>
      </w:r>
      <w:r w:rsidRPr="006A1FB3">
        <w:t xml:space="preserve"> (</w:t>
      </w:r>
      <w:r>
        <w:rPr>
          <w:lang w:val="en-US"/>
        </w:rPr>
        <w:fldChar w:fldCharType="begin"/>
      </w:r>
      <w:r w:rsidRPr="006A1FB3">
        <w:instrText xml:space="preserve"> </w:instrText>
      </w:r>
      <w:r>
        <w:rPr>
          <w:lang w:val="en-US"/>
        </w:rPr>
        <w:instrText>REF</w:instrText>
      </w:r>
      <w:r w:rsidRPr="006A1FB3">
        <w:instrText xml:space="preserve"> _</w:instrText>
      </w:r>
      <w:r>
        <w:rPr>
          <w:lang w:val="en-US"/>
        </w:rPr>
        <w:instrText>Ref</w:instrText>
      </w:r>
      <w:r w:rsidRPr="006A1FB3">
        <w:instrText>131718258 \</w:instrText>
      </w:r>
      <w:r>
        <w:rPr>
          <w:lang w:val="en-US"/>
        </w:rPr>
        <w:instrText>h</w:instrText>
      </w:r>
      <w:r w:rsidRPr="006A1FB3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17</w:t>
      </w:r>
      <w:r>
        <w:rPr>
          <w:lang w:val="en-US"/>
        </w:rPr>
        <w:fldChar w:fldCharType="end"/>
      </w:r>
      <w:r w:rsidR="003B635D">
        <w:t>)</w:t>
      </w:r>
    </w:p>
    <w:p w14:paraId="5F5A555F" w14:textId="6E5522D1" w:rsidR="006A1FB3" w:rsidRDefault="00C728A3" w:rsidP="00143F49">
      <w:pPr>
        <w:pStyle w:val="ad"/>
        <w:numPr>
          <w:ilvl w:val="0"/>
          <w:numId w:val="26"/>
        </w:numPr>
      </w:pPr>
      <w:r>
        <w:t>Указали длину остановки</w:t>
      </w:r>
      <w:r w:rsidR="006A1FB3">
        <w:t xml:space="preserve"> (</w:t>
      </w:r>
      <w:r w:rsidR="006A1FB3">
        <w:fldChar w:fldCharType="begin"/>
      </w:r>
      <w:r w:rsidR="006A1FB3">
        <w:instrText xml:space="preserve"> REF _Ref131718258 \h </w:instrText>
      </w:r>
      <w:r w:rsidR="006A1FB3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17</w:t>
      </w:r>
      <w:r w:rsidR="006A1FB3">
        <w:fldChar w:fldCharType="end"/>
      </w:r>
      <w:r w:rsidR="003B635D">
        <w:t>)</w:t>
      </w:r>
    </w:p>
    <w:p w14:paraId="09049857" w14:textId="7CFA7566" w:rsidR="006A1FB3" w:rsidRDefault="00C728A3" w:rsidP="006A1FB3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76CFA7" wp14:editId="235FD49D">
            <wp:extent cx="4092202" cy="3193714"/>
            <wp:effectExtent l="0" t="0" r="3810" b="6985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95006" cy="319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797A" w14:textId="302DBD3B" w:rsidR="006A1FB3" w:rsidRDefault="006A1FB3" w:rsidP="00AB34F6">
      <w:pPr>
        <w:pStyle w:val="ac"/>
        <w:rPr>
          <w:lang w:val="en-US"/>
        </w:rPr>
      </w:pPr>
      <w:bookmarkStart w:id="107" w:name="_Ref131718258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17</w:t>
        </w:r>
      </w:fldSimple>
      <w:bookmarkEnd w:id="107"/>
      <w:r>
        <w:t xml:space="preserve"> – Остановка </w:t>
      </w:r>
      <w:proofErr w:type="spellStart"/>
      <w:r>
        <w:rPr>
          <w:lang w:val="en-US"/>
        </w:rPr>
        <w:t>busStop</w:t>
      </w:r>
      <w:proofErr w:type="spellEnd"/>
    </w:p>
    <w:p w14:paraId="32FBD129" w14:textId="77777777" w:rsidR="00AB34F6" w:rsidRPr="00AB34F6" w:rsidRDefault="00AB34F6" w:rsidP="00AB34F6">
      <w:pPr>
        <w:pStyle w:val="ad"/>
        <w:rPr>
          <w:lang w:val="en-US"/>
        </w:rPr>
      </w:pPr>
    </w:p>
    <w:p w14:paraId="30D0D7D8" w14:textId="16639836" w:rsidR="00266EF1" w:rsidRPr="00944AEA" w:rsidRDefault="00266EF1" w:rsidP="0029694B">
      <w:pPr>
        <w:pStyle w:val="3"/>
        <w:tabs>
          <w:tab w:val="clear" w:pos="1276"/>
          <w:tab w:val="num" w:pos="1625"/>
        </w:tabs>
      </w:pPr>
      <w:bookmarkStart w:id="108" w:name="_Toc167783418"/>
      <w:bookmarkStart w:id="109" w:name="_Toc223362402"/>
      <w:r w:rsidRPr="00944AEA">
        <w:t xml:space="preserve">Информация о местоположении парковок и способе парковки </w:t>
      </w:r>
      <w:r w:rsidR="003B635D">
        <w:t xml:space="preserve">транспортных средств </w:t>
      </w:r>
      <w:r>
        <w:t>(параллельная/перпендикулярная)</w:t>
      </w:r>
      <w:bookmarkEnd w:id="108"/>
      <w:bookmarkEnd w:id="109"/>
    </w:p>
    <w:p w14:paraId="56F53D94" w14:textId="3775763F" w:rsidR="00266EF1" w:rsidRPr="00944AEA" w:rsidRDefault="005737EF" w:rsidP="00266EF1">
      <w:pPr>
        <w:pStyle w:val="ad"/>
      </w:pPr>
      <w:r>
        <w:t>С помощью объекта «</w:t>
      </w:r>
      <w:r w:rsidR="00E13E3C">
        <w:t>Парковка</w:t>
      </w:r>
      <w:r>
        <w:t>»</w:t>
      </w:r>
      <w:r w:rsidR="00E13E3C">
        <w:t xml:space="preserve"> добавим парковку рядом с </w:t>
      </w:r>
      <w:r w:rsidR="00A33514">
        <w:t>первым перекрестком</w:t>
      </w:r>
      <w:r w:rsidR="00E13E3C">
        <w:t xml:space="preserve"> в западной части улицы </w:t>
      </w:r>
      <w:r w:rsidR="00190F47">
        <w:t>Галле</w:t>
      </w:r>
      <w:r w:rsidR="00BA5C61">
        <w:t xml:space="preserve"> (</w:t>
      </w:r>
      <w:r w:rsidR="003B635D">
        <w:fldChar w:fldCharType="begin"/>
      </w:r>
      <w:r w:rsidR="003B635D">
        <w:instrText xml:space="preserve"> REF _Ref167784893 \h </w:instrText>
      </w:r>
      <w:r w:rsidR="003B635D">
        <w:fldChar w:fldCharType="separate"/>
      </w:r>
      <w:r w:rsidR="003B635D">
        <w:t xml:space="preserve">Рисунок </w:t>
      </w:r>
      <w:r w:rsidR="003B635D">
        <w:rPr>
          <w:noProof/>
        </w:rPr>
        <w:t>4</w:t>
      </w:r>
      <w:r w:rsidR="003B635D">
        <w:t>.</w:t>
      </w:r>
      <w:r w:rsidR="003B635D">
        <w:rPr>
          <w:noProof/>
        </w:rPr>
        <w:t>18</w:t>
      </w:r>
      <w:r w:rsidR="003B635D">
        <w:fldChar w:fldCharType="end"/>
      </w:r>
      <w:r w:rsidR="003B635D">
        <w:t xml:space="preserve">, </w:t>
      </w:r>
      <w:r w:rsidR="00BA5C61">
        <w:fldChar w:fldCharType="begin"/>
      </w:r>
      <w:r w:rsidR="00BA5C61">
        <w:instrText xml:space="preserve"> REF _Ref131719071 \h </w:instrText>
      </w:r>
      <w:r w:rsidR="00BA5C61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 w:rsidR="00BA5C61">
        <w:fldChar w:fldCharType="end"/>
      </w:r>
      <w:r w:rsidR="00BA5C61">
        <w:t>)</w:t>
      </w:r>
      <w:r w:rsidR="00E13E3C">
        <w:t>, изменим ти</w:t>
      </w:r>
      <w:r w:rsidR="006A1FB3">
        <w:t>п парковки</w:t>
      </w:r>
      <w:r w:rsidR="00E13E3C">
        <w:t>,</w:t>
      </w:r>
      <w:r w:rsidR="006A1FB3">
        <w:t xml:space="preserve"> длину парковочного места</w:t>
      </w:r>
      <w:r w:rsidR="00E13E3C">
        <w:t>, ма</w:t>
      </w:r>
      <w:r w:rsidR="006A1FB3">
        <w:t>ксимальную вместительность</w:t>
      </w:r>
      <w:r w:rsidR="00E13E3C">
        <w:t>.</w:t>
      </w:r>
    </w:p>
    <w:p w14:paraId="194834E1" w14:textId="6ADF72E2" w:rsidR="00266EF1" w:rsidRDefault="000C0AD5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194727DD" wp14:editId="2B840251">
            <wp:extent cx="3402029" cy="2734146"/>
            <wp:effectExtent l="0" t="0" r="8255" b="9525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03611" cy="273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549D" w14:textId="0E966847" w:rsidR="00266EF1" w:rsidRDefault="00266EF1" w:rsidP="00266EF1">
      <w:pPr>
        <w:pStyle w:val="ac"/>
      </w:pPr>
      <w:bookmarkStart w:id="110" w:name="_Ref167784893"/>
      <w:r>
        <w:lastRenderedPageBreak/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18</w:t>
        </w:r>
      </w:fldSimple>
      <w:bookmarkEnd w:id="110"/>
      <w:r>
        <w:t xml:space="preserve"> – </w:t>
      </w:r>
      <w:r w:rsidR="005737EF" w:rsidRPr="00190F47">
        <w:rPr>
          <w:highlight w:val="yellow"/>
        </w:rPr>
        <w:t>Схема размещения парковки</w:t>
      </w:r>
    </w:p>
    <w:p w14:paraId="53B7B957" w14:textId="46494CBE" w:rsidR="00266EF1" w:rsidRDefault="00266EF1" w:rsidP="00266EF1">
      <w:pPr>
        <w:pStyle w:val="ad"/>
      </w:pPr>
    </w:p>
    <w:p w14:paraId="5015014B" w14:textId="77777777" w:rsidR="006A1FB3" w:rsidRPr="006A1FB3" w:rsidRDefault="006A1FB3" w:rsidP="006A1FB3">
      <w:pPr>
        <w:pStyle w:val="ad"/>
        <w:rPr>
          <w:u w:val="single"/>
        </w:rPr>
      </w:pPr>
      <w:r>
        <w:rPr>
          <w:u w:val="single"/>
        </w:rPr>
        <w:t>Укрупнённый алгоритм:</w:t>
      </w:r>
    </w:p>
    <w:p w14:paraId="60675D6D" w14:textId="030EB6C2" w:rsidR="006A1FB3" w:rsidRPr="00201906" w:rsidRDefault="006A1FB3" w:rsidP="000B767F">
      <w:pPr>
        <w:pStyle w:val="ad"/>
      </w:pPr>
      <w:r>
        <w:t>Добавили объект «Парковка»</w:t>
      </w:r>
      <w:r w:rsidR="00395868">
        <w:t xml:space="preserve"> </w:t>
      </w:r>
      <w:proofErr w:type="spellStart"/>
      <w:r w:rsidR="00395868">
        <w:rPr>
          <w:lang w:val="en-US"/>
        </w:rPr>
        <w:t>parkingLot</w:t>
      </w:r>
      <w:proofErr w:type="spellEnd"/>
      <w:r w:rsidR="00395868">
        <w:t>, прикрепили её</w:t>
      </w:r>
      <w:r w:rsidR="00395868" w:rsidRPr="00395868">
        <w:t xml:space="preserve"> </w:t>
      </w:r>
      <w:r w:rsidR="00395868">
        <w:t xml:space="preserve">в направлении </w:t>
      </w:r>
      <w:r w:rsidR="00AD366C">
        <w:t>встречного</w:t>
      </w:r>
      <w:r w:rsidR="00395868">
        <w:t xml:space="preserve"> движения дороги </w:t>
      </w:r>
      <w:r w:rsidR="00AD366C" w:rsidRPr="00AD366C">
        <w:rPr>
          <w:lang w:val="en-US"/>
        </w:rPr>
        <w:t>road</w:t>
      </w:r>
      <w:r w:rsidR="000B767F">
        <w:t>, и выполнили:</w:t>
      </w:r>
    </w:p>
    <w:p w14:paraId="7878058C" w14:textId="03AA8F31" w:rsidR="006A1FB3" w:rsidRDefault="00395868" w:rsidP="00143F49">
      <w:pPr>
        <w:pStyle w:val="ad"/>
        <w:numPr>
          <w:ilvl w:val="0"/>
          <w:numId w:val="27"/>
        </w:numPr>
      </w:pPr>
      <w:r>
        <w:t>Указали</w:t>
      </w:r>
      <w:r w:rsidR="006A1FB3">
        <w:t xml:space="preserve"> смещение относительно начала дороги</w:t>
      </w:r>
      <w:r>
        <w:t xml:space="preserve"> – </w:t>
      </w:r>
      <w:r w:rsidR="00AD366C">
        <w:t>8</w:t>
      </w:r>
      <w:r>
        <w:t>0</w:t>
      </w:r>
      <w:r w:rsidR="006A1FB3">
        <w:t xml:space="preserve"> (</w:t>
      </w:r>
      <w:r>
        <w:fldChar w:fldCharType="begin"/>
      </w:r>
      <w:r>
        <w:instrText xml:space="preserve"> REF _Ref131719071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>
        <w:fldChar w:fldCharType="end"/>
      </w:r>
      <w:r>
        <w:t>)</w:t>
      </w:r>
      <w:r w:rsidRPr="00395868">
        <w:t>;</w:t>
      </w:r>
    </w:p>
    <w:p w14:paraId="2F79BBBB" w14:textId="0BD482D8" w:rsidR="006A1FB3" w:rsidRDefault="00395868" w:rsidP="00143F49">
      <w:pPr>
        <w:pStyle w:val="ad"/>
        <w:numPr>
          <w:ilvl w:val="0"/>
          <w:numId w:val="27"/>
        </w:numPr>
      </w:pPr>
      <w:r>
        <w:t>Указали</w:t>
      </w:r>
      <w:r w:rsidR="006A1FB3">
        <w:t xml:space="preserve"> тип парковки </w:t>
      </w:r>
      <w:r>
        <w:t>– перпендикулярная (</w:t>
      </w:r>
      <w:r>
        <w:fldChar w:fldCharType="begin"/>
      </w:r>
      <w:r>
        <w:instrText xml:space="preserve"> REF _Ref131719071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>
        <w:fldChar w:fldCharType="end"/>
      </w:r>
      <w:r>
        <w:t>)</w:t>
      </w:r>
      <w:r w:rsidRPr="00395868">
        <w:t>;</w:t>
      </w:r>
    </w:p>
    <w:p w14:paraId="6C23AFC0" w14:textId="7D44B7D2" w:rsidR="006A1FB3" w:rsidRDefault="00395868" w:rsidP="00143F49">
      <w:pPr>
        <w:pStyle w:val="ad"/>
        <w:numPr>
          <w:ilvl w:val="0"/>
          <w:numId w:val="27"/>
        </w:numPr>
      </w:pPr>
      <w:r>
        <w:t>Указали</w:t>
      </w:r>
      <w:r w:rsidR="006A1FB3">
        <w:t xml:space="preserve"> размер парковки:</w:t>
      </w:r>
    </w:p>
    <w:p w14:paraId="02711449" w14:textId="0A7DBB11" w:rsidR="00395868" w:rsidRDefault="006A1FB3" w:rsidP="00143F49">
      <w:pPr>
        <w:pStyle w:val="aff1"/>
        <w:numPr>
          <w:ilvl w:val="0"/>
          <w:numId w:val="37"/>
        </w:numPr>
      </w:pPr>
      <w:r>
        <w:t>Длину и ширину одного парковочного места</w:t>
      </w:r>
      <w:r w:rsidR="00395868">
        <w:t xml:space="preserve"> – 6</w:t>
      </w:r>
      <w:r w:rsidR="00395868">
        <w:rPr>
          <w:lang w:val="en-US"/>
        </w:rPr>
        <w:t>x</w:t>
      </w:r>
      <w:r w:rsidR="00AD366C">
        <w:t>1,</w:t>
      </w:r>
      <w:r w:rsidR="00395868" w:rsidRPr="00395868">
        <w:t>5</w:t>
      </w:r>
      <w:r w:rsidR="00395868">
        <w:t>м, ширина в соответствии шириной полосы дорожной сети (</w:t>
      </w:r>
      <w:r w:rsidR="00395868">
        <w:fldChar w:fldCharType="begin"/>
      </w:r>
      <w:r w:rsidR="00395868">
        <w:instrText xml:space="preserve"> REF _Ref131719071 \h </w:instrText>
      </w:r>
      <w:r w:rsidR="0039586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 w:rsidR="00395868">
        <w:fldChar w:fldCharType="end"/>
      </w:r>
      <w:r w:rsidR="00395868">
        <w:t>)</w:t>
      </w:r>
      <w:r w:rsidR="00395868" w:rsidRPr="00395868">
        <w:t>;</w:t>
      </w:r>
    </w:p>
    <w:p w14:paraId="7B74D599" w14:textId="7054152E" w:rsidR="006A1FB3" w:rsidRDefault="006A1FB3" w:rsidP="00143F49">
      <w:pPr>
        <w:pStyle w:val="aff1"/>
        <w:numPr>
          <w:ilvl w:val="0"/>
          <w:numId w:val="37"/>
        </w:numPr>
      </w:pPr>
      <w:r>
        <w:t>Количество парковочных мест</w:t>
      </w:r>
      <w:r w:rsidR="00395868">
        <w:t xml:space="preserve"> – </w:t>
      </w:r>
      <w:r w:rsidR="00AD366C">
        <w:t>9</w:t>
      </w:r>
      <w:r>
        <w:t xml:space="preserve"> </w:t>
      </w:r>
      <w:r w:rsidR="00395868">
        <w:t>(</w:t>
      </w:r>
      <w:r w:rsidR="00395868">
        <w:fldChar w:fldCharType="begin"/>
      </w:r>
      <w:r w:rsidR="00395868">
        <w:instrText xml:space="preserve"> REF _Ref131719071 \h </w:instrText>
      </w:r>
      <w:r w:rsidR="0039586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19</w:t>
      </w:r>
      <w:r w:rsidR="00395868">
        <w:fldChar w:fldCharType="end"/>
      </w:r>
      <w:r w:rsidR="00395868">
        <w:t>).</w:t>
      </w:r>
    </w:p>
    <w:p w14:paraId="0511E726" w14:textId="58930C81" w:rsidR="006A1FB3" w:rsidRDefault="00AD366C" w:rsidP="00395868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1C53A8FA" wp14:editId="472CE4A5">
            <wp:extent cx="4406119" cy="3874884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07460" cy="38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FBA3" w14:textId="23D13DA0" w:rsidR="00395868" w:rsidRDefault="00395868" w:rsidP="00395868">
      <w:pPr>
        <w:pStyle w:val="ac"/>
        <w:rPr>
          <w:lang w:val="en-US"/>
        </w:rPr>
      </w:pPr>
      <w:bookmarkStart w:id="111" w:name="_Ref131719071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19</w:t>
        </w:r>
      </w:fldSimple>
      <w:bookmarkEnd w:id="111"/>
      <w:r>
        <w:t xml:space="preserve"> – Свойства парковки </w:t>
      </w:r>
      <w:proofErr w:type="spellStart"/>
      <w:r>
        <w:rPr>
          <w:lang w:val="en-US"/>
        </w:rPr>
        <w:t>parkingLot</w:t>
      </w:r>
      <w:proofErr w:type="spellEnd"/>
    </w:p>
    <w:p w14:paraId="4E6DF44B" w14:textId="77777777" w:rsidR="00395868" w:rsidRPr="00395868" w:rsidRDefault="00395868" w:rsidP="00395868">
      <w:pPr>
        <w:pStyle w:val="ad"/>
        <w:rPr>
          <w:lang w:val="en-US"/>
        </w:rPr>
      </w:pPr>
    </w:p>
    <w:p w14:paraId="4A4E2230" w14:textId="1A252861" w:rsidR="00266EF1" w:rsidRPr="00944AEA" w:rsidRDefault="000661D9" w:rsidP="0029694B">
      <w:pPr>
        <w:pStyle w:val="3"/>
        <w:tabs>
          <w:tab w:val="clear" w:pos="1276"/>
          <w:tab w:val="num" w:pos="1625"/>
        </w:tabs>
      </w:pPr>
      <w:bookmarkStart w:id="112" w:name="_Toc167783419"/>
      <w:bookmarkStart w:id="113" w:name="_Toc223362403"/>
      <w:r>
        <w:t>Информация об участниках дорожного движения</w:t>
      </w:r>
      <w:bookmarkEnd w:id="112"/>
      <w:bookmarkEnd w:id="113"/>
    </w:p>
    <w:p w14:paraId="32826547" w14:textId="77777777" w:rsidR="00266EF1" w:rsidRDefault="00266EF1" w:rsidP="00143F49">
      <w:pPr>
        <w:pStyle w:val="aff1"/>
        <w:numPr>
          <w:ilvl w:val="0"/>
          <w:numId w:val="37"/>
        </w:numPr>
      </w:pPr>
      <w:r>
        <w:rPr>
          <w:b/>
        </w:rPr>
        <w:t>Автомобили</w:t>
      </w:r>
    </w:p>
    <w:p w14:paraId="4F742677" w14:textId="4C91D184" w:rsidR="00266EF1" w:rsidRDefault="00266EF1" w:rsidP="00266EF1">
      <w:pPr>
        <w:pStyle w:val="ad"/>
      </w:pPr>
      <w:r>
        <w:lastRenderedPageBreak/>
        <w:t xml:space="preserve">Для задания внешнего вида автомобиля </w:t>
      </w:r>
      <w:r w:rsidR="00E13E3C">
        <w:t>создадим нового агента «</w:t>
      </w:r>
      <w:r w:rsidR="00E13E3C">
        <w:rPr>
          <w:lang w:val="en-US"/>
        </w:rPr>
        <w:t>Car</w:t>
      </w:r>
      <w:r w:rsidR="00E13E3C">
        <w:t>», применив к нему стандартную модельку автомобиля (</w:t>
      </w:r>
      <w:r w:rsidR="00E13E3C">
        <w:fldChar w:fldCharType="begin"/>
      </w:r>
      <w:r w:rsidR="00E13E3C">
        <w:instrText xml:space="preserve"> REF _Ref128328213 \h </w:instrText>
      </w:r>
      <w:r w:rsidR="00E13E3C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20</w:t>
      </w:r>
      <w:r w:rsidR="00E13E3C">
        <w:fldChar w:fldCharType="end"/>
      </w:r>
      <w:r w:rsidR="00E13E3C">
        <w:t>).</w:t>
      </w:r>
    </w:p>
    <w:p w14:paraId="74CEF95B" w14:textId="3C6DC10A" w:rsidR="00E13E3C" w:rsidRDefault="00E13E3C" w:rsidP="004C5A6A">
      <w:pPr>
        <w:pStyle w:val="ad"/>
      </w:pPr>
      <w:r>
        <w:t xml:space="preserve">Для задания движения автомобилей создадим </w:t>
      </w:r>
      <w:r w:rsidR="006D321B">
        <w:t xml:space="preserve">5 </w:t>
      </w:r>
      <w:r>
        <w:t>объек</w:t>
      </w:r>
      <w:r w:rsidR="006D321B">
        <w:t>тов</w:t>
      </w:r>
      <w:r>
        <w:t xml:space="preserve"> «</w:t>
      </w:r>
      <w:r>
        <w:rPr>
          <w:lang w:val="en-US"/>
        </w:rPr>
        <w:t>Car</w:t>
      </w:r>
      <w:r w:rsidRPr="00E13E3C">
        <w:t xml:space="preserve"> </w:t>
      </w:r>
      <w:r>
        <w:rPr>
          <w:lang w:val="en-US"/>
        </w:rPr>
        <w:t>Source</w:t>
      </w:r>
      <w:r w:rsidR="004C5A6A">
        <w:t xml:space="preserve">»: </w:t>
      </w:r>
      <w:proofErr w:type="spellStart"/>
      <w:r w:rsidR="006D321B" w:rsidRPr="006D321B">
        <w:rPr>
          <w:lang w:val="en-US"/>
        </w:rPr>
        <w:t>carSourceroadaurors</w:t>
      </w:r>
      <w:proofErr w:type="spellEnd"/>
      <w:r w:rsidR="004C5A6A">
        <w:t xml:space="preserve">, </w:t>
      </w:r>
      <w:r w:rsidR="006D321B" w:rsidRPr="006D321B">
        <w:t>carSourceroadaurors</w:t>
      </w:r>
      <w:r w:rsidR="004C5A6A">
        <w:t xml:space="preserve">2, </w:t>
      </w:r>
      <w:r w:rsidR="006D321B">
        <w:t>carSourceroad</w:t>
      </w:r>
      <w:r w:rsidR="00190F47">
        <w:t>1</w:t>
      </w:r>
      <w:r w:rsidR="006D321B">
        <w:t xml:space="preserve">, </w:t>
      </w:r>
      <w:r w:rsidR="006D321B" w:rsidRPr="006D321B">
        <w:t>carSourceroad2</w:t>
      </w:r>
      <w:r w:rsidR="004C5A6A">
        <w:t>,</w:t>
      </w:r>
      <w:r w:rsidRPr="00E13E3C">
        <w:t xml:space="preserve"> </w:t>
      </w:r>
      <w:r>
        <w:rPr>
          <w:lang w:val="en-US"/>
        </w:rPr>
        <w:t>c</w:t>
      </w:r>
      <w:r w:rsidR="006D321B" w:rsidRPr="006D321B">
        <w:t xml:space="preserve"> </w:t>
      </w:r>
      <w:proofErr w:type="spellStart"/>
      <w:r w:rsidR="006D321B" w:rsidRPr="006D321B">
        <w:rPr>
          <w:lang w:val="en-US"/>
        </w:rPr>
        <w:t>carSourceroad</w:t>
      </w:r>
      <w:proofErr w:type="spellEnd"/>
      <w:r w:rsidR="00190F47">
        <w:t>3</w:t>
      </w:r>
      <w:r w:rsidR="00663E18">
        <w:t xml:space="preserve">(так как машины могут появляться в </w:t>
      </w:r>
      <w:r w:rsidR="006D321B">
        <w:t>5</w:t>
      </w:r>
      <w:r w:rsidR="00663E18">
        <w:t xml:space="preserve"> местах)</w:t>
      </w:r>
      <w:r w:rsidR="005E603A" w:rsidRPr="005E603A">
        <w:t>.</w:t>
      </w:r>
    </w:p>
    <w:p w14:paraId="2C0498C1" w14:textId="77777777" w:rsidR="004C5A6A" w:rsidRDefault="004C5A6A" w:rsidP="004C5A6A">
      <w:pPr>
        <w:pStyle w:val="ad"/>
      </w:pPr>
      <w:r>
        <w:t>Во всех 4 блоках в качестве нового автомобиля выбираем агент «</w:t>
      </w:r>
      <w:r>
        <w:rPr>
          <w:lang w:val="en-US"/>
        </w:rPr>
        <w:t>Car</w:t>
      </w:r>
      <w:r>
        <w:t>»</w:t>
      </w:r>
      <w:r w:rsidRPr="005E603A">
        <w:t xml:space="preserve">, </w:t>
      </w:r>
      <w:r>
        <w:t>размеры оставляем по умолчанию.</w:t>
      </w:r>
    </w:p>
    <w:p w14:paraId="5E6B4004" w14:textId="36205B41" w:rsidR="00E13E3C" w:rsidRDefault="00E13E3C" w:rsidP="00E13E3C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4F38528" wp14:editId="460B00DB">
            <wp:extent cx="1326961" cy="90252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l="20068" t="17299" r="74891" b="76605"/>
                    <a:stretch/>
                  </pic:blipFill>
                  <pic:spPr bwMode="auto">
                    <a:xfrm>
                      <a:off x="0" y="0"/>
                      <a:ext cx="1332185" cy="906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99CDD" w14:textId="44DBBED4" w:rsidR="00E13E3C" w:rsidRDefault="00E13E3C" w:rsidP="00E13E3C">
      <w:pPr>
        <w:pStyle w:val="ac"/>
      </w:pPr>
      <w:bookmarkStart w:id="114" w:name="_Ref128328213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20</w:t>
        </w:r>
      </w:fldSimple>
      <w:bookmarkEnd w:id="114"/>
      <w:r w:rsidRPr="00E13E3C">
        <w:t xml:space="preserve"> – </w:t>
      </w:r>
      <w:r>
        <w:t>Агент «</w:t>
      </w:r>
      <w:r>
        <w:rPr>
          <w:lang w:val="en-US"/>
        </w:rPr>
        <w:t>Car</w:t>
      </w:r>
      <w:r>
        <w:t>»</w:t>
      </w:r>
    </w:p>
    <w:p w14:paraId="2474B709" w14:textId="77777777" w:rsidR="00E13E3C" w:rsidRPr="00E13E3C" w:rsidRDefault="00E13E3C" w:rsidP="00E13E3C">
      <w:pPr>
        <w:pStyle w:val="ad"/>
      </w:pPr>
    </w:p>
    <w:p w14:paraId="68D9C7B6" w14:textId="77777777" w:rsidR="00266EF1" w:rsidRDefault="00266EF1" w:rsidP="00143F49">
      <w:pPr>
        <w:pStyle w:val="aff1"/>
        <w:numPr>
          <w:ilvl w:val="0"/>
          <w:numId w:val="37"/>
        </w:numPr>
      </w:pPr>
      <w:r>
        <w:rPr>
          <w:b/>
        </w:rPr>
        <w:t>Автобусы</w:t>
      </w:r>
    </w:p>
    <w:p w14:paraId="759DABB4" w14:textId="3FB3E02E" w:rsidR="005E603A" w:rsidRDefault="005E603A" w:rsidP="005E603A">
      <w:pPr>
        <w:pStyle w:val="ad"/>
      </w:pPr>
      <w:r>
        <w:t>Для задания внешнего вида автобуса создадим нового агента «</w:t>
      </w:r>
      <w:r>
        <w:rPr>
          <w:lang w:val="en-US"/>
        </w:rPr>
        <w:t>Bus</w:t>
      </w:r>
      <w:r>
        <w:t>», применив к нему стандартную модельку автобуса (</w:t>
      </w:r>
      <w:r w:rsidR="004C5A6A">
        <w:fldChar w:fldCharType="begin"/>
      </w:r>
      <w:r w:rsidR="004C5A6A">
        <w:instrText xml:space="preserve"> REF _Ref128331579 \h </w:instrText>
      </w:r>
      <w:r w:rsidR="004C5A6A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21</w:t>
      </w:r>
      <w:r w:rsidR="004C5A6A">
        <w:fldChar w:fldCharType="end"/>
      </w:r>
      <w:r>
        <w:t>).</w:t>
      </w:r>
    </w:p>
    <w:p w14:paraId="6695D6C2" w14:textId="7AD16C1C" w:rsidR="005E603A" w:rsidRDefault="005E603A" w:rsidP="004C5A6A">
      <w:pPr>
        <w:pStyle w:val="ad"/>
      </w:pPr>
      <w:r>
        <w:t xml:space="preserve">Для задания движения автобусов создадим </w:t>
      </w:r>
      <w:r w:rsidR="00F94CFD">
        <w:t>1 объект</w:t>
      </w:r>
      <w:r>
        <w:t xml:space="preserve"> «</w:t>
      </w:r>
      <w:r>
        <w:rPr>
          <w:lang w:val="en-US"/>
        </w:rPr>
        <w:t>Car</w:t>
      </w:r>
      <w:r w:rsidRPr="00E13E3C">
        <w:t xml:space="preserve"> </w:t>
      </w:r>
      <w:r>
        <w:rPr>
          <w:lang w:val="en-US"/>
        </w:rPr>
        <w:t>Source</w:t>
      </w:r>
      <w:r w:rsidR="004C5A6A">
        <w:t xml:space="preserve">»: </w:t>
      </w:r>
      <w:r>
        <w:rPr>
          <w:lang w:val="en-US"/>
        </w:rPr>
        <w:t>bus</w:t>
      </w:r>
      <w:r>
        <w:t>Source</w:t>
      </w:r>
      <w:r w:rsidR="004C5A6A">
        <w:t xml:space="preserve">, </w:t>
      </w:r>
      <w:r w:rsidR="00663E18">
        <w:t xml:space="preserve">(так как автобусы могут появляться в </w:t>
      </w:r>
      <w:r w:rsidR="00F94CFD">
        <w:t>1 месте</w:t>
      </w:r>
      <w:r w:rsidR="00663E18">
        <w:t>)</w:t>
      </w:r>
      <w:r w:rsidR="004C5A6A">
        <w:t>.</w:t>
      </w:r>
    </w:p>
    <w:p w14:paraId="05F78D3D" w14:textId="350C3255" w:rsidR="004C5A6A" w:rsidRPr="00203DC3" w:rsidRDefault="00356928" w:rsidP="004C5A6A">
      <w:pPr>
        <w:pStyle w:val="ad"/>
      </w:pPr>
      <w:r>
        <w:t xml:space="preserve">В </w:t>
      </w:r>
      <w:r w:rsidR="004C5A6A">
        <w:t>качестве нового автомобиля выбираем агент «</w:t>
      </w:r>
      <w:r w:rsidR="004C5A6A">
        <w:rPr>
          <w:lang w:val="en-US"/>
        </w:rPr>
        <w:t>Bus</w:t>
      </w:r>
      <w:r w:rsidR="004C5A6A">
        <w:t>»</w:t>
      </w:r>
      <w:r w:rsidR="004C5A6A" w:rsidRPr="005E603A">
        <w:t xml:space="preserve">, </w:t>
      </w:r>
      <w:r w:rsidR="004C5A6A">
        <w:t>размеры оставляем по умолчанию.</w:t>
      </w:r>
    </w:p>
    <w:p w14:paraId="1D5CB136" w14:textId="75F39825" w:rsidR="005E603A" w:rsidRDefault="005E603A" w:rsidP="005E603A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1D20B21D" wp14:editId="4434C96D">
            <wp:extent cx="1737995" cy="828675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16921" t="13674" r="74772" b="79284"/>
                    <a:stretch/>
                  </pic:blipFill>
                  <pic:spPr bwMode="auto">
                    <a:xfrm>
                      <a:off x="0" y="0"/>
                      <a:ext cx="1740509" cy="829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9925B" w14:textId="6BD95DB8" w:rsidR="00157A87" w:rsidRDefault="005E603A" w:rsidP="004C5A6A">
      <w:pPr>
        <w:pStyle w:val="ac"/>
      </w:pPr>
      <w:bookmarkStart w:id="115" w:name="_Ref128331579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21</w:t>
        </w:r>
      </w:fldSimple>
      <w:bookmarkEnd w:id="115"/>
      <w:r w:rsidRPr="00E13E3C">
        <w:t xml:space="preserve"> – </w:t>
      </w:r>
      <w:r>
        <w:t>Агент «</w:t>
      </w:r>
      <w:r>
        <w:rPr>
          <w:lang w:val="en-US"/>
        </w:rPr>
        <w:t>Bus</w:t>
      </w:r>
      <w:r>
        <w:t>»</w:t>
      </w:r>
    </w:p>
    <w:p w14:paraId="1EAF96DF" w14:textId="50D63D11" w:rsidR="004C5A6A" w:rsidRDefault="004C5A6A" w:rsidP="004C5A6A">
      <w:pPr>
        <w:pStyle w:val="ad"/>
      </w:pPr>
    </w:p>
    <w:p w14:paraId="0A5A3F05" w14:textId="37576F95" w:rsidR="00395868" w:rsidRPr="00395868" w:rsidRDefault="00395868" w:rsidP="00395868">
      <w:pPr>
        <w:pStyle w:val="ad"/>
        <w:rPr>
          <w:u w:val="single"/>
        </w:rPr>
      </w:pPr>
      <w:r>
        <w:rPr>
          <w:u w:val="single"/>
        </w:rPr>
        <w:t>Укрупнённый алгоритм:</w:t>
      </w:r>
    </w:p>
    <w:p w14:paraId="363653D4" w14:textId="2D391713" w:rsidR="000661D9" w:rsidRDefault="000661D9" w:rsidP="00143F49">
      <w:pPr>
        <w:pStyle w:val="ad"/>
        <w:numPr>
          <w:ilvl w:val="0"/>
          <w:numId w:val="46"/>
        </w:numPr>
      </w:pPr>
      <w:r>
        <w:t xml:space="preserve">Создали агентов </w:t>
      </w:r>
      <w:r>
        <w:rPr>
          <w:lang w:val="en-US"/>
        </w:rPr>
        <w:t>Car</w:t>
      </w:r>
      <w:r w:rsidRPr="000661D9">
        <w:t xml:space="preserve">, </w:t>
      </w:r>
      <w:r>
        <w:rPr>
          <w:lang w:val="en-US"/>
        </w:rPr>
        <w:t>Bus</w:t>
      </w:r>
      <w:r w:rsidRPr="000661D9">
        <w:t xml:space="preserve"> </w:t>
      </w:r>
      <w:r>
        <w:t>для автомобилей, автобусов и выбрали для них стандартные файлы с 3</w:t>
      </w:r>
      <w:r>
        <w:rPr>
          <w:lang w:val="en-US"/>
        </w:rPr>
        <w:t>D</w:t>
      </w:r>
      <w:r w:rsidRPr="000661D9">
        <w:t>-</w:t>
      </w:r>
      <w:r>
        <w:t>моделями («</w:t>
      </w:r>
      <w:r w:rsidRPr="00395868">
        <w:t>3</w:t>
      </w:r>
      <w:r>
        <w:rPr>
          <w:lang w:val="en-US"/>
        </w:rPr>
        <w:t>d</w:t>
      </w:r>
      <w:r w:rsidRPr="00395868">
        <w:t>/</w:t>
      </w:r>
      <w:r>
        <w:rPr>
          <w:lang w:val="en-US"/>
        </w:rPr>
        <w:t>car</w:t>
      </w:r>
      <w:r w:rsidRPr="00395868">
        <w:t>.</w:t>
      </w:r>
      <w:proofErr w:type="spellStart"/>
      <w:r>
        <w:rPr>
          <w:lang w:val="en-US"/>
        </w:rPr>
        <w:t>dae</w:t>
      </w:r>
      <w:proofErr w:type="spellEnd"/>
      <w:r>
        <w:t>», «</w:t>
      </w:r>
      <w:r w:rsidRPr="00395868">
        <w:t>3</w:t>
      </w:r>
      <w:r>
        <w:rPr>
          <w:lang w:val="en-US"/>
        </w:rPr>
        <w:t>d</w:t>
      </w:r>
      <w:r w:rsidRPr="00395868">
        <w:t>/</w:t>
      </w:r>
      <w:r>
        <w:rPr>
          <w:lang w:val="en-US"/>
        </w:rPr>
        <w:t>bus</w:t>
      </w:r>
      <w:r w:rsidRPr="00395868">
        <w:t>_2.</w:t>
      </w:r>
      <w:proofErr w:type="spellStart"/>
      <w:r>
        <w:rPr>
          <w:lang w:val="en-US"/>
        </w:rPr>
        <w:t>dae</w:t>
      </w:r>
      <w:proofErr w:type="spellEnd"/>
      <w:r w:rsidR="00D2475B">
        <w:t>»</w:t>
      </w:r>
      <w:r>
        <w:t>). Тем самым определили размеры и внешний вид ТС</w:t>
      </w:r>
      <w:r w:rsidRPr="000661D9">
        <w:t>;</w:t>
      </w:r>
    </w:p>
    <w:p w14:paraId="4CBCE8A2" w14:textId="074B736C" w:rsidR="000661D9" w:rsidRDefault="00D872C4" w:rsidP="00143F49">
      <w:pPr>
        <w:pStyle w:val="ad"/>
        <w:numPr>
          <w:ilvl w:val="0"/>
          <w:numId w:val="46"/>
        </w:numPr>
      </w:pPr>
      <w:r>
        <w:lastRenderedPageBreak/>
        <w:t>Изменили</w:t>
      </w:r>
      <w:r w:rsidR="000661D9">
        <w:t xml:space="preserve"> параметры движения и фактический размер:</w:t>
      </w:r>
    </w:p>
    <w:p w14:paraId="06355AFC" w14:textId="747042F3" w:rsidR="000661D9" w:rsidRPr="00190F47" w:rsidRDefault="000661D9" w:rsidP="00143F49">
      <w:pPr>
        <w:pStyle w:val="ad"/>
        <w:numPr>
          <w:ilvl w:val="1"/>
          <w:numId w:val="46"/>
        </w:numPr>
        <w:rPr>
          <w:lang w:val="en-US"/>
        </w:rPr>
      </w:pPr>
      <w:r>
        <w:t>ТС</w:t>
      </w:r>
      <w:r w:rsidRPr="00190F47">
        <w:rPr>
          <w:lang w:val="en-US"/>
        </w:rPr>
        <w:t xml:space="preserve"> </w:t>
      </w:r>
      <w:r w:rsidR="00D872C4" w:rsidRPr="00190F47">
        <w:rPr>
          <w:lang w:val="en-US"/>
        </w:rPr>
        <w:t>(</w:t>
      </w:r>
      <w:r w:rsidR="00D872C4">
        <w:t>автомобилей</w:t>
      </w:r>
      <w:r w:rsidRPr="00190F47">
        <w:rPr>
          <w:lang w:val="en-US"/>
        </w:rPr>
        <w:t>/</w:t>
      </w:r>
      <w:r w:rsidR="00D872C4">
        <w:t>автобусов</w:t>
      </w:r>
      <w:r w:rsidRPr="00190F47">
        <w:rPr>
          <w:lang w:val="en-US"/>
        </w:rPr>
        <w:t xml:space="preserve">) </w:t>
      </w:r>
      <w:r w:rsidR="00D872C4">
        <w:t>в</w:t>
      </w:r>
      <w:r w:rsidR="00D872C4" w:rsidRPr="00190F47">
        <w:rPr>
          <w:lang w:val="en-US"/>
        </w:rPr>
        <w:t xml:space="preserve"> </w:t>
      </w:r>
      <w:r w:rsidR="00D872C4">
        <w:t>блоках</w:t>
      </w:r>
      <w:r w:rsidR="00D872C4" w:rsidRPr="00190F47">
        <w:rPr>
          <w:lang w:val="en-US"/>
        </w:rPr>
        <w:t xml:space="preserve"> </w:t>
      </w:r>
      <w:proofErr w:type="spellStart"/>
      <w:r w:rsidR="00726838" w:rsidRPr="006D321B">
        <w:rPr>
          <w:lang w:val="en-US"/>
        </w:rPr>
        <w:t>carSourceroadaurors</w:t>
      </w:r>
      <w:proofErr w:type="spellEnd"/>
      <w:r w:rsidR="00726838" w:rsidRPr="00190F47">
        <w:rPr>
          <w:lang w:val="en-US"/>
        </w:rPr>
        <w:t xml:space="preserve">, carSourceroadaurors2, </w:t>
      </w:r>
      <w:proofErr w:type="spellStart"/>
      <w:r w:rsidR="00726838" w:rsidRPr="00190F47">
        <w:rPr>
          <w:lang w:val="en-US"/>
        </w:rPr>
        <w:t>carSourceroad</w:t>
      </w:r>
      <w:r w:rsidR="00190F47">
        <w:rPr>
          <w:lang w:val="en-US"/>
        </w:rPr>
        <w:t>OP</w:t>
      </w:r>
      <w:proofErr w:type="spellEnd"/>
      <w:r w:rsidR="00726838" w:rsidRPr="00190F47">
        <w:rPr>
          <w:lang w:val="en-US"/>
        </w:rPr>
        <w:t>, carSourceroad</w:t>
      </w:r>
      <w:r w:rsidR="00190F47">
        <w:rPr>
          <w:lang w:val="en-US"/>
        </w:rPr>
        <w:t>OP</w:t>
      </w:r>
      <w:r w:rsidR="00726838" w:rsidRPr="00190F47">
        <w:rPr>
          <w:lang w:val="en-US"/>
        </w:rPr>
        <w:t xml:space="preserve">2, </w:t>
      </w:r>
      <w:r w:rsidR="00726838">
        <w:rPr>
          <w:lang w:val="en-US"/>
        </w:rPr>
        <w:t>c</w:t>
      </w:r>
      <w:r w:rsidR="00726838" w:rsidRPr="00190F47">
        <w:rPr>
          <w:lang w:val="en-US"/>
        </w:rPr>
        <w:t xml:space="preserve"> </w:t>
      </w:r>
      <w:proofErr w:type="spellStart"/>
      <w:r w:rsidR="00726838" w:rsidRPr="006D321B">
        <w:rPr>
          <w:lang w:val="en-US"/>
        </w:rPr>
        <w:t>carSourceroad</w:t>
      </w:r>
      <w:r w:rsidR="00190F47">
        <w:rPr>
          <w:lang w:val="en-US"/>
        </w:rPr>
        <w:t>G</w:t>
      </w:r>
      <w:proofErr w:type="spellEnd"/>
      <w:r w:rsidR="00D872C4" w:rsidRPr="00190F47">
        <w:rPr>
          <w:lang w:val="en-US"/>
        </w:rPr>
        <w:t xml:space="preserve">, </w:t>
      </w:r>
      <w:proofErr w:type="spellStart"/>
      <w:r w:rsidR="00D872C4">
        <w:rPr>
          <w:lang w:val="en-US"/>
        </w:rPr>
        <w:t>bus</w:t>
      </w:r>
      <w:r w:rsidR="00D872C4" w:rsidRPr="00196D47">
        <w:rPr>
          <w:lang w:val="en-US"/>
        </w:rPr>
        <w:t>Source</w:t>
      </w:r>
      <w:proofErr w:type="spellEnd"/>
      <w:r w:rsidR="00D872C4" w:rsidRPr="00190F47">
        <w:rPr>
          <w:lang w:val="en-US"/>
        </w:rPr>
        <w:t>:</w:t>
      </w:r>
    </w:p>
    <w:p w14:paraId="47F017A4" w14:textId="0C2A30D3" w:rsidR="000661D9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>длина: для автомобилей и автобусов во всех блоках – 5 м</w:t>
      </w:r>
      <w:r w:rsidRPr="00D872C4">
        <w:t>;</w:t>
      </w:r>
    </w:p>
    <w:p w14:paraId="493EAF78" w14:textId="77777777" w:rsidR="00D872C4" w:rsidRPr="00421290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>наиболее вероятная скорость: для автомобилей и автобусов во всех блоках – 60 км</w:t>
      </w:r>
      <w:r w:rsidRPr="00FB44D8">
        <w:t>/</w:t>
      </w:r>
      <w:r>
        <w:t>ч</w:t>
      </w:r>
      <w:r w:rsidRPr="00196D47">
        <w:t>;</w:t>
      </w:r>
    </w:p>
    <w:p w14:paraId="04DE68A9" w14:textId="77777777" w:rsidR="00D872C4" w:rsidRPr="00421290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>начальная скорость: для автомобилей и автобусов во всех блоках – 60 км/ч</w:t>
      </w:r>
      <w:r w:rsidRPr="00196D47">
        <w:t>;</w:t>
      </w:r>
    </w:p>
    <w:p w14:paraId="6361DB9B" w14:textId="77777777" w:rsidR="00D872C4" w:rsidRPr="00421290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 xml:space="preserve">максимальное ускорение: для автомобилей и автобусов во всех блоках – </w:t>
      </w:r>
      <w:proofErr w:type="gramStart"/>
      <w:r w:rsidRPr="00FB44D8">
        <w:t xml:space="preserve">1.8 </w:t>
      </w:r>
      <w:r>
        <w:t xml:space="preserve"> м</w:t>
      </w:r>
      <w:proofErr w:type="gramEnd"/>
      <w:r w:rsidRPr="00FB44D8">
        <w:t>/</w:t>
      </w:r>
      <w:r>
        <w:t>с</w:t>
      </w:r>
      <w:r w:rsidRPr="00FB44D8">
        <w:rPr>
          <w:vertAlign w:val="superscript"/>
        </w:rPr>
        <w:t>2</w:t>
      </w:r>
      <w:r w:rsidRPr="00196D47">
        <w:t>;</w:t>
      </w:r>
    </w:p>
    <w:p w14:paraId="4E49BEDC" w14:textId="7DD820FA" w:rsidR="000661D9" w:rsidRPr="004C5A6A" w:rsidRDefault="00D872C4" w:rsidP="00143F49">
      <w:pPr>
        <w:pStyle w:val="aff1"/>
        <w:numPr>
          <w:ilvl w:val="0"/>
          <w:numId w:val="47"/>
        </w:numPr>
        <w:tabs>
          <w:tab w:val="clear" w:pos="720"/>
          <w:tab w:val="num" w:pos="1778"/>
        </w:tabs>
        <w:ind w:left="1778"/>
      </w:pPr>
      <w:r>
        <w:t>максимальное торможение: для автомобилей и автобусов во всех блоках – 4.2 м</w:t>
      </w:r>
      <w:r w:rsidRPr="00FB44D8">
        <w:t>/</w:t>
      </w:r>
      <w:r>
        <w:t>с</w:t>
      </w:r>
      <w:r w:rsidRPr="00FB44D8">
        <w:rPr>
          <w:vertAlign w:val="superscript"/>
        </w:rPr>
        <w:t>2</w:t>
      </w:r>
      <w:r>
        <w:t>.</w:t>
      </w:r>
    </w:p>
    <w:p w14:paraId="3682C270" w14:textId="4057CC69" w:rsidR="00186638" w:rsidRPr="00186638" w:rsidRDefault="00266EF1" w:rsidP="00186638">
      <w:pPr>
        <w:pStyle w:val="3"/>
        <w:tabs>
          <w:tab w:val="clear" w:pos="1276"/>
          <w:tab w:val="num" w:pos="1625"/>
        </w:tabs>
      </w:pPr>
      <w:bookmarkStart w:id="116" w:name="_Toc167783420"/>
      <w:bookmarkStart w:id="117" w:name="_Toc223362404"/>
      <w:r w:rsidRPr="00944AEA">
        <w:t xml:space="preserve">Информация о </w:t>
      </w:r>
      <w:r>
        <w:t>светофоре (режим работы)</w:t>
      </w:r>
      <w:bookmarkEnd w:id="116"/>
      <w:bookmarkEnd w:id="117"/>
    </w:p>
    <w:p w14:paraId="6C0954A5" w14:textId="77777777" w:rsidR="00186638" w:rsidRPr="00D117F7" w:rsidRDefault="00186638" w:rsidP="00186638">
      <w:pPr>
        <w:pStyle w:val="aff4"/>
      </w:pPr>
      <w:r>
        <w:rPr>
          <w:lang w:eastAsia="en-US"/>
        </w:rPr>
        <w:t>Светофор –</w:t>
      </w:r>
      <w:r>
        <w:t xml:space="preserve"> Устройство</w:t>
      </w:r>
      <w:r w:rsidRPr="00CD44EC">
        <w:t xml:space="preserve"> с красными, зелёными и жёлтыми </w:t>
      </w:r>
      <w:r>
        <w:t>световыми сигналами</w:t>
      </w:r>
      <w:r w:rsidRPr="00CD44EC">
        <w:t xml:space="preserve"> для регулирова</w:t>
      </w:r>
      <w:r>
        <w:t>ния движения на улицах, дорогах</w:t>
      </w:r>
      <w:r w:rsidRPr="00FC4581">
        <w:t>.</w:t>
      </w:r>
    </w:p>
    <w:p w14:paraId="3D0127D1" w14:textId="77777777" w:rsidR="00186638" w:rsidRDefault="00186638" w:rsidP="00186638">
      <w:pPr>
        <w:pStyle w:val="aff4"/>
        <w:rPr>
          <w:lang w:eastAsia="en-US"/>
        </w:rPr>
      </w:pPr>
      <w:r>
        <w:rPr>
          <w:lang w:eastAsia="en-US"/>
        </w:rPr>
        <w:t>Светофор характеризуется следующими свойствами:</w:t>
      </w:r>
    </w:p>
    <w:p w14:paraId="706149BA" w14:textId="77777777" w:rsidR="00186638" w:rsidRDefault="00186638" w:rsidP="00143F49">
      <w:pPr>
        <w:pStyle w:val="aff4"/>
        <w:numPr>
          <w:ilvl w:val="0"/>
          <w:numId w:val="50"/>
        </w:numPr>
        <w:rPr>
          <w:lang w:eastAsia="en-US"/>
        </w:rPr>
      </w:pPr>
      <w:r>
        <w:rPr>
          <w:lang w:eastAsia="en-US"/>
        </w:rPr>
        <w:t>Цвет сигнала светофора</w:t>
      </w:r>
      <w:r>
        <w:rPr>
          <w:lang w:val="en-US" w:eastAsia="en-US"/>
        </w:rPr>
        <w:t>;</w:t>
      </w:r>
    </w:p>
    <w:p w14:paraId="5F564560" w14:textId="77777777" w:rsidR="00186638" w:rsidRDefault="00186638" w:rsidP="00143F49">
      <w:pPr>
        <w:pStyle w:val="aff4"/>
        <w:numPr>
          <w:ilvl w:val="0"/>
          <w:numId w:val="50"/>
        </w:numPr>
        <w:rPr>
          <w:lang w:eastAsia="en-US"/>
        </w:rPr>
      </w:pPr>
      <w:r>
        <w:rPr>
          <w:lang w:eastAsia="en-US"/>
        </w:rPr>
        <w:t>Длительность сигнала</w:t>
      </w:r>
      <w:r>
        <w:rPr>
          <w:lang w:val="en-US" w:eastAsia="en-US"/>
        </w:rPr>
        <w:t>;</w:t>
      </w:r>
    </w:p>
    <w:p w14:paraId="0BB067CB" w14:textId="77777777" w:rsidR="00186638" w:rsidRDefault="00186638" w:rsidP="00143F49">
      <w:pPr>
        <w:pStyle w:val="aff4"/>
        <w:numPr>
          <w:ilvl w:val="0"/>
          <w:numId w:val="50"/>
        </w:numPr>
        <w:rPr>
          <w:lang w:eastAsia="en-US"/>
        </w:rPr>
      </w:pPr>
      <w:r>
        <w:rPr>
          <w:lang w:eastAsia="en-US"/>
        </w:rPr>
        <w:t>Последовательность сигналов</w:t>
      </w:r>
      <w:r w:rsidRPr="00685332">
        <w:rPr>
          <w:lang w:eastAsia="en-US"/>
        </w:rPr>
        <w:t>;</w:t>
      </w:r>
    </w:p>
    <w:p w14:paraId="098A8A27" w14:textId="34117928" w:rsidR="00186638" w:rsidRDefault="00186638" w:rsidP="00186638">
      <w:pPr>
        <w:pStyle w:val="aff4"/>
        <w:rPr>
          <w:lang w:eastAsia="en-US"/>
        </w:rPr>
      </w:pPr>
      <w:r w:rsidRPr="00060248">
        <w:rPr>
          <w:lang w:eastAsia="en-US"/>
        </w:rPr>
        <w:t xml:space="preserve">В </w:t>
      </w:r>
      <w:proofErr w:type="spellStart"/>
      <w:r w:rsidRPr="00060248">
        <w:rPr>
          <w:lang w:eastAsia="en-US"/>
        </w:rPr>
        <w:t>AnyLogic</w:t>
      </w:r>
      <w:proofErr w:type="spellEnd"/>
      <w:r w:rsidRPr="00060248">
        <w:rPr>
          <w:lang w:eastAsia="en-US"/>
        </w:rPr>
        <w:t xml:space="preserve"> для графического представления </w:t>
      </w:r>
      <w:r>
        <w:rPr>
          <w:lang w:eastAsia="en-US"/>
        </w:rPr>
        <w:t>светофоров</w:t>
      </w:r>
      <w:r w:rsidRPr="00060248">
        <w:rPr>
          <w:lang w:eastAsia="en-US"/>
        </w:rPr>
        <w:t xml:space="preserve"> </w:t>
      </w:r>
      <w:r>
        <w:rPr>
          <w:lang w:eastAsia="en-US"/>
        </w:rPr>
        <w:t>используется</w:t>
      </w:r>
      <w:r w:rsidRPr="00060248">
        <w:rPr>
          <w:lang w:eastAsia="en-US"/>
        </w:rPr>
        <w:t xml:space="preserve"> </w:t>
      </w:r>
      <w:r>
        <w:rPr>
          <w:lang w:eastAsia="en-US"/>
        </w:rPr>
        <w:t>объект «</w:t>
      </w:r>
      <w:r>
        <w:rPr>
          <w:lang w:val="en-US" w:eastAsia="en-US"/>
        </w:rPr>
        <w:t>Traffic</w:t>
      </w:r>
      <w:r w:rsidRPr="000D61BC">
        <w:rPr>
          <w:lang w:eastAsia="en-US"/>
        </w:rPr>
        <w:t xml:space="preserve"> </w:t>
      </w:r>
      <w:r>
        <w:rPr>
          <w:lang w:val="en-US" w:eastAsia="en-US"/>
        </w:rPr>
        <w:t>Light</w:t>
      </w:r>
      <w:r>
        <w:rPr>
          <w:lang w:eastAsia="en-US"/>
        </w:rPr>
        <w:t>»</w:t>
      </w:r>
      <w:r w:rsidRPr="00060248">
        <w:rPr>
          <w:lang w:eastAsia="en-US"/>
        </w:rPr>
        <w:t xml:space="preserve"> из библиотеки моделирования транспортных систем</w:t>
      </w:r>
      <w:r>
        <w:rPr>
          <w:lang w:eastAsia="en-US"/>
        </w:rPr>
        <w:t xml:space="preserve"> </w:t>
      </w:r>
      <w:r w:rsidRPr="008A7B33">
        <w:rPr>
          <w:lang w:eastAsia="en-US"/>
        </w:rPr>
        <w:t>(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_Ref166061348 \h </w:instrText>
      </w:r>
      <w:r>
        <w:rPr>
          <w:lang w:eastAsia="en-US"/>
        </w:rPr>
      </w:r>
      <w:r>
        <w:rPr>
          <w:lang w:eastAsia="en-US"/>
        </w:rP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22</w:t>
      </w:r>
      <w:r>
        <w:rPr>
          <w:lang w:eastAsia="en-US"/>
        </w:rPr>
        <w:fldChar w:fldCharType="end"/>
      </w:r>
      <w:r>
        <w:rPr>
          <w:lang w:eastAsia="en-US"/>
        </w:rPr>
        <w:t xml:space="preserve">), который генерирует </w:t>
      </w:r>
      <w:proofErr w:type="gramStart"/>
      <w:r>
        <w:rPr>
          <w:lang w:eastAsia="en-US"/>
        </w:rPr>
        <w:t>объект</w:t>
      </w:r>
      <w:proofErr w:type="gramEnd"/>
      <w:r>
        <w:rPr>
          <w:lang w:eastAsia="en-US"/>
        </w:rPr>
        <w:t xml:space="preserve"> выполняющий функции светофора и обладает следующими свойствами:</w:t>
      </w:r>
    </w:p>
    <w:p w14:paraId="22E29E83" w14:textId="77777777" w:rsidR="00186638" w:rsidRDefault="00186638" w:rsidP="00143F49">
      <w:pPr>
        <w:pStyle w:val="aff4"/>
        <w:numPr>
          <w:ilvl w:val="0"/>
          <w:numId w:val="49"/>
        </w:numPr>
      </w:pPr>
      <w:r>
        <w:t xml:space="preserve">Для ввода названия у этого объекта есть свойство «Имя». </w:t>
      </w:r>
    </w:p>
    <w:p w14:paraId="6AE7BEBC" w14:textId="77777777" w:rsidR="00186638" w:rsidRDefault="00186638" w:rsidP="00143F49">
      <w:pPr>
        <w:pStyle w:val="aff4"/>
        <w:numPr>
          <w:ilvl w:val="0"/>
          <w:numId w:val="49"/>
        </w:numPr>
      </w:pPr>
      <w:r>
        <w:t xml:space="preserve">Месторасположение светофора осуществляется вручную, перетаскиванием объекта с помощью мышки. </w:t>
      </w:r>
    </w:p>
    <w:p w14:paraId="578D2682" w14:textId="77777777" w:rsidR="00186638" w:rsidRDefault="00186638" w:rsidP="00143F49">
      <w:pPr>
        <w:pStyle w:val="aff4"/>
        <w:numPr>
          <w:ilvl w:val="0"/>
          <w:numId w:val="49"/>
        </w:numPr>
      </w:pPr>
      <w:r>
        <w:t>При помощи нажатия мышки цвет сигнала в таблице «Фазы», можно изменять его цвет на зеленый или красный.</w:t>
      </w:r>
    </w:p>
    <w:p w14:paraId="5D0B3EF0" w14:textId="77777777" w:rsidR="00186638" w:rsidRDefault="00186638" w:rsidP="00143F49">
      <w:pPr>
        <w:pStyle w:val="aff4"/>
        <w:numPr>
          <w:ilvl w:val="0"/>
          <w:numId w:val="49"/>
        </w:numPr>
      </w:pPr>
      <w:r>
        <w:lastRenderedPageBreak/>
        <w:t>Длительность сигналов можно задать в столбце «Длительность».</w:t>
      </w:r>
    </w:p>
    <w:p w14:paraId="78380A33" w14:textId="0F3E9E65" w:rsidR="00186638" w:rsidRDefault="00186638" w:rsidP="00186638">
      <w:pPr>
        <w:pStyle w:val="ad"/>
      </w:pPr>
      <w:r>
        <w:t>Порядок сигналов меняется при помощи кнопок «Переместить влево» и «Переместить вправо».</w:t>
      </w:r>
    </w:p>
    <w:p w14:paraId="39D09E22" w14:textId="77777777" w:rsidR="00186638" w:rsidRDefault="00186638" w:rsidP="00186638">
      <w:pPr>
        <w:pStyle w:val="ac"/>
      </w:pPr>
      <w:r>
        <w:rPr>
          <w:noProof/>
        </w:rPr>
        <w:drawing>
          <wp:inline distT="0" distB="0" distL="0" distR="0" wp14:anchorId="6A8383E1" wp14:editId="240C660A">
            <wp:extent cx="4387120" cy="492013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88513" cy="492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3AB2" w14:textId="56701213" w:rsidR="00186638" w:rsidRDefault="00186638" w:rsidP="00186638">
      <w:pPr>
        <w:pStyle w:val="ac"/>
        <w:rPr>
          <w:color w:val="000000"/>
        </w:rPr>
      </w:pPr>
      <w:bookmarkStart w:id="118" w:name="_Ref166061348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22</w:t>
        </w:r>
      </w:fldSimple>
      <w:bookmarkEnd w:id="118"/>
      <w:r>
        <w:t xml:space="preserve"> </w:t>
      </w:r>
      <w:r w:rsidRPr="001649D5">
        <w:rPr>
          <w:color w:val="000000"/>
        </w:rPr>
        <w:t xml:space="preserve">– </w:t>
      </w:r>
      <w:r>
        <w:rPr>
          <w:color w:val="000000"/>
        </w:rPr>
        <w:t>Объект «</w:t>
      </w:r>
      <w:r w:rsidRPr="00190F47">
        <w:rPr>
          <w:color w:val="000000"/>
          <w:highlight w:val="yellow"/>
          <w:lang w:val="en-US"/>
        </w:rPr>
        <w:t>Traffic</w:t>
      </w:r>
      <w:r w:rsidRPr="00190F47">
        <w:rPr>
          <w:color w:val="000000"/>
          <w:highlight w:val="yellow"/>
        </w:rPr>
        <w:t xml:space="preserve"> </w:t>
      </w:r>
      <w:r w:rsidRPr="00190F47">
        <w:rPr>
          <w:color w:val="000000"/>
          <w:highlight w:val="yellow"/>
          <w:lang w:val="en-US"/>
        </w:rPr>
        <w:t>Light</w:t>
      </w:r>
      <w:r w:rsidRPr="00190F47">
        <w:rPr>
          <w:color w:val="000000"/>
          <w:highlight w:val="yellow"/>
        </w:rPr>
        <w:t>»</w:t>
      </w:r>
    </w:p>
    <w:p w14:paraId="154613D5" w14:textId="77777777" w:rsidR="00186638" w:rsidRPr="00186638" w:rsidRDefault="00186638" w:rsidP="00186638">
      <w:pPr>
        <w:pStyle w:val="ad"/>
      </w:pPr>
    </w:p>
    <w:p w14:paraId="53FC44E8" w14:textId="729C4996" w:rsidR="00266EF1" w:rsidRPr="003970A3" w:rsidRDefault="003A1224" w:rsidP="00266EF1">
      <w:pPr>
        <w:pStyle w:val="ad"/>
      </w:pPr>
      <w:r>
        <w:t xml:space="preserve">Добавим </w:t>
      </w:r>
      <w:r w:rsidR="00357C6B" w:rsidRPr="00357C6B">
        <w:t xml:space="preserve">2 </w:t>
      </w:r>
      <w:r w:rsidR="00266EF1">
        <w:t>элемент</w:t>
      </w:r>
      <w:r w:rsidR="00186638" w:rsidRPr="00186638">
        <w:t>а</w:t>
      </w:r>
      <w:r w:rsidR="00266EF1">
        <w:t xml:space="preserve"> «</w:t>
      </w:r>
      <w:r w:rsidR="00266EF1">
        <w:rPr>
          <w:lang w:val="en-US"/>
        </w:rPr>
        <w:t>Traffic</w:t>
      </w:r>
      <w:r w:rsidR="00266EF1" w:rsidRPr="003970A3">
        <w:t xml:space="preserve"> </w:t>
      </w:r>
      <w:r w:rsidR="00266EF1">
        <w:rPr>
          <w:lang w:val="en-US"/>
        </w:rPr>
        <w:t>Light</w:t>
      </w:r>
      <w:r w:rsidR="00266EF1">
        <w:t>»</w:t>
      </w:r>
      <w:r>
        <w:t xml:space="preserve">, так как у нас </w:t>
      </w:r>
      <w:r w:rsidR="00357C6B" w:rsidRPr="00357C6B">
        <w:t>2</w:t>
      </w:r>
      <w:r w:rsidR="00357C6B">
        <w:t xml:space="preserve"> перекрёстка</w:t>
      </w:r>
      <w:r w:rsidR="00266EF1" w:rsidRPr="003970A3">
        <w:t xml:space="preserve">. </w:t>
      </w:r>
      <w:r>
        <w:t>Настроим в соответствии с</w:t>
      </w:r>
      <w:r w:rsidR="00BA5C61">
        <w:t xml:space="preserve"> требуемым режимом работы</w:t>
      </w:r>
      <w:r>
        <w:t xml:space="preserve"> </w:t>
      </w:r>
      <w:r w:rsidR="00BA5C61">
        <w:t>(</w:t>
      </w:r>
      <w:r>
        <w:fldChar w:fldCharType="begin"/>
      </w:r>
      <w:r>
        <w:instrText xml:space="preserve"> REF _Ref128329418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23</w:t>
      </w:r>
      <w:r>
        <w:fldChar w:fldCharType="end"/>
      </w:r>
      <w:r w:rsidR="00BA5C61">
        <w:t>)</w:t>
      </w:r>
      <w:r>
        <w:t xml:space="preserve">. Для стоп-линий по улице </w:t>
      </w:r>
      <w:r w:rsidR="00190F47">
        <w:t>Галле</w:t>
      </w:r>
      <w:r w:rsidR="00357C6B">
        <w:t xml:space="preserve"> зелёный сигнал длится 2</w:t>
      </w:r>
      <w:r>
        <w:t>0</w:t>
      </w:r>
      <w:r w:rsidR="00357C6B">
        <w:t xml:space="preserve"> </w:t>
      </w:r>
      <w:r>
        <w:t xml:space="preserve">с, красный </w:t>
      </w:r>
      <w:r w:rsidR="00357C6B">
        <w:t xml:space="preserve">25 </w:t>
      </w:r>
      <w:r>
        <w:t xml:space="preserve">с, так как данная дорога меньше. Для стоп-линий по улице </w:t>
      </w:r>
      <w:r w:rsidR="00357C6B">
        <w:t>Перовской зелёный сигнал 25 с, красный 2</w:t>
      </w:r>
      <w:r>
        <w:t>0</w:t>
      </w:r>
      <w:r w:rsidR="00357C6B">
        <w:t xml:space="preserve"> </w:t>
      </w:r>
      <w:r>
        <w:t>с. Добавим также жёлтый свет длительностью 3с.</w:t>
      </w:r>
    </w:p>
    <w:p w14:paraId="0FEC5C77" w14:textId="0F937101" w:rsidR="00266EF1" w:rsidRDefault="00357C6B" w:rsidP="00266EF1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62FB4C" wp14:editId="41D8F0F6">
            <wp:extent cx="6191885" cy="2578735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EF15" w14:textId="1CBDCBFA" w:rsidR="00266EF1" w:rsidRDefault="00266EF1" w:rsidP="00266EF1">
      <w:pPr>
        <w:pStyle w:val="ac"/>
      </w:pPr>
      <w:bookmarkStart w:id="119" w:name="_Ref128329418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23</w:t>
        </w:r>
      </w:fldSimple>
      <w:bookmarkEnd w:id="119"/>
      <w:r w:rsidR="003A1224">
        <w:t xml:space="preserve"> – Режим </w:t>
      </w:r>
      <w:r w:rsidR="003A1224" w:rsidRPr="00190F47">
        <w:rPr>
          <w:highlight w:val="yellow"/>
        </w:rPr>
        <w:t>работы светофора</w:t>
      </w:r>
      <w:r w:rsidR="00203DC3" w:rsidRPr="00190F47">
        <w:rPr>
          <w:highlight w:val="yellow"/>
        </w:rPr>
        <w:t xml:space="preserve"> «trafficLight1»</w:t>
      </w:r>
    </w:p>
    <w:p w14:paraId="4AAA7F28" w14:textId="38733691" w:rsidR="003A1224" w:rsidRDefault="003A1224" w:rsidP="003A1224">
      <w:pPr>
        <w:pStyle w:val="ad"/>
      </w:pPr>
    </w:p>
    <w:p w14:paraId="37013763" w14:textId="7A860A0A" w:rsidR="00203DC3" w:rsidRDefault="00203DC3" w:rsidP="003A1224">
      <w:pPr>
        <w:pStyle w:val="ad"/>
      </w:pPr>
      <w:r>
        <w:t xml:space="preserve">Рассмотрим второй перекресток. Для стоп-линий по улице Перовской зелёный сигнал длится 30 с, красный 35 с, так как данная дорога меньше. Для стоп-линий по улице </w:t>
      </w:r>
      <w:r w:rsidR="00190F47">
        <w:t>Зорге</w:t>
      </w:r>
      <w:r>
        <w:t xml:space="preserve"> зелёный сигнал 35 с, красный 30 с. Добавим также жёлтый свет длительностью 3с (</w:t>
      </w:r>
      <w:r w:rsidR="00E7585B">
        <w:fldChar w:fldCharType="begin"/>
      </w:r>
      <w:r w:rsidR="00E7585B">
        <w:instrText xml:space="preserve"> REF _Ref167784955 \h </w:instrText>
      </w:r>
      <w:r w:rsidR="00E7585B">
        <w:fldChar w:fldCharType="separate"/>
      </w:r>
      <w:r w:rsidR="00E7585B">
        <w:t xml:space="preserve">Рисунок </w:t>
      </w:r>
      <w:r w:rsidR="00E7585B">
        <w:rPr>
          <w:noProof/>
        </w:rPr>
        <w:t>4</w:t>
      </w:r>
      <w:r w:rsidR="00E7585B">
        <w:t>.</w:t>
      </w:r>
      <w:r w:rsidR="00E7585B">
        <w:rPr>
          <w:noProof/>
        </w:rPr>
        <w:t>24</w:t>
      </w:r>
      <w:r w:rsidR="00E7585B">
        <w:fldChar w:fldCharType="end"/>
      </w:r>
      <w:r>
        <w:t>).</w:t>
      </w:r>
    </w:p>
    <w:p w14:paraId="5678EC87" w14:textId="196C8449" w:rsidR="00203DC3" w:rsidRDefault="00203DC3" w:rsidP="00203DC3">
      <w:pPr>
        <w:pStyle w:val="ac"/>
      </w:pPr>
      <w:bookmarkStart w:id="120" w:name="_Ref167784955"/>
      <w:r>
        <w:rPr>
          <w:noProof/>
        </w:rPr>
        <w:drawing>
          <wp:inline distT="0" distB="0" distL="0" distR="0" wp14:anchorId="1C8D7FDD" wp14:editId="5B14B38E">
            <wp:extent cx="6191885" cy="2432685"/>
            <wp:effectExtent l="0" t="0" r="0" b="571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24</w:t>
        </w:r>
      </w:fldSimple>
      <w:bookmarkEnd w:id="120"/>
      <w:r>
        <w:t xml:space="preserve"> – Режим работы светофора «</w:t>
      </w:r>
      <w:proofErr w:type="spellStart"/>
      <w:r w:rsidRPr="00203DC3">
        <w:t>trafficLight</w:t>
      </w:r>
      <w:proofErr w:type="spellEnd"/>
      <w:r>
        <w:t>»</w:t>
      </w:r>
    </w:p>
    <w:p w14:paraId="3BEAEE53" w14:textId="77777777" w:rsidR="00203DC3" w:rsidRPr="00203DC3" w:rsidRDefault="00203DC3" w:rsidP="00203DC3">
      <w:pPr>
        <w:pStyle w:val="ad"/>
      </w:pPr>
    </w:p>
    <w:p w14:paraId="5CD7A383" w14:textId="223F53EC" w:rsidR="00814961" w:rsidRPr="00201906" w:rsidRDefault="00814961" w:rsidP="00814961">
      <w:pPr>
        <w:pStyle w:val="ad"/>
        <w:rPr>
          <w:u w:val="single"/>
        </w:rPr>
      </w:pPr>
      <w:r>
        <w:rPr>
          <w:u w:val="single"/>
        </w:rPr>
        <w:t>Укрупнё</w:t>
      </w:r>
      <w:r w:rsidRPr="00201906">
        <w:rPr>
          <w:u w:val="single"/>
        </w:rPr>
        <w:t>нный алгоритм:</w:t>
      </w:r>
    </w:p>
    <w:p w14:paraId="57A8B98C" w14:textId="582E6561" w:rsidR="00814961" w:rsidRPr="00FA5431" w:rsidRDefault="00C37AA6" w:rsidP="00380798">
      <w:pPr>
        <w:pStyle w:val="ad"/>
      </w:pPr>
      <w:r>
        <w:t>Создали</w:t>
      </w:r>
      <w:r w:rsidR="00814961" w:rsidRPr="00FA5431">
        <w:t xml:space="preserve"> </w:t>
      </w:r>
      <w:r w:rsidR="00814961">
        <w:t>объект</w:t>
      </w:r>
      <w:r w:rsidR="00814961" w:rsidRPr="00FA5431">
        <w:t xml:space="preserve"> «</w:t>
      </w:r>
      <w:r w:rsidR="00814961">
        <w:rPr>
          <w:lang w:val="en-US"/>
        </w:rPr>
        <w:t>Traffic</w:t>
      </w:r>
      <w:r w:rsidR="00814961" w:rsidRPr="00FA5431">
        <w:t xml:space="preserve"> </w:t>
      </w:r>
      <w:r w:rsidR="00814961">
        <w:rPr>
          <w:lang w:val="en-US"/>
        </w:rPr>
        <w:t>Light</w:t>
      </w:r>
      <w:r w:rsidR="00814961" w:rsidRPr="00FA5431">
        <w:t xml:space="preserve">» </w:t>
      </w:r>
      <w:proofErr w:type="spellStart"/>
      <w:r w:rsidR="00380798">
        <w:rPr>
          <w:lang w:val="en-US"/>
        </w:rPr>
        <w:t>trafficLight</w:t>
      </w:r>
      <w:proofErr w:type="spellEnd"/>
      <w:r w:rsidR="00203DC3" w:rsidRPr="00FA5431">
        <w:t xml:space="preserve">, </w:t>
      </w:r>
      <w:proofErr w:type="spellStart"/>
      <w:r w:rsidR="00203DC3">
        <w:rPr>
          <w:lang w:val="en-US"/>
        </w:rPr>
        <w:t>trafficLight</w:t>
      </w:r>
      <w:proofErr w:type="spellEnd"/>
      <w:r w:rsidR="00203DC3" w:rsidRPr="00FA5431">
        <w:t>1</w:t>
      </w:r>
      <w:r w:rsidR="00380798" w:rsidRPr="00FA5431">
        <w:t xml:space="preserve"> </w:t>
      </w:r>
      <w:r w:rsidR="00380798" w:rsidRPr="00AF0E4C">
        <w:t>и</w:t>
      </w:r>
      <w:r w:rsidR="00380798" w:rsidRPr="00FA5431">
        <w:t xml:space="preserve"> </w:t>
      </w:r>
      <w:r w:rsidR="00380798" w:rsidRPr="00AF0E4C">
        <w:t>выполнили</w:t>
      </w:r>
      <w:r w:rsidR="00380798" w:rsidRPr="00FA5431">
        <w:t>:</w:t>
      </w:r>
    </w:p>
    <w:p w14:paraId="10C47C0C" w14:textId="74EE855A" w:rsidR="00814961" w:rsidRDefault="00814961" w:rsidP="00143F49">
      <w:pPr>
        <w:pStyle w:val="ad"/>
        <w:numPr>
          <w:ilvl w:val="0"/>
          <w:numId w:val="28"/>
        </w:numPr>
      </w:pPr>
      <w:r>
        <w:t>Добави</w:t>
      </w:r>
      <w:r w:rsidR="00380798">
        <w:t>ли 4</w:t>
      </w:r>
      <w:r w:rsidR="00BA5C61">
        <w:t xml:space="preserve"> сигнала светофора</w:t>
      </w:r>
      <w:r w:rsidR="00203DC3">
        <w:t xml:space="preserve"> «</w:t>
      </w:r>
      <w:r w:rsidR="00203DC3" w:rsidRPr="00203DC3">
        <w:t>trafficLight</w:t>
      </w:r>
      <w:r w:rsidR="00203DC3">
        <w:t>1» и 3 сигнала для «</w:t>
      </w:r>
      <w:proofErr w:type="spellStart"/>
      <w:r w:rsidR="00203DC3" w:rsidRPr="00203DC3">
        <w:t>trafficLight</w:t>
      </w:r>
      <w:proofErr w:type="spellEnd"/>
      <w:r w:rsidR="00203DC3">
        <w:t>»</w:t>
      </w:r>
      <w:r w:rsidR="00BA5C61" w:rsidRPr="00BA5C61">
        <w:t xml:space="preserve"> (</w:t>
      </w:r>
      <w:r w:rsidR="00BA5C61">
        <w:fldChar w:fldCharType="begin"/>
      </w:r>
      <w:r w:rsidR="00BA5C61">
        <w:instrText xml:space="preserve"> REF _Ref128329418 \h </w:instrText>
      </w:r>
      <w:r w:rsidR="00BA5C61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23</w:t>
      </w:r>
      <w:r w:rsidR="00BA5C61">
        <w:fldChar w:fldCharType="end"/>
      </w:r>
      <w:r w:rsidR="00A611BF">
        <w:t>,</w:t>
      </w:r>
      <w:r w:rsidR="00A611BF">
        <w:fldChar w:fldCharType="begin"/>
      </w:r>
      <w:r w:rsidR="00A611BF">
        <w:instrText xml:space="preserve"> REF _Ref167784955 \h </w:instrText>
      </w:r>
      <w:r w:rsidR="00A611BF">
        <w:fldChar w:fldCharType="separate"/>
      </w:r>
      <w:r w:rsidR="00A611BF">
        <w:t xml:space="preserve">Рисунок </w:t>
      </w:r>
      <w:r w:rsidR="00A611BF">
        <w:rPr>
          <w:noProof/>
        </w:rPr>
        <w:t>4</w:t>
      </w:r>
      <w:r w:rsidR="00A611BF">
        <w:t>.</w:t>
      </w:r>
      <w:r w:rsidR="00A611BF">
        <w:rPr>
          <w:noProof/>
        </w:rPr>
        <w:t>24</w:t>
      </w:r>
      <w:r w:rsidR="00A611BF">
        <w:fldChar w:fldCharType="end"/>
      </w:r>
      <w:r w:rsidR="00BA5C61" w:rsidRPr="00BA5C61">
        <w:t>)</w:t>
      </w:r>
      <w:r w:rsidR="00BA5C61">
        <w:t xml:space="preserve"> и ввели их длительности по </w:t>
      </w:r>
      <w:r w:rsidR="00BA5C61">
        <w:lastRenderedPageBreak/>
        <w:t xml:space="preserve">столбцам </w:t>
      </w:r>
      <w:proofErr w:type="spellStart"/>
      <w:r w:rsidR="00BA5C61">
        <w:rPr>
          <w:lang w:val="en-US"/>
        </w:rPr>
        <w:t>dataGridView</w:t>
      </w:r>
      <w:proofErr w:type="spellEnd"/>
      <w:r w:rsidR="00BA5C61" w:rsidRPr="00BA5C61">
        <w:t xml:space="preserve"> </w:t>
      </w:r>
      <w:r w:rsidR="00BA5C61">
        <w:t>«Фазы»</w:t>
      </w:r>
      <w:r>
        <w:t xml:space="preserve">. </w:t>
      </w:r>
      <w:r w:rsidR="00BA5C61">
        <w:t xml:space="preserve">В этой же таблице добавили строки – сигналы для стоп линий </w:t>
      </w:r>
      <w:proofErr w:type="spellStart"/>
      <w:r w:rsidR="00203DC3">
        <w:rPr>
          <w:lang w:val="en-US"/>
        </w:rPr>
        <w:t>stopLine</w:t>
      </w:r>
      <w:proofErr w:type="spellEnd"/>
      <w:r w:rsidR="00203DC3">
        <w:t>1</w:t>
      </w:r>
      <w:r w:rsidR="00203DC3" w:rsidRPr="00BA5C61">
        <w:t xml:space="preserve">, </w:t>
      </w:r>
      <w:proofErr w:type="spellStart"/>
      <w:r w:rsidR="00203DC3">
        <w:rPr>
          <w:lang w:val="en-US"/>
        </w:rPr>
        <w:t>stopLine</w:t>
      </w:r>
      <w:proofErr w:type="spellEnd"/>
      <w:r w:rsidR="00203DC3">
        <w:t>2</w:t>
      </w:r>
      <w:r w:rsidR="00203DC3" w:rsidRPr="00BA5C61">
        <w:t xml:space="preserve">, </w:t>
      </w:r>
      <w:proofErr w:type="spellStart"/>
      <w:r w:rsidR="00203DC3">
        <w:rPr>
          <w:lang w:val="en-US"/>
        </w:rPr>
        <w:t>stopLine</w:t>
      </w:r>
      <w:proofErr w:type="spellEnd"/>
      <w:r w:rsidR="00DE7330">
        <w:t xml:space="preserve">3 (перекресток дорог </w:t>
      </w:r>
      <w:r w:rsidR="00190F47">
        <w:t>Октября</w:t>
      </w:r>
      <w:r w:rsidR="00203DC3">
        <w:t xml:space="preserve">, </w:t>
      </w:r>
      <w:r w:rsidR="00190F47">
        <w:t>Галле</w:t>
      </w:r>
      <w:r w:rsidR="00203DC3">
        <w:t xml:space="preserve">); </w:t>
      </w:r>
      <w:proofErr w:type="spellStart"/>
      <w:r w:rsidR="00BA5C61">
        <w:rPr>
          <w:lang w:val="en-US"/>
        </w:rPr>
        <w:t>stopLine</w:t>
      </w:r>
      <w:proofErr w:type="spellEnd"/>
      <w:r w:rsidR="00203DC3">
        <w:t>4</w:t>
      </w:r>
      <w:r w:rsidR="00BA5C61" w:rsidRPr="00BA5C61">
        <w:t xml:space="preserve">, </w:t>
      </w:r>
      <w:proofErr w:type="spellStart"/>
      <w:r w:rsidR="00BA5C61">
        <w:rPr>
          <w:lang w:val="en-US"/>
        </w:rPr>
        <w:t>stopLine</w:t>
      </w:r>
      <w:proofErr w:type="spellEnd"/>
      <w:r w:rsidR="00203DC3">
        <w:t>5</w:t>
      </w:r>
      <w:r w:rsidR="00BA5C61" w:rsidRPr="00BA5C61">
        <w:t xml:space="preserve">, </w:t>
      </w:r>
      <w:proofErr w:type="spellStart"/>
      <w:r w:rsidR="00BA5C61">
        <w:rPr>
          <w:lang w:val="en-US"/>
        </w:rPr>
        <w:t>stopLine</w:t>
      </w:r>
      <w:proofErr w:type="spellEnd"/>
      <w:r w:rsidR="00203DC3">
        <w:t>6 (</w:t>
      </w:r>
      <w:r w:rsidR="00DE7330">
        <w:t xml:space="preserve">перекресток дорог </w:t>
      </w:r>
      <w:r w:rsidR="00190F47">
        <w:t>Зорге</w:t>
      </w:r>
      <w:r w:rsidR="00DE7330">
        <w:t xml:space="preserve">, </w:t>
      </w:r>
      <w:r w:rsidR="00190F47">
        <w:t>Галле</w:t>
      </w:r>
      <w:r w:rsidR="00203DC3">
        <w:t>)</w:t>
      </w:r>
      <w:r>
        <w:t>.</w:t>
      </w:r>
      <w:r w:rsidR="00BA5C61">
        <w:t xml:space="preserve"> Для дорог </w:t>
      </w:r>
      <w:proofErr w:type="spellStart"/>
      <w:r w:rsidR="00931F48">
        <w:t>roadPerovskaya</w:t>
      </w:r>
      <w:proofErr w:type="spellEnd"/>
      <w:r w:rsidR="00931F48">
        <w:t xml:space="preserve">, roadPerovskaya2 (перекресток дорог </w:t>
      </w:r>
      <w:r w:rsidR="00190F47">
        <w:t>Октября</w:t>
      </w:r>
      <w:r w:rsidR="00931F48">
        <w:t xml:space="preserve">, </w:t>
      </w:r>
      <w:r w:rsidR="00190F47">
        <w:t>Галле</w:t>
      </w:r>
      <w:r w:rsidR="00931F48">
        <w:t xml:space="preserve">) </w:t>
      </w:r>
      <w:r w:rsidR="00BA5C61">
        <w:t>должен гореть один сигнал светофора.</w:t>
      </w:r>
      <w:r w:rsidR="00931F48">
        <w:t xml:space="preserve"> Аналогично для </w:t>
      </w:r>
      <w:proofErr w:type="spellStart"/>
      <w:r w:rsidR="00931F48" w:rsidRPr="006D321B">
        <w:rPr>
          <w:lang w:val="en-US"/>
        </w:rPr>
        <w:t>roadaurors</w:t>
      </w:r>
      <w:proofErr w:type="spellEnd"/>
      <w:r w:rsidR="00931F48">
        <w:t xml:space="preserve">, </w:t>
      </w:r>
      <w:proofErr w:type="spellStart"/>
      <w:r w:rsidR="00931F48" w:rsidRPr="006D321B">
        <w:rPr>
          <w:lang w:val="en-US"/>
        </w:rPr>
        <w:t>roadaurors</w:t>
      </w:r>
      <w:proofErr w:type="spellEnd"/>
      <w:r w:rsidR="00931F48">
        <w:t>2 (перекресток дорог Аврора, Перовской).</w:t>
      </w:r>
    </w:p>
    <w:p w14:paraId="30A34A43" w14:textId="77777777" w:rsidR="00266EF1" w:rsidRDefault="00266EF1" w:rsidP="0029694B">
      <w:pPr>
        <w:pStyle w:val="2"/>
        <w:tabs>
          <w:tab w:val="clear" w:pos="1427"/>
          <w:tab w:val="num" w:pos="1776"/>
        </w:tabs>
      </w:pPr>
      <w:bookmarkStart w:id="121" w:name="_Toc136276282"/>
      <w:bookmarkStart w:id="122" w:name="_Toc167783421"/>
      <w:bookmarkStart w:id="123" w:name="_Toc223362405"/>
      <w:r>
        <w:t>Моделирование (обработка)</w:t>
      </w:r>
      <w:bookmarkEnd w:id="121"/>
      <w:bookmarkEnd w:id="122"/>
      <w:bookmarkEnd w:id="123"/>
    </w:p>
    <w:p w14:paraId="0364CBCD" w14:textId="74F04021" w:rsidR="00266EF1" w:rsidRPr="00E90042" w:rsidRDefault="00266EF1" w:rsidP="0029694B">
      <w:pPr>
        <w:pStyle w:val="3"/>
        <w:tabs>
          <w:tab w:val="clear" w:pos="1276"/>
          <w:tab w:val="num" w:pos="1625"/>
        </w:tabs>
      </w:pPr>
      <w:bookmarkStart w:id="124" w:name="_Toc167783422"/>
      <w:bookmarkStart w:id="125" w:name="_Toc223362406"/>
      <w:r w:rsidRPr="00E90042">
        <w:t>Моделирование движения тра</w:t>
      </w:r>
      <w:r w:rsidR="00D73611">
        <w:t xml:space="preserve">нспортных средств по дорогам (с </w:t>
      </w:r>
      <w:r w:rsidRPr="00E90042">
        <w:t>учетом сторон и полос дорожного движения);</w:t>
      </w:r>
      <w:bookmarkEnd w:id="124"/>
      <w:bookmarkEnd w:id="125"/>
    </w:p>
    <w:p w14:paraId="2FDE98F3" w14:textId="3E1F311B" w:rsidR="00554F01" w:rsidRDefault="00554F01" w:rsidP="004C5A6A">
      <w:pPr>
        <w:pStyle w:val="ad"/>
      </w:pPr>
      <w:r w:rsidRPr="00060248">
        <w:rPr>
          <w:lang w:eastAsia="en-US"/>
        </w:rPr>
        <w:t xml:space="preserve">В </w:t>
      </w:r>
      <w:proofErr w:type="spellStart"/>
      <w:r w:rsidRPr="00060248">
        <w:rPr>
          <w:lang w:eastAsia="en-US"/>
        </w:rPr>
        <w:t>AnyLogic</w:t>
      </w:r>
      <w:proofErr w:type="spellEnd"/>
      <w:r w:rsidRPr="00060248">
        <w:rPr>
          <w:lang w:eastAsia="en-US"/>
        </w:rPr>
        <w:t xml:space="preserve"> для </w:t>
      </w:r>
      <w:r>
        <w:rPr>
          <w:lang w:eastAsia="en-US"/>
        </w:rPr>
        <w:t>моделирования</w:t>
      </w:r>
      <w:r w:rsidRPr="00060248">
        <w:rPr>
          <w:lang w:eastAsia="en-US"/>
        </w:rPr>
        <w:t xml:space="preserve"> </w:t>
      </w:r>
      <w:r>
        <w:rPr>
          <w:lang w:eastAsia="en-US"/>
        </w:rPr>
        <w:t>движения транспортных средств</w:t>
      </w:r>
      <w:r w:rsidRPr="00060248">
        <w:rPr>
          <w:lang w:eastAsia="en-US"/>
        </w:rPr>
        <w:t xml:space="preserve"> </w:t>
      </w:r>
      <w:r>
        <w:rPr>
          <w:lang w:eastAsia="en-US"/>
        </w:rPr>
        <w:t>используется</w:t>
      </w:r>
      <w:r w:rsidRPr="00060248">
        <w:rPr>
          <w:lang w:eastAsia="en-US"/>
        </w:rPr>
        <w:t xml:space="preserve"> </w:t>
      </w:r>
      <w:r>
        <w:rPr>
          <w:lang w:eastAsia="en-US"/>
        </w:rPr>
        <w:t>связка объектов «</w:t>
      </w:r>
      <w:r>
        <w:rPr>
          <w:lang w:val="en-US" w:eastAsia="en-US"/>
        </w:rPr>
        <w:t>Car</w:t>
      </w:r>
      <w:r w:rsidRPr="00604C34">
        <w:rPr>
          <w:lang w:eastAsia="en-US"/>
        </w:rPr>
        <w:t xml:space="preserve"> </w:t>
      </w:r>
      <w:r>
        <w:rPr>
          <w:lang w:val="en-US" w:eastAsia="en-US"/>
        </w:rPr>
        <w:t>Source</w:t>
      </w:r>
      <w:r>
        <w:rPr>
          <w:lang w:eastAsia="en-US"/>
        </w:rPr>
        <w:t>», «</w:t>
      </w:r>
      <w:r>
        <w:rPr>
          <w:lang w:val="en-US" w:eastAsia="en-US"/>
        </w:rPr>
        <w:t>Car</w:t>
      </w:r>
      <w:r w:rsidRPr="00763AC5">
        <w:rPr>
          <w:lang w:eastAsia="en-US"/>
        </w:rPr>
        <w:t xml:space="preserve"> </w:t>
      </w:r>
      <w:r>
        <w:rPr>
          <w:lang w:val="en-US" w:eastAsia="en-US"/>
        </w:rPr>
        <w:t>Move</w:t>
      </w:r>
      <w:r w:rsidRPr="00763AC5">
        <w:rPr>
          <w:lang w:eastAsia="en-US"/>
        </w:rPr>
        <w:t xml:space="preserve"> </w:t>
      </w:r>
      <w:r>
        <w:rPr>
          <w:lang w:val="en-US" w:eastAsia="en-US"/>
        </w:rPr>
        <w:t>To</w:t>
      </w:r>
      <w:r>
        <w:rPr>
          <w:lang w:eastAsia="en-US"/>
        </w:rPr>
        <w:t>»</w:t>
      </w:r>
      <w:r w:rsidRPr="00604C34">
        <w:rPr>
          <w:lang w:eastAsia="en-US"/>
        </w:rPr>
        <w:t xml:space="preserve">, </w:t>
      </w:r>
      <w:r>
        <w:rPr>
          <w:lang w:eastAsia="en-US"/>
        </w:rPr>
        <w:t>«</w:t>
      </w:r>
      <w:r>
        <w:rPr>
          <w:lang w:val="en-US" w:eastAsia="en-US"/>
        </w:rPr>
        <w:t>Car</w:t>
      </w:r>
      <w:r w:rsidRPr="00604C34">
        <w:rPr>
          <w:lang w:eastAsia="en-US"/>
        </w:rPr>
        <w:t xml:space="preserve"> </w:t>
      </w:r>
      <w:r>
        <w:rPr>
          <w:lang w:val="en-US" w:eastAsia="en-US"/>
        </w:rPr>
        <w:t>Dispose</w:t>
      </w:r>
      <w:r>
        <w:rPr>
          <w:lang w:eastAsia="en-US"/>
        </w:rPr>
        <w:t>»</w:t>
      </w:r>
      <w:r w:rsidRPr="00060248">
        <w:rPr>
          <w:lang w:eastAsia="en-US"/>
        </w:rPr>
        <w:t xml:space="preserve"> из библиотеки моделирования транспортных систем</w:t>
      </w:r>
      <w:r>
        <w:rPr>
          <w:lang w:eastAsia="en-US"/>
        </w:rPr>
        <w:t>.</w:t>
      </w:r>
    </w:p>
    <w:p w14:paraId="248E7A84" w14:textId="3C00C325" w:rsidR="005129BA" w:rsidRDefault="005129BA" w:rsidP="004C5A6A">
      <w:pPr>
        <w:pStyle w:val="ad"/>
      </w:pPr>
      <w:r>
        <w:t xml:space="preserve">Дорога представляет собой участок пути из начальной точки в конечную. Объектом, осуществляющим движение, являются транспортные средства. Следовательно, для осуществления моделирования необходим такой объект, который имитировал бы эти транспортные средства. В среде </w:t>
      </w:r>
      <w:proofErr w:type="spellStart"/>
      <w:r>
        <w:rPr>
          <w:lang w:val="en-US"/>
        </w:rPr>
        <w:t>AnyLogic</w:t>
      </w:r>
      <w:proofErr w:type="spellEnd"/>
      <w:r w:rsidRPr="002740A0">
        <w:t xml:space="preserve"> </w:t>
      </w:r>
      <w:r>
        <w:t xml:space="preserve">таким объектом служит блок </w:t>
      </w:r>
      <w:proofErr w:type="spellStart"/>
      <w:r>
        <w:rPr>
          <w:lang w:val="en-US"/>
        </w:rPr>
        <w:t>carSource</w:t>
      </w:r>
      <w:proofErr w:type="spellEnd"/>
      <w:r>
        <w:t xml:space="preserve"> (</w:t>
      </w:r>
      <w:r>
        <w:fldChar w:fldCharType="begin"/>
      </w:r>
      <w:r>
        <w:instrText xml:space="preserve"> REF _Ref166054505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25</w:t>
      </w:r>
      <w:r>
        <w:fldChar w:fldCharType="end"/>
      </w:r>
      <w:r>
        <w:t>).</w:t>
      </w:r>
    </w:p>
    <w:p w14:paraId="56B53660" w14:textId="4C3B1D20" w:rsidR="00554F01" w:rsidRDefault="005129BA" w:rsidP="00E46C83">
      <w:pPr>
        <w:pStyle w:val="ad"/>
      </w:pPr>
      <w:r>
        <w:t>Помимо этого, движение должно быть направленным по определенному пути, то есть необходимо задать полосу движения.</w:t>
      </w:r>
      <w:r w:rsidRPr="009815A6">
        <w:t xml:space="preserve"> </w:t>
      </w:r>
      <w:r>
        <w:t xml:space="preserve">Такая задача решается путем указания в свойствах блока </w:t>
      </w:r>
      <w:proofErr w:type="spellStart"/>
      <w:r>
        <w:rPr>
          <w:lang w:val="en-US"/>
        </w:rPr>
        <w:t>carSource</w:t>
      </w:r>
      <w:proofErr w:type="spellEnd"/>
      <w:r w:rsidRPr="009815A6">
        <w:t xml:space="preserve"> </w:t>
      </w:r>
      <w:r>
        <w:t>в разделе «Дорога» в графе «Помещается на полосу» (</w:t>
      </w:r>
      <w:r w:rsidR="00554F01">
        <w:fldChar w:fldCharType="begin"/>
      </w:r>
      <w:r w:rsidR="00554F01">
        <w:instrText xml:space="preserve"> REF _Ref166061563 \h </w:instrText>
      </w:r>
      <w:r w:rsidR="00554F01">
        <w:fldChar w:fldCharType="separate"/>
      </w:r>
      <w:r w:rsidR="00A90F38">
        <w:t>Рисунок</w:t>
      </w:r>
      <w:r w:rsidR="00A90F38" w:rsidRPr="00A90F38">
        <w:t xml:space="preserve"> </w:t>
      </w:r>
      <w:r w:rsidR="00A90F38" w:rsidRPr="00A90F38">
        <w:rPr>
          <w:noProof/>
        </w:rPr>
        <w:t>4</w:t>
      </w:r>
      <w:r w:rsidR="00A90F38" w:rsidRPr="00A90F38">
        <w:t>.</w:t>
      </w:r>
      <w:r w:rsidR="00A90F38" w:rsidRPr="00A90F38">
        <w:rPr>
          <w:noProof/>
        </w:rPr>
        <w:t>26</w:t>
      </w:r>
      <w:r w:rsidR="00554F01">
        <w:fldChar w:fldCharType="end"/>
      </w:r>
      <w:r>
        <w:t>) соответствующей полосы, по которой будет осуществляться д</w:t>
      </w:r>
      <w:r w:rsidR="00E46C83">
        <w:t>вижение транспортным средством.</w:t>
      </w:r>
    </w:p>
    <w:p w14:paraId="02B94A59" w14:textId="77777777" w:rsidR="00554F01" w:rsidRPr="005129BA" w:rsidRDefault="00554F01" w:rsidP="004C5A6A">
      <w:pPr>
        <w:pStyle w:val="ad"/>
      </w:pPr>
    </w:p>
    <w:p w14:paraId="7B97B0EA" w14:textId="77777777" w:rsidR="005129BA" w:rsidRDefault="005129BA" w:rsidP="005129BA">
      <w:pPr>
        <w:pStyle w:val="ac"/>
      </w:pPr>
      <w:r>
        <w:rPr>
          <w:noProof/>
        </w:rPr>
        <w:drawing>
          <wp:inline distT="0" distB="0" distL="0" distR="0" wp14:anchorId="2DFE92AD" wp14:editId="1A4DCDB1">
            <wp:extent cx="1247619" cy="1219048"/>
            <wp:effectExtent l="0" t="0" r="0" b="63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47619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7120" w14:textId="5E9948FF" w:rsidR="005129BA" w:rsidRDefault="005129BA" w:rsidP="005129BA">
      <w:pPr>
        <w:pStyle w:val="ac"/>
        <w:rPr>
          <w:lang w:val="en-US"/>
        </w:rPr>
      </w:pPr>
      <w:bookmarkStart w:id="126" w:name="_Ref166054505"/>
      <w:r>
        <w:lastRenderedPageBreak/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25</w:t>
        </w:r>
      </w:fldSimple>
      <w:bookmarkEnd w:id="126"/>
      <w:r>
        <w:t xml:space="preserve"> – Условное обозначение блока </w:t>
      </w:r>
      <w:proofErr w:type="spellStart"/>
      <w:r>
        <w:rPr>
          <w:lang w:val="en-US"/>
        </w:rPr>
        <w:t>carSource</w:t>
      </w:r>
      <w:proofErr w:type="spellEnd"/>
    </w:p>
    <w:p w14:paraId="48896920" w14:textId="066BBB8B" w:rsidR="005129BA" w:rsidRDefault="005129BA" w:rsidP="005129BA">
      <w:pPr>
        <w:pStyle w:val="ad"/>
        <w:rPr>
          <w:lang w:val="en-US"/>
        </w:rPr>
      </w:pPr>
    </w:p>
    <w:p w14:paraId="67FE16E9" w14:textId="77777777" w:rsidR="00FA5431" w:rsidRDefault="005129BA" w:rsidP="00FA5431">
      <w:pPr>
        <w:pStyle w:val="ac"/>
      </w:pPr>
      <w:r>
        <w:rPr>
          <w:noProof/>
        </w:rPr>
        <w:drawing>
          <wp:inline distT="0" distB="0" distL="0" distR="0" wp14:anchorId="52F49361" wp14:editId="068323FD">
            <wp:extent cx="4954621" cy="6111089"/>
            <wp:effectExtent l="0" t="0" r="0" b="444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57340" cy="611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6729" w14:textId="3D97374D" w:rsidR="005129BA" w:rsidRPr="00FA5431" w:rsidRDefault="00FA5431" w:rsidP="00FA5431">
      <w:pPr>
        <w:pStyle w:val="ac"/>
        <w:rPr>
          <w:lang w:val="en-US"/>
        </w:rPr>
      </w:pPr>
      <w:bookmarkStart w:id="127" w:name="_Ref166061563"/>
      <w:r>
        <w:t>Рисунок</w:t>
      </w:r>
      <w:r w:rsidRPr="00FA5431">
        <w:rPr>
          <w:lang w:val="en-US"/>
        </w:rPr>
        <w:t xml:space="preserve"> </w:t>
      </w:r>
      <w:r w:rsidR="00970B61">
        <w:rPr>
          <w:lang w:val="en-US"/>
        </w:rPr>
        <w:fldChar w:fldCharType="begin"/>
      </w:r>
      <w:r w:rsidR="00970B61">
        <w:rPr>
          <w:lang w:val="en-US"/>
        </w:rPr>
        <w:instrText xml:space="preserve"> STYLEREF 1 \s </w:instrText>
      </w:r>
      <w:r w:rsidR="00970B61">
        <w:rPr>
          <w:lang w:val="en-US"/>
        </w:rPr>
        <w:fldChar w:fldCharType="separate"/>
      </w:r>
      <w:r w:rsidR="00D9477E">
        <w:rPr>
          <w:noProof/>
          <w:lang w:val="en-US"/>
        </w:rPr>
        <w:t>4</w:t>
      </w:r>
      <w:r w:rsidR="00970B61">
        <w:rPr>
          <w:lang w:val="en-US"/>
        </w:rPr>
        <w:fldChar w:fldCharType="end"/>
      </w:r>
      <w:r w:rsidR="00970B61">
        <w:rPr>
          <w:lang w:val="en-US"/>
        </w:rPr>
        <w:t>.</w:t>
      </w:r>
      <w:r w:rsidR="00970B61">
        <w:rPr>
          <w:lang w:val="en-US"/>
        </w:rPr>
        <w:fldChar w:fldCharType="begin"/>
      </w:r>
      <w:r w:rsidR="00970B61">
        <w:rPr>
          <w:lang w:val="en-US"/>
        </w:rPr>
        <w:instrText xml:space="preserve"> SEQ Рисунок \* ARABIC \s 1 </w:instrText>
      </w:r>
      <w:r w:rsidR="00970B61">
        <w:rPr>
          <w:lang w:val="en-US"/>
        </w:rPr>
        <w:fldChar w:fldCharType="separate"/>
      </w:r>
      <w:r w:rsidR="00D9477E">
        <w:rPr>
          <w:noProof/>
          <w:lang w:val="en-US"/>
        </w:rPr>
        <w:t>26</w:t>
      </w:r>
      <w:r w:rsidR="00970B61">
        <w:rPr>
          <w:lang w:val="en-US"/>
        </w:rPr>
        <w:fldChar w:fldCharType="end"/>
      </w:r>
      <w:bookmarkEnd w:id="127"/>
      <w:r w:rsidRPr="00FA5431">
        <w:rPr>
          <w:lang w:val="en-US"/>
        </w:rPr>
        <w:t xml:space="preserve"> </w:t>
      </w:r>
      <w:r w:rsidR="00554F01" w:rsidRPr="00554F01">
        <w:rPr>
          <w:color w:val="000000"/>
          <w:lang w:val="en-US"/>
        </w:rPr>
        <w:t xml:space="preserve">– </w:t>
      </w:r>
      <w:r>
        <w:rPr>
          <w:color w:val="000000"/>
        </w:rPr>
        <w:t>Свойства</w:t>
      </w:r>
      <w:r w:rsidRPr="00FA5431">
        <w:rPr>
          <w:color w:val="000000"/>
          <w:lang w:val="en-US"/>
        </w:rPr>
        <w:t xml:space="preserve"> </w:t>
      </w:r>
      <w:r>
        <w:rPr>
          <w:color w:val="000000"/>
        </w:rPr>
        <w:t>объекта</w:t>
      </w:r>
      <w:r w:rsidRPr="00FA5431">
        <w:rPr>
          <w:color w:val="000000"/>
          <w:lang w:val="en-US"/>
        </w:rPr>
        <w:t xml:space="preserve"> «</w:t>
      </w:r>
      <w:r>
        <w:rPr>
          <w:color w:val="000000"/>
          <w:lang w:val="en-US"/>
        </w:rPr>
        <w:t>Car</w:t>
      </w:r>
      <w:r w:rsidRPr="00FA5431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Source</w:t>
      </w:r>
      <w:r w:rsidRPr="00FA5431">
        <w:rPr>
          <w:color w:val="000000"/>
          <w:lang w:val="en-US"/>
        </w:rPr>
        <w:t>» carSourceroadMubaryakova2</w:t>
      </w:r>
    </w:p>
    <w:p w14:paraId="370D0888" w14:textId="04FDBCFA" w:rsidR="005129BA" w:rsidRDefault="005129BA" w:rsidP="005129BA">
      <w:pPr>
        <w:pStyle w:val="ad"/>
        <w:rPr>
          <w:lang w:val="en-US"/>
        </w:rPr>
      </w:pPr>
    </w:p>
    <w:p w14:paraId="43D39555" w14:textId="030178B9" w:rsidR="004C5A6A" w:rsidRDefault="004C5A6A" w:rsidP="004C5A6A">
      <w:pPr>
        <w:pStyle w:val="ad"/>
      </w:pPr>
      <w:r>
        <w:t xml:space="preserve">Для задания </w:t>
      </w:r>
      <w:r w:rsidR="008D6261">
        <w:t>параметров</w:t>
      </w:r>
      <w:r>
        <w:t xml:space="preserve"> </w:t>
      </w:r>
      <w:r w:rsidR="00BA5C61">
        <w:t>ТС</w:t>
      </w:r>
      <w:r w:rsidR="00663E18">
        <w:t xml:space="preserve"> на этапе ввода данных </w:t>
      </w:r>
      <w:r w:rsidR="00B67DB8">
        <w:t xml:space="preserve">необходимо создать </w:t>
      </w:r>
      <w:r w:rsidR="00DE08F5">
        <w:t>6</w:t>
      </w:r>
      <w:r>
        <w:t xml:space="preserve"> объек</w:t>
      </w:r>
      <w:r w:rsidR="00BA5C61">
        <w:t>тов</w:t>
      </w:r>
      <w:r>
        <w:t xml:space="preserve"> «</w:t>
      </w:r>
      <w:r>
        <w:rPr>
          <w:lang w:val="en-US"/>
        </w:rPr>
        <w:t>Car</w:t>
      </w:r>
      <w:r w:rsidRPr="00E13E3C">
        <w:t xml:space="preserve"> </w:t>
      </w:r>
      <w:r>
        <w:rPr>
          <w:lang w:val="en-US"/>
        </w:rPr>
        <w:t>Source</w:t>
      </w:r>
      <w:r>
        <w:t>»</w:t>
      </w:r>
      <w:r w:rsidR="00BA5C61">
        <w:t xml:space="preserve">: </w:t>
      </w:r>
      <w:r w:rsidR="00DE08F5">
        <w:t>5</w:t>
      </w:r>
      <w:r w:rsidR="00BA5C61">
        <w:t xml:space="preserve"> для машин и </w:t>
      </w:r>
      <w:r w:rsidR="00DE08F5">
        <w:t>1</w:t>
      </w:r>
      <w:r w:rsidR="00BA5C61">
        <w:t xml:space="preserve"> для автобусов</w:t>
      </w:r>
      <w:r w:rsidR="0029694B" w:rsidRPr="0029694B">
        <w:t xml:space="preserve"> (</w:t>
      </w:r>
      <w:r w:rsidR="0029694B">
        <w:fldChar w:fldCharType="begin"/>
      </w:r>
      <w:r w:rsidR="0029694B">
        <w:instrText xml:space="preserve"> REF _Ref131761358 \h </w:instrText>
      </w:r>
      <w:r w:rsidR="0029694B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27</w:t>
      </w:r>
      <w:r w:rsidR="0029694B">
        <w:fldChar w:fldCharType="end"/>
      </w:r>
      <w:r w:rsidR="0029694B" w:rsidRPr="0029694B">
        <w:t>)</w:t>
      </w:r>
      <w:r w:rsidR="00663E18">
        <w:t>.</w:t>
      </w:r>
      <w:r w:rsidR="00BA5C61">
        <w:t xml:space="preserve"> Машины появляются на началах каждой из </w:t>
      </w:r>
      <w:r w:rsidR="00DE08F5">
        <w:t>5</w:t>
      </w:r>
      <w:r w:rsidR="00BA5C61">
        <w:t xml:space="preserve"> дорог. Автобусы для остановки </w:t>
      </w:r>
      <w:proofErr w:type="spellStart"/>
      <w:r w:rsidR="00BA5C61">
        <w:rPr>
          <w:lang w:val="en-US"/>
        </w:rPr>
        <w:t>busStop</w:t>
      </w:r>
      <w:proofErr w:type="spellEnd"/>
      <w:r w:rsidR="00BA5C61" w:rsidRPr="00BA5C61">
        <w:t xml:space="preserve"> </w:t>
      </w:r>
      <w:r w:rsidR="00BA5C61">
        <w:t xml:space="preserve">появляются на </w:t>
      </w:r>
      <w:proofErr w:type="spellStart"/>
      <w:r w:rsidR="00DE08F5" w:rsidRPr="00DE08F5">
        <w:rPr>
          <w:lang w:val="en-US"/>
        </w:rPr>
        <w:t>roadaurors</w:t>
      </w:r>
      <w:proofErr w:type="spellEnd"/>
      <w:r w:rsidR="00BA5C61">
        <w:t>.</w:t>
      </w:r>
    </w:p>
    <w:p w14:paraId="6466DADA" w14:textId="1BA63462" w:rsidR="00B67DB8" w:rsidRDefault="00106B4B" w:rsidP="004C5A6A">
      <w:pPr>
        <w:pStyle w:val="ad"/>
      </w:pPr>
      <w:r>
        <w:lastRenderedPageBreak/>
        <w:t>Далее необходимо соз</w:t>
      </w:r>
      <w:r w:rsidR="00981033">
        <w:t>дать всевозможные направления</w:t>
      </w:r>
      <w:r w:rsidR="00B67DB8">
        <w:t xml:space="preserve"> движений «</w:t>
      </w:r>
      <w:r w:rsidR="00B67DB8">
        <w:rPr>
          <w:lang w:val="en-US"/>
        </w:rPr>
        <w:t>Car</w:t>
      </w:r>
      <w:r w:rsidR="00B67DB8" w:rsidRPr="00B67DB8">
        <w:t xml:space="preserve"> </w:t>
      </w:r>
      <w:r w:rsidR="00B67DB8">
        <w:rPr>
          <w:lang w:val="en-US"/>
        </w:rPr>
        <w:t>Move</w:t>
      </w:r>
      <w:r w:rsidR="00B67DB8" w:rsidRPr="00B67DB8">
        <w:t xml:space="preserve"> </w:t>
      </w:r>
      <w:r w:rsidR="00B67DB8">
        <w:rPr>
          <w:lang w:val="en-US"/>
        </w:rPr>
        <w:t>To</w:t>
      </w:r>
      <w:r w:rsidR="00B67DB8">
        <w:t>» (</w:t>
      </w:r>
      <w:r w:rsidR="00B67DB8">
        <w:fldChar w:fldCharType="begin"/>
      </w:r>
      <w:r w:rsidR="00B67DB8">
        <w:instrText xml:space="preserve"> REF _Ref131762191 \h </w:instrText>
      </w:r>
      <w:r w:rsidR="00B67DB8">
        <w:fldChar w:fldCharType="separate"/>
      </w:r>
      <w:r w:rsidR="00A90F38">
        <w:t>Рисунок</w:t>
      </w:r>
      <w:r w:rsidR="00A90F38" w:rsidRPr="00C247BC">
        <w:t xml:space="preserve">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28</w:t>
      </w:r>
      <w:r w:rsidR="00B67DB8">
        <w:fldChar w:fldCharType="end"/>
      </w:r>
      <w:r w:rsidR="00B67DB8">
        <w:t xml:space="preserve">): 4 направления для каждой дороги </w:t>
      </w:r>
      <w:proofErr w:type="spellStart"/>
      <w:r w:rsidR="00D83522" w:rsidRPr="00D83522">
        <w:t>roadMubaryakova</w:t>
      </w:r>
      <w:proofErr w:type="spellEnd"/>
      <w:r w:rsidR="00D83522">
        <w:t xml:space="preserve">, </w:t>
      </w:r>
      <w:r w:rsidR="00D83522" w:rsidRPr="00D83522">
        <w:t>roadMubaryakova</w:t>
      </w:r>
      <w:r w:rsidR="00D83522">
        <w:t xml:space="preserve">2, </w:t>
      </w:r>
      <w:proofErr w:type="spellStart"/>
      <w:r w:rsidR="00D83522" w:rsidRPr="00D83522">
        <w:t>roadPerovskaya</w:t>
      </w:r>
      <w:proofErr w:type="spellEnd"/>
      <w:r w:rsidR="00D83522">
        <w:t xml:space="preserve">, </w:t>
      </w:r>
      <w:r w:rsidR="00D83522" w:rsidRPr="00D83522">
        <w:t>roadPerovskaya</w:t>
      </w:r>
      <w:r w:rsidR="00D83522">
        <w:t xml:space="preserve">2  </w:t>
      </w:r>
      <w:r w:rsidR="00B67DB8">
        <w:t>(прямо, направо, налево, разворот)</w:t>
      </w:r>
      <w:r>
        <w:t xml:space="preserve">, </w:t>
      </w:r>
      <w:r w:rsidR="00D83522">
        <w:t>3 направления для каждой дороги</w:t>
      </w:r>
      <w:r w:rsidR="00D83522" w:rsidRPr="00D83522">
        <w:t xml:space="preserve"> </w:t>
      </w:r>
      <w:proofErr w:type="spellStart"/>
      <w:r w:rsidR="00D83522" w:rsidRPr="00D83522">
        <w:t>roadaurors</w:t>
      </w:r>
      <w:proofErr w:type="spellEnd"/>
      <w:r w:rsidR="00D83522">
        <w:t xml:space="preserve">, </w:t>
      </w:r>
      <w:r w:rsidR="00D83522" w:rsidRPr="00D83522">
        <w:t>roadaurors</w:t>
      </w:r>
      <w:r w:rsidR="00D83522">
        <w:t xml:space="preserve">2 (прямо, направо/налево, разворот для дорог), </w:t>
      </w:r>
      <w:r w:rsidR="001D12B4">
        <w:t>1 направления на остановку</w:t>
      </w:r>
      <w:r>
        <w:t xml:space="preserve"> и 1 направление на парковку</w:t>
      </w:r>
      <w:r w:rsidR="00B67DB8">
        <w:t>.</w:t>
      </w:r>
    </w:p>
    <w:p w14:paraId="71BAC766" w14:textId="7EF65BD1" w:rsidR="0029694B" w:rsidRDefault="00B67DB8" w:rsidP="003E6559">
      <w:pPr>
        <w:pStyle w:val="ad"/>
      </w:pPr>
      <w:r>
        <w:t xml:space="preserve">Далее необходимо создать </w:t>
      </w:r>
      <w:r w:rsidR="00A5311F">
        <w:t>сборщиков</w:t>
      </w:r>
      <w:r>
        <w:t xml:space="preserve"> ТС «</w:t>
      </w:r>
      <w:r>
        <w:rPr>
          <w:lang w:val="en-US"/>
        </w:rPr>
        <w:t>Car</w:t>
      </w:r>
      <w:r w:rsidRPr="00B67DB8">
        <w:t xml:space="preserve"> </w:t>
      </w:r>
      <w:r>
        <w:rPr>
          <w:lang w:val="en-US"/>
        </w:rPr>
        <w:t>Dispose</w:t>
      </w:r>
      <w:r>
        <w:t>» для каждой дороги.</w:t>
      </w:r>
    </w:p>
    <w:p w14:paraId="4CC8265B" w14:textId="638E3D68" w:rsidR="0029694B" w:rsidRPr="00201906" w:rsidRDefault="0029694B" w:rsidP="0029694B">
      <w:pPr>
        <w:pStyle w:val="ad"/>
        <w:rPr>
          <w:u w:val="single"/>
        </w:rPr>
      </w:pPr>
      <w:r>
        <w:rPr>
          <w:u w:val="single"/>
        </w:rPr>
        <w:t>Укрупн</w:t>
      </w:r>
      <w:r w:rsidRPr="00201906">
        <w:rPr>
          <w:u w:val="single"/>
        </w:rPr>
        <w:t>ённый алгоритм:</w:t>
      </w:r>
    </w:p>
    <w:p w14:paraId="2A151D86" w14:textId="6CAD018B" w:rsidR="0029694B" w:rsidRDefault="001B27E9" w:rsidP="00143F49">
      <w:pPr>
        <w:pStyle w:val="ad"/>
        <w:numPr>
          <w:ilvl w:val="0"/>
          <w:numId w:val="29"/>
        </w:numPr>
      </w:pPr>
      <w:r>
        <w:t>Смоделировали появление ТС на дорогах, создав</w:t>
      </w:r>
      <w:r w:rsidR="0029694B">
        <w:t xml:space="preserve"> </w:t>
      </w:r>
      <w:r>
        <w:t xml:space="preserve">и настроив свойства </w:t>
      </w:r>
      <w:r w:rsidR="00EF6A9C">
        <w:t>6</w:t>
      </w:r>
      <w:r>
        <w:t>-ми</w:t>
      </w:r>
      <w:r w:rsidR="0029694B">
        <w:t xml:space="preserve"> источников ТС «</w:t>
      </w:r>
      <w:r w:rsidR="0029694B">
        <w:rPr>
          <w:lang w:val="en-US"/>
        </w:rPr>
        <w:t>Car</w:t>
      </w:r>
      <w:r w:rsidR="0029694B" w:rsidRPr="0029694B">
        <w:t xml:space="preserve"> </w:t>
      </w:r>
      <w:r w:rsidR="0029694B">
        <w:rPr>
          <w:lang w:val="en-US"/>
        </w:rPr>
        <w:t>Source</w:t>
      </w:r>
      <w:r w:rsidR="0029694B">
        <w:t>»</w:t>
      </w:r>
      <w:r w:rsidR="00B67DB8">
        <w:t xml:space="preserve"> (</w:t>
      </w:r>
      <w:r w:rsidR="00B67DB8">
        <w:fldChar w:fldCharType="begin"/>
      </w:r>
      <w:r w:rsidR="00B67DB8">
        <w:instrText xml:space="preserve"> REF _Ref131761358 \h </w:instrText>
      </w:r>
      <w:r w:rsidR="00B67DB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27</w:t>
      </w:r>
      <w:r w:rsidR="00B67DB8">
        <w:fldChar w:fldCharType="end"/>
      </w:r>
      <w:r w:rsidR="00B67DB8">
        <w:t>)</w:t>
      </w:r>
      <w:r w:rsidR="0029694B">
        <w:t>:</w:t>
      </w:r>
    </w:p>
    <w:p w14:paraId="09DAE7AD" w14:textId="17DC11B0" w:rsidR="0029694B" w:rsidRDefault="00236CF0" w:rsidP="00143F49">
      <w:pPr>
        <w:pStyle w:val="aff1"/>
        <w:numPr>
          <w:ilvl w:val="0"/>
          <w:numId w:val="45"/>
        </w:numPr>
      </w:pPr>
      <w:proofErr w:type="spellStart"/>
      <w:r w:rsidRPr="00236CF0">
        <w:rPr>
          <w:lang w:val="en-US"/>
        </w:rPr>
        <w:t>carSourceroadaurors</w:t>
      </w:r>
      <w:proofErr w:type="spellEnd"/>
      <w:r w:rsidR="0029694B">
        <w:t xml:space="preserve"> – создаёт автомобили на дороге </w:t>
      </w:r>
      <w:proofErr w:type="spellStart"/>
      <w:r w:rsidRPr="00236CF0">
        <w:rPr>
          <w:lang w:val="en-US"/>
        </w:rPr>
        <w:t>roadaurors</w:t>
      </w:r>
      <w:proofErr w:type="spellEnd"/>
      <w:r w:rsidR="0029694B">
        <w:t xml:space="preserve"> на полосе основного движения, интенсивность </w:t>
      </w:r>
      <w:r w:rsidR="00995CA8">
        <w:t>10</w:t>
      </w:r>
      <w:r w:rsidR="0029694B">
        <w:t>00 в час</w:t>
      </w:r>
      <w:r w:rsidR="0029694B" w:rsidRPr="005E603A">
        <w:t>;</w:t>
      </w:r>
    </w:p>
    <w:p w14:paraId="2DF69C1C" w14:textId="01608BB4" w:rsidR="0029694B" w:rsidRDefault="00236CF0" w:rsidP="00143F49">
      <w:pPr>
        <w:pStyle w:val="aff1"/>
        <w:numPr>
          <w:ilvl w:val="0"/>
          <w:numId w:val="45"/>
        </w:numPr>
      </w:pPr>
      <w:r w:rsidRPr="00236CF0">
        <w:t>carSourceroadaurors</w:t>
      </w:r>
      <w:r w:rsidR="0029694B" w:rsidRPr="00E13E3C">
        <w:t>2</w:t>
      </w:r>
      <w:r w:rsidR="0029694B">
        <w:t xml:space="preserve"> – создаёт автомобили на дороге </w:t>
      </w:r>
      <w:proofErr w:type="spellStart"/>
      <w:r w:rsidRPr="00236CF0">
        <w:rPr>
          <w:lang w:val="en-US"/>
        </w:rPr>
        <w:t>roadaurors</w:t>
      </w:r>
      <w:proofErr w:type="spellEnd"/>
      <w:r w:rsidR="0029694B" w:rsidRPr="005E603A">
        <w:t>2</w:t>
      </w:r>
      <w:r w:rsidR="0029694B">
        <w:t xml:space="preserve"> на полосе встречного движения, интенсивность </w:t>
      </w:r>
      <w:r w:rsidR="00995CA8">
        <w:t>10</w:t>
      </w:r>
      <w:r w:rsidR="0029694B">
        <w:t>00 в час</w:t>
      </w:r>
      <w:r w:rsidR="0029694B" w:rsidRPr="005E603A">
        <w:t>;</w:t>
      </w:r>
    </w:p>
    <w:p w14:paraId="68CFA3DA" w14:textId="7D4E533D" w:rsidR="0029694B" w:rsidRDefault="00236CF0" w:rsidP="00143F49">
      <w:pPr>
        <w:pStyle w:val="aff1"/>
        <w:numPr>
          <w:ilvl w:val="0"/>
          <w:numId w:val="45"/>
        </w:numPr>
      </w:pPr>
      <w:r w:rsidRPr="00236CF0">
        <w:t>carSourceroadMubaryakova2</w:t>
      </w:r>
      <w:r w:rsidR="0029694B">
        <w:t xml:space="preserve"> –</w:t>
      </w:r>
      <w:r w:rsidR="0029694B" w:rsidRPr="005E603A">
        <w:t xml:space="preserve"> </w:t>
      </w:r>
      <w:r w:rsidR="0029694B">
        <w:t xml:space="preserve">создаёт автомобили на дороге </w:t>
      </w:r>
      <w:proofErr w:type="spellStart"/>
      <w:r w:rsidRPr="00236CF0">
        <w:rPr>
          <w:lang w:val="en-US"/>
        </w:rPr>
        <w:t>roadMubaryakova</w:t>
      </w:r>
      <w:proofErr w:type="spellEnd"/>
      <w:r w:rsidRPr="00236CF0">
        <w:t>2</w:t>
      </w:r>
      <w:r>
        <w:t xml:space="preserve"> </w:t>
      </w:r>
      <w:r w:rsidR="0029694B">
        <w:t xml:space="preserve">на полосе основного движения, интенсивность </w:t>
      </w:r>
      <w:r>
        <w:t>500</w:t>
      </w:r>
      <w:r w:rsidR="0029694B">
        <w:t xml:space="preserve"> в час</w:t>
      </w:r>
      <w:r w:rsidR="0029694B" w:rsidRPr="005E603A">
        <w:t>;</w:t>
      </w:r>
    </w:p>
    <w:p w14:paraId="61E784B4" w14:textId="688A0E8C" w:rsidR="0029694B" w:rsidRDefault="00236CF0" w:rsidP="00143F49">
      <w:pPr>
        <w:pStyle w:val="aff1"/>
        <w:numPr>
          <w:ilvl w:val="0"/>
          <w:numId w:val="45"/>
        </w:numPr>
      </w:pPr>
      <w:proofErr w:type="spellStart"/>
      <w:r>
        <w:rPr>
          <w:lang w:val="en-US"/>
        </w:rPr>
        <w:t>carSourceroadMubaryakova</w:t>
      </w:r>
      <w:proofErr w:type="spellEnd"/>
      <w:r w:rsidR="0029694B" w:rsidRPr="005E603A">
        <w:t xml:space="preserve"> </w:t>
      </w:r>
      <w:r w:rsidR="0029694B">
        <w:t>–</w:t>
      </w:r>
      <w:r w:rsidR="0029694B" w:rsidRPr="005E603A">
        <w:t xml:space="preserve"> </w:t>
      </w:r>
      <w:r w:rsidR="0029694B">
        <w:t xml:space="preserve">создаёт автомобили на дороге </w:t>
      </w:r>
      <w:proofErr w:type="spellStart"/>
      <w:r w:rsidRPr="00236CF0">
        <w:rPr>
          <w:lang w:val="en-US"/>
        </w:rPr>
        <w:t>roadMubaryakova</w:t>
      </w:r>
      <w:proofErr w:type="spellEnd"/>
      <w:r w:rsidR="0029694B">
        <w:t xml:space="preserve"> на полосе основного движения, интенсивность </w:t>
      </w:r>
      <w:r>
        <w:t>5</w:t>
      </w:r>
      <w:r w:rsidR="0029694B">
        <w:t>00 в</w:t>
      </w:r>
      <w:r w:rsidR="0029694B" w:rsidRPr="0029694B">
        <w:t xml:space="preserve"> </w:t>
      </w:r>
      <w:r w:rsidR="0029694B">
        <w:t>час</w:t>
      </w:r>
      <w:r w:rsidR="0029694B" w:rsidRPr="0029694B">
        <w:t>;</w:t>
      </w:r>
    </w:p>
    <w:p w14:paraId="135D06CD" w14:textId="0A27129F" w:rsidR="00236CF0" w:rsidRDefault="00236CF0" w:rsidP="00143F49">
      <w:pPr>
        <w:pStyle w:val="aff1"/>
        <w:numPr>
          <w:ilvl w:val="0"/>
          <w:numId w:val="45"/>
        </w:numPr>
      </w:pPr>
      <w:proofErr w:type="spellStart"/>
      <w:r w:rsidRPr="00236CF0">
        <w:rPr>
          <w:lang w:val="en-US"/>
        </w:rPr>
        <w:t>carSourceroadPerovskaya</w:t>
      </w:r>
      <w:proofErr w:type="spellEnd"/>
      <w:r>
        <w:t xml:space="preserve"> –</w:t>
      </w:r>
      <w:r w:rsidRPr="005E603A">
        <w:t xml:space="preserve"> </w:t>
      </w:r>
      <w:r>
        <w:t xml:space="preserve">создаёт автомобили на дороге </w:t>
      </w:r>
      <w:proofErr w:type="spellStart"/>
      <w:r w:rsidRPr="00236CF0">
        <w:rPr>
          <w:lang w:val="en-US"/>
        </w:rPr>
        <w:t>roadPerovskaya</w:t>
      </w:r>
      <w:proofErr w:type="spellEnd"/>
      <w:r>
        <w:t xml:space="preserve"> на полосе основного движения, интенсивность 1000 в</w:t>
      </w:r>
      <w:r w:rsidRPr="0029694B">
        <w:t xml:space="preserve"> </w:t>
      </w:r>
      <w:r>
        <w:t>час</w:t>
      </w:r>
      <w:r w:rsidRPr="0029694B">
        <w:t>;</w:t>
      </w:r>
    </w:p>
    <w:p w14:paraId="70E40E7A" w14:textId="198406D5" w:rsidR="0029694B" w:rsidRDefault="0029694B" w:rsidP="00143F49">
      <w:pPr>
        <w:pStyle w:val="aff1"/>
        <w:numPr>
          <w:ilvl w:val="0"/>
          <w:numId w:val="45"/>
        </w:numPr>
      </w:pPr>
      <w:r>
        <w:rPr>
          <w:lang w:val="en-US"/>
        </w:rPr>
        <w:t>bus</w:t>
      </w:r>
      <w:r>
        <w:t xml:space="preserve">Source – создаёт автобусы на дороге </w:t>
      </w:r>
      <w:proofErr w:type="spellStart"/>
      <w:r w:rsidR="00236CF0" w:rsidRPr="00236CF0">
        <w:rPr>
          <w:lang w:val="en-US"/>
        </w:rPr>
        <w:t>roadaurors</w:t>
      </w:r>
      <w:proofErr w:type="spellEnd"/>
      <w:r w:rsidR="00236CF0">
        <w:t xml:space="preserve"> </w:t>
      </w:r>
      <w:r>
        <w:t>на полосе осн</w:t>
      </w:r>
      <w:r w:rsidR="00236CF0">
        <w:t>овного движения, интенсивность 10</w:t>
      </w:r>
      <w:r>
        <w:t>0 в час</w:t>
      </w:r>
      <w:r w:rsidR="00236CF0">
        <w:t>.</w:t>
      </w:r>
    </w:p>
    <w:p w14:paraId="1EE71F5B" w14:textId="35E7E052" w:rsidR="005E6775" w:rsidRDefault="001B27E9" w:rsidP="00143F49">
      <w:pPr>
        <w:pStyle w:val="ad"/>
        <w:numPr>
          <w:ilvl w:val="0"/>
          <w:numId w:val="29"/>
        </w:numPr>
      </w:pPr>
      <w:r>
        <w:t>Смоделировали движение ТС по определённым маршрутам, создав и настроив свойства</w:t>
      </w:r>
      <w:r w:rsidR="00B67DB8">
        <w:t xml:space="preserve"> </w:t>
      </w:r>
      <w:r w:rsidR="00A170F2">
        <w:t>13</w:t>
      </w:r>
      <w:r w:rsidR="005E6775">
        <w:t xml:space="preserve"> направлений движений для ТС «</w:t>
      </w:r>
      <w:r w:rsidR="005E6775">
        <w:rPr>
          <w:lang w:val="en-US"/>
        </w:rPr>
        <w:t>Car</w:t>
      </w:r>
      <w:r w:rsidR="005E6775" w:rsidRPr="005E6775">
        <w:t xml:space="preserve"> </w:t>
      </w:r>
      <w:r w:rsidR="005E6775">
        <w:rPr>
          <w:lang w:val="en-US"/>
        </w:rPr>
        <w:t>Move</w:t>
      </w:r>
      <w:r w:rsidR="005E6775" w:rsidRPr="005E6775">
        <w:t xml:space="preserve"> </w:t>
      </w:r>
      <w:r w:rsidR="005E6775">
        <w:rPr>
          <w:lang w:val="en-US"/>
        </w:rPr>
        <w:t>To</w:t>
      </w:r>
      <w:r w:rsidR="005E6775">
        <w:t>»</w:t>
      </w:r>
      <w:r w:rsidR="005E6775" w:rsidRPr="005E6775">
        <w:t xml:space="preserve"> (</w:t>
      </w:r>
      <w:r w:rsidR="005E6775">
        <w:rPr>
          <w:lang w:val="en-US"/>
        </w:rPr>
        <w:fldChar w:fldCharType="begin"/>
      </w:r>
      <w:r w:rsidR="005E6775" w:rsidRPr="005E6775">
        <w:instrText xml:space="preserve"> </w:instrText>
      </w:r>
      <w:r w:rsidR="005E6775">
        <w:rPr>
          <w:lang w:val="en-US"/>
        </w:rPr>
        <w:instrText>REF</w:instrText>
      </w:r>
      <w:r w:rsidR="005E6775" w:rsidRPr="005E6775">
        <w:instrText xml:space="preserve"> _</w:instrText>
      </w:r>
      <w:r w:rsidR="005E6775">
        <w:rPr>
          <w:lang w:val="en-US"/>
        </w:rPr>
        <w:instrText>Ref</w:instrText>
      </w:r>
      <w:r w:rsidR="005E6775" w:rsidRPr="005E6775">
        <w:instrText>131762191 \</w:instrText>
      </w:r>
      <w:r w:rsidR="005E6775">
        <w:rPr>
          <w:lang w:val="en-US"/>
        </w:rPr>
        <w:instrText>h</w:instrText>
      </w:r>
      <w:r w:rsidR="005E6775" w:rsidRPr="005E6775">
        <w:instrText xml:space="preserve"> </w:instrText>
      </w:r>
      <w:r w:rsidR="005E6775">
        <w:rPr>
          <w:lang w:val="en-US"/>
        </w:rPr>
      </w:r>
      <w:r w:rsidR="005E6775">
        <w:rPr>
          <w:lang w:val="en-US"/>
        </w:rPr>
        <w:fldChar w:fldCharType="separate"/>
      </w:r>
      <w:r w:rsidR="00A90F38">
        <w:t>Рисунок</w:t>
      </w:r>
      <w:r w:rsidR="00A90F38" w:rsidRPr="00C247BC">
        <w:t xml:space="preserve">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28</w:t>
      </w:r>
      <w:r w:rsidR="005E6775">
        <w:rPr>
          <w:lang w:val="en-US"/>
        </w:rPr>
        <w:fldChar w:fldCharType="end"/>
      </w:r>
      <w:r w:rsidR="005E6775" w:rsidRPr="005E6775">
        <w:t>):</w:t>
      </w:r>
    </w:p>
    <w:p w14:paraId="57EE7FE6" w14:textId="3EF7F3A6" w:rsidR="002B0055" w:rsidRDefault="002B0055" w:rsidP="00143F49">
      <w:pPr>
        <w:pStyle w:val="ad"/>
        <w:numPr>
          <w:ilvl w:val="0"/>
          <w:numId w:val="51"/>
        </w:numPr>
      </w:pPr>
      <w:r>
        <w:t xml:space="preserve">Развилка на перекрестке дорог </w:t>
      </w:r>
      <w:r w:rsidRPr="002B0055">
        <w:t>roadPerovskaya2</w:t>
      </w:r>
      <w:r>
        <w:t xml:space="preserve">, </w:t>
      </w:r>
      <w:proofErr w:type="spellStart"/>
      <w:r>
        <w:t>roadPerovskaya</w:t>
      </w:r>
      <w:proofErr w:type="spellEnd"/>
      <w:r>
        <w:t xml:space="preserve">, </w:t>
      </w:r>
      <w:proofErr w:type="spellStart"/>
      <w:r w:rsidRPr="00A170F2">
        <w:rPr>
          <w:lang w:val="en-US"/>
        </w:rPr>
        <w:t>roadMubaryakova</w:t>
      </w:r>
      <w:proofErr w:type="spellEnd"/>
      <w:r w:rsidRPr="00A170F2">
        <w:t>2</w:t>
      </w:r>
      <w:r>
        <w:t xml:space="preserve">, </w:t>
      </w:r>
      <w:proofErr w:type="spellStart"/>
      <w:r w:rsidRPr="00A170F2">
        <w:rPr>
          <w:lang w:val="en-US"/>
        </w:rPr>
        <w:t>roadMubaryakova</w:t>
      </w:r>
      <w:proofErr w:type="spellEnd"/>
      <w:r>
        <w:t>:</w:t>
      </w:r>
    </w:p>
    <w:p w14:paraId="5CF45137" w14:textId="7D980E41" w:rsidR="00C45690" w:rsidRDefault="005E6775" w:rsidP="00143F49">
      <w:pPr>
        <w:pStyle w:val="aff1"/>
        <w:numPr>
          <w:ilvl w:val="0"/>
          <w:numId w:val="30"/>
        </w:numPr>
      </w:pPr>
      <w:r>
        <w:rPr>
          <w:lang w:val="en-US"/>
        </w:rPr>
        <w:t>c</w:t>
      </w:r>
      <w:proofErr w:type="spellStart"/>
      <w:r>
        <w:t>ar</w:t>
      </w:r>
      <w:r>
        <w:rPr>
          <w:lang w:val="en-US"/>
        </w:rPr>
        <w:t>Movet</w:t>
      </w:r>
      <w:r w:rsidR="00C45690">
        <w:rPr>
          <w:lang w:val="en-US"/>
        </w:rPr>
        <w:t>o</w:t>
      </w:r>
      <w:proofErr w:type="spellEnd"/>
      <w:r w:rsidRPr="005E6775">
        <w:t>1</w:t>
      </w:r>
      <w:r>
        <w:t xml:space="preserve"> – </w:t>
      </w:r>
      <w:r w:rsidR="00A170F2">
        <w:t>проезд с дорог</w:t>
      </w:r>
      <w:r w:rsidR="00C45690">
        <w:t xml:space="preserve"> </w:t>
      </w:r>
      <w:proofErr w:type="spellStart"/>
      <w:r w:rsidR="00A170F2" w:rsidRPr="00A170F2">
        <w:rPr>
          <w:lang w:val="en-US"/>
        </w:rPr>
        <w:t>roadMubaryakova</w:t>
      </w:r>
      <w:proofErr w:type="spellEnd"/>
      <w:r w:rsidR="00A170F2" w:rsidRPr="00A170F2">
        <w:t>2</w:t>
      </w:r>
      <w:r w:rsidR="00A170F2">
        <w:t xml:space="preserve"> (поворот направо), </w:t>
      </w:r>
      <w:proofErr w:type="spellStart"/>
      <w:r w:rsidR="00A170F2">
        <w:t>roadMubaryakova</w:t>
      </w:r>
      <w:proofErr w:type="spellEnd"/>
      <w:r w:rsidR="00A170F2">
        <w:t xml:space="preserve"> (поворот налево), </w:t>
      </w:r>
      <w:proofErr w:type="spellStart"/>
      <w:r w:rsidR="00A170F2" w:rsidRPr="00A170F2">
        <w:t>roadPerovskaya</w:t>
      </w:r>
      <w:proofErr w:type="spellEnd"/>
      <w:r w:rsidR="00A170F2">
        <w:t xml:space="preserve"> (разворот) </w:t>
      </w:r>
      <w:r w:rsidR="00C45690">
        <w:t xml:space="preserve">на дорогу </w:t>
      </w:r>
      <w:proofErr w:type="spellStart"/>
      <w:r w:rsidR="00A170F2" w:rsidRPr="00A170F2">
        <w:rPr>
          <w:lang w:val="en-US"/>
        </w:rPr>
        <w:t>roadPerovskaya</w:t>
      </w:r>
      <w:proofErr w:type="spellEnd"/>
      <w:r w:rsidRPr="005E603A">
        <w:t>;</w:t>
      </w:r>
    </w:p>
    <w:p w14:paraId="4D638DE6" w14:textId="731E912D" w:rsidR="005E6775" w:rsidRDefault="00C45690" w:rsidP="00143F49">
      <w:pPr>
        <w:pStyle w:val="aff1"/>
        <w:numPr>
          <w:ilvl w:val="0"/>
          <w:numId w:val="30"/>
        </w:numPr>
      </w:pPr>
      <w:r w:rsidRPr="00C45690">
        <w:rPr>
          <w:lang w:val="en-US"/>
        </w:rPr>
        <w:lastRenderedPageBreak/>
        <w:t>c</w:t>
      </w:r>
      <w:proofErr w:type="spellStart"/>
      <w:r>
        <w:t>ar</w:t>
      </w:r>
      <w:r w:rsidRPr="00C45690">
        <w:rPr>
          <w:lang w:val="en-US"/>
        </w:rPr>
        <w:t>Moveto</w:t>
      </w:r>
      <w:proofErr w:type="spellEnd"/>
      <w:r>
        <w:t>2</w:t>
      </w:r>
      <w:r w:rsidR="005E6775">
        <w:t xml:space="preserve"> –</w:t>
      </w:r>
      <w:r w:rsidR="00A170F2">
        <w:t xml:space="preserve"> проезд с дорог</w:t>
      </w:r>
      <w:r>
        <w:t xml:space="preserve"> </w:t>
      </w:r>
      <w:proofErr w:type="spellStart"/>
      <w:r w:rsidR="00A170F2" w:rsidRPr="00A170F2">
        <w:rPr>
          <w:lang w:val="en-US"/>
        </w:rPr>
        <w:t>roadMubaryakova</w:t>
      </w:r>
      <w:proofErr w:type="spellEnd"/>
      <w:r w:rsidR="00A170F2" w:rsidRPr="00A170F2">
        <w:t>2</w:t>
      </w:r>
      <w:r w:rsidR="00A170F2">
        <w:t xml:space="preserve"> (проезд прямо), </w:t>
      </w:r>
      <w:proofErr w:type="spellStart"/>
      <w:proofErr w:type="gramStart"/>
      <w:r w:rsidR="00A170F2">
        <w:t>roadMubaryakova</w:t>
      </w:r>
      <w:proofErr w:type="spellEnd"/>
      <w:r w:rsidR="00A170F2">
        <w:t xml:space="preserve">  (</w:t>
      </w:r>
      <w:proofErr w:type="gramEnd"/>
      <w:r w:rsidR="00A170F2">
        <w:t xml:space="preserve">разворот), </w:t>
      </w:r>
      <w:proofErr w:type="spellStart"/>
      <w:r w:rsidR="00A170F2" w:rsidRPr="00A170F2">
        <w:t>roadPerovskaya</w:t>
      </w:r>
      <w:proofErr w:type="spellEnd"/>
      <w:r w:rsidR="00A170F2">
        <w:t xml:space="preserve"> (поворот направо) </w:t>
      </w:r>
      <w:r>
        <w:t xml:space="preserve">на дорогу </w:t>
      </w:r>
      <w:proofErr w:type="spellStart"/>
      <w:r w:rsidR="00A170F2" w:rsidRPr="00A170F2">
        <w:rPr>
          <w:lang w:val="en-US"/>
        </w:rPr>
        <w:t>roadMubaryakova</w:t>
      </w:r>
      <w:proofErr w:type="spellEnd"/>
      <w:r w:rsidR="005E6775" w:rsidRPr="005E603A">
        <w:t>;</w:t>
      </w:r>
    </w:p>
    <w:p w14:paraId="7F478C0A" w14:textId="7D26671D" w:rsidR="005E6775" w:rsidRDefault="00C45690" w:rsidP="00143F49">
      <w:pPr>
        <w:pStyle w:val="aff1"/>
        <w:numPr>
          <w:ilvl w:val="0"/>
          <w:numId w:val="30"/>
        </w:numPr>
      </w:pPr>
      <w:r>
        <w:rPr>
          <w:lang w:val="en-US"/>
        </w:rPr>
        <w:t>c</w:t>
      </w:r>
      <w:proofErr w:type="spellStart"/>
      <w:r>
        <w:t>ar</w:t>
      </w:r>
      <w:r>
        <w:rPr>
          <w:lang w:val="en-US"/>
        </w:rPr>
        <w:t>Moveto</w:t>
      </w:r>
      <w:proofErr w:type="spellEnd"/>
      <w:r>
        <w:t>3</w:t>
      </w:r>
      <w:r w:rsidR="005E6775">
        <w:t xml:space="preserve"> – </w:t>
      </w:r>
      <w:r w:rsidR="005D53FE">
        <w:t xml:space="preserve">проезд с </w:t>
      </w:r>
      <w:proofErr w:type="gramStart"/>
      <w:r w:rsidR="005D53FE">
        <w:t xml:space="preserve">дорог </w:t>
      </w:r>
      <w:r>
        <w:t xml:space="preserve"> </w:t>
      </w:r>
      <w:proofErr w:type="spellStart"/>
      <w:r w:rsidR="005D53FE" w:rsidRPr="00A170F2">
        <w:rPr>
          <w:lang w:val="en-US"/>
        </w:rPr>
        <w:t>roadMubaryakova</w:t>
      </w:r>
      <w:proofErr w:type="spellEnd"/>
      <w:proofErr w:type="gramEnd"/>
      <w:r w:rsidR="005D53FE" w:rsidRPr="00A170F2">
        <w:t>2</w:t>
      </w:r>
      <w:r w:rsidR="005D53FE">
        <w:t xml:space="preserve"> (разворот), </w:t>
      </w:r>
      <w:proofErr w:type="spellStart"/>
      <w:proofErr w:type="gramStart"/>
      <w:r w:rsidR="005D53FE">
        <w:t>roadMubaryakova</w:t>
      </w:r>
      <w:proofErr w:type="spellEnd"/>
      <w:r w:rsidR="005D53FE">
        <w:t xml:space="preserve">  (</w:t>
      </w:r>
      <w:proofErr w:type="gramEnd"/>
      <w:r w:rsidR="005D53FE">
        <w:t xml:space="preserve">проезд прямо), </w:t>
      </w:r>
      <w:proofErr w:type="spellStart"/>
      <w:r w:rsidR="005D53FE" w:rsidRPr="00A170F2">
        <w:t>roadPerovskaya</w:t>
      </w:r>
      <w:proofErr w:type="spellEnd"/>
      <w:r w:rsidR="005D53FE">
        <w:t xml:space="preserve"> (поворот налево) </w:t>
      </w:r>
      <w:r>
        <w:t xml:space="preserve">на дорогу </w:t>
      </w:r>
      <w:r w:rsidR="005D53FE" w:rsidRPr="005D53FE">
        <w:t>roadMubaryakova2</w:t>
      </w:r>
      <w:r w:rsidR="005E6775" w:rsidRPr="005E603A">
        <w:t>;</w:t>
      </w:r>
    </w:p>
    <w:p w14:paraId="0B63D31B" w14:textId="75A2D69D" w:rsidR="00737AA0" w:rsidRDefault="00C45690" w:rsidP="00143F49">
      <w:pPr>
        <w:pStyle w:val="aff1"/>
        <w:numPr>
          <w:ilvl w:val="0"/>
          <w:numId w:val="30"/>
        </w:numPr>
      </w:pPr>
      <w:r>
        <w:rPr>
          <w:lang w:val="en-US"/>
        </w:rPr>
        <w:t>c</w:t>
      </w:r>
      <w:proofErr w:type="spellStart"/>
      <w:r>
        <w:t>ar</w:t>
      </w:r>
      <w:r>
        <w:rPr>
          <w:lang w:val="en-US"/>
        </w:rPr>
        <w:t>Moveto</w:t>
      </w:r>
      <w:proofErr w:type="spellEnd"/>
      <w:r>
        <w:t>4</w:t>
      </w:r>
      <w:r w:rsidR="005E6775">
        <w:t xml:space="preserve"> – </w:t>
      </w:r>
      <w:r>
        <w:t xml:space="preserve">проезд </w:t>
      </w:r>
      <w:r w:rsidR="002B0055">
        <w:t>с дорог</w:t>
      </w:r>
      <w:r>
        <w:t xml:space="preserve"> </w:t>
      </w:r>
      <w:proofErr w:type="spellStart"/>
      <w:r w:rsidR="002B0055" w:rsidRPr="00A170F2">
        <w:rPr>
          <w:lang w:val="en-US"/>
        </w:rPr>
        <w:t>roadMubaryakova</w:t>
      </w:r>
      <w:proofErr w:type="spellEnd"/>
      <w:proofErr w:type="gramStart"/>
      <w:r w:rsidR="002B0055" w:rsidRPr="00A170F2">
        <w:t>2</w:t>
      </w:r>
      <w:r w:rsidR="002B0055">
        <w:t xml:space="preserve">  (</w:t>
      </w:r>
      <w:proofErr w:type="gramEnd"/>
      <w:r w:rsidR="002B0055">
        <w:t xml:space="preserve">поворот налево), </w:t>
      </w:r>
      <w:proofErr w:type="spellStart"/>
      <w:r w:rsidR="002B0055" w:rsidRPr="00A170F2">
        <w:rPr>
          <w:lang w:val="en-US"/>
        </w:rPr>
        <w:t>roadMubaryakova</w:t>
      </w:r>
      <w:proofErr w:type="spellEnd"/>
      <w:r w:rsidR="002B0055">
        <w:t xml:space="preserve"> (поворот направо), </w:t>
      </w:r>
      <w:proofErr w:type="spellStart"/>
      <w:r w:rsidR="002B0055" w:rsidRPr="002B0055">
        <w:rPr>
          <w:lang w:val="en-US"/>
        </w:rPr>
        <w:t>roadPerovskaya</w:t>
      </w:r>
      <w:proofErr w:type="spellEnd"/>
      <w:r w:rsidR="002B0055">
        <w:t xml:space="preserve"> (проезд прямо) </w:t>
      </w:r>
      <w:r>
        <w:t xml:space="preserve">на дорогу </w:t>
      </w:r>
      <w:proofErr w:type="spellStart"/>
      <w:r w:rsidR="002B0055" w:rsidRPr="002B0055">
        <w:rPr>
          <w:lang w:val="en-US"/>
        </w:rPr>
        <w:t>roadPerovskaya</w:t>
      </w:r>
      <w:proofErr w:type="spellEnd"/>
      <w:r w:rsidR="002B0055" w:rsidRPr="002B0055">
        <w:t>2</w:t>
      </w:r>
      <w:r w:rsidRPr="005E603A">
        <w:t>;</w:t>
      </w:r>
    </w:p>
    <w:p w14:paraId="03102D90" w14:textId="34FE710B" w:rsidR="002B0055" w:rsidRDefault="002B0055" w:rsidP="00143F49">
      <w:pPr>
        <w:pStyle w:val="aff1"/>
        <w:numPr>
          <w:ilvl w:val="0"/>
          <w:numId w:val="51"/>
        </w:numPr>
      </w:pPr>
      <w:r>
        <w:t xml:space="preserve">Развилка на перекрестке дорог </w:t>
      </w:r>
      <w:r w:rsidRPr="002B0055">
        <w:t>roadaurors2</w:t>
      </w:r>
      <w:r>
        <w:t xml:space="preserve">, </w:t>
      </w:r>
      <w:proofErr w:type="spellStart"/>
      <w:r>
        <w:t>roadaurors</w:t>
      </w:r>
      <w:proofErr w:type="spellEnd"/>
      <w:r>
        <w:t xml:space="preserve">, </w:t>
      </w:r>
      <w:r w:rsidRPr="002B0055">
        <w:t>roadPerovskaya2</w:t>
      </w:r>
      <w:r>
        <w:t>:</w:t>
      </w:r>
    </w:p>
    <w:p w14:paraId="393251F8" w14:textId="76DD3D4B" w:rsidR="00737AA0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5</w:t>
      </w:r>
      <w:r w:rsidR="005E6775">
        <w:t xml:space="preserve"> – </w:t>
      </w:r>
      <w:r w:rsidR="002B0055">
        <w:t>проезд</w:t>
      </w:r>
      <w:r>
        <w:t xml:space="preserve"> с дороги </w:t>
      </w:r>
      <w:r w:rsidR="002B0055" w:rsidRPr="002B0055">
        <w:t>roadPerovskaya2</w:t>
      </w:r>
      <w:r w:rsidR="002B0055">
        <w:t xml:space="preserve"> (поворот налево</w:t>
      </w:r>
      <w:proofErr w:type="gramStart"/>
      <w:r w:rsidR="002B0055">
        <w:t xml:space="preserve">),  </w:t>
      </w:r>
      <w:proofErr w:type="spellStart"/>
      <w:r w:rsidR="001B5D7C" w:rsidRPr="00737AA0">
        <w:rPr>
          <w:lang w:val="en-US"/>
        </w:rPr>
        <w:t>roadaurors</w:t>
      </w:r>
      <w:proofErr w:type="spellEnd"/>
      <w:proofErr w:type="gramEnd"/>
      <w:r w:rsidR="001B5D7C">
        <w:t xml:space="preserve">2 (разворот),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 xml:space="preserve"> (проезд прямо) </w:t>
      </w:r>
      <w:r>
        <w:t xml:space="preserve">на дорогу </w:t>
      </w:r>
      <w:proofErr w:type="spellStart"/>
      <w:r w:rsidRPr="00737AA0">
        <w:rPr>
          <w:lang w:val="en-US"/>
        </w:rPr>
        <w:t>roadaurors</w:t>
      </w:r>
      <w:proofErr w:type="spellEnd"/>
      <w:r>
        <w:t>2</w:t>
      </w:r>
      <w:r w:rsidR="005E6775" w:rsidRPr="005E603A">
        <w:t>;</w:t>
      </w:r>
    </w:p>
    <w:p w14:paraId="206C4C86" w14:textId="7B8BB795" w:rsidR="005E6775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6</w:t>
      </w:r>
      <w:r w:rsidR="005E6775">
        <w:t xml:space="preserve"> –</w:t>
      </w:r>
      <w:r w:rsidR="001B5D7C">
        <w:t xml:space="preserve"> проезд </w:t>
      </w:r>
      <w:r w:rsidR="00737AA0">
        <w:t xml:space="preserve">с дороги </w:t>
      </w:r>
      <w:r w:rsidR="002B0055" w:rsidRPr="002B0055">
        <w:t>roadPerovskaya2</w:t>
      </w:r>
      <w:r w:rsidR="001B5D7C">
        <w:t xml:space="preserve"> (поворот направо</w:t>
      </w:r>
      <w:proofErr w:type="gramStart"/>
      <w:r w:rsidR="001B5D7C">
        <w:t xml:space="preserve">), </w:t>
      </w:r>
      <w:r w:rsidR="002B0055">
        <w:t xml:space="preserve">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>2  (</w:t>
      </w:r>
      <w:proofErr w:type="gramEnd"/>
      <w:r w:rsidR="001B5D7C">
        <w:t>проезд прямо</w:t>
      </w:r>
      <w:proofErr w:type="gramStart"/>
      <w:r w:rsidR="001B5D7C">
        <w:t xml:space="preserve">),  </w:t>
      </w:r>
      <w:proofErr w:type="spellStart"/>
      <w:r w:rsidR="001B5D7C" w:rsidRPr="00737AA0">
        <w:rPr>
          <w:lang w:val="en-US"/>
        </w:rPr>
        <w:t>roadaurors</w:t>
      </w:r>
      <w:proofErr w:type="spellEnd"/>
      <w:proofErr w:type="gramEnd"/>
      <w:r w:rsidR="001B5D7C">
        <w:t xml:space="preserve">  (разворот) </w:t>
      </w:r>
      <w:r w:rsidR="00737AA0">
        <w:t xml:space="preserve">на дорогу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5E6775" w:rsidRPr="005E603A">
        <w:t>;</w:t>
      </w:r>
    </w:p>
    <w:p w14:paraId="5126E647" w14:textId="0EB16079" w:rsidR="00737AA0" w:rsidRDefault="00C45690" w:rsidP="00143F49">
      <w:pPr>
        <w:pStyle w:val="aff1"/>
        <w:numPr>
          <w:ilvl w:val="0"/>
          <w:numId w:val="30"/>
        </w:numPr>
      </w:pPr>
      <w:r>
        <w:rPr>
          <w:lang w:val="en-US"/>
        </w:rPr>
        <w:t>c</w:t>
      </w:r>
      <w:proofErr w:type="spellStart"/>
      <w:r>
        <w:t>ar</w:t>
      </w:r>
      <w:r>
        <w:rPr>
          <w:lang w:val="en-US"/>
        </w:rPr>
        <w:t>Moveto</w:t>
      </w:r>
      <w:proofErr w:type="spellEnd"/>
      <w:r>
        <w:t>7</w:t>
      </w:r>
      <w:r w:rsidR="005E6775">
        <w:t xml:space="preserve"> – </w:t>
      </w:r>
      <w:r w:rsidR="001B5D7C">
        <w:t>проезд</w:t>
      </w:r>
      <w:r w:rsidR="00737AA0">
        <w:t xml:space="preserve"> </w:t>
      </w:r>
      <w:r w:rsidR="001B5D7C">
        <w:t>с дорог</w:t>
      </w:r>
      <w:r w:rsidR="00737AA0">
        <w:t xml:space="preserve"> </w:t>
      </w:r>
      <w:r w:rsidR="002B0055" w:rsidRPr="002B0055">
        <w:t>roadPerovskaya2</w:t>
      </w:r>
      <w:r w:rsidR="001B5D7C">
        <w:t xml:space="preserve"> (разворот),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>2</w:t>
      </w:r>
      <w:proofErr w:type="gramStart"/>
      <w:r w:rsidR="001B5D7C">
        <w:t xml:space="preserve">   (</w:t>
      </w:r>
      <w:proofErr w:type="gramEnd"/>
      <w:r w:rsidR="001B5D7C">
        <w:t xml:space="preserve">поворот направо), </w:t>
      </w:r>
      <w:proofErr w:type="spellStart"/>
      <w:r w:rsidR="001B5D7C" w:rsidRPr="00737AA0">
        <w:rPr>
          <w:lang w:val="en-US"/>
        </w:rPr>
        <w:t>roadaurors</w:t>
      </w:r>
      <w:proofErr w:type="spellEnd"/>
      <w:r w:rsidR="001B5D7C">
        <w:t xml:space="preserve"> (поворот налево) </w:t>
      </w:r>
      <w:r w:rsidR="00737AA0">
        <w:t>на дорогу roadPerovskaya</w:t>
      </w:r>
      <w:r w:rsidR="001B5D7C">
        <w:t>2</w:t>
      </w:r>
      <w:r w:rsidR="005E6775" w:rsidRPr="005E603A">
        <w:t>;</w:t>
      </w:r>
    </w:p>
    <w:p w14:paraId="45CECA1D" w14:textId="6D3AA9EC" w:rsidR="001B5D7C" w:rsidRDefault="001B5D7C" w:rsidP="00143F49">
      <w:pPr>
        <w:pStyle w:val="aff1"/>
        <w:numPr>
          <w:ilvl w:val="0"/>
          <w:numId w:val="51"/>
        </w:numPr>
      </w:pPr>
      <w:r>
        <w:t xml:space="preserve">Возвращение к первому перекрестку дорог </w:t>
      </w:r>
      <w:r w:rsidRPr="002B0055">
        <w:t>roadPerovskaya2</w:t>
      </w:r>
      <w:r>
        <w:t xml:space="preserve">, </w:t>
      </w:r>
      <w:proofErr w:type="spellStart"/>
      <w:r>
        <w:t>roadPerovskaya</w:t>
      </w:r>
      <w:proofErr w:type="spellEnd"/>
      <w:r>
        <w:t xml:space="preserve">, </w:t>
      </w:r>
      <w:proofErr w:type="spellStart"/>
      <w:r w:rsidRPr="00A170F2">
        <w:rPr>
          <w:lang w:val="en-US"/>
        </w:rPr>
        <w:t>roadMubaryakova</w:t>
      </w:r>
      <w:proofErr w:type="spellEnd"/>
      <w:r w:rsidRPr="00A170F2">
        <w:t>2</w:t>
      </w:r>
      <w:r>
        <w:t xml:space="preserve">, </w:t>
      </w:r>
      <w:proofErr w:type="spellStart"/>
      <w:r w:rsidRPr="00A170F2">
        <w:rPr>
          <w:lang w:val="en-US"/>
        </w:rPr>
        <w:t>roadMubaryakova</w:t>
      </w:r>
      <w:proofErr w:type="spellEnd"/>
      <w:r>
        <w:t>:</w:t>
      </w:r>
    </w:p>
    <w:p w14:paraId="47AAF967" w14:textId="6654BB2B" w:rsidR="00737AA0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8</w:t>
      </w:r>
      <w:r w:rsidR="005E6775">
        <w:t xml:space="preserve"> – </w:t>
      </w:r>
      <w:r w:rsidR="00737AA0">
        <w:t xml:space="preserve">проезд с дороги </w:t>
      </w:r>
      <w:r w:rsidR="006E6F44" w:rsidRPr="002B0055">
        <w:t>roadPerovskaya2</w:t>
      </w:r>
      <w:r w:rsidR="006E6F44">
        <w:t xml:space="preserve"> (проезд прямо) </w:t>
      </w:r>
      <w:r w:rsidR="00737AA0">
        <w:t xml:space="preserve">на дорогу </w:t>
      </w:r>
      <w:proofErr w:type="spellStart"/>
      <w:r w:rsidR="001B5D7C" w:rsidRPr="001B5D7C">
        <w:rPr>
          <w:lang w:val="en-US"/>
        </w:rPr>
        <w:t>roadPerovskaya</w:t>
      </w:r>
      <w:proofErr w:type="spellEnd"/>
      <w:r w:rsidR="005E6775" w:rsidRPr="005E603A">
        <w:t>;</w:t>
      </w:r>
    </w:p>
    <w:p w14:paraId="470B239C" w14:textId="73F6F398" w:rsidR="00737AA0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9</w:t>
      </w:r>
      <w:r w:rsidR="005E6775">
        <w:t xml:space="preserve"> – </w:t>
      </w:r>
      <w:r w:rsidR="006E6F44">
        <w:t>проезд</w:t>
      </w:r>
      <w:r w:rsidR="00737AA0">
        <w:t xml:space="preserve"> с дороги </w:t>
      </w:r>
      <w:r w:rsidR="006E6F44" w:rsidRPr="002B0055">
        <w:t>roadPerovskaya2</w:t>
      </w:r>
      <w:r w:rsidR="006E6F44">
        <w:t xml:space="preserve"> (поворот направо) </w:t>
      </w:r>
      <w:r w:rsidR="00737AA0">
        <w:t xml:space="preserve">на дорогу </w:t>
      </w:r>
      <w:proofErr w:type="spellStart"/>
      <w:r w:rsidR="001B5D7C" w:rsidRPr="001B5D7C">
        <w:rPr>
          <w:lang w:val="en-US"/>
        </w:rPr>
        <w:t>roadMubaryakova</w:t>
      </w:r>
      <w:proofErr w:type="spellEnd"/>
      <w:r w:rsidR="001B5D7C" w:rsidRPr="001B5D7C">
        <w:t>2</w:t>
      </w:r>
      <w:r w:rsidR="005E6775" w:rsidRPr="005E603A">
        <w:t>;</w:t>
      </w:r>
    </w:p>
    <w:p w14:paraId="0FB40412" w14:textId="70F768E2" w:rsidR="00737AA0" w:rsidRDefault="00C45690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>
        <w:t>10</w:t>
      </w:r>
      <w:r w:rsidR="005E6775">
        <w:t xml:space="preserve"> – </w:t>
      </w:r>
      <w:r w:rsidR="006E6F44">
        <w:t>проезд</w:t>
      </w:r>
      <w:r w:rsidR="00737AA0">
        <w:t xml:space="preserve"> с дороги </w:t>
      </w:r>
      <w:r w:rsidR="006E6F44" w:rsidRPr="002B0055">
        <w:t>roadPerovskaya2</w:t>
      </w:r>
      <w:r w:rsidR="006E6F44">
        <w:t xml:space="preserve"> (поворот налево) </w:t>
      </w:r>
      <w:r w:rsidR="00737AA0">
        <w:t xml:space="preserve">на дорогу </w:t>
      </w:r>
      <w:proofErr w:type="spellStart"/>
      <w:r w:rsidR="001B5D7C">
        <w:t>roadMubaryakova</w:t>
      </w:r>
      <w:proofErr w:type="spellEnd"/>
      <w:r w:rsidR="005E6775" w:rsidRPr="005E603A">
        <w:t>;</w:t>
      </w:r>
    </w:p>
    <w:p w14:paraId="07A73950" w14:textId="1CE98B2C" w:rsidR="00A83687" w:rsidRDefault="00A83687" w:rsidP="00143F49">
      <w:pPr>
        <w:pStyle w:val="aff1"/>
        <w:numPr>
          <w:ilvl w:val="0"/>
          <w:numId w:val="51"/>
        </w:numPr>
      </w:pPr>
      <w:r>
        <w:t xml:space="preserve">Возвращение ко второму перекрестку дорог </w:t>
      </w:r>
      <w:r w:rsidRPr="002B0055">
        <w:t>roadaurors2</w:t>
      </w:r>
      <w:r>
        <w:t xml:space="preserve">, </w:t>
      </w:r>
      <w:proofErr w:type="spellStart"/>
      <w:r>
        <w:t>roadaurors</w:t>
      </w:r>
      <w:proofErr w:type="spellEnd"/>
      <w:r>
        <w:t xml:space="preserve">, </w:t>
      </w:r>
      <w:r w:rsidRPr="002B0055">
        <w:t>roadPerovskaya2</w:t>
      </w:r>
      <w:r>
        <w:t>:</w:t>
      </w:r>
    </w:p>
    <w:p w14:paraId="3B824FBB" w14:textId="01FDC85C" w:rsidR="00CF3D02" w:rsidRDefault="00A83687" w:rsidP="00143F49">
      <w:pPr>
        <w:pStyle w:val="aff1"/>
        <w:numPr>
          <w:ilvl w:val="0"/>
          <w:numId w:val="30"/>
        </w:numPr>
      </w:pPr>
      <w:r w:rsidRPr="00737AA0">
        <w:rPr>
          <w:lang w:val="en-US"/>
        </w:rPr>
        <w:t>c</w:t>
      </w:r>
      <w:proofErr w:type="spellStart"/>
      <w:r>
        <w:t>ar</w:t>
      </w:r>
      <w:r w:rsidRPr="00737AA0">
        <w:rPr>
          <w:lang w:val="en-US"/>
        </w:rPr>
        <w:t>Moveto</w:t>
      </w:r>
      <w:proofErr w:type="spellEnd"/>
      <w:r w:rsidRPr="00106B4B">
        <w:t xml:space="preserve"> – </w:t>
      </w:r>
      <w:r>
        <w:t xml:space="preserve">проезд с </w:t>
      </w:r>
      <w:proofErr w:type="gramStart"/>
      <w:r>
        <w:t xml:space="preserve">дороги  </w:t>
      </w:r>
      <w:r w:rsidRPr="002B0055">
        <w:t>roadPerovskaya</w:t>
      </w:r>
      <w:proofErr w:type="gramEnd"/>
      <w:r w:rsidRPr="002B0055">
        <w:t>2</w:t>
      </w:r>
      <w:r>
        <w:t xml:space="preserve"> на дорогу </w:t>
      </w:r>
      <w:r w:rsidRPr="002B0055">
        <w:t>roadPerovskaya2</w:t>
      </w:r>
      <w:r>
        <w:t xml:space="preserve"> (разворот)</w:t>
      </w:r>
      <w:r w:rsidR="0074046A">
        <w:t xml:space="preserve"> до конца полосы основного движения;</w:t>
      </w:r>
    </w:p>
    <w:p w14:paraId="7FFC28DE" w14:textId="1D03F127" w:rsidR="00CF3D02" w:rsidRPr="00A83687" w:rsidRDefault="00CF3D02" w:rsidP="00143F49">
      <w:pPr>
        <w:pStyle w:val="aff1"/>
        <w:numPr>
          <w:ilvl w:val="0"/>
          <w:numId w:val="51"/>
        </w:numPr>
      </w:pPr>
      <w:r>
        <w:t>Направление на автобусную остановку и парковку:</w:t>
      </w:r>
    </w:p>
    <w:p w14:paraId="15BA4D34" w14:textId="52C60046" w:rsidR="00CF55AD" w:rsidRDefault="00106B4B" w:rsidP="00143F49">
      <w:pPr>
        <w:pStyle w:val="aff1"/>
        <w:numPr>
          <w:ilvl w:val="0"/>
          <w:numId w:val="30"/>
        </w:numPr>
      </w:pPr>
      <w:proofErr w:type="spellStart"/>
      <w:r w:rsidRPr="00CF55AD">
        <w:rPr>
          <w:lang w:val="en-US"/>
        </w:rPr>
        <w:lastRenderedPageBreak/>
        <w:t>busMoveTo</w:t>
      </w:r>
      <w:proofErr w:type="spellEnd"/>
      <w:r w:rsidRPr="00106B4B">
        <w:t xml:space="preserve"> – </w:t>
      </w:r>
      <w:r>
        <w:t xml:space="preserve">направление на остановку </w:t>
      </w:r>
      <w:proofErr w:type="spellStart"/>
      <w:r w:rsidRPr="00CF55AD">
        <w:rPr>
          <w:lang w:val="en-US"/>
        </w:rPr>
        <w:t>busStop</w:t>
      </w:r>
      <w:proofErr w:type="spellEnd"/>
      <w:r>
        <w:t>;</w:t>
      </w:r>
    </w:p>
    <w:p w14:paraId="03FEC46B" w14:textId="6E3F8410" w:rsidR="00106B4B" w:rsidRDefault="00106B4B" w:rsidP="00143F49">
      <w:pPr>
        <w:pStyle w:val="aff1"/>
        <w:numPr>
          <w:ilvl w:val="0"/>
          <w:numId w:val="30"/>
        </w:numPr>
      </w:pPr>
      <w:proofErr w:type="spellStart"/>
      <w:r w:rsidRPr="00CF55AD">
        <w:rPr>
          <w:lang w:val="en-US"/>
        </w:rPr>
        <w:t>carMoveToParking</w:t>
      </w:r>
      <w:proofErr w:type="spellEnd"/>
      <w:r w:rsidRPr="00106B4B">
        <w:t xml:space="preserve"> – </w:t>
      </w:r>
      <w:r>
        <w:t xml:space="preserve">направление на парковку </w:t>
      </w:r>
      <w:proofErr w:type="spellStart"/>
      <w:r w:rsidRPr="00CF55AD">
        <w:rPr>
          <w:lang w:val="en-US"/>
        </w:rPr>
        <w:t>parkingLot</w:t>
      </w:r>
      <w:proofErr w:type="spellEnd"/>
      <w:r w:rsidRPr="00106B4B">
        <w:t>.</w:t>
      </w:r>
    </w:p>
    <w:p w14:paraId="5AE1A39D" w14:textId="22A14B10" w:rsidR="00C247BC" w:rsidRPr="00C247BC" w:rsidRDefault="00C247BC" w:rsidP="00C247BC">
      <w:pPr>
        <w:pStyle w:val="aff1"/>
        <w:ind w:left="709"/>
      </w:pPr>
      <w:r>
        <w:t>Соединили блоки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>
        <w:t>»</w:t>
      </w:r>
      <w:r w:rsidRPr="00C247BC">
        <w:t xml:space="preserve"> </w:t>
      </w:r>
      <w:r>
        <w:t>с соответствующими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Source</w:t>
      </w:r>
      <w:r>
        <w:t>».</w:t>
      </w:r>
    </w:p>
    <w:p w14:paraId="7DE67A2B" w14:textId="0BBE4012" w:rsidR="0065701E" w:rsidRDefault="001B27E9" w:rsidP="00143F49">
      <w:pPr>
        <w:pStyle w:val="ad"/>
        <w:numPr>
          <w:ilvl w:val="0"/>
          <w:numId w:val="29"/>
        </w:numPr>
      </w:pPr>
      <w:r>
        <w:t>Смоделировали исчезновение ТС с дорог, создав</w:t>
      </w:r>
      <w:r w:rsidR="00654BE3">
        <w:t xml:space="preserve"> 4 сборщика ТС</w:t>
      </w:r>
      <w:r w:rsidR="0065701E">
        <w:t>:</w:t>
      </w:r>
    </w:p>
    <w:p w14:paraId="109E3B32" w14:textId="0E19A03E" w:rsidR="00DB6A58" w:rsidRDefault="0065701E" w:rsidP="00143F49">
      <w:pPr>
        <w:pStyle w:val="aff1"/>
        <w:numPr>
          <w:ilvl w:val="0"/>
          <w:numId w:val="30"/>
        </w:numPr>
        <w:rPr>
          <w:lang w:val="en-US"/>
        </w:rPr>
      </w:pPr>
      <w:r>
        <w:rPr>
          <w:lang w:val="en-US"/>
        </w:rPr>
        <w:t>c</w:t>
      </w:r>
      <w:r w:rsidRPr="00C247BC">
        <w:rPr>
          <w:lang w:val="en-US"/>
        </w:rPr>
        <w:t>ar</w:t>
      </w:r>
      <w:r>
        <w:rPr>
          <w:lang w:val="en-US"/>
        </w:rPr>
        <w:t>Dispose</w:t>
      </w:r>
      <w:r w:rsidR="004C3711">
        <w:rPr>
          <w:lang w:val="en-US"/>
        </w:rPr>
        <w:t>1</w:t>
      </w:r>
      <w:r w:rsidR="00DB6A58" w:rsidRPr="00DB6A58">
        <w:rPr>
          <w:lang w:val="en-US"/>
        </w:rPr>
        <w:t xml:space="preserve"> </w:t>
      </w:r>
      <w:r w:rsidRPr="00C247BC">
        <w:rPr>
          <w:lang w:val="en-US"/>
        </w:rPr>
        <w:t>–</w:t>
      </w:r>
      <w:r>
        <w:rPr>
          <w:lang w:val="en-US"/>
        </w:rPr>
        <w:t xml:space="preserve"> </w:t>
      </w:r>
      <w:r>
        <w:t>для</w:t>
      </w:r>
      <w:r w:rsidRPr="00C247BC">
        <w:rPr>
          <w:lang w:val="en-US"/>
        </w:rPr>
        <w:t xml:space="preserve"> </w:t>
      </w:r>
      <w:r w:rsidR="004C3711">
        <w:t>дорог</w:t>
      </w:r>
      <w:r w:rsidR="00C247BC">
        <w:rPr>
          <w:lang w:val="en-US"/>
        </w:rPr>
        <w:t xml:space="preserve"> </w:t>
      </w:r>
      <w:proofErr w:type="spellStart"/>
      <w:r w:rsidR="004C3711" w:rsidRPr="004C3711">
        <w:rPr>
          <w:lang w:val="en-US"/>
        </w:rPr>
        <w:t>roadPerovskaya</w:t>
      </w:r>
      <w:proofErr w:type="spellEnd"/>
      <w:r w:rsidR="004C3711" w:rsidRPr="004C3711">
        <w:rPr>
          <w:lang w:val="en-US"/>
        </w:rPr>
        <w:t xml:space="preserve">, </w:t>
      </w:r>
      <w:r w:rsidR="004C3711" w:rsidRPr="00A170F2">
        <w:rPr>
          <w:lang w:val="en-US"/>
        </w:rPr>
        <w:t>roadMubaryakova</w:t>
      </w:r>
      <w:r w:rsidR="004C3711" w:rsidRPr="004C3711">
        <w:rPr>
          <w:lang w:val="en-US"/>
        </w:rPr>
        <w:t xml:space="preserve">2, </w:t>
      </w:r>
      <w:proofErr w:type="spellStart"/>
      <w:r w:rsidR="004C3711" w:rsidRPr="00A170F2">
        <w:rPr>
          <w:lang w:val="en-US"/>
        </w:rPr>
        <w:t>roadMubaryakova</w:t>
      </w:r>
      <w:proofErr w:type="spellEnd"/>
      <w:r w:rsidRPr="00C247BC">
        <w:rPr>
          <w:lang w:val="en-US"/>
        </w:rPr>
        <w:t>;</w:t>
      </w:r>
      <w:r w:rsidR="004C3711" w:rsidRPr="004C3711">
        <w:rPr>
          <w:lang w:val="en-US"/>
        </w:rPr>
        <w:t xml:space="preserve"> </w:t>
      </w:r>
    </w:p>
    <w:p w14:paraId="40E52936" w14:textId="50A9D258" w:rsidR="00F44561" w:rsidRDefault="004C3711" w:rsidP="00143F49">
      <w:pPr>
        <w:pStyle w:val="aff1"/>
        <w:numPr>
          <w:ilvl w:val="0"/>
          <w:numId w:val="30"/>
        </w:numPr>
        <w:rPr>
          <w:lang w:val="en-US"/>
        </w:rPr>
      </w:pPr>
      <w:r>
        <w:rPr>
          <w:lang w:val="en-US"/>
        </w:rPr>
        <w:t>carDispose2</w:t>
      </w:r>
      <w:r w:rsidRPr="004C3711">
        <w:rPr>
          <w:lang w:val="en-US"/>
        </w:rPr>
        <w:t xml:space="preserve"> </w:t>
      </w:r>
      <w:r w:rsidR="00DB6A58" w:rsidRPr="00DB6A58">
        <w:rPr>
          <w:lang w:val="en-US"/>
        </w:rPr>
        <w:t xml:space="preserve">– </w:t>
      </w:r>
      <w:r w:rsidR="00DB6A58">
        <w:t>для</w:t>
      </w:r>
      <w:r w:rsidR="00DB6A58" w:rsidRPr="00DB6A58">
        <w:rPr>
          <w:lang w:val="en-US"/>
        </w:rPr>
        <w:t xml:space="preserve"> </w:t>
      </w:r>
      <w:r w:rsidR="00DB6A58">
        <w:t>дороги</w:t>
      </w:r>
      <w:r w:rsidR="00DB6A58" w:rsidRPr="00DB6A58">
        <w:rPr>
          <w:lang w:val="en-US"/>
        </w:rPr>
        <w:t xml:space="preserve"> </w:t>
      </w:r>
      <w:r w:rsidRPr="004C3711">
        <w:rPr>
          <w:lang w:val="en-US"/>
        </w:rPr>
        <w:t xml:space="preserve">roadaurors2, </w:t>
      </w:r>
      <w:proofErr w:type="spellStart"/>
      <w:r w:rsidRPr="004C3711">
        <w:rPr>
          <w:lang w:val="en-US"/>
        </w:rPr>
        <w:t>roadaurors</w:t>
      </w:r>
      <w:proofErr w:type="spellEnd"/>
      <w:r w:rsidR="00C247BC" w:rsidRPr="00DB6A58">
        <w:rPr>
          <w:lang w:val="en-US"/>
        </w:rPr>
        <w:t>;</w:t>
      </w:r>
    </w:p>
    <w:p w14:paraId="0064A2E7" w14:textId="61A44DEA" w:rsidR="00F44561" w:rsidRDefault="00F44561" w:rsidP="00143F49">
      <w:pPr>
        <w:pStyle w:val="aff1"/>
        <w:numPr>
          <w:ilvl w:val="0"/>
          <w:numId w:val="30"/>
        </w:numPr>
        <w:rPr>
          <w:lang w:val="en-US"/>
        </w:rPr>
      </w:pPr>
      <w:r w:rsidRPr="00F44561">
        <w:rPr>
          <w:lang w:val="en-US"/>
        </w:rPr>
        <w:t>carDi</w:t>
      </w:r>
      <w:r w:rsidR="004C3711">
        <w:rPr>
          <w:lang w:val="en-US"/>
        </w:rPr>
        <w:t xml:space="preserve">spose3 </w:t>
      </w:r>
      <w:r w:rsidRPr="00F44561">
        <w:rPr>
          <w:lang w:val="en-US"/>
        </w:rPr>
        <w:t xml:space="preserve">– </w:t>
      </w:r>
      <w:r>
        <w:t>для</w:t>
      </w:r>
      <w:r w:rsidRPr="00F44561">
        <w:rPr>
          <w:lang w:val="en-US"/>
        </w:rPr>
        <w:t xml:space="preserve"> </w:t>
      </w:r>
      <w:r>
        <w:t>дороги</w:t>
      </w:r>
      <w:r w:rsidRPr="00F44561">
        <w:rPr>
          <w:lang w:val="en-US"/>
        </w:rPr>
        <w:t xml:space="preserve"> </w:t>
      </w:r>
      <w:proofErr w:type="spellStart"/>
      <w:r w:rsidR="004C3711" w:rsidRPr="004C3711">
        <w:rPr>
          <w:lang w:val="en-US"/>
        </w:rPr>
        <w:t>roadPerovskaya</w:t>
      </w:r>
      <w:proofErr w:type="spellEnd"/>
      <w:r w:rsidR="004C3711" w:rsidRPr="004C3711">
        <w:rPr>
          <w:lang w:val="en-US"/>
        </w:rPr>
        <w:t xml:space="preserve">, </w:t>
      </w:r>
      <w:r w:rsidR="004C3711" w:rsidRPr="00A170F2">
        <w:rPr>
          <w:lang w:val="en-US"/>
        </w:rPr>
        <w:t>roadMubaryakova</w:t>
      </w:r>
      <w:r w:rsidR="004C3711" w:rsidRPr="004C3711">
        <w:rPr>
          <w:lang w:val="en-US"/>
        </w:rPr>
        <w:t xml:space="preserve">2, </w:t>
      </w:r>
      <w:proofErr w:type="spellStart"/>
      <w:r w:rsidR="004C3711" w:rsidRPr="00A170F2">
        <w:rPr>
          <w:lang w:val="en-US"/>
        </w:rPr>
        <w:t>roadMubaryakova</w:t>
      </w:r>
      <w:proofErr w:type="spellEnd"/>
      <w:r w:rsidR="00C247BC" w:rsidRPr="00F44561">
        <w:rPr>
          <w:lang w:val="en-US"/>
        </w:rPr>
        <w:t>;</w:t>
      </w:r>
    </w:p>
    <w:p w14:paraId="12376E4E" w14:textId="290DF1DA" w:rsidR="00C247BC" w:rsidRPr="00C247BC" w:rsidRDefault="00C247BC" w:rsidP="00C247BC">
      <w:pPr>
        <w:pStyle w:val="aff1"/>
        <w:ind w:left="709"/>
      </w:pPr>
      <w:r>
        <w:t>Соединили блоки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Dispose</w:t>
      </w:r>
      <w:r>
        <w:t>»</w:t>
      </w:r>
      <w:r w:rsidRPr="00C247BC">
        <w:t xml:space="preserve"> </w:t>
      </w:r>
      <w:r>
        <w:t>с соответствующими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>
        <w:t>».</w:t>
      </w:r>
    </w:p>
    <w:p w14:paraId="65240335" w14:textId="54C8A09D" w:rsidR="00B67DB8" w:rsidRDefault="00720700" w:rsidP="00B67DB8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2FC69375" wp14:editId="7013C2F9">
            <wp:extent cx="1523810" cy="2704762"/>
            <wp:effectExtent l="0" t="0" r="635" b="63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F008" w14:textId="0B33FC2F" w:rsidR="00B67DB8" w:rsidRPr="0029694B" w:rsidRDefault="00B67DB8" w:rsidP="00B67DB8">
      <w:pPr>
        <w:pStyle w:val="ac"/>
      </w:pPr>
      <w:bookmarkStart w:id="128" w:name="_Ref131761358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27</w:t>
        </w:r>
      </w:fldSimple>
      <w:bookmarkEnd w:id="128"/>
      <w:r>
        <w:t xml:space="preserve"> – Источники ТС «</w:t>
      </w:r>
      <w:r>
        <w:rPr>
          <w:lang w:val="en-US"/>
        </w:rPr>
        <w:t>Car</w:t>
      </w:r>
      <w:r w:rsidRPr="0029694B">
        <w:t xml:space="preserve"> </w:t>
      </w:r>
      <w:r>
        <w:rPr>
          <w:lang w:val="en-US"/>
        </w:rPr>
        <w:t>Source</w:t>
      </w:r>
      <w:r>
        <w:t>»</w:t>
      </w:r>
    </w:p>
    <w:p w14:paraId="41D36059" w14:textId="77777777" w:rsidR="00B67DB8" w:rsidRDefault="00B67DB8" w:rsidP="0029694B">
      <w:pPr>
        <w:pStyle w:val="ad"/>
        <w:ind w:firstLine="0"/>
        <w:jc w:val="center"/>
      </w:pPr>
    </w:p>
    <w:p w14:paraId="709C130F" w14:textId="04F37C06" w:rsidR="004C5A6A" w:rsidRDefault="00205920" w:rsidP="00C247BC">
      <w:pPr>
        <w:pStyle w:val="aff1"/>
        <w:jc w:val="center"/>
      </w:pPr>
      <w:r>
        <w:rPr>
          <w:noProof/>
        </w:rPr>
        <w:drawing>
          <wp:inline distT="0" distB="0" distL="0" distR="0" wp14:anchorId="0BE996D3" wp14:editId="1B4BC950">
            <wp:extent cx="5161905" cy="2400000"/>
            <wp:effectExtent l="0" t="0" r="1270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6CDA" w14:textId="434BA298" w:rsidR="00DF1CB4" w:rsidRDefault="00DF1CB4" w:rsidP="00C949DD">
      <w:pPr>
        <w:pStyle w:val="ac"/>
      </w:pPr>
      <w:bookmarkStart w:id="129" w:name="_Ref131762191"/>
      <w:r>
        <w:lastRenderedPageBreak/>
        <w:t>Рисунок</w:t>
      </w:r>
      <w:r w:rsidRPr="00C247BC">
        <w:t xml:space="preserve">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28</w:t>
        </w:r>
      </w:fldSimple>
      <w:bookmarkEnd w:id="129"/>
      <w:r w:rsidRPr="00C247BC">
        <w:t xml:space="preserve"> –</w:t>
      </w:r>
      <w:r w:rsidR="00C247BC" w:rsidRPr="00C247BC">
        <w:t xml:space="preserve"> </w:t>
      </w:r>
      <w:r w:rsidR="00C247BC">
        <w:t>Добавление</w:t>
      </w:r>
      <w:r w:rsidRPr="00C247BC">
        <w:t xml:space="preserve"> </w:t>
      </w:r>
      <w:r w:rsidR="00C247BC">
        <w:t>м</w:t>
      </w:r>
      <w:r>
        <w:t>аршрут</w:t>
      </w:r>
      <w:r w:rsidR="00C247BC">
        <w:t>ов</w:t>
      </w:r>
      <w:r w:rsidRPr="00C247BC">
        <w:t xml:space="preserve"> </w:t>
      </w:r>
      <w:r>
        <w:t>ТС</w:t>
      </w:r>
      <w:r w:rsidRPr="00C247BC">
        <w:t xml:space="preserve">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 w:rsidRPr="00C247BC">
        <w:t>»</w:t>
      </w:r>
      <w:r w:rsidR="005F07E9">
        <w:t>,</w:t>
      </w:r>
      <w:r w:rsidR="005F07E9" w:rsidRPr="005F07E9">
        <w:t xml:space="preserve"> </w:t>
      </w:r>
      <w:r w:rsidR="005F07E9">
        <w:t>сборщиков</w:t>
      </w:r>
      <w:r w:rsidR="005F07E9" w:rsidRPr="00B67DB8">
        <w:t xml:space="preserve"> </w:t>
      </w:r>
      <w:r w:rsidR="005F07E9">
        <w:t>ТС</w:t>
      </w:r>
      <w:r w:rsidR="005F07E9" w:rsidRPr="00B67DB8">
        <w:t xml:space="preserve"> «</w:t>
      </w:r>
      <w:r w:rsidR="005F07E9">
        <w:rPr>
          <w:lang w:val="en-US"/>
        </w:rPr>
        <w:t>Car</w:t>
      </w:r>
      <w:r w:rsidR="005F07E9" w:rsidRPr="00B67DB8">
        <w:t xml:space="preserve"> </w:t>
      </w:r>
      <w:r w:rsidR="005F07E9">
        <w:rPr>
          <w:lang w:val="en-US"/>
        </w:rPr>
        <w:t>Dispose</w:t>
      </w:r>
      <w:r w:rsidR="005F07E9" w:rsidRPr="00B67DB8">
        <w:t>»</w:t>
      </w:r>
      <w:r w:rsidR="00205920">
        <w:t xml:space="preserve"> для развилки на первом перекрестке</w:t>
      </w:r>
    </w:p>
    <w:p w14:paraId="51E89B66" w14:textId="77777777" w:rsidR="00205920" w:rsidRPr="00205920" w:rsidRDefault="00205920" w:rsidP="00205920">
      <w:pPr>
        <w:pStyle w:val="ad"/>
      </w:pPr>
    </w:p>
    <w:p w14:paraId="39BDB4B1" w14:textId="77777777" w:rsidR="00580CDA" w:rsidRDefault="00580CDA" w:rsidP="00580CDA">
      <w:pPr>
        <w:pStyle w:val="ac"/>
      </w:pPr>
      <w:r>
        <w:rPr>
          <w:noProof/>
        </w:rPr>
        <w:drawing>
          <wp:inline distT="0" distB="0" distL="0" distR="0" wp14:anchorId="125C6F9A" wp14:editId="7F3210D4">
            <wp:extent cx="4790476" cy="2904762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0AC8" w14:textId="67AE490F" w:rsidR="00896428" w:rsidRDefault="00580CDA" w:rsidP="00580CDA">
      <w:pPr>
        <w:pStyle w:val="ac"/>
      </w:pPr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29</w:t>
        </w:r>
      </w:fldSimple>
      <w:r>
        <w:t xml:space="preserve"> </w:t>
      </w:r>
      <w:r w:rsidRPr="00C247BC">
        <w:t xml:space="preserve">– </w:t>
      </w:r>
      <w:r>
        <w:t>Добавление</w:t>
      </w:r>
      <w:r w:rsidRPr="00C247BC">
        <w:t xml:space="preserve"> </w:t>
      </w:r>
      <w:r>
        <w:t>маршрутов</w:t>
      </w:r>
      <w:r w:rsidRPr="00C247BC">
        <w:t xml:space="preserve"> </w:t>
      </w:r>
      <w:r>
        <w:t>ТС</w:t>
      </w:r>
      <w:r w:rsidRPr="00C247BC">
        <w:t xml:space="preserve">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 w:rsidRPr="00C247BC">
        <w:t>»</w:t>
      </w:r>
      <w:r w:rsidR="005F07E9">
        <w:t>, сборщиков</w:t>
      </w:r>
      <w:r w:rsidR="005F07E9" w:rsidRPr="00B67DB8">
        <w:t xml:space="preserve"> </w:t>
      </w:r>
      <w:r w:rsidR="005F07E9">
        <w:t>ТС</w:t>
      </w:r>
      <w:r w:rsidR="005F07E9" w:rsidRPr="00B67DB8">
        <w:t xml:space="preserve"> «</w:t>
      </w:r>
      <w:r w:rsidR="005F07E9">
        <w:rPr>
          <w:lang w:val="en-US"/>
        </w:rPr>
        <w:t>Car</w:t>
      </w:r>
      <w:r w:rsidR="005F07E9" w:rsidRPr="00B67DB8">
        <w:t xml:space="preserve"> </w:t>
      </w:r>
      <w:r w:rsidR="005F07E9">
        <w:rPr>
          <w:lang w:val="en-US"/>
        </w:rPr>
        <w:t>Dispose</w:t>
      </w:r>
      <w:r w:rsidR="005F07E9" w:rsidRPr="00B67DB8">
        <w:t>»</w:t>
      </w:r>
      <w:r>
        <w:t xml:space="preserve"> для развилки на втором перекрестке</w:t>
      </w:r>
    </w:p>
    <w:p w14:paraId="48481E5A" w14:textId="304A2E0E" w:rsidR="00580CDA" w:rsidRDefault="00580CDA" w:rsidP="00580CDA">
      <w:pPr>
        <w:pStyle w:val="ad"/>
      </w:pPr>
    </w:p>
    <w:p w14:paraId="0C308DE4" w14:textId="6435F7BF" w:rsidR="00580CDA" w:rsidRDefault="00580CDA" w:rsidP="00580CDA">
      <w:pPr>
        <w:pStyle w:val="ac"/>
      </w:pPr>
      <w:r>
        <w:rPr>
          <w:noProof/>
        </w:rPr>
        <w:drawing>
          <wp:inline distT="0" distB="0" distL="0" distR="0" wp14:anchorId="056E508D" wp14:editId="7414F5DB">
            <wp:extent cx="5895238" cy="2104762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A6E7" w14:textId="27A964DB" w:rsidR="00580CDA" w:rsidRDefault="00580CDA" w:rsidP="00580CDA">
      <w:pPr>
        <w:pStyle w:val="ac"/>
      </w:pPr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30</w:t>
        </w:r>
      </w:fldSimple>
      <w:r>
        <w:t xml:space="preserve"> </w:t>
      </w:r>
      <w:r w:rsidRPr="00C247BC">
        <w:t xml:space="preserve">– </w:t>
      </w:r>
      <w:r>
        <w:t>Добавление</w:t>
      </w:r>
      <w:r w:rsidRPr="00C247BC">
        <w:t xml:space="preserve"> </w:t>
      </w:r>
      <w:r>
        <w:t>маршрутов</w:t>
      </w:r>
      <w:r w:rsidRPr="00C247BC">
        <w:t xml:space="preserve"> </w:t>
      </w:r>
      <w:r>
        <w:t>ТС</w:t>
      </w:r>
      <w:r w:rsidRPr="00C247BC">
        <w:t xml:space="preserve">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 w:rsidRPr="00C247BC">
        <w:t>»</w:t>
      </w:r>
      <w:r w:rsidR="005F07E9">
        <w:t>, сборщиков</w:t>
      </w:r>
      <w:r w:rsidR="005F07E9" w:rsidRPr="00B67DB8">
        <w:t xml:space="preserve"> </w:t>
      </w:r>
      <w:r w:rsidR="005F07E9">
        <w:t>ТС</w:t>
      </w:r>
      <w:r w:rsidR="005F07E9" w:rsidRPr="00B67DB8">
        <w:t xml:space="preserve"> «</w:t>
      </w:r>
      <w:r w:rsidR="005F07E9">
        <w:rPr>
          <w:lang w:val="en-US"/>
        </w:rPr>
        <w:t>Car</w:t>
      </w:r>
      <w:r w:rsidR="005F07E9" w:rsidRPr="00B67DB8">
        <w:t xml:space="preserve"> </w:t>
      </w:r>
      <w:r w:rsidR="005F07E9">
        <w:rPr>
          <w:lang w:val="en-US"/>
        </w:rPr>
        <w:t>Dispose</w:t>
      </w:r>
      <w:r w:rsidR="005F07E9" w:rsidRPr="00B67DB8">
        <w:t>»</w:t>
      </w:r>
      <w:r>
        <w:t xml:space="preserve"> для возвращения к первому перекрестку</w:t>
      </w:r>
    </w:p>
    <w:p w14:paraId="0BE4C978" w14:textId="3883350E" w:rsidR="00580CDA" w:rsidRDefault="00580CDA" w:rsidP="00580CDA">
      <w:pPr>
        <w:pStyle w:val="ad"/>
      </w:pPr>
    </w:p>
    <w:p w14:paraId="52109502" w14:textId="77777777" w:rsidR="00BB0A39" w:rsidRDefault="00BB0A39" w:rsidP="00BB0A39">
      <w:pPr>
        <w:pStyle w:val="ac"/>
      </w:pPr>
      <w:r>
        <w:rPr>
          <w:noProof/>
        </w:rPr>
        <w:lastRenderedPageBreak/>
        <w:drawing>
          <wp:inline distT="0" distB="0" distL="0" distR="0" wp14:anchorId="47E6688F" wp14:editId="6D460D9D">
            <wp:extent cx="5371429" cy="2180952"/>
            <wp:effectExtent l="0" t="0" r="127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707B" w14:textId="3BF8237B" w:rsidR="00B67DB8" w:rsidRDefault="00BB0A39" w:rsidP="005F07E9">
      <w:pPr>
        <w:pStyle w:val="ac"/>
      </w:pPr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31</w:t>
        </w:r>
      </w:fldSimple>
      <w:r>
        <w:t xml:space="preserve"> </w:t>
      </w:r>
      <w:r w:rsidRPr="00C247BC">
        <w:t xml:space="preserve">– </w:t>
      </w:r>
      <w:r>
        <w:t>Добавление</w:t>
      </w:r>
      <w:r w:rsidRPr="00C247BC">
        <w:t xml:space="preserve"> </w:t>
      </w:r>
      <w:r>
        <w:t>маршрутов</w:t>
      </w:r>
      <w:r w:rsidRPr="00C247BC">
        <w:t xml:space="preserve"> </w:t>
      </w:r>
      <w:r>
        <w:t>ТС</w:t>
      </w:r>
      <w:r w:rsidRPr="00C247BC">
        <w:t xml:space="preserve"> «</w:t>
      </w:r>
      <w:r>
        <w:rPr>
          <w:lang w:val="en-US"/>
        </w:rPr>
        <w:t>Car</w:t>
      </w:r>
      <w:r w:rsidRPr="00C247BC">
        <w:t xml:space="preserve"> </w:t>
      </w:r>
      <w:r>
        <w:rPr>
          <w:lang w:val="en-US"/>
        </w:rPr>
        <w:t>Move</w:t>
      </w:r>
      <w:r w:rsidRPr="00C247BC">
        <w:t xml:space="preserve"> </w:t>
      </w:r>
      <w:r>
        <w:rPr>
          <w:lang w:val="en-US"/>
        </w:rPr>
        <w:t>To</w:t>
      </w:r>
      <w:r w:rsidRPr="00C247BC">
        <w:t>»</w:t>
      </w:r>
      <w:r w:rsidR="005F07E9">
        <w:t>, сборщиков</w:t>
      </w:r>
      <w:r w:rsidR="005F07E9" w:rsidRPr="00B67DB8">
        <w:t xml:space="preserve"> </w:t>
      </w:r>
      <w:r w:rsidR="005F07E9">
        <w:t>ТС</w:t>
      </w:r>
      <w:r w:rsidR="005F07E9" w:rsidRPr="00B67DB8">
        <w:t xml:space="preserve"> «</w:t>
      </w:r>
      <w:r w:rsidR="005F07E9">
        <w:rPr>
          <w:lang w:val="en-US"/>
        </w:rPr>
        <w:t>Car</w:t>
      </w:r>
      <w:r w:rsidR="005F07E9" w:rsidRPr="00B67DB8">
        <w:t xml:space="preserve"> </w:t>
      </w:r>
      <w:r w:rsidR="005F07E9">
        <w:rPr>
          <w:lang w:val="en-US"/>
        </w:rPr>
        <w:t>Dispose</w:t>
      </w:r>
      <w:r w:rsidR="005F07E9" w:rsidRPr="00B67DB8">
        <w:t>»</w:t>
      </w:r>
      <w:r>
        <w:t xml:space="preserve"> для возвращения к</w:t>
      </w:r>
      <w:r w:rsidR="00205F36">
        <w:t>о второму</w:t>
      </w:r>
      <w:r>
        <w:t xml:space="preserve"> перекрестку</w:t>
      </w:r>
    </w:p>
    <w:p w14:paraId="67D1FE1D" w14:textId="77777777" w:rsidR="005F07E9" w:rsidRPr="00A90F38" w:rsidRDefault="005F07E9" w:rsidP="005F07E9">
      <w:pPr>
        <w:pStyle w:val="ad"/>
      </w:pPr>
    </w:p>
    <w:p w14:paraId="4B5341B8" w14:textId="32775D75" w:rsidR="00266EF1" w:rsidRPr="00E90042" w:rsidRDefault="00266EF1" w:rsidP="00BB21F0">
      <w:pPr>
        <w:pStyle w:val="3"/>
      </w:pPr>
      <w:bookmarkStart w:id="130" w:name="_Toc167783423"/>
      <w:bookmarkStart w:id="131" w:name="_Toc223362407"/>
      <w:r w:rsidRPr="00E90042">
        <w:t>Моделирование движения тран</w:t>
      </w:r>
      <w:r w:rsidR="000604A9">
        <w:t xml:space="preserve">спортных средств на перекрестке </w:t>
      </w:r>
      <w:r w:rsidRPr="00E90042">
        <w:t>как на пересечении дорог;</w:t>
      </w:r>
      <w:bookmarkEnd w:id="130"/>
      <w:bookmarkEnd w:id="131"/>
    </w:p>
    <w:p w14:paraId="540CFBE5" w14:textId="224CA963" w:rsidR="00266EF1" w:rsidRPr="00A94030" w:rsidRDefault="00266EF1" w:rsidP="00592C0C">
      <w:pPr>
        <w:pStyle w:val="ad"/>
      </w:pPr>
      <w:r w:rsidRPr="00A94030">
        <w:t xml:space="preserve">Для моделирования движения на перекрёстке </w:t>
      </w:r>
      <w:r w:rsidR="00592C0C" w:rsidRPr="00A94030">
        <w:t>нужно создать логический перекрёсток «</w:t>
      </w:r>
      <w:r w:rsidR="00592C0C" w:rsidRPr="00A94030">
        <w:rPr>
          <w:lang w:val="en-US"/>
        </w:rPr>
        <w:t>Select</w:t>
      </w:r>
      <w:r w:rsidR="00592C0C" w:rsidRPr="00A94030">
        <w:t xml:space="preserve"> </w:t>
      </w:r>
      <w:r w:rsidR="00592C0C" w:rsidRPr="00A94030">
        <w:rPr>
          <w:lang w:val="en-US"/>
        </w:rPr>
        <w:t>Output</w:t>
      </w:r>
      <w:r w:rsidR="00592C0C" w:rsidRPr="00A94030">
        <w:t>5», который будет иметь 4 выхода и соответствующие вероятности, а также 4 блока «</w:t>
      </w:r>
      <w:r w:rsidR="00592C0C" w:rsidRPr="00A94030">
        <w:rPr>
          <w:lang w:val="en-US"/>
        </w:rPr>
        <w:t>Car</w:t>
      </w:r>
      <w:r w:rsidR="00592C0C" w:rsidRPr="00A94030">
        <w:t xml:space="preserve"> </w:t>
      </w:r>
      <w:r w:rsidR="00592C0C" w:rsidRPr="00A94030">
        <w:rPr>
          <w:lang w:val="en-US"/>
        </w:rPr>
        <w:t>Move</w:t>
      </w:r>
      <w:r w:rsidR="00592C0C" w:rsidRPr="00A94030">
        <w:t xml:space="preserve"> </w:t>
      </w:r>
      <w:r w:rsidR="00592C0C" w:rsidRPr="00A94030">
        <w:rPr>
          <w:lang w:val="en-US"/>
        </w:rPr>
        <w:t>To</w:t>
      </w:r>
      <w:r w:rsidR="00592C0C" w:rsidRPr="00A94030">
        <w:t>»</w:t>
      </w:r>
      <w:r w:rsidR="00772715" w:rsidRPr="00A94030">
        <w:t xml:space="preserve"> или 3 выхода и соответствующие вероятности, а также 3 блока «</w:t>
      </w:r>
      <w:r w:rsidR="00772715" w:rsidRPr="00A94030">
        <w:rPr>
          <w:lang w:val="en-US"/>
        </w:rPr>
        <w:t>Car</w:t>
      </w:r>
      <w:r w:rsidR="00772715" w:rsidRPr="00A94030">
        <w:t xml:space="preserve"> </w:t>
      </w:r>
      <w:r w:rsidR="00772715" w:rsidRPr="00A94030">
        <w:rPr>
          <w:lang w:val="en-US"/>
        </w:rPr>
        <w:t>Move</w:t>
      </w:r>
      <w:r w:rsidR="00772715" w:rsidRPr="00A94030">
        <w:t xml:space="preserve"> </w:t>
      </w:r>
      <w:r w:rsidR="00772715" w:rsidRPr="00A94030">
        <w:rPr>
          <w:lang w:val="en-US"/>
        </w:rPr>
        <w:t>To</w:t>
      </w:r>
      <w:r w:rsidR="00772715" w:rsidRPr="00A94030">
        <w:t xml:space="preserve">» для </w:t>
      </w:r>
      <w:r w:rsidR="00772715" w:rsidRPr="00A94030">
        <w:rPr>
          <w:lang w:val="en-US"/>
        </w:rPr>
        <w:t>T</w:t>
      </w:r>
      <w:r w:rsidR="00772715" w:rsidRPr="00A94030">
        <w:t>-образного перекрестка (перекресток дорог Аврора и Софьи Перовской)</w:t>
      </w:r>
      <w:r w:rsidR="00592C0C" w:rsidRPr="00A94030">
        <w:t>, в которых будут указаны направления на другие дороги, на которые сместится машина после проезда перекрёстка.</w:t>
      </w:r>
    </w:p>
    <w:p w14:paraId="454FF4CA" w14:textId="099077C6" w:rsidR="00592C0C" w:rsidRDefault="005A7254" w:rsidP="00266EF1">
      <w:pPr>
        <w:pStyle w:val="ad"/>
      </w:pPr>
      <w:r w:rsidRPr="00A94030">
        <w:t xml:space="preserve">На </w:t>
      </w:r>
      <w:r w:rsidRPr="00A94030">
        <w:fldChar w:fldCharType="begin"/>
      </w:r>
      <w:r w:rsidRPr="00A94030">
        <w:instrText xml:space="preserve"> REF _Ref128332722 \h </w:instrText>
      </w:r>
      <w:r w:rsidR="0060686C" w:rsidRPr="00A94030">
        <w:instrText xml:space="preserve"> \* MERGEFORMAT </w:instrText>
      </w:r>
      <w:r w:rsidRPr="00A94030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32</w:t>
      </w:r>
      <w:r w:rsidRPr="00A94030">
        <w:fldChar w:fldCharType="end"/>
      </w:r>
      <w:r w:rsidRPr="00A94030">
        <w:t xml:space="preserve"> изображена схема с учётом логических перекрёстков «</w:t>
      </w:r>
      <w:r w:rsidRPr="00A94030">
        <w:rPr>
          <w:lang w:val="en-US"/>
        </w:rPr>
        <w:t>Select</w:t>
      </w:r>
      <w:r w:rsidR="00502807" w:rsidRPr="00A94030">
        <w:t xml:space="preserve"> </w:t>
      </w:r>
      <w:r w:rsidRPr="00A94030">
        <w:rPr>
          <w:lang w:val="en-US"/>
        </w:rPr>
        <w:t>Output</w:t>
      </w:r>
      <w:r w:rsidRPr="00A94030">
        <w:t>5»</w:t>
      </w:r>
      <w:r w:rsidR="00772715" w:rsidRPr="00A94030">
        <w:t xml:space="preserve"> и «</w:t>
      </w:r>
      <w:r w:rsidR="00772715" w:rsidRPr="00A94030">
        <w:rPr>
          <w:lang w:val="en-US"/>
        </w:rPr>
        <w:t>Select</w:t>
      </w:r>
      <w:r w:rsidR="00772715" w:rsidRPr="00A94030">
        <w:t xml:space="preserve"> </w:t>
      </w:r>
      <w:r w:rsidR="00772715" w:rsidRPr="00A94030">
        <w:rPr>
          <w:lang w:val="en-US"/>
        </w:rPr>
        <w:t>Output</w:t>
      </w:r>
      <w:r w:rsidR="00772715" w:rsidRPr="00A94030">
        <w:t>»</w:t>
      </w:r>
      <w:r w:rsidRPr="00A94030">
        <w:t xml:space="preserve">. </w:t>
      </w:r>
      <w:r w:rsidR="00B2073D" w:rsidRPr="00A94030">
        <w:t>Вероятности для блоков «</w:t>
      </w:r>
      <w:r w:rsidR="00B2073D" w:rsidRPr="00A94030">
        <w:rPr>
          <w:lang w:val="en-US"/>
        </w:rPr>
        <w:t>Select</w:t>
      </w:r>
      <w:r w:rsidR="00B2073D" w:rsidRPr="00A94030">
        <w:t xml:space="preserve"> </w:t>
      </w:r>
      <w:r w:rsidR="00B2073D" w:rsidRPr="00A94030">
        <w:rPr>
          <w:lang w:val="en-US"/>
        </w:rPr>
        <w:t>Output</w:t>
      </w:r>
      <w:r w:rsidR="00C4102B">
        <w:t>5»:</w:t>
      </w:r>
    </w:p>
    <w:p w14:paraId="5ED3C19B" w14:textId="02776FD5" w:rsidR="00C4102B" w:rsidRDefault="00C4102B" w:rsidP="00266EF1">
      <w:pPr>
        <w:pStyle w:val="ad"/>
      </w:pPr>
      <w:proofErr w:type="spellStart"/>
      <w:r w:rsidRPr="00C4102B">
        <w:rPr>
          <w:lang w:val="en-US"/>
        </w:rPr>
        <w:t>selectOutput</w:t>
      </w:r>
      <w:proofErr w:type="spellEnd"/>
      <w:r w:rsidRPr="00B907AF">
        <w:t>15</w:t>
      </w:r>
      <w:r>
        <w:t xml:space="preserve"> </w:t>
      </w:r>
      <w:r w:rsidR="00B907AF">
        <w:t xml:space="preserve">необходим для направления транспортных средств после проезда первого перекрестка дорог Софьи Перовской и </w:t>
      </w:r>
      <w:proofErr w:type="spellStart"/>
      <w:r w:rsidR="00B907AF">
        <w:t>Мубарякова</w:t>
      </w:r>
      <w:proofErr w:type="spellEnd"/>
      <w:r w:rsidR="00B907AF">
        <w:t xml:space="preserve"> на дороги: </w:t>
      </w:r>
      <w:proofErr w:type="spellStart"/>
      <w:r w:rsidR="00B907AF" w:rsidRPr="00236CF0">
        <w:rPr>
          <w:lang w:val="en-US"/>
        </w:rPr>
        <w:t>roadPerovskaya</w:t>
      </w:r>
      <w:proofErr w:type="spellEnd"/>
      <w:r w:rsidR="00B907AF">
        <w:t xml:space="preserve"> с вероятностью 0,25; </w:t>
      </w:r>
      <w:proofErr w:type="spellStart"/>
      <w:r w:rsidR="00B907AF" w:rsidRPr="00236CF0">
        <w:rPr>
          <w:lang w:val="en-US"/>
        </w:rPr>
        <w:t>roadMubaryakova</w:t>
      </w:r>
      <w:proofErr w:type="spellEnd"/>
      <w:r w:rsidR="00B907AF">
        <w:t xml:space="preserve"> – 0,125; </w:t>
      </w:r>
      <w:proofErr w:type="spellStart"/>
      <w:r w:rsidR="00B907AF" w:rsidRPr="00236CF0">
        <w:rPr>
          <w:lang w:val="en-US"/>
        </w:rPr>
        <w:t>roadMubaryakova</w:t>
      </w:r>
      <w:proofErr w:type="spellEnd"/>
      <w:r w:rsidR="00B907AF" w:rsidRPr="00236CF0">
        <w:t>2</w:t>
      </w:r>
      <w:r w:rsidR="00B907AF">
        <w:t xml:space="preserve"> – 0,125; </w:t>
      </w:r>
      <w:proofErr w:type="spellStart"/>
      <w:r w:rsidR="00B907AF" w:rsidRPr="00236CF0">
        <w:rPr>
          <w:lang w:val="en-US"/>
        </w:rPr>
        <w:t>roadPerovskaya</w:t>
      </w:r>
      <w:proofErr w:type="spellEnd"/>
      <w:r w:rsidR="00B907AF">
        <w:t>2 – 0,5;</w:t>
      </w:r>
    </w:p>
    <w:p w14:paraId="3B09F441" w14:textId="1E75A335" w:rsidR="00B907AF" w:rsidRDefault="00B907AF" w:rsidP="00266EF1">
      <w:pPr>
        <w:pStyle w:val="ad"/>
      </w:pPr>
      <w:proofErr w:type="spellStart"/>
      <w:r w:rsidRPr="00C4102B">
        <w:rPr>
          <w:lang w:val="en-US"/>
        </w:rPr>
        <w:t>selectOutput</w:t>
      </w:r>
      <w:proofErr w:type="spellEnd"/>
      <w:r w:rsidRPr="00B907AF">
        <w:t>1</w:t>
      </w:r>
      <w:r>
        <w:t xml:space="preserve">6 необходим для направления транспортных средств после проезда второго перекрестка дорог Авроры и Софьи Перовской на дороги: </w:t>
      </w:r>
      <w:proofErr w:type="spellStart"/>
      <w:r w:rsidRPr="00236CF0">
        <w:rPr>
          <w:lang w:val="en-US"/>
        </w:rPr>
        <w:t>roadaurors</w:t>
      </w:r>
      <w:proofErr w:type="spellEnd"/>
      <w:r w:rsidRPr="005E603A">
        <w:t>2</w:t>
      </w:r>
      <w:r>
        <w:t xml:space="preserve"> с вероятностью 0,25; </w:t>
      </w:r>
      <w:proofErr w:type="spellStart"/>
      <w:r w:rsidRPr="00236CF0">
        <w:rPr>
          <w:lang w:val="en-US"/>
        </w:rPr>
        <w:t>roadaurors</w:t>
      </w:r>
      <w:proofErr w:type="spellEnd"/>
      <w:r>
        <w:t xml:space="preserve"> – 0,25; </w:t>
      </w:r>
      <w:proofErr w:type="spellStart"/>
      <w:r w:rsidRPr="00236CF0">
        <w:rPr>
          <w:lang w:val="en-US"/>
        </w:rPr>
        <w:t>roadPerovskaya</w:t>
      </w:r>
      <w:proofErr w:type="spellEnd"/>
      <w:r>
        <w:t>2 – 0,5;</w:t>
      </w:r>
    </w:p>
    <w:p w14:paraId="2202E685" w14:textId="32B5392C" w:rsidR="00B907AF" w:rsidRPr="00B907AF" w:rsidRDefault="00B907AF" w:rsidP="00266EF1">
      <w:pPr>
        <w:pStyle w:val="ad"/>
      </w:pPr>
      <w:proofErr w:type="spellStart"/>
      <w:r w:rsidRPr="00C4102B">
        <w:rPr>
          <w:lang w:val="en-US"/>
        </w:rPr>
        <w:lastRenderedPageBreak/>
        <w:t>selectOutput</w:t>
      </w:r>
      <w:proofErr w:type="spellEnd"/>
      <w:r w:rsidRPr="00B907AF">
        <w:t>1</w:t>
      </w:r>
      <w:r>
        <w:t xml:space="preserve">7 необходим для повторного возвращения транспортных к перекрестку дорог Софьи Перовской и </w:t>
      </w:r>
      <w:proofErr w:type="spellStart"/>
      <w:r>
        <w:t>Мубарякова</w:t>
      </w:r>
      <w:proofErr w:type="spellEnd"/>
      <w:r>
        <w:t xml:space="preserve"> на дороги: </w:t>
      </w:r>
      <w:proofErr w:type="spellStart"/>
      <w:r w:rsidRPr="00236CF0">
        <w:rPr>
          <w:lang w:val="en-US"/>
        </w:rPr>
        <w:t>roadPerovskaya</w:t>
      </w:r>
      <w:proofErr w:type="spellEnd"/>
      <w:r>
        <w:t xml:space="preserve"> с вероятностью 0,2; </w:t>
      </w:r>
      <w:proofErr w:type="spellStart"/>
      <w:r w:rsidRPr="00236CF0">
        <w:rPr>
          <w:lang w:val="en-US"/>
        </w:rPr>
        <w:t>roadPerovskaya</w:t>
      </w:r>
      <w:proofErr w:type="spellEnd"/>
      <w:r>
        <w:t xml:space="preserve"> – 0,2; </w:t>
      </w:r>
      <w:proofErr w:type="spellStart"/>
      <w:r w:rsidRPr="00236CF0">
        <w:rPr>
          <w:lang w:val="en-US"/>
        </w:rPr>
        <w:t>roadMubaryakova</w:t>
      </w:r>
      <w:proofErr w:type="spellEnd"/>
      <w:r>
        <w:t xml:space="preserve"> – 0, 2; </w:t>
      </w:r>
      <w:proofErr w:type="spellStart"/>
      <w:r w:rsidRPr="00236CF0">
        <w:rPr>
          <w:lang w:val="en-US"/>
        </w:rPr>
        <w:t>roadMubaryakova</w:t>
      </w:r>
      <w:proofErr w:type="spellEnd"/>
      <w:r w:rsidRPr="00236CF0">
        <w:t>2</w:t>
      </w:r>
      <w:r>
        <w:t xml:space="preserve"> – 0,2, а также </w:t>
      </w:r>
      <w:r w:rsidR="00016A93">
        <w:t xml:space="preserve">последний выход соединен с блоком </w:t>
      </w:r>
      <w:r w:rsidR="00016A93" w:rsidRPr="00A94030">
        <w:t>«</w:t>
      </w:r>
      <w:r w:rsidR="00016A93" w:rsidRPr="00A94030">
        <w:rPr>
          <w:lang w:val="en-US"/>
        </w:rPr>
        <w:t>Select</w:t>
      </w:r>
      <w:r w:rsidR="00016A93" w:rsidRPr="00A94030">
        <w:t xml:space="preserve"> </w:t>
      </w:r>
      <w:r w:rsidR="00016A93" w:rsidRPr="00A94030">
        <w:rPr>
          <w:lang w:val="en-US"/>
        </w:rPr>
        <w:t>Output</w:t>
      </w:r>
      <w:r w:rsidR="00016A93" w:rsidRPr="00A94030">
        <w:t>»</w:t>
      </w:r>
      <w:r w:rsidR="00016A93">
        <w:t>, который предназначен для заезда автомобилей</w:t>
      </w:r>
      <w:r w:rsidR="00016A93" w:rsidRPr="00A94030">
        <w:t xml:space="preserve"> </w:t>
      </w:r>
      <w:r>
        <w:t>на парковку.</w:t>
      </w:r>
    </w:p>
    <w:p w14:paraId="1128680C" w14:textId="4F32B679" w:rsidR="00266EF1" w:rsidRDefault="00497343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678F318C" wp14:editId="3439E1F5">
            <wp:extent cx="6191885" cy="265239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3E65" w14:textId="5040A5C8" w:rsidR="00266EF1" w:rsidRDefault="00266EF1" w:rsidP="00266EF1">
      <w:pPr>
        <w:pStyle w:val="ac"/>
      </w:pPr>
      <w:bookmarkStart w:id="132" w:name="_Ref128332722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32</w:t>
        </w:r>
      </w:fldSimple>
      <w:bookmarkEnd w:id="132"/>
      <w:r w:rsidRPr="00733F53">
        <w:t xml:space="preserve"> – </w:t>
      </w:r>
      <w:r w:rsidR="00A678BE" w:rsidRPr="004C6796">
        <w:rPr>
          <w:szCs w:val="28"/>
        </w:rPr>
        <w:t xml:space="preserve">Диаграмма процессов в </w:t>
      </w:r>
      <w:proofErr w:type="spellStart"/>
      <w:r w:rsidR="00A678BE" w:rsidRPr="004C6796">
        <w:rPr>
          <w:szCs w:val="28"/>
          <w:lang w:val="en-US"/>
        </w:rPr>
        <w:t>AnyLogic</w:t>
      </w:r>
      <w:proofErr w:type="spellEnd"/>
      <w:r w:rsidR="00A678BE" w:rsidRPr="004C6796">
        <w:rPr>
          <w:szCs w:val="28"/>
        </w:rPr>
        <w:t xml:space="preserve"> (движение транспортных средств)</w:t>
      </w:r>
    </w:p>
    <w:p w14:paraId="7F7CDD72" w14:textId="2C379D1F" w:rsidR="00EF0F7F" w:rsidRDefault="00EF0F7F" w:rsidP="00EF0F7F">
      <w:pPr>
        <w:pStyle w:val="ad"/>
      </w:pPr>
    </w:p>
    <w:p w14:paraId="6C9376DD" w14:textId="7B48786F" w:rsidR="005A7254" w:rsidRPr="00C4102B" w:rsidRDefault="005A7254" w:rsidP="005A7254">
      <w:pPr>
        <w:pStyle w:val="ad"/>
        <w:rPr>
          <w:u w:val="single"/>
        </w:rPr>
      </w:pPr>
      <w:r w:rsidRPr="00C4102B">
        <w:rPr>
          <w:u w:val="single"/>
        </w:rPr>
        <w:t>Укрупнённый алгоритм:</w:t>
      </w:r>
    </w:p>
    <w:p w14:paraId="2A1A566D" w14:textId="07A0A271" w:rsidR="00EF0F7F" w:rsidRPr="00C4102B" w:rsidRDefault="005A7254" w:rsidP="00143F49">
      <w:pPr>
        <w:pStyle w:val="ad"/>
        <w:numPr>
          <w:ilvl w:val="0"/>
          <w:numId w:val="31"/>
        </w:numPr>
        <w:rPr>
          <w:lang w:val="en-US"/>
        </w:rPr>
      </w:pPr>
      <w:r w:rsidRPr="00C4102B">
        <w:t>Создали</w:t>
      </w:r>
      <w:r w:rsidRPr="00C4102B">
        <w:rPr>
          <w:lang w:val="en-US"/>
        </w:rPr>
        <w:t xml:space="preserve"> </w:t>
      </w:r>
      <w:r w:rsidR="003F6203" w:rsidRPr="00C4102B">
        <w:rPr>
          <w:lang w:val="en-US"/>
        </w:rPr>
        <w:t>3</w:t>
      </w:r>
      <w:r w:rsidRPr="00C4102B">
        <w:rPr>
          <w:lang w:val="en-US"/>
        </w:rPr>
        <w:t xml:space="preserve"> «Select</w:t>
      </w:r>
      <w:r w:rsidR="00502807" w:rsidRPr="00C4102B">
        <w:rPr>
          <w:lang w:val="en-US"/>
        </w:rPr>
        <w:t xml:space="preserve"> Out</w:t>
      </w:r>
      <w:r w:rsidRPr="00C4102B">
        <w:rPr>
          <w:lang w:val="en-US"/>
        </w:rPr>
        <w:t>put5»: selectOutput</w:t>
      </w:r>
      <w:r w:rsidR="003F6203" w:rsidRPr="00C4102B">
        <w:rPr>
          <w:lang w:val="en-US"/>
        </w:rPr>
        <w:t>1</w:t>
      </w:r>
      <w:r w:rsidR="00DD332E" w:rsidRPr="00C4102B">
        <w:rPr>
          <w:lang w:val="en-US"/>
        </w:rPr>
        <w:t>5</w:t>
      </w:r>
      <w:r w:rsidRPr="00C4102B">
        <w:rPr>
          <w:lang w:val="en-US"/>
        </w:rPr>
        <w:t>, selectOutput</w:t>
      </w:r>
      <w:r w:rsidR="00DD332E" w:rsidRPr="00C4102B">
        <w:rPr>
          <w:lang w:val="en-US"/>
        </w:rPr>
        <w:t>16</w:t>
      </w:r>
      <w:r w:rsidRPr="00C4102B">
        <w:rPr>
          <w:lang w:val="en-US"/>
        </w:rPr>
        <w:t>, selectOutput</w:t>
      </w:r>
      <w:r w:rsidR="00DD332E" w:rsidRPr="00C4102B">
        <w:rPr>
          <w:lang w:val="en-US"/>
        </w:rPr>
        <w:t xml:space="preserve">17 </w:t>
      </w:r>
      <w:r w:rsidRPr="00C4102B">
        <w:t>для</w:t>
      </w:r>
      <w:r w:rsidRPr="00C4102B">
        <w:rPr>
          <w:lang w:val="en-US"/>
        </w:rPr>
        <w:t xml:space="preserve"> </w:t>
      </w:r>
      <w:r w:rsidRPr="00C4102B">
        <w:t>соответствующих</w:t>
      </w:r>
      <w:r w:rsidRPr="00C4102B">
        <w:rPr>
          <w:lang w:val="en-US"/>
        </w:rPr>
        <w:t xml:space="preserve"> </w:t>
      </w:r>
      <w:r w:rsidRPr="00C4102B">
        <w:t>дорог</w:t>
      </w:r>
      <w:r w:rsidR="00EF0F7F" w:rsidRPr="00C4102B">
        <w:rPr>
          <w:lang w:val="en-US"/>
        </w:rPr>
        <w:t>;</w:t>
      </w:r>
    </w:p>
    <w:p w14:paraId="1981F82B" w14:textId="528CB4F3" w:rsidR="00EF0F7F" w:rsidRPr="00C4102B" w:rsidRDefault="00EF0F7F" w:rsidP="00143F49">
      <w:pPr>
        <w:pStyle w:val="ad"/>
        <w:numPr>
          <w:ilvl w:val="0"/>
          <w:numId w:val="31"/>
        </w:numPr>
      </w:pPr>
      <w:r w:rsidRPr="00C4102B">
        <w:t>Указа</w:t>
      </w:r>
      <w:r w:rsidR="005A7254" w:rsidRPr="00C4102B">
        <w:t>ли вероятности для каждого «</w:t>
      </w:r>
      <w:r w:rsidR="005A7254" w:rsidRPr="00C4102B">
        <w:rPr>
          <w:lang w:val="en-US"/>
        </w:rPr>
        <w:t>Select</w:t>
      </w:r>
      <w:r w:rsidR="00502807" w:rsidRPr="00C4102B">
        <w:t xml:space="preserve"> </w:t>
      </w:r>
      <w:r w:rsidR="005A7254" w:rsidRPr="00C4102B">
        <w:rPr>
          <w:lang w:val="en-US"/>
        </w:rPr>
        <w:t>Output</w:t>
      </w:r>
      <w:r w:rsidR="00C4102B">
        <w:t>5».</w:t>
      </w:r>
    </w:p>
    <w:p w14:paraId="40D0724D" w14:textId="10086820" w:rsidR="000E5F83" w:rsidRDefault="000E5F83" w:rsidP="009F7FE4">
      <w:pPr>
        <w:pStyle w:val="3"/>
      </w:pPr>
      <w:bookmarkStart w:id="133" w:name="_Toc167783424"/>
      <w:bookmarkStart w:id="134" w:name="_Toc223362408"/>
      <w:r>
        <w:t>Моделирования движения с учётом работы светофора</w:t>
      </w:r>
      <w:bookmarkEnd w:id="133"/>
      <w:bookmarkEnd w:id="134"/>
    </w:p>
    <w:p w14:paraId="00FA7815" w14:textId="4E707269" w:rsidR="000E5F83" w:rsidRPr="000E5F83" w:rsidRDefault="00C37AA6" w:rsidP="00C37AA6">
      <w:pPr>
        <w:pStyle w:val="ad"/>
      </w:pPr>
      <w:r>
        <w:t xml:space="preserve">В </w:t>
      </w:r>
      <w:proofErr w:type="spellStart"/>
      <w:r>
        <w:rPr>
          <w:lang w:val="en-US"/>
        </w:rPr>
        <w:t>AnyLogic</w:t>
      </w:r>
      <w:proofErr w:type="spellEnd"/>
      <w:r w:rsidRPr="002A02EA">
        <w:t xml:space="preserve"> </w:t>
      </w:r>
      <w:r>
        <w:t>для моделирования движения с светофором ничего предпринимать не нужно, все необходимые действия мы проделали на этапе ввода данных о светофоре, система сама учтёт эти правила.</w:t>
      </w:r>
    </w:p>
    <w:p w14:paraId="6EAC1D21" w14:textId="50ED83A5" w:rsidR="00106B4B" w:rsidRDefault="00266EF1" w:rsidP="00C57C14">
      <w:pPr>
        <w:pStyle w:val="3"/>
      </w:pPr>
      <w:bookmarkStart w:id="135" w:name="_Toc167783425"/>
      <w:bookmarkStart w:id="136" w:name="_Toc223362409"/>
      <w:r w:rsidRPr="00E90042">
        <w:lastRenderedPageBreak/>
        <w:t xml:space="preserve">Моделирование движения </w:t>
      </w:r>
      <w:r w:rsidR="00C57C14">
        <w:t xml:space="preserve">с учетом остановки транспортных </w:t>
      </w:r>
      <w:r w:rsidRPr="00E90042">
        <w:t>средств на остановках;</w:t>
      </w:r>
      <w:bookmarkEnd w:id="135"/>
      <w:bookmarkEnd w:id="136"/>
    </w:p>
    <w:p w14:paraId="61B30009" w14:textId="75BC297A" w:rsidR="00106B4B" w:rsidRPr="00106B4B" w:rsidRDefault="00106B4B" w:rsidP="00266EF1">
      <w:pPr>
        <w:pStyle w:val="ad"/>
      </w:pPr>
      <w:r>
        <w:t xml:space="preserve">Для моделирования </w:t>
      </w:r>
      <w:r w:rsidR="00C249FE">
        <w:t>задержки автобусов на остановке</w:t>
      </w:r>
      <w:r>
        <w:t xml:space="preserve"> необходимо </w:t>
      </w:r>
      <w:proofErr w:type="gramStart"/>
      <w:r>
        <w:t xml:space="preserve">создать </w:t>
      </w:r>
      <w:r w:rsidR="00C249FE">
        <w:t xml:space="preserve"> объект</w:t>
      </w:r>
      <w:proofErr w:type="gramEnd"/>
      <w:r>
        <w:t xml:space="preserve"> «</w:t>
      </w:r>
      <w:r>
        <w:rPr>
          <w:lang w:val="en-US"/>
        </w:rPr>
        <w:t>Delay</w:t>
      </w:r>
      <w:r>
        <w:t>»</w:t>
      </w:r>
      <w:r w:rsidRPr="00106B4B">
        <w:t>.</w:t>
      </w:r>
      <w:r w:rsidR="00AB2F7C">
        <w:t xml:space="preserve"> </w:t>
      </w:r>
    </w:p>
    <w:p w14:paraId="1E8119CE" w14:textId="79C71A8F" w:rsidR="00266EF1" w:rsidRDefault="00B7528A" w:rsidP="00266EF1">
      <w:pPr>
        <w:pStyle w:val="aff0"/>
        <w:jc w:val="center"/>
        <w:rPr>
          <w:b/>
        </w:rPr>
      </w:pPr>
      <w:r>
        <w:rPr>
          <w:noProof/>
        </w:rPr>
        <w:drawing>
          <wp:inline distT="0" distB="0" distL="0" distR="0" wp14:anchorId="6652DB6E" wp14:editId="20F7FF4B">
            <wp:extent cx="6191885" cy="3936365"/>
            <wp:effectExtent l="0" t="0" r="0" b="698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A381" w14:textId="10E45409" w:rsidR="00724888" w:rsidRDefault="00266EF1" w:rsidP="00724888">
      <w:pPr>
        <w:pStyle w:val="ac"/>
      </w:pPr>
      <w:bookmarkStart w:id="137" w:name="_Ref128333520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33</w:t>
        </w:r>
      </w:fldSimple>
      <w:bookmarkEnd w:id="137"/>
      <w:r>
        <w:t xml:space="preserve"> – Моделирование остановки </w:t>
      </w:r>
      <w:r w:rsidR="00B2073D">
        <w:t xml:space="preserve">автобусов </w:t>
      </w:r>
      <w:r>
        <w:t xml:space="preserve">на </w:t>
      </w:r>
      <w:r w:rsidR="00B2073D">
        <w:t xml:space="preserve">полосе </w:t>
      </w:r>
      <w:r w:rsidR="00E85D61">
        <w:t>основного</w:t>
      </w:r>
      <w:r w:rsidR="00B2073D">
        <w:t xml:space="preserve"> движения дороги </w:t>
      </w:r>
      <w:proofErr w:type="spellStart"/>
      <w:r w:rsidR="00211058" w:rsidRPr="00236CF0">
        <w:rPr>
          <w:lang w:val="en-US"/>
        </w:rPr>
        <w:t>roadPerovskaya</w:t>
      </w:r>
      <w:proofErr w:type="spellEnd"/>
      <w:r w:rsidR="00211058">
        <w:t xml:space="preserve">2 </w:t>
      </w:r>
      <w:r w:rsidR="00106B4B">
        <w:t>(</w:t>
      </w:r>
      <w:proofErr w:type="spellStart"/>
      <w:r w:rsidR="00106B4B">
        <w:rPr>
          <w:lang w:val="en-US"/>
        </w:rPr>
        <w:t>busStop</w:t>
      </w:r>
      <w:proofErr w:type="spellEnd"/>
      <w:r w:rsidR="00106B4B">
        <w:t>)</w:t>
      </w:r>
    </w:p>
    <w:p w14:paraId="58C863C7" w14:textId="77777777" w:rsidR="00106B4B" w:rsidRDefault="00106B4B" w:rsidP="00724888">
      <w:pPr>
        <w:pStyle w:val="ad"/>
      </w:pPr>
    </w:p>
    <w:p w14:paraId="10D3EEFF" w14:textId="518D9EF6" w:rsidR="00724888" w:rsidRPr="00211058" w:rsidRDefault="00724888" w:rsidP="004B176C">
      <w:pPr>
        <w:pStyle w:val="ad"/>
      </w:pPr>
      <w:r w:rsidRPr="00211058">
        <w:t>На схеме</w:t>
      </w:r>
      <w:r w:rsidR="000A4940" w:rsidRPr="00211058">
        <w:t xml:space="preserve"> (</w:t>
      </w:r>
      <w:r w:rsidR="000A4940" w:rsidRPr="00211058">
        <w:fldChar w:fldCharType="begin"/>
      </w:r>
      <w:r w:rsidR="000A4940" w:rsidRPr="00211058">
        <w:instrText xml:space="preserve"> REF _Ref128333520 \h </w:instrText>
      </w:r>
      <w:r w:rsidR="00CA092D" w:rsidRPr="00211058">
        <w:instrText xml:space="preserve"> \* MERGEFORMAT </w:instrText>
      </w:r>
      <w:r w:rsidR="000A4940" w:rsidRPr="00211058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33</w:t>
      </w:r>
      <w:r w:rsidR="000A4940" w:rsidRPr="00211058">
        <w:fldChar w:fldCharType="end"/>
      </w:r>
      <w:r w:rsidR="000A4940" w:rsidRPr="00211058">
        <w:t>)</w:t>
      </w:r>
      <w:r w:rsidRPr="00211058">
        <w:t xml:space="preserve"> автобусы появляются на </w:t>
      </w:r>
      <w:r w:rsidR="004B176C" w:rsidRPr="00211058">
        <w:t xml:space="preserve">дороге </w:t>
      </w:r>
      <w:proofErr w:type="spellStart"/>
      <w:r w:rsidR="004B176C" w:rsidRPr="00211058">
        <w:rPr>
          <w:lang w:val="en-US"/>
        </w:rPr>
        <w:t>roadaurors</w:t>
      </w:r>
      <w:proofErr w:type="spellEnd"/>
      <w:r w:rsidRPr="00211058">
        <w:t xml:space="preserve">, после чего направляются на остановку </w:t>
      </w:r>
      <w:proofErr w:type="spellStart"/>
      <w:r w:rsidR="000335ED" w:rsidRPr="00211058">
        <w:rPr>
          <w:lang w:val="en-US"/>
        </w:rPr>
        <w:t>busStop</w:t>
      </w:r>
      <w:proofErr w:type="spellEnd"/>
      <w:r w:rsidR="000335ED" w:rsidRPr="00211058">
        <w:t xml:space="preserve"> </w:t>
      </w:r>
      <w:r w:rsidRPr="00211058">
        <w:t>(«</w:t>
      </w:r>
      <w:proofErr w:type="spellStart"/>
      <w:r w:rsidRPr="00211058">
        <w:rPr>
          <w:lang w:val="en-US"/>
        </w:rPr>
        <w:t>busMoveTo</w:t>
      </w:r>
      <w:proofErr w:type="spellEnd"/>
      <w:r w:rsidRPr="00211058">
        <w:t>»), останавливаются (блок «</w:t>
      </w:r>
      <w:r w:rsidRPr="00211058">
        <w:rPr>
          <w:lang w:val="en-US"/>
        </w:rPr>
        <w:t>Delay</w:t>
      </w:r>
      <w:r w:rsidRPr="00211058">
        <w:t>» с именем «</w:t>
      </w:r>
      <w:r w:rsidRPr="00211058">
        <w:rPr>
          <w:lang w:val="en-US"/>
        </w:rPr>
        <w:t>stop</w:t>
      </w:r>
      <w:r w:rsidRPr="00211058">
        <w:t>»</w:t>
      </w:r>
      <w:r w:rsidR="00211058" w:rsidRPr="00211058">
        <w:t>, время задержки «</w:t>
      </w:r>
      <w:proofErr w:type="spellStart"/>
      <w:r w:rsidR="00211058" w:rsidRPr="00211058">
        <w:t>triangular</w:t>
      </w:r>
      <w:proofErr w:type="spellEnd"/>
      <w:r w:rsidR="00211058" w:rsidRPr="00211058">
        <w:t>( 1</w:t>
      </w:r>
      <w:r w:rsidRPr="00211058">
        <w:t xml:space="preserve">, </w:t>
      </w:r>
      <w:r w:rsidR="00211058" w:rsidRPr="00211058">
        <w:t>5</w:t>
      </w:r>
      <w:r w:rsidRPr="00211058">
        <w:t xml:space="preserve">, </w:t>
      </w:r>
      <w:r w:rsidR="00211058" w:rsidRPr="00211058">
        <w:t>10</w:t>
      </w:r>
      <w:r w:rsidRPr="00211058">
        <w:t xml:space="preserve"> ) секунд»), продолжают движение по дороге </w:t>
      </w:r>
      <w:proofErr w:type="spellStart"/>
      <w:r w:rsidR="004B176C" w:rsidRPr="00211058">
        <w:rPr>
          <w:lang w:val="en-US"/>
        </w:rPr>
        <w:t>roadMubaryakova</w:t>
      </w:r>
      <w:proofErr w:type="spellEnd"/>
      <w:r w:rsidR="004B176C" w:rsidRPr="00211058">
        <w:t xml:space="preserve"> </w:t>
      </w:r>
      <w:r w:rsidRPr="00211058">
        <w:t>до конца.</w:t>
      </w:r>
    </w:p>
    <w:p w14:paraId="193B9DBF" w14:textId="32BE0B77" w:rsidR="00C37AA6" w:rsidRPr="00211058" w:rsidRDefault="0016248B" w:rsidP="00C37AA6">
      <w:pPr>
        <w:pStyle w:val="ad"/>
        <w:rPr>
          <w:u w:val="single"/>
        </w:rPr>
      </w:pPr>
      <w:r w:rsidRPr="00211058">
        <w:rPr>
          <w:u w:val="single"/>
        </w:rPr>
        <w:t>Укрупнён</w:t>
      </w:r>
      <w:r w:rsidR="00C37AA6" w:rsidRPr="00211058">
        <w:rPr>
          <w:u w:val="single"/>
        </w:rPr>
        <w:t>ный алгоритм:</w:t>
      </w:r>
    </w:p>
    <w:p w14:paraId="1F1F666E" w14:textId="0A3416A6" w:rsidR="00C37AA6" w:rsidRPr="00211058" w:rsidRDefault="00106B4B" w:rsidP="00143F49">
      <w:pPr>
        <w:pStyle w:val="ad"/>
        <w:numPr>
          <w:ilvl w:val="0"/>
          <w:numId w:val="33"/>
        </w:numPr>
      </w:pPr>
      <w:r w:rsidRPr="00211058">
        <w:t>Добавили два блока «</w:t>
      </w:r>
      <w:r w:rsidRPr="00211058">
        <w:rPr>
          <w:lang w:val="en-US"/>
        </w:rPr>
        <w:t>Delay</w:t>
      </w:r>
      <w:r w:rsidRPr="00211058">
        <w:t>»:</w:t>
      </w:r>
    </w:p>
    <w:p w14:paraId="05A85921" w14:textId="6C7B0E1E" w:rsidR="000335ED" w:rsidRPr="00211058" w:rsidRDefault="000335ED" w:rsidP="00143F49">
      <w:pPr>
        <w:pStyle w:val="aff1"/>
        <w:numPr>
          <w:ilvl w:val="0"/>
          <w:numId w:val="45"/>
        </w:numPr>
      </w:pPr>
      <w:r w:rsidRPr="00211058">
        <w:rPr>
          <w:lang w:val="en-US"/>
        </w:rPr>
        <w:t>stop</w:t>
      </w:r>
      <w:r w:rsidRPr="00211058">
        <w:t xml:space="preserve"> с временем задержки </w:t>
      </w:r>
      <w:proofErr w:type="spellStart"/>
      <w:proofErr w:type="gramStart"/>
      <w:r w:rsidRPr="00211058">
        <w:t>triangular</w:t>
      </w:r>
      <w:proofErr w:type="spellEnd"/>
      <w:r w:rsidRPr="00211058">
        <w:t xml:space="preserve">( </w:t>
      </w:r>
      <w:r w:rsidR="00211058" w:rsidRPr="00211058">
        <w:t>1</w:t>
      </w:r>
      <w:proofErr w:type="gramEnd"/>
      <w:r w:rsidR="00211058" w:rsidRPr="00211058">
        <w:t>, 5, 10</w:t>
      </w:r>
      <w:r w:rsidRPr="00211058">
        <w:t xml:space="preserve">) – для остановки автобусов, появляющихся на дороге </w:t>
      </w:r>
      <w:proofErr w:type="spellStart"/>
      <w:r w:rsidR="00211058" w:rsidRPr="00211058">
        <w:rPr>
          <w:lang w:val="en-US"/>
        </w:rPr>
        <w:t>roadPerovskaya</w:t>
      </w:r>
      <w:proofErr w:type="spellEnd"/>
      <w:r w:rsidR="00211058" w:rsidRPr="00211058">
        <w:t>2</w:t>
      </w:r>
      <w:r w:rsidRPr="00211058">
        <w:t>;</w:t>
      </w:r>
      <w:r w:rsidR="00C42679" w:rsidRPr="00211058">
        <w:t xml:space="preserve"> </w:t>
      </w:r>
    </w:p>
    <w:p w14:paraId="12A94CBA" w14:textId="7705BFF5" w:rsidR="00C37AA6" w:rsidRPr="00211058" w:rsidRDefault="000335ED" w:rsidP="00143F49">
      <w:pPr>
        <w:pStyle w:val="ad"/>
        <w:numPr>
          <w:ilvl w:val="0"/>
          <w:numId w:val="33"/>
        </w:numPr>
      </w:pPr>
      <w:r w:rsidRPr="00211058">
        <w:t>Соединили входы и выходы блоков «</w:t>
      </w:r>
      <w:r w:rsidRPr="00211058">
        <w:rPr>
          <w:lang w:val="en-US"/>
        </w:rPr>
        <w:t>Delay</w:t>
      </w:r>
      <w:r w:rsidRPr="00211058">
        <w:t>»:</w:t>
      </w:r>
    </w:p>
    <w:p w14:paraId="15023B87" w14:textId="32070272" w:rsidR="000335ED" w:rsidRPr="00211058" w:rsidRDefault="000A4940" w:rsidP="00143F49">
      <w:pPr>
        <w:pStyle w:val="aff1"/>
        <w:numPr>
          <w:ilvl w:val="0"/>
          <w:numId w:val="34"/>
        </w:numPr>
        <w:tabs>
          <w:tab w:val="clear" w:pos="720"/>
          <w:tab w:val="num" w:pos="1069"/>
        </w:tabs>
        <w:ind w:left="1069"/>
      </w:pPr>
      <w:r w:rsidRPr="00211058">
        <w:lastRenderedPageBreak/>
        <w:t xml:space="preserve">Вход </w:t>
      </w:r>
      <w:r w:rsidR="000335ED" w:rsidRPr="00211058">
        <w:rPr>
          <w:lang w:val="en-US"/>
        </w:rPr>
        <w:t>stop</w:t>
      </w:r>
      <w:r w:rsidR="000335ED" w:rsidRPr="00211058">
        <w:t xml:space="preserve"> с </w:t>
      </w:r>
      <w:proofErr w:type="spellStart"/>
      <w:r w:rsidRPr="00211058">
        <w:rPr>
          <w:lang w:val="en-US"/>
        </w:rPr>
        <w:t>busMoveTo</w:t>
      </w:r>
      <w:proofErr w:type="spellEnd"/>
      <w:r w:rsidRPr="00211058">
        <w:t xml:space="preserve"> (направление на остановку </w:t>
      </w:r>
      <w:proofErr w:type="spellStart"/>
      <w:r w:rsidRPr="00211058">
        <w:rPr>
          <w:lang w:val="en-US"/>
        </w:rPr>
        <w:t>busStop</w:t>
      </w:r>
      <w:proofErr w:type="spellEnd"/>
      <w:r w:rsidRPr="00211058">
        <w:t xml:space="preserve">), выход с </w:t>
      </w:r>
      <w:proofErr w:type="spellStart"/>
      <w:r w:rsidRPr="00211058">
        <w:rPr>
          <w:lang w:val="en-US"/>
        </w:rPr>
        <w:t>carMove</w:t>
      </w:r>
      <w:proofErr w:type="spellEnd"/>
      <w:r w:rsidR="00211058" w:rsidRPr="00211058">
        <w:t>10</w:t>
      </w:r>
      <w:r w:rsidRPr="00211058">
        <w:t xml:space="preserve"> (направление прямо по дороге </w:t>
      </w:r>
      <w:proofErr w:type="spellStart"/>
      <w:r w:rsidR="00211058" w:rsidRPr="00211058">
        <w:rPr>
          <w:lang w:val="en-US"/>
        </w:rPr>
        <w:t>roadMubaryakova</w:t>
      </w:r>
      <w:proofErr w:type="spellEnd"/>
      <w:r w:rsidRPr="00211058">
        <w:t>)</w:t>
      </w:r>
      <w:r w:rsidR="000335ED" w:rsidRPr="00211058">
        <w:t>;</w:t>
      </w:r>
    </w:p>
    <w:p w14:paraId="18DA1449" w14:textId="7B6AB3DD" w:rsidR="00266EF1" w:rsidRDefault="00266EF1" w:rsidP="009F7FE4">
      <w:pPr>
        <w:pStyle w:val="3"/>
      </w:pPr>
      <w:bookmarkStart w:id="138" w:name="_Toc167783426"/>
      <w:bookmarkStart w:id="139" w:name="_Toc223362410"/>
      <w:r w:rsidRPr="00E90042">
        <w:t>Моделирование движения с уче</w:t>
      </w:r>
      <w:r w:rsidR="00CF09FF">
        <w:t xml:space="preserve">том заезда транспортных средств </w:t>
      </w:r>
      <w:r w:rsidRPr="00E90042">
        <w:t>на парковочные места.</w:t>
      </w:r>
      <w:bookmarkEnd w:id="138"/>
      <w:bookmarkEnd w:id="139"/>
    </w:p>
    <w:p w14:paraId="0148E4A1" w14:textId="59B9C548" w:rsidR="00266EF1" w:rsidRPr="00CE5DF5" w:rsidRDefault="00266EF1" w:rsidP="00266EF1">
      <w:pPr>
        <w:pStyle w:val="ad"/>
      </w:pPr>
      <w:r>
        <w:t xml:space="preserve">Для моделирования остановки </w:t>
      </w:r>
      <w:r w:rsidR="006B5FE9">
        <w:t>авто на парковке добавим соответствующую ветку (</w:t>
      </w:r>
      <w:r w:rsidR="006B5FE9">
        <w:fldChar w:fldCharType="begin"/>
      </w:r>
      <w:r w:rsidR="006B5FE9">
        <w:instrText xml:space="preserve"> REF _Ref128334715 \h </w:instrText>
      </w:r>
      <w:r w:rsidR="006B5FE9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34</w:t>
      </w:r>
      <w:r w:rsidR="006B5FE9">
        <w:fldChar w:fldCharType="end"/>
      </w:r>
      <w:r w:rsidR="006B5FE9">
        <w:t>).</w:t>
      </w:r>
    </w:p>
    <w:p w14:paraId="64779920" w14:textId="5B14D022" w:rsidR="00266EF1" w:rsidRDefault="00CA092D" w:rsidP="00266EF1">
      <w:r>
        <w:rPr>
          <w:noProof/>
        </w:rPr>
        <w:drawing>
          <wp:inline distT="0" distB="0" distL="0" distR="0" wp14:anchorId="48819DD7" wp14:editId="71E7BEEF">
            <wp:extent cx="6191885" cy="3979545"/>
            <wp:effectExtent l="0" t="0" r="0" b="190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5A02" w14:textId="077B0E7E" w:rsidR="00266EF1" w:rsidRDefault="00266EF1" w:rsidP="00266EF1">
      <w:pPr>
        <w:pStyle w:val="ac"/>
      </w:pPr>
      <w:bookmarkStart w:id="140" w:name="_Ref128334715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34</w:t>
        </w:r>
      </w:fldSimple>
      <w:bookmarkEnd w:id="140"/>
      <w:r>
        <w:t xml:space="preserve"> – Моделирование остано</w:t>
      </w:r>
      <w:r w:rsidR="006B5FE9">
        <w:t>вки авто</w:t>
      </w:r>
      <w:r>
        <w:t xml:space="preserve"> на парковке</w:t>
      </w:r>
      <w:r w:rsidR="006B5FE9">
        <w:t xml:space="preserve"> дороги </w:t>
      </w:r>
      <w:proofErr w:type="spellStart"/>
      <w:r w:rsidR="007077E6" w:rsidRPr="007077E6">
        <w:rPr>
          <w:lang w:val="en-US"/>
        </w:rPr>
        <w:t>roadMubaryakova</w:t>
      </w:r>
      <w:proofErr w:type="spellEnd"/>
      <w:r w:rsidR="007077E6" w:rsidRPr="007077E6">
        <w:t xml:space="preserve"> </w:t>
      </w:r>
      <w:r w:rsidR="000A4940">
        <w:t>(</w:t>
      </w:r>
      <w:proofErr w:type="spellStart"/>
      <w:r w:rsidR="000A4940">
        <w:rPr>
          <w:lang w:val="en-US"/>
        </w:rPr>
        <w:t>parkingLot</w:t>
      </w:r>
      <w:proofErr w:type="spellEnd"/>
      <w:r w:rsidR="000A4940">
        <w:t>)</w:t>
      </w:r>
    </w:p>
    <w:p w14:paraId="3F07E2C5" w14:textId="55AD81AD" w:rsidR="006B5FE9" w:rsidRDefault="006B5FE9" w:rsidP="006B5FE9">
      <w:pPr>
        <w:pStyle w:val="ad"/>
      </w:pPr>
    </w:p>
    <w:p w14:paraId="7C54B478" w14:textId="4E36701D" w:rsidR="006B5FE9" w:rsidRDefault="006B5FE9" w:rsidP="006B5FE9">
      <w:pPr>
        <w:pStyle w:val="ad"/>
      </w:pPr>
      <w:r>
        <w:t xml:space="preserve">Для автомобилей, появляющихся на основной стороне движения дороги </w:t>
      </w:r>
      <w:proofErr w:type="spellStart"/>
      <w:r w:rsidR="007077E6" w:rsidRPr="007077E6">
        <w:rPr>
          <w:lang w:val="en-US"/>
        </w:rPr>
        <w:t>roadPerovskaya</w:t>
      </w:r>
      <w:proofErr w:type="spellEnd"/>
      <w:r w:rsidR="007077E6" w:rsidRPr="007077E6">
        <w:t xml:space="preserve">2 </w:t>
      </w:r>
      <w:r>
        <w:t xml:space="preserve">встаёт выбор: </w:t>
      </w:r>
      <w:r w:rsidR="009D7CC0">
        <w:t>развернуться обратно и поехать</w:t>
      </w:r>
      <w:r>
        <w:t xml:space="preserve"> до </w:t>
      </w:r>
      <w:r w:rsidR="009D7CC0">
        <w:t xml:space="preserve">второго </w:t>
      </w:r>
      <w:r>
        <w:t>перекрёстка</w:t>
      </w:r>
      <w:r w:rsidR="009D7CC0">
        <w:t xml:space="preserve"> дорог Авроры и Софьи Перовской</w:t>
      </w:r>
      <w:r>
        <w:t xml:space="preserve"> (с вероятностью 0.</w:t>
      </w:r>
      <w:r w:rsidR="007077E6">
        <w:t>2</w:t>
      </w:r>
      <w:r>
        <w:t>)</w:t>
      </w:r>
      <w:r w:rsidR="007077E6">
        <w:t xml:space="preserve">, </w:t>
      </w:r>
      <w:r w:rsidR="009D7CC0">
        <w:t xml:space="preserve">поехать прямо док конца дороги </w:t>
      </w:r>
      <w:r w:rsidR="007077E6">
        <w:t xml:space="preserve"> </w:t>
      </w:r>
      <w:proofErr w:type="spellStart"/>
      <w:r w:rsidR="009D7CC0" w:rsidRPr="007077E6">
        <w:rPr>
          <w:lang w:val="en-US"/>
        </w:rPr>
        <w:t>roadPerovskaya</w:t>
      </w:r>
      <w:proofErr w:type="spellEnd"/>
      <w:r w:rsidR="009D7CC0">
        <w:t xml:space="preserve"> </w:t>
      </w:r>
      <w:r w:rsidR="007077E6">
        <w:t>(с вероятностью 0.</w:t>
      </w:r>
      <w:r w:rsidR="009D7CC0">
        <w:t>2</w:t>
      </w:r>
      <w:r w:rsidR="007077E6">
        <w:t xml:space="preserve">), </w:t>
      </w:r>
      <w:r w:rsidR="009D7CC0">
        <w:t xml:space="preserve">поехать направо по дороге </w:t>
      </w:r>
      <w:proofErr w:type="spellStart"/>
      <w:r w:rsidR="009D7CC0" w:rsidRPr="00236CF0">
        <w:rPr>
          <w:lang w:val="en-US"/>
        </w:rPr>
        <w:t>roadMubaryakova</w:t>
      </w:r>
      <w:proofErr w:type="spellEnd"/>
      <w:r w:rsidR="009D7CC0">
        <w:t>2</w:t>
      </w:r>
      <w:r w:rsidR="007077E6">
        <w:t xml:space="preserve"> (с вероятностью 0.</w:t>
      </w:r>
      <w:r w:rsidR="009D7CC0">
        <w:t>2</w:t>
      </w:r>
      <w:r w:rsidR="007077E6">
        <w:t>),</w:t>
      </w:r>
      <w:r w:rsidR="009D7CC0">
        <w:t xml:space="preserve"> поехать налево по дороге </w:t>
      </w:r>
      <w:proofErr w:type="spellStart"/>
      <w:r w:rsidR="009D7CC0" w:rsidRPr="00236CF0">
        <w:rPr>
          <w:lang w:val="en-US"/>
        </w:rPr>
        <w:t>roadMubaryakova</w:t>
      </w:r>
      <w:proofErr w:type="spellEnd"/>
      <w:r w:rsidR="009D7CC0">
        <w:t xml:space="preserve"> (с вероятностью 0.2)</w:t>
      </w:r>
      <w:r w:rsidR="003D14D0">
        <w:t xml:space="preserve"> или заехать на парковку (выход </w:t>
      </w:r>
      <w:r w:rsidR="003D14D0" w:rsidRPr="00C4102B">
        <w:rPr>
          <w:lang w:val="en-US"/>
        </w:rPr>
        <w:t>Select</w:t>
      </w:r>
      <w:r w:rsidR="003D14D0" w:rsidRPr="00C4102B">
        <w:t xml:space="preserve"> </w:t>
      </w:r>
      <w:r w:rsidR="003D14D0" w:rsidRPr="00C4102B">
        <w:rPr>
          <w:lang w:val="en-US"/>
        </w:rPr>
        <w:t>Output</w:t>
      </w:r>
      <w:r w:rsidR="003D14D0">
        <w:t xml:space="preserve">17 соединен с блоком </w:t>
      </w:r>
      <w:r w:rsidR="003D14D0" w:rsidRPr="00A94030">
        <w:t>«</w:t>
      </w:r>
      <w:r w:rsidR="003D14D0" w:rsidRPr="00A94030">
        <w:rPr>
          <w:lang w:val="en-US"/>
        </w:rPr>
        <w:t>Select</w:t>
      </w:r>
      <w:r w:rsidR="003D14D0" w:rsidRPr="00A94030">
        <w:t xml:space="preserve"> </w:t>
      </w:r>
      <w:r w:rsidR="003D14D0" w:rsidRPr="00A94030">
        <w:rPr>
          <w:lang w:val="en-US"/>
        </w:rPr>
        <w:t>Output</w:t>
      </w:r>
      <w:r w:rsidR="003D14D0" w:rsidRPr="00A94030">
        <w:t>»</w:t>
      </w:r>
      <w:r w:rsidR="003D14D0">
        <w:t xml:space="preserve">, который предназначен для заезда </w:t>
      </w:r>
      <w:r w:rsidR="003D14D0">
        <w:lastRenderedPageBreak/>
        <w:t>автомобилей</w:t>
      </w:r>
      <w:r w:rsidR="003D14D0" w:rsidRPr="00A94030">
        <w:t xml:space="preserve"> </w:t>
      </w:r>
      <w:r w:rsidR="003D14D0">
        <w:t xml:space="preserve">на парковку и имеет вероятность 0,2). </w:t>
      </w:r>
      <w:r>
        <w:t xml:space="preserve">Если автомобиль заезжает на парковку, то находится там на </w:t>
      </w:r>
      <w:r w:rsidRPr="006B5FE9">
        <w:t>протяжении</w:t>
      </w:r>
      <w:r>
        <w:t xml:space="preserve"> времени задержки блока «</w:t>
      </w:r>
      <w:r>
        <w:rPr>
          <w:lang w:val="en-US"/>
        </w:rPr>
        <w:t>Delay</w:t>
      </w:r>
      <w:r>
        <w:t>» (</w:t>
      </w:r>
      <w:r w:rsidRPr="006B5FE9">
        <w:t>“</w:t>
      </w:r>
      <w:proofErr w:type="spellStart"/>
      <w:proofErr w:type="gramStart"/>
      <w:r w:rsidRPr="006B5FE9">
        <w:t>triangular</w:t>
      </w:r>
      <w:proofErr w:type="spellEnd"/>
      <w:r w:rsidRPr="006B5FE9">
        <w:t xml:space="preserve">( </w:t>
      </w:r>
      <w:r w:rsidR="00495F7A">
        <w:t>1</w:t>
      </w:r>
      <w:r w:rsidRPr="006B5FE9">
        <w:t>5</w:t>
      </w:r>
      <w:proofErr w:type="gramEnd"/>
      <w:r w:rsidRPr="006B5FE9">
        <w:t xml:space="preserve">, </w:t>
      </w:r>
      <w:r w:rsidR="0032718D">
        <w:t>20</w:t>
      </w:r>
      <w:r w:rsidRPr="006B5FE9">
        <w:t xml:space="preserve">, </w:t>
      </w:r>
      <w:proofErr w:type="gramStart"/>
      <w:r w:rsidR="0032718D">
        <w:t>2</w:t>
      </w:r>
      <w:r w:rsidRPr="006B5FE9">
        <w:t>5 )</w:t>
      </w:r>
      <w:proofErr w:type="gramEnd"/>
      <w:r>
        <w:t xml:space="preserve"> минут</w:t>
      </w:r>
      <w:r w:rsidRPr="006B5FE9">
        <w:t>”</w:t>
      </w:r>
      <w:r>
        <w:t>), после чего</w:t>
      </w:r>
      <w:r w:rsidRPr="006B5FE9">
        <w:t xml:space="preserve"> </w:t>
      </w:r>
      <w:r>
        <w:t xml:space="preserve">съезжает с парковки и направляется </w:t>
      </w:r>
      <w:r w:rsidR="00A001C4">
        <w:t xml:space="preserve">до конца дороги </w:t>
      </w:r>
      <w:proofErr w:type="spellStart"/>
      <w:r w:rsidR="00A001C4" w:rsidRPr="00A001C4">
        <w:t>roadMubaryakova</w:t>
      </w:r>
      <w:proofErr w:type="spellEnd"/>
      <w:r>
        <w:t>). Вместимость блока «</w:t>
      </w:r>
      <w:r>
        <w:rPr>
          <w:lang w:val="en-US"/>
        </w:rPr>
        <w:t>Delay</w:t>
      </w:r>
      <w:r>
        <w:t xml:space="preserve">» – </w:t>
      </w:r>
      <w:r w:rsidR="00CA1862">
        <w:t>9</w:t>
      </w:r>
      <w:r>
        <w:t xml:space="preserve">, что соответствует максимальной вместимости парковки. Если на парковке не осталось места, то авто просто едет прямо по дороге </w:t>
      </w:r>
      <w:proofErr w:type="spellStart"/>
      <w:r w:rsidR="00AC6D45" w:rsidRPr="00A001C4">
        <w:t>roadMubaryakova</w:t>
      </w:r>
      <w:proofErr w:type="spellEnd"/>
      <w:r w:rsidR="00AC6D45" w:rsidRPr="006B5FE9">
        <w:t xml:space="preserve"> </w:t>
      </w:r>
      <w:r w:rsidRPr="006B5FE9">
        <w:t>(</w:t>
      </w:r>
      <w:r>
        <w:t>не сможет повернуть, так как не будет достат</w:t>
      </w:r>
      <w:r w:rsidR="00945D12">
        <w:t>очно времени, чтобы перестроиться в нужную полосу)</w:t>
      </w:r>
      <w:r>
        <w:t>.</w:t>
      </w:r>
    </w:p>
    <w:p w14:paraId="346AF3D0" w14:textId="7DE1F44E" w:rsidR="000A4940" w:rsidRPr="00201906" w:rsidRDefault="000A4940" w:rsidP="000A4940">
      <w:pPr>
        <w:pStyle w:val="ad"/>
        <w:rPr>
          <w:u w:val="single"/>
        </w:rPr>
      </w:pPr>
      <w:r>
        <w:rPr>
          <w:u w:val="single"/>
        </w:rPr>
        <w:t>Укрупнённый</w:t>
      </w:r>
      <w:r w:rsidRPr="00201906">
        <w:rPr>
          <w:u w:val="single"/>
        </w:rPr>
        <w:t xml:space="preserve"> алгоритм:</w:t>
      </w:r>
    </w:p>
    <w:p w14:paraId="06184A15" w14:textId="6BFE261A" w:rsidR="000A4940" w:rsidRDefault="000A4940" w:rsidP="00143F49">
      <w:pPr>
        <w:pStyle w:val="ad"/>
        <w:numPr>
          <w:ilvl w:val="0"/>
          <w:numId w:val="35"/>
        </w:numPr>
      </w:pPr>
      <w:r>
        <w:t>Добавили блок «</w:t>
      </w:r>
      <w:r>
        <w:rPr>
          <w:lang w:val="en-US"/>
        </w:rPr>
        <w:t>Delay</w:t>
      </w:r>
      <w:r>
        <w:t>»</w:t>
      </w:r>
      <w:r w:rsidRPr="000A4940">
        <w:t xml:space="preserve"> </w:t>
      </w:r>
      <w:r>
        <w:rPr>
          <w:lang w:val="en-US"/>
        </w:rPr>
        <w:t>parking</w:t>
      </w:r>
      <w:r w:rsidRPr="000A4940">
        <w:t xml:space="preserve"> </w:t>
      </w:r>
      <w:r>
        <w:t xml:space="preserve">с временем задержки </w:t>
      </w:r>
      <w:proofErr w:type="spellStart"/>
      <w:proofErr w:type="gramStart"/>
      <w:r w:rsidRPr="006B5FE9">
        <w:t>triangular</w:t>
      </w:r>
      <w:proofErr w:type="spellEnd"/>
      <w:r w:rsidRPr="006B5FE9">
        <w:t xml:space="preserve">( </w:t>
      </w:r>
      <w:r w:rsidR="007A2EAE">
        <w:t>1</w:t>
      </w:r>
      <w:r w:rsidR="007A2EAE" w:rsidRPr="006B5FE9">
        <w:t>5</w:t>
      </w:r>
      <w:proofErr w:type="gramEnd"/>
      <w:r w:rsidR="007A2EAE" w:rsidRPr="006B5FE9">
        <w:t xml:space="preserve">, </w:t>
      </w:r>
      <w:r w:rsidR="007A2EAE">
        <w:t>20</w:t>
      </w:r>
      <w:r w:rsidR="007A2EAE" w:rsidRPr="006B5FE9">
        <w:t xml:space="preserve">, </w:t>
      </w:r>
      <w:r w:rsidR="007A2EAE">
        <w:t>2</w:t>
      </w:r>
      <w:r w:rsidR="007A2EAE" w:rsidRPr="006B5FE9">
        <w:t>5</w:t>
      </w:r>
      <w:r w:rsidRPr="006B5FE9">
        <w:t>)</w:t>
      </w:r>
      <w:r>
        <w:t xml:space="preserve"> минут, для</w:t>
      </w:r>
      <w:r w:rsidR="00A82B1A">
        <w:t xml:space="preserve"> остановки автомобилей, съезжающих с дороги </w:t>
      </w:r>
      <w:proofErr w:type="spellStart"/>
      <w:r w:rsidR="007A2EAE" w:rsidRPr="007A2EAE">
        <w:rPr>
          <w:lang w:val="en-US"/>
        </w:rPr>
        <w:t>roadPerovskaya</w:t>
      </w:r>
      <w:proofErr w:type="spellEnd"/>
      <w:r w:rsidR="007A2EAE" w:rsidRPr="0090325B">
        <w:t>2</w:t>
      </w:r>
      <w:r w:rsidR="00A82B1A" w:rsidRPr="00A82B1A">
        <w:t>;</w:t>
      </w:r>
    </w:p>
    <w:p w14:paraId="6CDEC119" w14:textId="4332EDFB" w:rsidR="000A4940" w:rsidRDefault="00A82B1A" w:rsidP="00143F49">
      <w:pPr>
        <w:pStyle w:val="ad"/>
        <w:numPr>
          <w:ilvl w:val="0"/>
          <w:numId w:val="35"/>
        </w:numPr>
      </w:pPr>
      <w:r>
        <w:t xml:space="preserve">Соединили вход блока </w:t>
      </w:r>
      <w:r>
        <w:rPr>
          <w:lang w:val="en-US"/>
        </w:rPr>
        <w:t>parking</w:t>
      </w:r>
      <w:r w:rsidRPr="00A82B1A">
        <w:t xml:space="preserve"> </w:t>
      </w:r>
      <w:r>
        <w:t xml:space="preserve">с </w:t>
      </w:r>
      <w:proofErr w:type="spellStart"/>
      <w:r>
        <w:rPr>
          <w:lang w:val="en-US"/>
        </w:rPr>
        <w:t>carMoveToParking</w:t>
      </w:r>
      <w:proofErr w:type="spellEnd"/>
      <w:r w:rsidRPr="00A82B1A">
        <w:t xml:space="preserve"> (</w:t>
      </w:r>
      <w:r>
        <w:t xml:space="preserve">направление на парковку </w:t>
      </w:r>
      <w:proofErr w:type="spellStart"/>
      <w:r>
        <w:rPr>
          <w:lang w:val="en-US"/>
        </w:rPr>
        <w:t>parkingLot</w:t>
      </w:r>
      <w:proofErr w:type="spellEnd"/>
      <w:r w:rsidRPr="00A82B1A">
        <w:t>)</w:t>
      </w:r>
      <w:r>
        <w:t xml:space="preserve">, а выход направили к </w:t>
      </w:r>
      <w:proofErr w:type="spellStart"/>
      <w:r w:rsidR="0090325B" w:rsidRPr="0090325B">
        <w:rPr>
          <w:lang w:val="en-US"/>
        </w:rPr>
        <w:t>carMoveTo</w:t>
      </w:r>
      <w:proofErr w:type="spellEnd"/>
      <w:r w:rsidR="00BE5160">
        <w:t>10</w:t>
      </w:r>
      <w:r w:rsidR="0090325B">
        <w:t xml:space="preserve"> (дорога </w:t>
      </w:r>
      <w:proofErr w:type="spellStart"/>
      <w:r w:rsidR="0090325B" w:rsidRPr="00A001C4">
        <w:t>roadMubaryakova</w:t>
      </w:r>
      <w:proofErr w:type="spellEnd"/>
      <w:r w:rsidR="0090325B">
        <w:t>)</w:t>
      </w:r>
      <w:r w:rsidRPr="00A82B1A">
        <w:t>;</w:t>
      </w:r>
      <w:r w:rsidR="005244B3">
        <w:t xml:space="preserve"> </w:t>
      </w:r>
    </w:p>
    <w:p w14:paraId="61ADE080" w14:textId="2AAEF3D2" w:rsidR="000A4940" w:rsidRDefault="00A82B1A" w:rsidP="00143F49">
      <w:pPr>
        <w:pStyle w:val="ad"/>
        <w:numPr>
          <w:ilvl w:val="0"/>
          <w:numId w:val="35"/>
        </w:numPr>
      </w:pPr>
      <w:r>
        <w:t>Добавили вывод «</w:t>
      </w:r>
      <w:proofErr w:type="spellStart"/>
      <w:r w:rsidR="003B4354">
        <w:rPr>
          <w:lang w:val="en-US"/>
        </w:rPr>
        <w:t>out</w:t>
      </w:r>
      <w:r>
        <w:rPr>
          <w:lang w:val="en-US"/>
        </w:rPr>
        <w:t>WayNotFound</w:t>
      </w:r>
      <w:proofErr w:type="spellEnd"/>
      <w:r>
        <w:t>»</w:t>
      </w:r>
      <w:r w:rsidRPr="00A82B1A">
        <w:t xml:space="preserve"> </w:t>
      </w:r>
      <w:r>
        <w:t xml:space="preserve">к блоку </w:t>
      </w:r>
      <w:proofErr w:type="spellStart"/>
      <w:r>
        <w:rPr>
          <w:lang w:val="en-US"/>
        </w:rPr>
        <w:t>carMoveToParking</w:t>
      </w:r>
      <w:proofErr w:type="spellEnd"/>
      <w:r w:rsidRPr="00A82B1A">
        <w:t xml:space="preserve"> </w:t>
      </w:r>
      <w:r>
        <w:t xml:space="preserve">и направили его к </w:t>
      </w:r>
      <w:proofErr w:type="spellStart"/>
      <w:r w:rsidR="005244B3" w:rsidRPr="0090325B">
        <w:rPr>
          <w:lang w:val="en-US"/>
        </w:rPr>
        <w:t>carMoveTo</w:t>
      </w:r>
      <w:proofErr w:type="spellEnd"/>
      <w:r w:rsidR="00BE5160">
        <w:t>10</w:t>
      </w:r>
      <w:r>
        <w:t xml:space="preserve">, теперь если на парковке не будет места, автомобили продолжат движение прямо </w:t>
      </w:r>
      <w:r w:rsidR="005244B3">
        <w:t>по</w:t>
      </w:r>
      <w:r>
        <w:t xml:space="preserve"> дороге </w:t>
      </w:r>
      <w:proofErr w:type="spellStart"/>
      <w:r w:rsidR="005244B3" w:rsidRPr="00A001C4">
        <w:t>roadMubaryakova</w:t>
      </w:r>
      <w:proofErr w:type="spellEnd"/>
      <w:r w:rsidR="000A4940" w:rsidRPr="009A73D3">
        <w:t>.</w:t>
      </w:r>
    </w:p>
    <w:p w14:paraId="689BEDEB" w14:textId="77777777" w:rsidR="00266EF1" w:rsidRPr="00B075C4" w:rsidRDefault="00266EF1" w:rsidP="00266EF1">
      <w:pPr>
        <w:pStyle w:val="2"/>
      </w:pPr>
      <w:bookmarkStart w:id="141" w:name="_Toc136276283"/>
      <w:bookmarkStart w:id="142" w:name="_Toc167783427"/>
      <w:bookmarkStart w:id="143" w:name="_Toc223362411"/>
      <w:r>
        <w:t>Визуализация (вывод)</w:t>
      </w:r>
      <w:bookmarkEnd w:id="141"/>
      <w:bookmarkEnd w:id="142"/>
      <w:bookmarkEnd w:id="143"/>
    </w:p>
    <w:p w14:paraId="41033F7D" w14:textId="77777777" w:rsidR="00266EF1" w:rsidRPr="00D84F72" w:rsidRDefault="00266EF1" w:rsidP="00705D56">
      <w:pPr>
        <w:pStyle w:val="3"/>
      </w:pPr>
      <w:bookmarkStart w:id="144" w:name="_Toc167783428"/>
      <w:bookmarkStart w:id="145" w:name="_Toc223362412"/>
      <w:r>
        <w:t>Участка дорожного движения</w:t>
      </w:r>
      <w:bookmarkEnd w:id="144"/>
      <w:bookmarkEnd w:id="145"/>
    </w:p>
    <w:p w14:paraId="091C4127" w14:textId="56D5BFF0" w:rsidR="00A82B1A" w:rsidRPr="00CA4A74" w:rsidRDefault="00A82B1A" w:rsidP="00143F49">
      <w:pPr>
        <w:pStyle w:val="aff1"/>
        <w:numPr>
          <w:ilvl w:val="0"/>
          <w:numId w:val="37"/>
        </w:numPr>
        <w:rPr>
          <w:b/>
          <w:bCs/>
          <w:lang w:eastAsia="en-US"/>
        </w:rPr>
      </w:pPr>
      <w:r w:rsidRPr="00CA4A74">
        <w:rPr>
          <w:b/>
        </w:rPr>
        <w:t>Статика</w:t>
      </w:r>
      <w:r w:rsidR="00CA4A74">
        <w:rPr>
          <w:b/>
        </w:rPr>
        <w:t xml:space="preserve"> </w:t>
      </w:r>
      <w:r w:rsidR="00CA4A74" w:rsidRPr="00587073">
        <w:rPr>
          <w:b/>
          <w:bCs/>
        </w:rPr>
        <w:t xml:space="preserve">(дороги, </w:t>
      </w:r>
      <w:r w:rsidR="00CA4A74">
        <w:rPr>
          <w:b/>
          <w:bCs/>
        </w:rPr>
        <w:t xml:space="preserve">тротуары, </w:t>
      </w:r>
      <w:r w:rsidR="001C3C0D">
        <w:rPr>
          <w:b/>
          <w:bCs/>
        </w:rPr>
        <w:t>перекрёсток</w:t>
      </w:r>
      <w:r w:rsidR="00CA4A74">
        <w:rPr>
          <w:b/>
          <w:bCs/>
        </w:rPr>
        <w:t xml:space="preserve">, парковка, остановка, </w:t>
      </w:r>
      <w:r w:rsidR="00CA4A74" w:rsidRPr="00587073">
        <w:rPr>
          <w:b/>
          <w:bCs/>
        </w:rPr>
        <w:t>окружающая обстановка</w:t>
      </w:r>
      <w:r w:rsidR="00CA4A74">
        <w:rPr>
          <w:b/>
          <w:bCs/>
        </w:rPr>
        <w:t>)</w:t>
      </w:r>
    </w:p>
    <w:p w14:paraId="050DD6AB" w14:textId="3212A1BF" w:rsidR="00A82B1A" w:rsidRDefault="00A82B1A" w:rsidP="00A82B1A">
      <w:pPr>
        <w:pStyle w:val="ad"/>
      </w:pPr>
      <w:r>
        <w:t>Визуализация статики выполняется компилятором автоматически при запуске модели на выполнение, поэтому проделывать данное действие явно нам не придётся</w:t>
      </w:r>
      <w:r w:rsidR="003B4354" w:rsidRPr="003B4354">
        <w:t xml:space="preserve"> (</w:t>
      </w:r>
      <w:r w:rsidR="003B4354">
        <w:fldChar w:fldCharType="begin"/>
      </w:r>
      <w:r w:rsidR="003B4354">
        <w:instrText xml:space="preserve"> REF _Ref136282423 \h </w:instrText>
      </w:r>
      <w:r w:rsidR="003B4354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35</w:t>
      </w:r>
      <w:r w:rsidR="003B4354">
        <w:fldChar w:fldCharType="end"/>
      </w:r>
      <w:r w:rsidR="003B4354" w:rsidRPr="003B4354">
        <w:t>)</w:t>
      </w:r>
      <w:r>
        <w:t>.</w:t>
      </w:r>
    </w:p>
    <w:p w14:paraId="25ACD8BC" w14:textId="4DDB1E9A" w:rsidR="003B4354" w:rsidRDefault="00DA682A" w:rsidP="003B4354">
      <w:pPr>
        <w:pStyle w:val="ad"/>
        <w:ind w:firstLine="0"/>
      </w:pPr>
      <w:r>
        <w:rPr>
          <w:noProof/>
        </w:rPr>
        <w:lastRenderedPageBreak/>
        <w:drawing>
          <wp:inline distT="0" distB="0" distL="0" distR="0" wp14:anchorId="6A31DB93" wp14:editId="462F932C">
            <wp:extent cx="6191885" cy="53663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3A17" w14:textId="38E25D96" w:rsidR="003B4354" w:rsidRDefault="003B4354" w:rsidP="003B4354">
      <w:pPr>
        <w:pStyle w:val="ac"/>
      </w:pPr>
      <w:bookmarkStart w:id="146" w:name="_Ref136282423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35</w:t>
        </w:r>
      </w:fldSimple>
      <w:bookmarkEnd w:id="146"/>
      <w:r w:rsidRPr="002D23EF">
        <w:t xml:space="preserve"> – </w:t>
      </w:r>
      <w:r>
        <w:t>Визуализация модели в статике</w:t>
      </w:r>
    </w:p>
    <w:p w14:paraId="00E799AC" w14:textId="77777777" w:rsidR="00056CF0" w:rsidRPr="00056CF0" w:rsidRDefault="00056CF0" w:rsidP="00056CF0">
      <w:pPr>
        <w:pStyle w:val="ad"/>
      </w:pPr>
    </w:p>
    <w:p w14:paraId="28104CB0" w14:textId="77777777" w:rsidR="00DA682A" w:rsidRDefault="00DA682A" w:rsidP="00DA682A">
      <w:pPr>
        <w:pStyle w:val="aff1"/>
        <w:numPr>
          <w:ilvl w:val="0"/>
          <w:numId w:val="30"/>
        </w:numPr>
        <w:rPr>
          <w:b/>
        </w:rPr>
      </w:pPr>
      <w:r w:rsidRPr="00D84F72">
        <w:rPr>
          <w:b/>
        </w:rPr>
        <w:t>Динамика (</w:t>
      </w:r>
      <w:r>
        <w:rPr>
          <w:b/>
        </w:rPr>
        <w:t>движущиеся ТС)</w:t>
      </w:r>
    </w:p>
    <w:p w14:paraId="7E37CA4A" w14:textId="60FB9C5A" w:rsidR="003B4354" w:rsidRDefault="00DA682A" w:rsidP="00DA682A">
      <w:pPr>
        <w:pStyle w:val="aff1"/>
        <w:ind w:left="720"/>
      </w:pPr>
      <w:r>
        <w:t>Визуализация динамики</w:t>
      </w:r>
      <w:r w:rsidRPr="00BE334B">
        <w:t xml:space="preserve"> </w:t>
      </w:r>
      <w:r>
        <w:t>выполняется компилятором автоматически при запуске модели на выполнение, поэтому проделывать данное действие явно нам не придётся.</w:t>
      </w:r>
    </w:p>
    <w:p w14:paraId="2FAA1BF0" w14:textId="78020E2C" w:rsidR="00DA682A" w:rsidRDefault="00DA682A" w:rsidP="00DA682A">
      <w:pPr>
        <w:pStyle w:val="ac"/>
      </w:pPr>
      <w:r>
        <w:rPr>
          <w:noProof/>
        </w:rPr>
        <w:lastRenderedPageBreak/>
        <w:drawing>
          <wp:inline distT="0" distB="0" distL="0" distR="0" wp14:anchorId="400D8D29" wp14:editId="377E48E9">
            <wp:extent cx="6191885" cy="32912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36</w:t>
        </w:r>
      </w:fldSimple>
      <w:r>
        <w:t xml:space="preserve"> </w:t>
      </w:r>
      <w:r w:rsidRPr="003B4354">
        <w:t xml:space="preserve">– </w:t>
      </w:r>
      <w:r>
        <w:t>Визуализация модели в динамике</w:t>
      </w:r>
    </w:p>
    <w:p w14:paraId="1FFE33D7" w14:textId="77777777" w:rsidR="00DA682A" w:rsidRPr="00DA682A" w:rsidRDefault="00DA682A" w:rsidP="00DA682A">
      <w:pPr>
        <w:pStyle w:val="ad"/>
      </w:pPr>
    </w:p>
    <w:p w14:paraId="18813363" w14:textId="77777777" w:rsidR="00266EF1" w:rsidRPr="00FF2D2F" w:rsidRDefault="00266EF1" w:rsidP="00143F49">
      <w:pPr>
        <w:pStyle w:val="aff1"/>
        <w:numPr>
          <w:ilvl w:val="0"/>
          <w:numId w:val="30"/>
        </w:numPr>
        <w:rPr>
          <w:b/>
        </w:rPr>
      </w:pPr>
      <w:r>
        <w:rPr>
          <w:b/>
        </w:rPr>
        <w:t>Динамика в 3</w:t>
      </w:r>
      <w:r>
        <w:rPr>
          <w:b/>
          <w:lang w:val="en-US"/>
        </w:rPr>
        <w:t>D</w:t>
      </w:r>
    </w:p>
    <w:p w14:paraId="2F9D2400" w14:textId="1E30F81A" w:rsidR="00266EF1" w:rsidRDefault="00705D56" w:rsidP="00266EF1">
      <w:pPr>
        <w:pStyle w:val="ad"/>
      </w:pPr>
      <w:r>
        <w:t>Поместим объект</w:t>
      </w:r>
      <w:r w:rsidR="00266EF1">
        <w:t xml:space="preserve"> «</w:t>
      </w:r>
      <w:r w:rsidR="00266EF1" w:rsidRPr="00FF2D2F">
        <w:t>3</w:t>
      </w:r>
      <w:r w:rsidR="00266EF1">
        <w:rPr>
          <w:lang w:val="en-US"/>
        </w:rPr>
        <w:t>D</w:t>
      </w:r>
      <w:r w:rsidR="00266EF1" w:rsidRPr="00FF2D2F">
        <w:t xml:space="preserve"> </w:t>
      </w:r>
      <w:r w:rsidR="00266EF1">
        <w:t>окно» н</w:t>
      </w:r>
      <w:r w:rsidR="00D201C1">
        <w:t>а созданную нами дорожную сеть (</w:t>
      </w:r>
      <w:r>
        <w:fldChar w:fldCharType="begin"/>
      </w:r>
      <w:r>
        <w:instrText xml:space="preserve"> REF _Ref128335903 \h </w:instrText>
      </w:r>
      <w:r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37</w:t>
      </w:r>
      <w:r>
        <w:fldChar w:fldCharType="end"/>
      </w:r>
      <w:r w:rsidR="00D201C1">
        <w:t>)</w:t>
      </w:r>
      <w:r w:rsidR="00266EF1">
        <w:t>.</w:t>
      </w:r>
    </w:p>
    <w:p w14:paraId="3A7ACEF8" w14:textId="2F908FD3" w:rsidR="00266EF1" w:rsidRDefault="00200A8A" w:rsidP="00266EF1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57EA5204" wp14:editId="2A2802C7">
            <wp:extent cx="5939928" cy="3206750"/>
            <wp:effectExtent l="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l="18870" t="8751" r="9096" b="22115"/>
                    <a:stretch/>
                  </pic:blipFill>
                  <pic:spPr bwMode="auto">
                    <a:xfrm>
                      <a:off x="0" y="0"/>
                      <a:ext cx="5948486" cy="321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2D810" w14:textId="2AA5BA9B" w:rsidR="00266EF1" w:rsidRDefault="00266EF1" w:rsidP="00266EF1">
      <w:pPr>
        <w:pStyle w:val="ac"/>
      </w:pPr>
      <w:bookmarkStart w:id="147" w:name="_Ref128335903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37</w:t>
        </w:r>
      </w:fldSimple>
      <w:bookmarkEnd w:id="147"/>
      <w:r w:rsidR="00200A8A">
        <w:t xml:space="preserve"> – Объект «3</w:t>
      </w:r>
      <w:r w:rsidR="00200A8A">
        <w:rPr>
          <w:lang w:val="en-US"/>
        </w:rPr>
        <w:t>D</w:t>
      </w:r>
      <w:r w:rsidR="00200A8A" w:rsidRPr="00200A8A">
        <w:t xml:space="preserve"> </w:t>
      </w:r>
      <w:r w:rsidR="00200A8A">
        <w:t>окно»</w:t>
      </w:r>
    </w:p>
    <w:p w14:paraId="336642E1" w14:textId="77777777" w:rsidR="00DA682A" w:rsidRPr="00DA682A" w:rsidRDefault="00DA682A" w:rsidP="00DA682A">
      <w:pPr>
        <w:pStyle w:val="ad"/>
      </w:pPr>
    </w:p>
    <w:p w14:paraId="036F73E4" w14:textId="23645619" w:rsidR="00200A8A" w:rsidRPr="00201906" w:rsidRDefault="00200A8A" w:rsidP="00200A8A">
      <w:pPr>
        <w:pStyle w:val="ad"/>
        <w:rPr>
          <w:u w:val="single"/>
        </w:rPr>
      </w:pPr>
      <w:r>
        <w:rPr>
          <w:u w:val="single"/>
        </w:rPr>
        <w:lastRenderedPageBreak/>
        <w:t>Укрупнённый</w:t>
      </w:r>
      <w:r w:rsidRPr="00201906">
        <w:rPr>
          <w:u w:val="single"/>
        </w:rPr>
        <w:t xml:space="preserve"> алгоритм:</w:t>
      </w:r>
    </w:p>
    <w:p w14:paraId="2F079ABB" w14:textId="01D16313" w:rsidR="00266EF1" w:rsidRDefault="00200A8A" w:rsidP="00143F49">
      <w:pPr>
        <w:pStyle w:val="ad"/>
        <w:numPr>
          <w:ilvl w:val="0"/>
          <w:numId w:val="36"/>
        </w:numPr>
      </w:pPr>
      <w:r>
        <w:t>Поместили элемент «3</w:t>
      </w:r>
      <w:r>
        <w:rPr>
          <w:lang w:val="en-US"/>
        </w:rPr>
        <w:t>D</w:t>
      </w:r>
      <w:r>
        <w:t xml:space="preserve"> окно» </w:t>
      </w:r>
      <w:r>
        <w:rPr>
          <w:lang w:val="en-US"/>
        </w:rPr>
        <w:t>window</w:t>
      </w:r>
      <w:r w:rsidRPr="00200A8A">
        <w:t>3</w:t>
      </w:r>
      <w:r>
        <w:rPr>
          <w:lang w:val="en-US"/>
        </w:rPr>
        <w:t>d</w:t>
      </w:r>
      <w:r>
        <w:t xml:space="preserve"> на область моделирования, которую необходимо визуализировать в 3</w:t>
      </w:r>
      <w:r>
        <w:rPr>
          <w:lang w:val="en-US"/>
        </w:rPr>
        <w:t>D</w:t>
      </w:r>
      <w:r w:rsidR="00B54170" w:rsidRPr="00B54170">
        <w:t xml:space="preserve"> (</w:t>
      </w:r>
      <w:r w:rsidR="00B54170">
        <w:t>вся область, которую занимает снимок местности</w:t>
      </w:r>
      <w:r w:rsidR="00B54170" w:rsidRPr="00B54170">
        <w:t>)</w:t>
      </w:r>
      <w:r w:rsidR="00B54170">
        <w:t>.</w:t>
      </w:r>
    </w:p>
    <w:p w14:paraId="58D290DD" w14:textId="7F6129D8" w:rsidR="00BE1F45" w:rsidRDefault="00BE1F45" w:rsidP="00BE1F45">
      <w:pPr>
        <w:pStyle w:val="ad"/>
      </w:pPr>
      <w:r>
        <w:t xml:space="preserve">Визуализация модели в </w:t>
      </w:r>
      <w:r w:rsidRPr="00BE1F45">
        <w:t>3</w:t>
      </w:r>
      <w:r>
        <w:rPr>
          <w:lang w:val="en-US"/>
        </w:rPr>
        <w:t>D</w:t>
      </w:r>
      <w:r w:rsidRPr="00BE1F45">
        <w:t xml:space="preserve"> </w:t>
      </w:r>
      <w:r>
        <w:t>выполняется неявно при запуске модели</w:t>
      </w:r>
      <w:r w:rsidR="003B4354" w:rsidRPr="003B4354">
        <w:t xml:space="preserve"> (</w:t>
      </w:r>
      <w:r w:rsidR="00195F00">
        <w:fldChar w:fldCharType="begin"/>
      </w:r>
      <w:r w:rsidR="00195F00">
        <w:instrText xml:space="preserve"> REF _Ref167783262 \h </w:instrText>
      </w:r>
      <w:r w:rsidR="00195F00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38</w:t>
      </w:r>
      <w:r w:rsidR="00195F00">
        <w:fldChar w:fldCharType="end"/>
      </w:r>
      <w:r w:rsidR="00195F00">
        <w:t xml:space="preserve">, </w:t>
      </w:r>
      <w:r w:rsidR="00D201C1">
        <w:fldChar w:fldCharType="begin"/>
      </w:r>
      <w:r w:rsidR="00D201C1">
        <w:instrText xml:space="preserve"> REF _Ref136282599 \h </w:instrText>
      </w:r>
      <w:r w:rsidR="00D201C1">
        <w:fldChar w:fldCharType="separate"/>
      </w:r>
      <w:r w:rsidR="00A90F38">
        <w:t xml:space="preserve">Рисунок </w:t>
      </w:r>
      <w:r w:rsidR="00A90F38">
        <w:rPr>
          <w:noProof/>
        </w:rPr>
        <w:t>4</w:t>
      </w:r>
      <w:r w:rsidR="00A90F38">
        <w:t>.</w:t>
      </w:r>
      <w:r w:rsidR="00A90F38">
        <w:rPr>
          <w:noProof/>
        </w:rPr>
        <w:t>39</w:t>
      </w:r>
      <w:r w:rsidR="00D201C1">
        <w:fldChar w:fldCharType="end"/>
      </w:r>
      <w:r w:rsidR="003B4354" w:rsidRPr="003B4354">
        <w:t>)</w:t>
      </w:r>
      <w:r>
        <w:t>.</w:t>
      </w:r>
    </w:p>
    <w:p w14:paraId="7B7E5BF0" w14:textId="3D77396B" w:rsidR="003B4354" w:rsidRDefault="00DA682A" w:rsidP="00970B61">
      <w:pPr>
        <w:pStyle w:val="ac"/>
      </w:pPr>
      <w:bookmarkStart w:id="148" w:name="_Ref167783262"/>
      <w:r>
        <w:rPr>
          <w:noProof/>
        </w:rPr>
        <w:drawing>
          <wp:inline distT="0" distB="0" distL="0" distR="0" wp14:anchorId="32A89AD4" wp14:editId="611B78D5">
            <wp:extent cx="6191885" cy="320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B61"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38</w:t>
        </w:r>
      </w:fldSimple>
      <w:bookmarkEnd w:id="148"/>
      <w:r w:rsidR="00970B61">
        <w:t xml:space="preserve"> </w:t>
      </w:r>
      <w:r w:rsidR="00970B61" w:rsidRPr="003B4354">
        <w:t xml:space="preserve">– </w:t>
      </w:r>
      <w:r w:rsidR="00970B61">
        <w:t>Визуализация модели в 3</w:t>
      </w:r>
      <w:r w:rsidR="00970B61">
        <w:rPr>
          <w:lang w:val="en-US"/>
        </w:rPr>
        <w:t>D</w:t>
      </w:r>
      <w:r w:rsidR="00970B61">
        <w:t xml:space="preserve"> (перекресток дорог Софьи Перовской и </w:t>
      </w:r>
      <w:proofErr w:type="spellStart"/>
      <w:r w:rsidR="00970B61">
        <w:t>Мубарякова</w:t>
      </w:r>
      <w:proofErr w:type="spellEnd"/>
      <w:r w:rsidR="00970B61">
        <w:t>)</w:t>
      </w:r>
    </w:p>
    <w:p w14:paraId="029857B9" w14:textId="77777777" w:rsidR="00970B61" w:rsidRPr="00970B61" w:rsidRDefault="00970B61" w:rsidP="00970B61">
      <w:pPr>
        <w:pStyle w:val="ad"/>
      </w:pPr>
    </w:p>
    <w:p w14:paraId="0F1AF471" w14:textId="7682080D" w:rsidR="00DA682A" w:rsidRDefault="00DA682A" w:rsidP="00E562C1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7BCA10" wp14:editId="79832B93">
            <wp:extent cx="5164943" cy="405048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67065" cy="40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A5F8" w14:textId="786B1A43" w:rsidR="00D201C1" w:rsidRPr="00BE1F45" w:rsidRDefault="00D201C1" w:rsidP="00AD364B">
      <w:pPr>
        <w:pStyle w:val="ac"/>
      </w:pPr>
      <w:bookmarkStart w:id="149" w:name="_Ref136282599"/>
      <w:r>
        <w:t xml:space="preserve">Рисунок </w:t>
      </w:r>
      <w:fldSimple w:instr=" STYLEREF 1 \s ">
        <w:r w:rsidR="00D9477E">
          <w:rPr>
            <w:noProof/>
          </w:rPr>
          <w:t>4</w:t>
        </w:r>
      </w:fldSimple>
      <w:r w:rsidR="00970B61">
        <w:t>.</w:t>
      </w:r>
      <w:fldSimple w:instr=" SEQ Рисунок \* ARABIC \s 1 ">
        <w:r w:rsidR="00D9477E">
          <w:rPr>
            <w:noProof/>
          </w:rPr>
          <w:t>39</w:t>
        </w:r>
      </w:fldSimple>
      <w:bookmarkEnd w:id="149"/>
      <w:r w:rsidRPr="003B4354">
        <w:t xml:space="preserve"> – </w:t>
      </w:r>
      <w:r>
        <w:t>Визуализация модели в 3</w:t>
      </w:r>
      <w:r>
        <w:rPr>
          <w:lang w:val="en-US"/>
        </w:rPr>
        <w:t>D</w:t>
      </w:r>
      <w:r w:rsidR="00DA682A">
        <w:t xml:space="preserve"> (перекресток дорог </w:t>
      </w:r>
      <w:r w:rsidR="00970B61">
        <w:t>Софьи Перовской и Авроры</w:t>
      </w:r>
      <w:r w:rsidR="00DA682A">
        <w:t>)</w:t>
      </w:r>
    </w:p>
    <w:p w14:paraId="697AC125" w14:textId="6C8D8731" w:rsidR="002934F3" w:rsidRDefault="002934F3" w:rsidP="000D7A22">
      <w:pPr>
        <w:pStyle w:val="1"/>
        <w:numPr>
          <w:ilvl w:val="0"/>
          <w:numId w:val="0"/>
        </w:numPr>
        <w:ind w:left="851"/>
      </w:pPr>
      <w:bookmarkStart w:id="150" w:name="_Toc136276289"/>
      <w:bookmarkStart w:id="151" w:name="_Toc167783429"/>
      <w:bookmarkStart w:id="152" w:name="_Toc223362413"/>
      <w:r>
        <w:lastRenderedPageBreak/>
        <w:t>Заключение</w:t>
      </w:r>
      <w:bookmarkEnd w:id="150"/>
      <w:bookmarkEnd w:id="151"/>
      <w:bookmarkEnd w:id="152"/>
    </w:p>
    <w:p w14:paraId="14F9C1BF" w14:textId="73EBC8C1" w:rsidR="00382925" w:rsidRDefault="00195F00" w:rsidP="00382925">
      <w:pPr>
        <w:pStyle w:val="ad"/>
      </w:pPr>
      <w:r w:rsidRPr="001A2D0B">
        <w:rPr>
          <w:szCs w:val="28"/>
        </w:rPr>
        <w:t>В результате выполнения лабораторной работы №</w:t>
      </w:r>
      <w:r>
        <w:rPr>
          <w:szCs w:val="28"/>
        </w:rPr>
        <w:t>1</w:t>
      </w:r>
      <w:r w:rsidRPr="001A2D0B">
        <w:rPr>
          <w:szCs w:val="28"/>
        </w:rPr>
        <w:t xml:space="preserve"> была осуществлена визуализация участка дорожного движения, </w:t>
      </w:r>
      <w:r w:rsidRPr="00D553A1">
        <w:t>включающего перекрестки, остановки общественного транспорта и парковки</w:t>
      </w:r>
      <w:r>
        <w:t xml:space="preserve"> с </w:t>
      </w:r>
      <w:r w:rsidRPr="00D553A1">
        <w:t>использовани</w:t>
      </w:r>
      <w:r>
        <w:t>ем</w:t>
      </w:r>
      <w:r w:rsidRPr="00D553A1">
        <w:t xml:space="preserve"> программного обеспечения </w:t>
      </w:r>
      <w:proofErr w:type="spellStart"/>
      <w:r w:rsidRPr="00D553A1">
        <w:t>AnyLogic</w:t>
      </w:r>
      <w:proofErr w:type="spellEnd"/>
      <w:r w:rsidR="00382925">
        <w:t>.</w:t>
      </w:r>
    </w:p>
    <w:p w14:paraId="11FD48FE" w14:textId="4F9A0450" w:rsidR="006C7AE3" w:rsidRPr="006C7AE3" w:rsidRDefault="006C7AE3" w:rsidP="006C7AE3">
      <w:pPr>
        <w:pStyle w:val="ad"/>
      </w:pPr>
    </w:p>
    <w:sectPr w:rsidR="006C7AE3" w:rsidRPr="006C7AE3">
      <w:footerReference w:type="default" r:id="rId75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AE83" w14:textId="77777777" w:rsidR="00BA78FC" w:rsidRDefault="00BA78FC">
      <w:r>
        <w:separator/>
      </w:r>
    </w:p>
  </w:endnote>
  <w:endnote w:type="continuationSeparator" w:id="0">
    <w:p w14:paraId="0E6BE732" w14:textId="77777777" w:rsidR="00BA78FC" w:rsidRDefault="00BA7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5B14E" w14:textId="77777777" w:rsidR="00A9624A" w:rsidRDefault="00A9624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21400A5A" w14:textId="77777777" w:rsidR="00A9624A" w:rsidRDefault="00A9624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6580" w14:textId="127F1A72" w:rsidR="00A9624A" w:rsidRDefault="00A9624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7865C2">
      <w:rPr>
        <w:noProof/>
      </w:rPr>
      <w:t>74</w:t>
    </w:r>
    <w:r>
      <w:fldChar w:fldCharType="end"/>
    </w:r>
  </w:p>
  <w:p w14:paraId="616DCAF2" w14:textId="5E81D0FE" w:rsidR="00A9624A" w:rsidRDefault="00A9624A">
    <w:pPr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5868273" wp14:editId="3397B830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0" t="0" r="2540" b="12065"/>
              <wp:wrapNone/>
              <wp:docPr id="2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6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12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13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1AE0DA" w14:textId="77777777" w:rsidR="00A9624A" w:rsidRDefault="00A962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03F329" w14:textId="77777777" w:rsidR="00A9624A" w:rsidRDefault="00A962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16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31F659" w14:textId="77777777" w:rsidR="00A9624A" w:rsidRDefault="00A962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18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64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  <wps:wsp>
                      <wps:cNvPr id="65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EBD512" w14:textId="77777777" w:rsidR="00A9624A" w:rsidRDefault="00A962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7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77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</wps:spPr>
                      <wps:bodyPr/>
                    </wps:wsp>
                    <wps:wsp>
                      <wps:cNvPr id="78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1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AF7704" w14:textId="2340A7E8" w:rsidR="00A9624A" w:rsidRDefault="00A9624A">
                            <w:r>
                              <w:rPr>
                                <w:rStyle w:val="afb"/>
                              </w:rPr>
                              <w:fldChar w:fldCharType="begin"/>
                            </w:r>
                            <w:r>
                              <w:rPr>
                                <w:rStyle w:val="afb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fb"/>
                              </w:rPr>
                              <w:fldChar w:fldCharType="separate"/>
                            </w:r>
                            <w:r w:rsidR="007865C2">
                              <w:rPr>
                                <w:rStyle w:val="afb"/>
                                <w:noProof/>
                              </w:rPr>
                              <w:t>74</w:t>
                            </w:r>
                            <w:r>
                              <w:rPr>
                                <w:rStyle w:val="afb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868273" id="Group 320" o:spid="_x0000_s1026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">
              <v:line id="Line 321" o:spid="_x0000_s1027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line id="Line 322" o:spid="_x0000_s1028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29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<v:textbox inset="0,0,0,0">
                  <w:txbxContent>
                    <w:p w14:paraId="0D1AE0DA" w14:textId="77777777" w:rsidR="00A9624A" w:rsidRDefault="00A9624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30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<v:textbox inset="0,0,0,0">
                  <w:txbxContent>
                    <w:p w14:paraId="7903F329" w14:textId="77777777" w:rsidR="00A9624A" w:rsidRDefault="00A9624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31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6" o:spid="_x0000_s1032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<v:textbox inset="0,0,0,0">
                  <w:txbxContent>
                    <w:p w14:paraId="0331F659" w14:textId="77777777" w:rsidR="00A9624A" w:rsidRDefault="00A9624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33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" strokeweight="1.25pt">
                <v:stroke startarrowwidth="narrow" startarrowlength="short" endarrowwidth="narrow" endarrowlength="short"/>
              </v:line>
              <v:line id="Line 328" o:spid="_x0000_s1034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wA9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s/CID6PU/AAAA//8DAFBLAQItABQABgAIAAAAIQDb4fbL7gAAAIUBAAATAAAAAAAAAAAA&#10;AAAAAAAAAABbQ29udGVudF9UeXBlc10ueG1sUEsBAi0AFAAGAAgAAAAhAFr0LFu/AAAAFQEAAAsA&#10;AAAAAAAAAAAAAAAAHwEAAF9yZWxzLy5yZWxzUEsBAi0AFAAGAAgAAAAhAL3bAD3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35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" strokeweight="1.25pt">
                <v:stroke startarrowwidth="narrow" startarrowlength="short" endarrowwidth="narrow" endarrowlength="short"/>
              </v:line>
              <v:rect id="Rectangle 330" o:spid="_x0000_s1036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<v:textbox inset="0,0,0,0">
                  <w:txbxContent>
                    <w:p w14:paraId="40EBD512" w14:textId="77777777" w:rsidR="00A9624A" w:rsidRDefault="00A962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37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" strokeweight="1.25pt">
                <v:stroke startarrowwidth="narrow" endarrowwidth="narrow"/>
              </v:line>
              <v:line id="Line 332" o:spid="_x0000_s1038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" strokeweight="1.25pt">
                <v:stroke startarrowwidth="narrow" endarrowwidth="narrow"/>
              </v:line>
              <v:line id="Line 333" o:spid="_x0000_s1039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" strokeweight="1.25pt">
                <v:stroke startarrowwidth="narrow" endarrowwidth="narrow"/>
              </v:line>
              <v:line id="Line 334" o:spid="_x0000_s1040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" strokeweight="1.25pt"/>
              <v:line id="Line 335" o:spid="_x0000_s1041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" strokeweight="1.25pt"/>
              <v:rect id="Rectangle 336" o:spid="_x0000_s1042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" filled="f" stroked="f">
                <v:textbox inset="1mm,1mm,0,0">
                  <w:txbxContent>
                    <w:p w14:paraId="3EAF7704" w14:textId="2340A7E8" w:rsidR="00A9624A" w:rsidRDefault="00A9624A">
                      <w:r>
                        <w:rPr>
                          <w:rStyle w:val="afb"/>
                        </w:rPr>
                        <w:fldChar w:fldCharType="begin"/>
                      </w:r>
                      <w:r>
                        <w:rPr>
                          <w:rStyle w:val="afb"/>
                        </w:rPr>
                        <w:instrText xml:space="preserve"> PAGE </w:instrText>
                      </w:r>
                      <w:r>
                        <w:rPr>
                          <w:rStyle w:val="afb"/>
                        </w:rPr>
                        <w:fldChar w:fldCharType="separate"/>
                      </w:r>
                      <w:r w:rsidR="007865C2">
                        <w:rPr>
                          <w:rStyle w:val="afb"/>
                          <w:noProof/>
                        </w:rPr>
                        <w:t>74</w:t>
                      </w:r>
                      <w:r>
                        <w:rPr>
                          <w:rStyle w:val="afb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03C6" w14:textId="77777777" w:rsidR="00BA78FC" w:rsidRDefault="00BA78FC">
      <w:r>
        <w:separator/>
      </w:r>
    </w:p>
  </w:footnote>
  <w:footnote w:type="continuationSeparator" w:id="0">
    <w:p w14:paraId="07B2AF36" w14:textId="77777777" w:rsidR="00BA78FC" w:rsidRDefault="00BA7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C018" w14:textId="4E1EC132" w:rsidR="00A9624A" w:rsidRDefault="00A9624A"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D565C57" wp14:editId="53E332C0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3175" b="0"/>
              <wp:wrapNone/>
              <wp:docPr id="67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5FEDDF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CFD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2E94FA4"/>
    <w:multiLevelType w:val="multilevel"/>
    <w:tmpl w:val="F87EC13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6AF0DF0"/>
    <w:multiLevelType w:val="hybridMultilevel"/>
    <w:tmpl w:val="F87AF7C6"/>
    <w:lvl w:ilvl="0" w:tplc="FD10F42E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3" w15:restartNumberingAfterBreak="0">
    <w:nsid w:val="0DC917E8"/>
    <w:multiLevelType w:val="multilevel"/>
    <w:tmpl w:val="4164E6C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  <w:lang w:val="en-US"/>
      </w:rPr>
    </w:lvl>
    <w:lvl w:ilvl="2">
      <w:start w:val="1"/>
      <w:numFmt w:val="none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4" w15:restartNumberingAfterBreak="0">
    <w:nsid w:val="0FF5659E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9D53FA7"/>
    <w:multiLevelType w:val="multilevel"/>
    <w:tmpl w:val="29AE762A"/>
    <w:lvl w:ilvl="0">
      <w:start w:val="1"/>
      <w:numFmt w:val="decimal"/>
      <w:pStyle w:val="a0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B80292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F96E59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3B244C"/>
    <w:multiLevelType w:val="hybridMultilevel"/>
    <w:tmpl w:val="79F411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9E681E"/>
    <w:multiLevelType w:val="hybridMultilevel"/>
    <w:tmpl w:val="DF7C36CE"/>
    <w:lvl w:ilvl="0" w:tplc="71184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AC156B"/>
    <w:multiLevelType w:val="hybridMultilevel"/>
    <w:tmpl w:val="C0A0428A"/>
    <w:lvl w:ilvl="0" w:tplc="FE1881A0">
      <w:start w:val="1"/>
      <w:numFmt w:val="decimal"/>
      <w:lvlText w:val="1.%1)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" w:hanging="360"/>
      </w:pPr>
    </w:lvl>
    <w:lvl w:ilvl="2" w:tplc="0419001B">
      <w:start w:val="1"/>
      <w:numFmt w:val="lowerRoman"/>
      <w:lvlText w:val="%3."/>
      <w:lvlJc w:val="right"/>
      <w:pPr>
        <w:ind w:left="731" w:hanging="180"/>
      </w:pPr>
    </w:lvl>
    <w:lvl w:ilvl="3" w:tplc="FE1881A0">
      <w:start w:val="1"/>
      <w:numFmt w:val="decimal"/>
      <w:lvlText w:val="1.%4)"/>
      <w:lvlJc w:val="left"/>
      <w:pPr>
        <w:ind w:left="1451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2171" w:hanging="360"/>
      </w:pPr>
    </w:lvl>
    <w:lvl w:ilvl="5" w:tplc="0419001B" w:tentative="1">
      <w:start w:val="1"/>
      <w:numFmt w:val="lowerRoman"/>
      <w:lvlText w:val="%6."/>
      <w:lvlJc w:val="right"/>
      <w:pPr>
        <w:ind w:left="2891" w:hanging="180"/>
      </w:pPr>
    </w:lvl>
    <w:lvl w:ilvl="6" w:tplc="0419000F" w:tentative="1">
      <w:start w:val="1"/>
      <w:numFmt w:val="decimal"/>
      <w:lvlText w:val="%7."/>
      <w:lvlJc w:val="left"/>
      <w:pPr>
        <w:ind w:left="3611" w:hanging="360"/>
      </w:pPr>
    </w:lvl>
    <w:lvl w:ilvl="7" w:tplc="04190019" w:tentative="1">
      <w:start w:val="1"/>
      <w:numFmt w:val="lowerLetter"/>
      <w:lvlText w:val="%8."/>
      <w:lvlJc w:val="left"/>
      <w:pPr>
        <w:ind w:left="4331" w:hanging="360"/>
      </w:pPr>
    </w:lvl>
    <w:lvl w:ilvl="8" w:tplc="0419001B" w:tentative="1">
      <w:start w:val="1"/>
      <w:numFmt w:val="lowerRoman"/>
      <w:lvlText w:val="%9."/>
      <w:lvlJc w:val="right"/>
      <w:pPr>
        <w:ind w:left="5051" w:hanging="180"/>
      </w:pPr>
    </w:lvl>
  </w:abstractNum>
  <w:abstractNum w:abstractNumId="11" w15:restartNumberingAfterBreak="0">
    <w:nsid w:val="2D21030B"/>
    <w:multiLevelType w:val="hybridMultilevel"/>
    <w:tmpl w:val="3F1C886E"/>
    <w:lvl w:ilvl="0" w:tplc="49C8F4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D5004E7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E6F270A"/>
    <w:multiLevelType w:val="multilevel"/>
    <w:tmpl w:val="9910A8D6"/>
    <w:lvl w:ilvl="0">
      <w:start w:val="1"/>
      <w:numFmt w:val="russianLower"/>
      <w:pStyle w:val="a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14" w15:restartNumberingAfterBreak="0">
    <w:nsid w:val="2ED14BEE"/>
    <w:multiLevelType w:val="multilevel"/>
    <w:tmpl w:val="E87A52D8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 w:val="0"/>
        <w:bCs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2137"/>
        </w:tabs>
        <w:ind w:left="2137" w:hanging="720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5" w15:restartNumberingAfterBreak="0">
    <w:nsid w:val="2EF77A77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0F1AB4"/>
    <w:multiLevelType w:val="hybridMultilevel"/>
    <w:tmpl w:val="DF7C36CE"/>
    <w:lvl w:ilvl="0" w:tplc="71184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F690184"/>
    <w:multiLevelType w:val="hybridMultilevel"/>
    <w:tmpl w:val="0A4C5D98"/>
    <w:lvl w:ilvl="0" w:tplc="CD3E5D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00A397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1054BD8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10E1709"/>
    <w:multiLevelType w:val="hybridMultilevel"/>
    <w:tmpl w:val="ABF44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B7DAC502">
      <w:start w:val="1"/>
      <w:numFmt w:val="decimal"/>
      <w:lvlText w:val="5.%3)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456F6C"/>
    <w:multiLevelType w:val="multilevel"/>
    <w:tmpl w:val="6C9C0AD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353165CF"/>
    <w:multiLevelType w:val="multilevel"/>
    <w:tmpl w:val="620AAF2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3" w15:restartNumberingAfterBreak="0">
    <w:nsid w:val="36DA74F6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A7F5195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BA15B98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E620BD"/>
    <w:multiLevelType w:val="hybridMultilevel"/>
    <w:tmpl w:val="180CF7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C5844FC"/>
    <w:multiLevelType w:val="multilevel"/>
    <w:tmpl w:val="5FD00B96"/>
    <w:lvl w:ilvl="0">
      <w:start w:val="6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680" w:hanging="2160"/>
      </w:pPr>
      <w:rPr>
        <w:rFonts w:hint="default"/>
      </w:rPr>
    </w:lvl>
  </w:abstractNum>
  <w:abstractNum w:abstractNumId="28" w15:restartNumberingAfterBreak="0">
    <w:nsid w:val="3E795C1B"/>
    <w:multiLevelType w:val="hybridMultilevel"/>
    <w:tmpl w:val="61BA9542"/>
    <w:lvl w:ilvl="0" w:tplc="86CA6A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F2523C"/>
    <w:multiLevelType w:val="hybridMultilevel"/>
    <w:tmpl w:val="00FAD35C"/>
    <w:lvl w:ilvl="0" w:tplc="3F4E1B72">
      <w:start w:val="1"/>
      <w:numFmt w:val="decimal"/>
      <w:lvlText w:val="2.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4581E67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46CC4CF3"/>
    <w:multiLevelType w:val="multilevel"/>
    <w:tmpl w:val="B4B28724"/>
    <w:lvl w:ilvl="0">
      <w:start w:val="1"/>
      <w:numFmt w:val="decimal"/>
      <w:pStyle w:val="a3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47A54993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47BE153D"/>
    <w:multiLevelType w:val="hybridMultilevel"/>
    <w:tmpl w:val="4D3C8550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8D96B2B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A19649C"/>
    <w:multiLevelType w:val="multilevel"/>
    <w:tmpl w:val="15DAA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6" w15:restartNumberingAfterBreak="0">
    <w:nsid w:val="4FE41811"/>
    <w:multiLevelType w:val="hybridMultilevel"/>
    <w:tmpl w:val="9A8A3D24"/>
    <w:lvl w:ilvl="0" w:tplc="1B608222">
      <w:numFmt w:val="bullet"/>
      <w:pStyle w:val="a4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5A397A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45A594D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550226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F2D7BD4"/>
    <w:multiLevelType w:val="hybridMultilevel"/>
    <w:tmpl w:val="6A3E22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02B2E80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21A4537"/>
    <w:multiLevelType w:val="hybridMultilevel"/>
    <w:tmpl w:val="DF7C36CE"/>
    <w:lvl w:ilvl="0" w:tplc="71184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2D55E9A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3BA1698"/>
    <w:multiLevelType w:val="hybridMultilevel"/>
    <w:tmpl w:val="F20E9F14"/>
    <w:lvl w:ilvl="0" w:tplc="86CA6A4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667155E0"/>
    <w:multiLevelType w:val="multilevel"/>
    <w:tmpl w:val="15DAA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6" w15:restartNumberingAfterBreak="0">
    <w:nsid w:val="6D9E209B"/>
    <w:multiLevelType w:val="hybridMultilevel"/>
    <w:tmpl w:val="3AC8575A"/>
    <w:lvl w:ilvl="0" w:tplc="86CA6A4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6F270AC8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4954B9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8D54ED4"/>
    <w:multiLevelType w:val="hybridMultilevel"/>
    <w:tmpl w:val="9F06101A"/>
    <w:lvl w:ilvl="0" w:tplc="86CA6A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51135A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51" w15:restartNumberingAfterBreak="0">
    <w:nsid w:val="7DE0400F"/>
    <w:multiLevelType w:val="hybridMultilevel"/>
    <w:tmpl w:val="587E72D2"/>
    <w:lvl w:ilvl="0" w:tplc="E95048F6">
      <w:start w:val="1306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08368324">
    <w:abstractNumId w:val="31"/>
  </w:num>
  <w:num w:numId="2" w16cid:durableId="1635675931">
    <w:abstractNumId w:val="36"/>
  </w:num>
  <w:num w:numId="3" w16cid:durableId="747577163">
    <w:abstractNumId w:val="13"/>
  </w:num>
  <w:num w:numId="4" w16cid:durableId="1445464944">
    <w:abstractNumId w:val="2"/>
  </w:num>
  <w:num w:numId="5" w16cid:durableId="1080374010">
    <w:abstractNumId w:val="5"/>
  </w:num>
  <w:num w:numId="6" w16cid:durableId="475338209">
    <w:abstractNumId w:val="3"/>
  </w:num>
  <w:num w:numId="7" w16cid:durableId="1737430603">
    <w:abstractNumId w:val="1"/>
  </w:num>
  <w:num w:numId="8" w16cid:durableId="562451649">
    <w:abstractNumId w:val="20"/>
  </w:num>
  <w:num w:numId="9" w16cid:durableId="711929495">
    <w:abstractNumId w:val="26"/>
  </w:num>
  <w:num w:numId="10" w16cid:durableId="1787773138">
    <w:abstractNumId w:val="14"/>
  </w:num>
  <w:num w:numId="11" w16cid:durableId="1461412924">
    <w:abstractNumId w:val="37"/>
  </w:num>
  <w:num w:numId="12" w16cid:durableId="1358920353">
    <w:abstractNumId w:val="15"/>
  </w:num>
  <w:num w:numId="13" w16cid:durableId="1921792642">
    <w:abstractNumId w:val="21"/>
  </w:num>
  <w:num w:numId="14" w16cid:durableId="37633168">
    <w:abstractNumId w:val="35"/>
  </w:num>
  <w:num w:numId="15" w16cid:durableId="1357346900">
    <w:abstractNumId w:val="33"/>
  </w:num>
  <w:num w:numId="16" w16cid:durableId="1012294530">
    <w:abstractNumId w:val="18"/>
  </w:num>
  <w:num w:numId="17" w16cid:durableId="781732605">
    <w:abstractNumId w:val="24"/>
  </w:num>
  <w:num w:numId="18" w16cid:durableId="1206258186">
    <w:abstractNumId w:val="7"/>
  </w:num>
  <w:num w:numId="19" w16cid:durableId="1773814287">
    <w:abstractNumId w:val="34"/>
  </w:num>
  <w:num w:numId="20" w16cid:durableId="1350713278">
    <w:abstractNumId w:val="16"/>
  </w:num>
  <w:num w:numId="21" w16cid:durableId="1057509005">
    <w:abstractNumId w:val="42"/>
  </w:num>
  <w:num w:numId="22" w16cid:durableId="774057007">
    <w:abstractNumId w:val="27"/>
  </w:num>
  <w:num w:numId="23" w16cid:durableId="63798025">
    <w:abstractNumId w:val="41"/>
  </w:num>
  <w:num w:numId="24" w16cid:durableId="465123369">
    <w:abstractNumId w:val="22"/>
  </w:num>
  <w:num w:numId="25" w16cid:durableId="1524712311">
    <w:abstractNumId w:val="39"/>
  </w:num>
  <w:num w:numId="26" w16cid:durableId="326053553">
    <w:abstractNumId w:val="19"/>
  </w:num>
  <w:num w:numId="27" w16cid:durableId="1425498397">
    <w:abstractNumId w:val="25"/>
  </w:num>
  <w:num w:numId="28" w16cid:durableId="1511019655">
    <w:abstractNumId w:val="6"/>
  </w:num>
  <w:num w:numId="29" w16cid:durableId="346106601">
    <w:abstractNumId w:val="43"/>
  </w:num>
  <w:num w:numId="30" w16cid:durableId="158347503">
    <w:abstractNumId w:val="4"/>
  </w:num>
  <w:num w:numId="31" w16cid:durableId="1168180552">
    <w:abstractNumId w:val="47"/>
  </w:num>
  <w:num w:numId="32" w16cid:durableId="1407605011">
    <w:abstractNumId w:val="38"/>
  </w:num>
  <w:num w:numId="33" w16cid:durableId="85274375">
    <w:abstractNumId w:val="23"/>
  </w:num>
  <w:num w:numId="34" w16cid:durableId="957368481">
    <w:abstractNumId w:val="50"/>
  </w:num>
  <w:num w:numId="35" w16cid:durableId="464202941">
    <w:abstractNumId w:val="48"/>
  </w:num>
  <w:num w:numId="36" w16cid:durableId="819927363">
    <w:abstractNumId w:val="9"/>
  </w:num>
  <w:num w:numId="37" w16cid:durableId="432213892">
    <w:abstractNumId w:val="30"/>
  </w:num>
  <w:num w:numId="38" w16cid:durableId="603537000">
    <w:abstractNumId w:val="32"/>
  </w:num>
  <w:num w:numId="39" w16cid:durableId="2100056430">
    <w:abstractNumId w:val="17"/>
  </w:num>
  <w:num w:numId="40" w16cid:durableId="1132865436">
    <w:abstractNumId w:val="10"/>
  </w:num>
  <w:num w:numId="41" w16cid:durableId="319040577">
    <w:abstractNumId w:val="29"/>
  </w:num>
  <w:num w:numId="42" w16cid:durableId="1087964155">
    <w:abstractNumId w:val="28"/>
  </w:num>
  <w:num w:numId="43" w16cid:durableId="1359813394">
    <w:abstractNumId w:val="44"/>
  </w:num>
  <w:num w:numId="44" w16cid:durableId="82841467">
    <w:abstractNumId w:val="46"/>
  </w:num>
  <w:num w:numId="45" w16cid:durableId="1993486715">
    <w:abstractNumId w:val="0"/>
  </w:num>
  <w:num w:numId="46" w16cid:durableId="983315532">
    <w:abstractNumId w:val="45"/>
  </w:num>
  <w:num w:numId="47" w16cid:durableId="576784812">
    <w:abstractNumId w:val="12"/>
  </w:num>
  <w:num w:numId="48" w16cid:durableId="1406731323">
    <w:abstractNumId w:val="49"/>
  </w:num>
  <w:num w:numId="49" w16cid:durableId="626468336">
    <w:abstractNumId w:val="8"/>
  </w:num>
  <w:num w:numId="50" w16cid:durableId="1877114262">
    <w:abstractNumId w:val="40"/>
  </w:num>
  <w:num w:numId="51" w16cid:durableId="139346380">
    <w:abstractNumId w:val="11"/>
  </w:num>
  <w:num w:numId="52" w16cid:durableId="40708975">
    <w:abstractNumId w:val="5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GrammaticalErrors/>
  <w:activeWritingStyle w:appName="MSWord" w:lang="en-US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386"/>
    <w:rsid w:val="000006D8"/>
    <w:rsid w:val="00003415"/>
    <w:rsid w:val="00006A65"/>
    <w:rsid w:val="00011E88"/>
    <w:rsid w:val="00016A93"/>
    <w:rsid w:val="000239FA"/>
    <w:rsid w:val="00023ACE"/>
    <w:rsid w:val="0002514A"/>
    <w:rsid w:val="00025CEC"/>
    <w:rsid w:val="000335ED"/>
    <w:rsid w:val="00033CA9"/>
    <w:rsid w:val="00040CE2"/>
    <w:rsid w:val="00042B0D"/>
    <w:rsid w:val="00042B77"/>
    <w:rsid w:val="00042E07"/>
    <w:rsid w:val="00044C3D"/>
    <w:rsid w:val="000459C2"/>
    <w:rsid w:val="00045CDC"/>
    <w:rsid w:val="00051DC4"/>
    <w:rsid w:val="00052453"/>
    <w:rsid w:val="000543A3"/>
    <w:rsid w:val="00056CF0"/>
    <w:rsid w:val="000604A9"/>
    <w:rsid w:val="00061C98"/>
    <w:rsid w:val="000661D9"/>
    <w:rsid w:val="00067A95"/>
    <w:rsid w:val="000703FF"/>
    <w:rsid w:val="00074465"/>
    <w:rsid w:val="00074AFD"/>
    <w:rsid w:val="000763D1"/>
    <w:rsid w:val="000778C4"/>
    <w:rsid w:val="00082B79"/>
    <w:rsid w:val="00082F5D"/>
    <w:rsid w:val="00087915"/>
    <w:rsid w:val="00094428"/>
    <w:rsid w:val="000960EE"/>
    <w:rsid w:val="00097312"/>
    <w:rsid w:val="000A2A50"/>
    <w:rsid w:val="000A3D3E"/>
    <w:rsid w:val="000A4940"/>
    <w:rsid w:val="000A72B4"/>
    <w:rsid w:val="000B0659"/>
    <w:rsid w:val="000B355A"/>
    <w:rsid w:val="000B6EF2"/>
    <w:rsid w:val="000B767F"/>
    <w:rsid w:val="000C0AD5"/>
    <w:rsid w:val="000C5E4C"/>
    <w:rsid w:val="000C6102"/>
    <w:rsid w:val="000C61E1"/>
    <w:rsid w:val="000C7BF7"/>
    <w:rsid w:val="000D255D"/>
    <w:rsid w:val="000D25E7"/>
    <w:rsid w:val="000D7A22"/>
    <w:rsid w:val="000E2992"/>
    <w:rsid w:val="000E2A5A"/>
    <w:rsid w:val="000E5501"/>
    <w:rsid w:val="000E5F83"/>
    <w:rsid w:val="000E6A55"/>
    <w:rsid w:val="000E740B"/>
    <w:rsid w:val="000E77AD"/>
    <w:rsid w:val="000E79B1"/>
    <w:rsid w:val="000F10D8"/>
    <w:rsid w:val="000F110E"/>
    <w:rsid w:val="000F28D5"/>
    <w:rsid w:val="000F575B"/>
    <w:rsid w:val="000F6BF1"/>
    <w:rsid w:val="0010256F"/>
    <w:rsid w:val="00102A1C"/>
    <w:rsid w:val="00103B09"/>
    <w:rsid w:val="00103DEE"/>
    <w:rsid w:val="001062AF"/>
    <w:rsid w:val="00106B4B"/>
    <w:rsid w:val="00106C14"/>
    <w:rsid w:val="00107C74"/>
    <w:rsid w:val="00107D85"/>
    <w:rsid w:val="00110B29"/>
    <w:rsid w:val="00113E5B"/>
    <w:rsid w:val="0011406F"/>
    <w:rsid w:val="00124AE6"/>
    <w:rsid w:val="0013009E"/>
    <w:rsid w:val="00130CB8"/>
    <w:rsid w:val="00132763"/>
    <w:rsid w:val="001357EB"/>
    <w:rsid w:val="00140D82"/>
    <w:rsid w:val="00143943"/>
    <w:rsid w:val="00143985"/>
    <w:rsid w:val="00143F49"/>
    <w:rsid w:val="0014415C"/>
    <w:rsid w:val="00144500"/>
    <w:rsid w:val="001448C2"/>
    <w:rsid w:val="00144F8F"/>
    <w:rsid w:val="00145DA2"/>
    <w:rsid w:val="0014794A"/>
    <w:rsid w:val="0015224F"/>
    <w:rsid w:val="00152773"/>
    <w:rsid w:val="00156392"/>
    <w:rsid w:val="00157A87"/>
    <w:rsid w:val="00157A98"/>
    <w:rsid w:val="00160EC2"/>
    <w:rsid w:val="0016244E"/>
    <w:rsid w:val="0016248B"/>
    <w:rsid w:val="00165253"/>
    <w:rsid w:val="00165CE8"/>
    <w:rsid w:val="00166AAD"/>
    <w:rsid w:val="00172587"/>
    <w:rsid w:val="00173862"/>
    <w:rsid w:val="001774EA"/>
    <w:rsid w:val="001864EF"/>
    <w:rsid w:val="00186638"/>
    <w:rsid w:val="00190F47"/>
    <w:rsid w:val="00191038"/>
    <w:rsid w:val="001913C1"/>
    <w:rsid w:val="00191610"/>
    <w:rsid w:val="001918EE"/>
    <w:rsid w:val="00192189"/>
    <w:rsid w:val="00192537"/>
    <w:rsid w:val="00195F00"/>
    <w:rsid w:val="00195F6A"/>
    <w:rsid w:val="00196D47"/>
    <w:rsid w:val="00196E4A"/>
    <w:rsid w:val="001A0899"/>
    <w:rsid w:val="001A1BA6"/>
    <w:rsid w:val="001A58A8"/>
    <w:rsid w:val="001A63CA"/>
    <w:rsid w:val="001A6871"/>
    <w:rsid w:val="001A75D4"/>
    <w:rsid w:val="001B20FC"/>
    <w:rsid w:val="001B27E9"/>
    <w:rsid w:val="001B5D7C"/>
    <w:rsid w:val="001C3C0D"/>
    <w:rsid w:val="001C4FA4"/>
    <w:rsid w:val="001C7A81"/>
    <w:rsid w:val="001D12B4"/>
    <w:rsid w:val="001D1448"/>
    <w:rsid w:val="001D1E38"/>
    <w:rsid w:val="001D41B0"/>
    <w:rsid w:val="001D6564"/>
    <w:rsid w:val="001D6DED"/>
    <w:rsid w:val="001E3855"/>
    <w:rsid w:val="001E4ABD"/>
    <w:rsid w:val="001E4DBA"/>
    <w:rsid w:val="001E5CF2"/>
    <w:rsid w:val="001E5F02"/>
    <w:rsid w:val="001E7336"/>
    <w:rsid w:val="001E788E"/>
    <w:rsid w:val="001F1039"/>
    <w:rsid w:val="001F37CE"/>
    <w:rsid w:val="001F55D8"/>
    <w:rsid w:val="001F5FE5"/>
    <w:rsid w:val="00200A8A"/>
    <w:rsid w:val="00201906"/>
    <w:rsid w:val="002021DA"/>
    <w:rsid w:val="00203403"/>
    <w:rsid w:val="00203DC3"/>
    <w:rsid w:val="0020576B"/>
    <w:rsid w:val="00205920"/>
    <w:rsid w:val="00205F36"/>
    <w:rsid w:val="00211058"/>
    <w:rsid w:val="00212C17"/>
    <w:rsid w:val="00213BAE"/>
    <w:rsid w:val="0021659B"/>
    <w:rsid w:val="00217D15"/>
    <w:rsid w:val="00217F28"/>
    <w:rsid w:val="00224C3B"/>
    <w:rsid w:val="0022540F"/>
    <w:rsid w:val="00226747"/>
    <w:rsid w:val="002310AA"/>
    <w:rsid w:val="0023375D"/>
    <w:rsid w:val="0023382D"/>
    <w:rsid w:val="00233FAB"/>
    <w:rsid w:val="00234132"/>
    <w:rsid w:val="00236C24"/>
    <w:rsid w:val="00236CF0"/>
    <w:rsid w:val="00240D2A"/>
    <w:rsid w:val="00243145"/>
    <w:rsid w:val="0024383B"/>
    <w:rsid w:val="00250BEA"/>
    <w:rsid w:val="00250FAF"/>
    <w:rsid w:val="002531BE"/>
    <w:rsid w:val="0025459C"/>
    <w:rsid w:val="00254D97"/>
    <w:rsid w:val="002558E8"/>
    <w:rsid w:val="00257C2D"/>
    <w:rsid w:val="00261490"/>
    <w:rsid w:val="00262218"/>
    <w:rsid w:val="0026265A"/>
    <w:rsid w:val="002647B0"/>
    <w:rsid w:val="00266D35"/>
    <w:rsid w:val="00266EC1"/>
    <w:rsid w:val="00266EF1"/>
    <w:rsid w:val="0027385F"/>
    <w:rsid w:val="0028004A"/>
    <w:rsid w:val="00281922"/>
    <w:rsid w:val="00282ED9"/>
    <w:rsid w:val="002838A0"/>
    <w:rsid w:val="00284A1C"/>
    <w:rsid w:val="00286C93"/>
    <w:rsid w:val="00287E06"/>
    <w:rsid w:val="002934F3"/>
    <w:rsid w:val="00293567"/>
    <w:rsid w:val="00294EEF"/>
    <w:rsid w:val="00294EFE"/>
    <w:rsid w:val="00294F61"/>
    <w:rsid w:val="0029694B"/>
    <w:rsid w:val="002A02EA"/>
    <w:rsid w:val="002A1046"/>
    <w:rsid w:val="002A2716"/>
    <w:rsid w:val="002A7C62"/>
    <w:rsid w:val="002B0055"/>
    <w:rsid w:val="002B1A5C"/>
    <w:rsid w:val="002B3A61"/>
    <w:rsid w:val="002B4CFF"/>
    <w:rsid w:val="002B50AE"/>
    <w:rsid w:val="002C2FFE"/>
    <w:rsid w:val="002D10D7"/>
    <w:rsid w:val="002D1979"/>
    <w:rsid w:val="002D2377"/>
    <w:rsid w:val="002D23EF"/>
    <w:rsid w:val="002D471D"/>
    <w:rsid w:val="002D69DB"/>
    <w:rsid w:val="002E0A6D"/>
    <w:rsid w:val="002E1660"/>
    <w:rsid w:val="002E26C5"/>
    <w:rsid w:val="002E2E0B"/>
    <w:rsid w:val="002E65D1"/>
    <w:rsid w:val="002F2C2D"/>
    <w:rsid w:val="002F3E10"/>
    <w:rsid w:val="002F4473"/>
    <w:rsid w:val="00302172"/>
    <w:rsid w:val="003022A6"/>
    <w:rsid w:val="00307271"/>
    <w:rsid w:val="00312886"/>
    <w:rsid w:val="0031445A"/>
    <w:rsid w:val="00315374"/>
    <w:rsid w:val="00316844"/>
    <w:rsid w:val="0032126E"/>
    <w:rsid w:val="003212C8"/>
    <w:rsid w:val="00322961"/>
    <w:rsid w:val="00323E71"/>
    <w:rsid w:val="003257ED"/>
    <w:rsid w:val="0032718D"/>
    <w:rsid w:val="00330776"/>
    <w:rsid w:val="00331B0F"/>
    <w:rsid w:val="00336C0E"/>
    <w:rsid w:val="0033712C"/>
    <w:rsid w:val="003410CD"/>
    <w:rsid w:val="00341709"/>
    <w:rsid w:val="003432BB"/>
    <w:rsid w:val="00347755"/>
    <w:rsid w:val="003559EC"/>
    <w:rsid w:val="00356928"/>
    <w:rsid w:val="00357C6B"/>
    <w:rsid w:val="00357DB7"/>
    <w:rsid w:val="00361425"/>
    <w:rsid w:val="00362502"/>
    <w:rsid w:val="00363DC4"/>
    <w:rsid w:val="00364BBE"/>
    <w:rsid w:val="0036770E"/>
    <w:rsid w:val="00370F67"/>
    <w:rsid w:val="003767EF"/>
    <w:rsid w:val="00376C24"/>
    <w:rsid w:val="003778EE"/>
    <w:rsid w:val="00380798"/>
    <w:rsid w:val="00382925"/>
    <w:rsid w:val="00384856"/>
    <w:rsid w:val="00385DDA"/>
    <w:rsid w:val="00385EA5"/>
    <w:rsid w:val="00386106"/>
    <w:rsid w:val="003876FB"/>
    <w:rsid w:val="00387706"/>
    <w:rsid w:val="003877DB"/>
    <w:rsid w:val="00392918"/>
    <w:rsid w:val="00393A97"/>
    <w:rsid w:val="00395868"/>
    <w:rsid w:val="00395A3C"/>
    <w:rsid w:val="003970A3"/>
    <w:rsid w:val="003A0494"/>
    <w:rsid w:val="003A1224"/>
    <w:rsid w:val="003A3195"/>
    <w:rsid w:val="003A3B8F"/>
    <w:rsid w:val="003A6808"/>
    <w:rsid w:val="003A6B31"/>
    <w:rsid w:val="003A7D52"/>
    <w:rsid w:val="003B12AF"/>
    <w:rsid w:val="003B40EB"/>
    <w:rsid w:val="003B4354"/>
    <w:rsid w:val="003B56C2"/>
    <w:rsid w:val="003B56C4"/>
    <w:rsid w:val="003B6044"/>
    <w:rsid w:val="003B635D"/>
    <w:rsid w:val="003C1A3A"/>
    <w:rsid w:val="003C5032"/>
    <w:rsid w:val="003C5326"/>
    <w:rsid w:val="003C70FA"/>
    <w:rsid w:val="003D14D0"/>
    <w:rsid w:val="003D533F"/>
    <w:rsid w:val="003D6B22"/>
    <w:rsid w:val="003D6D6A"/>
    <w:rsid w:val="003E35D5"/>
    <w:rsid w:val="003E61AD"/>
    <w:rsid w:val="003E6559"/>
    <w:rsid w:val="003F15D0"/>
    <w:rsid w:val="003F1E09"/>
    <w:rsid w:val="003F2AFD"/>
    <w:rsid w:val="003F310C"/>
    <w:rsid w:val="003F6203"/>
    <w:rsid w:val="003F7222"/>
    <w:rsid w:val="003F7F7F"/>
    <w:rsid w:val="0040046D"/>
    <w:rsid w:val="00402A52"/>
    <w:rsid w:val="00402DD3"/>
    <w:rsid w:val="004117FA"/>
    <w:rsid w:val="004123D0"/>
    <w:rsid w:val="00412E62"/>
    <w:rsid w:val="00413E2C"/>
    <w:rsid w:val="00414720"/>
    <w:rsid w:val="0041589E"/>
    <w:rsid w:val="00421290"/>
    <w:rsid w:val="00423D66"/>
    <w:rsid w:val="00424658"/>
    <w:rsid w:val="00433B73"/>
    <w:rsid w:val="0043440B"/>
    <w:rsid w:val="00435063"/>
    <w:rsid w:val="00441F19"/>
    <w:rsid w:val="004431B8"/>
    <w:rsid w:val="00444619"/>
    <w:rsid w:val="004459D5"/>
    <w:rsid w:val="00450856"/>
    <w:rsid w:val="00451D39"/>
    <w:rsid w:val="004557D2"/>
    <w:rsid w:val="0045661A"/>
    <w:rsid w:val="004642D5"/>
    <w:rsid w:val="00466438"/>
    <w:rsid w:val="00473C92"/>
    <w:rsid w:val="004800A4"/>
    <w:rsid w:val="00480524"/>
    <w:rsid w:val="004806D4"/>
    <w:rsid w:val="00486FC8"/>
    <w:rsid w:val="00495F7A"/>
    <w:rsid w:val="00497343"/>
    <w:rsid w:val="00497C87"/>
    <w:rsid w:val="004A1959"/>
    <w:rsid w:val="004A1A60"/>
    <w:rsid w:val="004A5A52"/>
    <w:rsid w:val="004A5B5A"/>
    <w:rsid w:val="004B0ECC"/>
    <w:rsid w:val="004B176C"/>
    <w:rsid w:val="004B3B95"/>
    <w:rsid w:val="004B46B1"/>
    <w:rsid w:val="004C0FE0"/>
    <w:rsid w:val="004C13D6"/>
    <w:rsid w:val="004C1AB3"/>
    <w:rsid w:val="004C213E"/>
    <w:rsid w:val="004C2E64"/>
    <w:rsid w:val="004C3711"/>
    <w:rsid w:val="004C3DA7"/>
    <w:rsid w:val="004C5440"/>
    <w:rsid w:val="004C5A6A"/>
    <w:rsid w:val="004C7DF7"/>
    <w:rsid w:val="004D63F4"/>
    <w:rsid w:val="004D68DA"/>
    <w:rsid w:val="004D7160"/>
    <w:rsid w:val="004E1523"/>
    <w:rsid w:val="004E1AFB"/>
    <w:rsid w:val="004E2955"/>
    <w:rsid w:val="004E35C8"/>
    <w:rsid w:val="004E3A44"/>
    <w:rsid w:val="004F3A05"/>
    <w:rsid w:val="004F53CD"/>
    <w:rsid w:val="004F7634"/>
    <w:rsid w:val="004F7A25"/>
    <w:rsid w:val="0050013D"/>
    <w:rsid w:val="0050267D"/>
    <w:rsid w:val="00502807"/>
    <w:rsid w:val="005044DD"/>
    <w:rsid w:val="005046B2"/>
    <w:rsid w:val="00507E6A"/>
    <w:rsid w:val="005129BA"/>
    <w:rsid w:val="00513D68"/>
    <w:rsid w:val="0051577D"/>
    <w:rsid w:val="00520556"/>
    <w:rsid w:val="00520FCD"/>
    <w:rsid w:val="0052110C"/>
    <w:rsid w:val="005244B3"/>
    <w:rsid w:val="00537999"/>
    <w:rsid w:val="00540D9C"/>
    <w:rsid w:val="00541F99"/>
    <w:rsid w:val="0055124E"/>
    <w:rsid w:val="00551476"/>
    <w:rsid w:val="00552666"/>
    <w:rsid w:val="005530AF"/>
    <w:rsid w:val="00554C76"/>
    <w:rsid w:val="00554F01"/>
    <w:rsid w:val="0055669E"/>
    <w:rsid w:val="00557B2D"/>
    <w:rsid w:val="005609F2"/>
    <w:rsid w:val="00561529"/>
    <w:rsid w:val="0056407D"/>
    <w:rsid w:val="00564BCD"/>
    <w:rsid w:val="00565652"/>
    <w:rsid w:val="00566E48"/>
    <w:rsid w:val="005677D1"/>
    <w:rsid w:val="005737EF"/>
    <w:rsid w:val="00580CDA"/>
    <w:rsid w:val="00581594"/>
    <w:rsid w:val="00581693"/>
    <w:rsid w:val="00586EE7"/>
    <w:rsid w:val="00587073"/>
    <w:rsid w:val="005873E9"/>
    <w:rsid w:val="00592C0C"/>
    <w:rsid w:val="00596662"/>
    <w:rsid w:val="005A00E9"/>
    <w:rsid w:val="005A01E3"/>
    <w:rsid w:val="005A034B"/>
    <w:rsid w:val="005A1942"/>
    <w:rsid w:val="005A4253"/>
    <w:rsid w:val="005A436A"/>
    <w:rsid w:val="005A538F"/>
    <w:rsid w:val="005A5E39"/>
    <w:rsid w:val="005A6219"/>
    <w:rsid w:val="005A66F7"/>
    <w:rsid w:val="005A7254"/>
    <w:rsid w:val="005B0EF2"/>
    <w:rsid w:val="005B22BE"/>
    <w:rsid w:val="005B349E"/>
    <w:rsid w:val="005B4E50"/>
    <w:rsid w:val="005C1D67"/>
    <w:rsid w:val="005C2356"/>
    <w:rsid w:val="005C3AE4"/>
    <w:rsid w:val="005C3E7E"/>
    <w:rsid w:val="005C4326"/>
    <w:rsid w:val="005C5152"/>
    <w:rsid w:val="005C5BAC"/>
    <w:rsid w:val="005D037A"/>
    <w:rsid w:val="005D0B5A"/>
    <w:rsid w:val="005D53FE"/>
    <w:rsid w:val="005D5BD3"/>
    <w:rsid w:val="005E1D0D"/>
    <w:rsid w:val="005E6019"/>
    <w:rsid w:val="005E603A"/>
    <w:rsid w:val="005E6775"/>
    <w:rsid w:val="005E7BD0"/>
    <w:rsid w:val="005E7FD6"/>
    <w:rsid w:val="005F07E9"/>
    <w:rsid w:val="005F2321"/>
    <w:rsid w:val="00600785"/>
    <w:rsid w:val="00601C6A"/>
    <w:rsid w:val="0060256D"/>
    <w:rsid w:val="00604B6B"/>
    <w:rsid w:val="00606071"/>
    <w:rsid w:val="00606416"/>
    <w:rsid w:val="006066F2"/>
    <w:rsid w:val="0060686C"/>
    <w:rsid w:val="006134E2"/>
    <w:rsid w:val="00616AA3"/>
    <w:rsid w:val="00623DA8"/>
    <w:rsid w:val="00623F87"/>
    <w:rsid w:val="0062773D"/>
    <w:rsid w:val="00633A47"/>
    <w:rsid w:val="00633E1B"/>
    <w:rsid w:val="00635793"/>
    <w:rsid w:val="00640889"/>
    <w:rsid w:val="0064568D"/>
    <w:rsid w:val="006516EB"/>
    <w:rsid w:val="00653B0E"/>
    <w:rsid w:val="006548C5"/>
    <w:rsid w:val="00654BE3"/>
    <w:rsid w:val="00655CD8"/>
    <w:rsid w:val="00655FA2"/>
    <w:rsid w:val="0065701E"/>
    <w:rsid w:val="006606CE"/>
    <w:rsid w:val="00660D93"/>
    <w:rsid w:val="00662466"/>
    <w:rsid w:val="00662FCF"/>
    <w:rsid w:val="006633AF"/>
    <w:rsid w:val="00663DD7"/>
    <w:rsid w:val="00663E18"/>
    <w:rsid w:val="006646EB"/>
    <w:rsid w:val="006661EB"/>
    <w:rsid w:val="00671125"/>
    <w:rsid w:val="00672E2C"/>
    <w:rsid w:val="00673C19"/>
    <w:rsid w:val="00673EDA"/>
    <w:rsid w:val="0067432A"/>
    <w:rsid w:val="00674599"/>
    <w:rsid w:val="00674BA4"/>
    <w:rsid w:val="0067527E"/>
    <w:rsid w:val="00676D44"/>
    <w:rsid w:val="00677B19"/>
    <w:rsid w:val="00690630"/>
    <w:rsid w:val="00691C56"/>
    <w:rsid w:val="006A0730"/>
    <w:rsid w:val="006A1FB3"/>
    <w:rsid w:val="006B174E"/>
    <w:rsid w:val="006B299A"/>
    <w:rsid w:val="006B37E8"/>
    <w:rsid w:val="006B5FE9"/>
    <w:rsid w:val="006B6352"/>
    <w:rsid w:val="006B6AD3"/>
    <w:rsid w:val="006C4810"/>
    <w:rsid w:val="006C5830"/>
    <w:rsid w:val="006C65D1"/>
    <w:rsid w:val="006C77F0"/>
    <w:rsid w:val="006C7AE3"/>
    <w:rsid w:val="006C7D52"/>
    <w:rsid w:val="006D038F"/>
    <w:rsid w:val="006D321B"/>
    <w:rsid w:val="006D3E9E"/>
    <w:rsid w:val="006D3FCF"/>
    <w:rsid w:val="006E27A1"/>
    <w:rsid w:val="006E6080"/>
    <w:rsid w:val="006E6F44"/>
    <w:rsid w:val="006F10A8"/>
    <w:rsid w:val="006F4906"/>
    <w:rsid w:val="006F4F33"/>
    <w:rsid w:val="006F52E3"/>
    <w:rsid w:val="006F5737"/>
    <w:rsid w:val="006F6102"/>
    <w:rsid w:val="006F6294"/>
    <w:rsid w:val="006F6888"/>
    <w:rsid w:val="00703A1F"/>
    <w:rsid w:val="0070584C"/>
    <w:rsid w:val="00705D56"/>
    <w:rsid w:val="0070658B"/>
    <w:rsid w:val="00706CF9"/>
    <w:rsid w:val="00707302"/>
    <w:rsid w:val="007077E6"/>
    <w:rsid w:val="00707816"/>
    <w:rsid w:val="00711562"/>
    <w:rsid w:val="007128C4"/>
    <w:rsid w:val="00712C5E"/>
    <w:rsid w:val="00714682"/>
    <w:rsid w:val="00714B05"/>
    <w:rsid w:val="007161B3"/>
    <w:rsid w:val="00717736"/>
    <w:rsid w:val="00720700"/>
    <w:rsid w:val="00723B26"/>
    <w:rsid w:val="00724888"/>
    <w:rsid w:val="0072523F"/>
    <w:rsid w:val="0072640E"/>
    <w:rsid w:val="00726411"/>
    <w:rsid w:val="00726838"/>
    <w:rsid w:val="00730E30"/>
    <w:rsid w:val="00733F53"/>
    <w:rsid w:val="0073476F"/>
    <w:rsid w:val="0073653D"/>
    <w:rsid w:val="00737AA0"/>
    <w:rsid w:val="0074046A"/>
    <w:rsid w:val="00740879"/>
    <w:rsid w:val="00740D0A"/>
    <w:rsid w:val="00743F4B"/>
    <w:rsid w:val="007463B2"/>
    <w:rsid w:val="00746CFA"/>
    <w:rsid w:val="007510E3"/>
    <w:rsid w:val="007528C1"/>
    <w:rsid w:val="00752B32"/>
    <w:rsid w:val="00753737"/>
    <w:rsid w:val="0075532F"/>
    <w:rsid w:val="00756D3A"/>
    <w:rsid w:val="00757194"/>
    <w:rsid w:val="00760630"/>
    <w:rsid w:val="007716BD"/>
    <w:rsid w:val="00772715"/>
    <w:rsid w:val="00772E15"/>
    <w:rsid w:val="00772FB9"/>
    <w:rsid w:val="007730F4"/>
    <w:rsid w:val="00773B6A"/>
    <w:rsid w:val="00773C22"/>
    <w:rsid w:val="00774002"/>
    <w:rsid w:val="00780248"/>
    <w:rsid w:val="00781570"/>
    <w:rsid w:val="00781C3C"/>
    <w:rsid w:val="00781F36"/>
    <w:rsid w:val="0078225D"/>
    <w:rsid w:val="007865C2"/>
    <w:rsid w:val="00786A4E"/>
    <w:rsid w:val="00790781"/>
    <w:rsid w:val="0079203E"/>
    <w:rsid w:val="00792ABF"/>
    <w:rsid w:val="007946D9"/>
    <w:rsid w:val="007A2EAE"/>
    <w:rsid w:val="007A56D2"/>
    <w:rsid w:val="007A6E3C"/>
    <w:rsid w:val="007A7C19"/>
    <w:rsid w:val="007B1150"/>
    <w:rsid w:val="007B1277"/>
    <w:rsid w:val="007B23D2"/>
    <w:rsid w:val="007B506B"/>
    <w:rsid w:val="007B628A"/>
    <w:rsid w:val="007B66E7"/>
    <w:rsid w:val="007C050E"/>
    <w:rsid w:val="007C3557"/>
    <w:rsid w:val="007C3F74"/>
    <w:rsid w:val="007C439E"/>
    <w:rsid w:val="007C58FD"/>
    <w:rsid w:val="007C6844"/>
    <w:rsid w:val="007D3F71"/>
    <w:rsid w:val="007D5AD9"/>
    <w:rsid w:val="007D71C6"/>
    <w:rsid w:val="007E0C80"/>
    <w:rsid w:val="007E3746"/>
    <w:rsid w:val="007E459A"/>
    <w:rsid w:val="007E708A"/>
    <w:rsid w:val="007F0661"/>
    <w:rsid w:val="007F170A"/>
    <w:rsid w:val="007F3B62"/>
    <w:rsid w:val="00801D5A"/>
    <w:rsid w:val="00802D2C"/>
    <w:rsid w:val="00803A75"/>
    <w:rsid w:val="00805AE8"/>
    <w:rsid w:val="00811FF2"/>
    <w:rsid w:val="00813363"/>
    <w:rsid w:val="00814961"/>
    <w:rsid w:val="008173BE"/>
    <w:rsid w:val="008222B1"/>
    <w:rsid w:val="0082408C"/>
    <w:rsid w:val="008255E9"/>
    <w:rsid w:val="00831857"/>
    <w:rsid w:val="00833CAC"/>
    <w:rsid w:val="00836119"/>
    <w:rsid w:val="0083696B"/>
    <w:rsid w:val="0083780A"/>
    <w:rsid w:val="00844665"/>
    <w:rsid w:val="00854171"/>
    <w:rsid w:val="00854681"/>
    <w:rsid w:val="0085582E"/>
    <w:rsid w:val="00857799"/>
    <w:rsid w:val="008577EB"/>
    <w:rsid w:val="008625DB"/>
    <w:rsid w:val="00864897"/>
    <w:rsid w:val="00866981"/>
    <w:rsid w:val="00870DD3"/>
    <w:rsid w:val="0087597E"/>
    <w:rsid w:val="00877E26"/>
    <w:rsid w:val="00883213"/>
    <w:rsid w:val="00883FB9"/>
    <w:rsid w:val="008922B0"/>
    <w:rsid w:val="00896428"/>
    <w:rsid w:val="0089650F"/>
    <w:rsid w:val="008A5400"/>
    <w:rsid w:val="008A681E"/>
    <w:rsid w:val="008B2E03"/>
    <w:rsid w:val="008B5762"/>
    <w:rsid w:val="008C0464"/>
    <w:rsid w:val="008C294F"/>
    <w:rsid w:val="008C30AE"/>
    <w:rsid w:val="008C5FB1"/>
    <w:rsid w:val="008C626C"/>
    <w:rsid w:val="008D0141"/>
    <w:rsid w:val="008D042F"/>
    <w:rsid w:val="008D2A88"/>
    <w:rsid w:val="008D3827"/>
    <w:rsid w:val="008D3A85"/>
    <w:rsid w:val="008D6261"/>
    <w:rsid w:val="008E0DD5"/>
    <w:rsid w:val="008E1051"/>
    <w:rsid w:val="008E3C1B"/>
    <w:rsid w:val="008E6110"/>
    <w:rsid w:val="008F1CCC"/>
    <w:rsid w:val="008F55C9"/>
    <w:rsid w:val="008F799D"/>
    <w:rsid w:val="009006C4"/>
    <w:rsid w:val="0090325B"/>
    <w:rsid w:val="009063BB"/>
    <w:rsid w:val="00910F40"/>
    <w:rsid w:val="00912549"/>
    <w:rsid w:val="009152C3"/>
    <w:rsid w:val="00917433"/>
    <w:rsid w:val="00917E74"/>
    <w:rsid w:val="00922111"/>
    <w:rsid w:val="00922893"/>
    <w:rsid w:val="009249A9"/>
    <w:rsid w:val="0092661D"/>
    <w:rsid w:val="009275E8"/>
    <w:rsid w:val="00931F48"/>
    <w:rsid w:val="009322F8"/>
    <w:rsid w:val="009350C0"/>
    <w:rsid w:val="0093528A"/>
    <w:rsid w:val="00936A1B"/>
    <w:rsid w:val="00940B82"/>
    <w:rsid w:val="00943085"/>
    <w:rsid w:val="00944AEA"/>
    <w:rsid w:val="00945D12"/>
    <w:rsid w:val="00946311"/>
    <w:rsid w:val="0095120A"/>
    <w:rsid w:val="00957BF6"/>
    <w:rsid w:val="00961AD6"/>
    <w:rsid w:val="009665C4"/>
    <w:rsid w:val="00970B61"/>
    <w:rsid w:val="00981033"/>
    <w:rsid w:val="00981114"/>
    <w:rsid w:val="00981A56"/>
    <w:rsid w:val="00981F17"/>
    <w:rsid w:val="00982E31"/>
    <w:rsid w:val="00982FD3"/>
    <w:rsid w:val="0098554F"/>
    <w:rsid w:val="00994DAE"/>
    <w:rsid w:val="00995CA8"/>
    <w:rsid w:val="009A6D25"/>
    <w:rsid w:val="009A73D3"/>
    <w:rsid w:val="009B1980"/>
    <w:rsid w:val="009B253A"/>
    <w:rsid w:val="009B6E27"/>
    <w:rsid w:val="009C1A7C"/>
    <w:rsid w:val="009C4A2C"/>
    <w:rsid w:val="009C6197"/>
    <w:rsid w:val="009D2C57"/>
    <w:rsid w:val="009D605A"/>
    <w:rsid w:val="009D7A35"/>
    <w:rsid w:val="009D7CC0"/>
    <w:rsid w:val="009E1BF5"/>
    <w:rsid w:val="009E3CF3"/>
    <w:rsid w:val="009E3DB1"/>
    <w:rsid w:val="009E5378"/>
    <w:rsid w:val="009E7A6B"/>
    <w:rsid w:val="009F27DE"/>
    <w:rsid w:val="009F34A6"/>
    <w:rsid w:val="009F4017"/>
    <w:rsid w:val="009F4581"/>
    <w:rsid w:val="009F494D"/>
    <w:rsid w:val="009F5B12"/>
    <w:rsid w:val="009F611D"/>
    <w:rsid w:val="009F78BE"/>
    <w:rsid w:val="009F7FE4"/>
    <w:rsid w:val="00A001C4"/>
    <w:rsid w:val="00A04043"/>
    <w:rsid w:val="00A05AF5"/>
    <w:rsid w:val="00A067FE"/>
    <w:rsid w:val="00A0796D"/>
    <w:rsid w:val="00A07D65"/>
    <w:rsid w:val="00A13709"/>
    <w:rsid w:val="00A138BB"/>
    <w:rsid w:val="00A147E5"/>
    <w:rsid w:val="00A167EB"/>
    <w:rsid w:val="00A170F2"/>
    <w:rsid w:val="00A17E14"/>
    <w:rsid w:val="00A17E57"/>
    <w:rsid w:val="00A21DF6"/>
    <w:rsid w:val="00A22962"/>
    <w:rsid w:val="00A23317"/>
    <w:rsid w:val="00A24FA8"/>
    <w:rsid w:val="00A302EE"/>
    <w:rsid w:val="00A308F0"/>
    <w:rsid w:val="00A31E87"/>
    <w:rsid w:val="00A32080"/>
    <w:rsid w:val="00A33514"/>
    <w:rsid w:val="00A35692"/>
    <w:rsid w:val="00A44697"/>
    <w:rsid w:val="00A5311F"/>
    <w:rsid w:val="00A5672D"/>
    <w:rsid w:val="00A572A0"/>
    <w:rsid w:val="00A57785"/>
    <w:rsid w:val="00A611BF"/>
    <w:rsid w:val="00A678BE"/>
    <w:rsid w:val="00A67BD6"/>
    <w:rsid w:val="00A7128D"/>
    <w:rsid w:val="00A7211C"/>
    <w:rsid w:val="00A742AF"/>
    <w:rsid w:val="00A7470D"/>
    <w:rsid w:val="00A77888"/>
    <w:rsid w:val="00A80250"/>
    <w:rsid w:val="00A82B1A"/>
    <w:rsid w:val="00A83687"/>
    <w:rsid w:val="00A838B0"/>
    <w:rsid w:val="00A90F38"/>
    <w:rsid w:val="00A94030"/>
    <w:rsid w:val="00A94F9E"/>
    <w:rsid w:val="00A9624A"/>
    <w:rsid w:val="00A97EB4"/>
    <w:rsid w:val="00AA18E9"/>
    <w:rsid w:val="00AA205B"/>
    <w:rsid w:val="00AA29D5"/>
    <w:rsid w:val="00AA4424"/>
    <w:rsid w:val="00AA4BD8"/>
    <w:rsid w:val="00AB1152"/>
    <w:rsid w:val="00AB2F7C"/>
    <w:rsid w:val="00AB34F6"/>
    <w:rsid w:val="00AB3BDA"/>
    <w:rsid w:val="00AB4109"/>
    <w:rsid w:val="00AB4E3A"/>
    <w:rsid w:val="00AB65BD"/>
    <w:rsid w:val="00AC2A25"/>
    <w:rsid w:val="00AC2EC2"/>
    <w:rsid w:val="00AC4D73"/>
    <w:rsid w:val="00AC5F6A"/>
    <w:rsid w:val="00AC6D45"/>
    <w:rsid w:val="00AD0A56"/>
    <w:rsid w:val="00AD1615"/>
    <w:rsid w:val="00AD364B"/>
    <w:rsid w:val="00AD366C"/>
    <w:rsid w:val="00AD525F"/>
    <w:rsid w:val="00AD5845"/>
    <w:rsid w:val="00AE0DC5"/>
    <w:rsid w:val="00AE20CF"/>
    <w:rsid w:val="00AE3B88"/>
    <w:rsid w:val="00AE4537"/>
    <w:rsid w:val="00AE4B8B"/>
    <w:rsid w:val="00AF0C1E"/>
    <w:rsid w:val="00AF0E4C"/>
    <w:rsid w:val="00AF24F5"/>
    <w:rsid w:val="00B01131"/>
    <w:rsid w:val="00B02CA2"/>
    <w:rsid w:val="00B043EA"/>
    <w:rsid w:val="00B074A1"/>
    <w:rsid w:val="00B075C4"/>
    <w:rsid w:val="00B076C2"/>
    <w:rsid w:val="00B12DE0"/>
    <w:rsid w:val="00B12F69"/>
    <w:rsid w:val="00B16C39"/>
    <w:rsid w:val="00B2073D"/>
    <w:rsid w:val="00B2226A"/>
    <w:rsid w:val="00B237EB"/>
    <w:rsid w:val="00B26D45"/>
    <w:rsid w:val="00B26D5A"/>
    <w:rsid w:val="00B301B0"/>
    <w:rsid w:val="00B31308"/>
    <w:rsid w:val="00B313E2"/>
    <w:rsid w:val="00B314EB"/>
    <w:rsid w:val="00B35831"/>
    <w:rsid w:val="00B35F64"/>
    <w:rsid w:val="00B379DF"/>
    <w:rsid w:val="00B40FFA"/>
    <w:rsid w:val="00B412AA"/>
    <w:rsid w:val="00B4459A"/>
    <w:rsid w:val="00B4654E"/>
    <w:rsid w:val="00B474C6"/>
    <w:rsid w:val="00B50360"/>
    <w:rsid w:val="00B50C23"/>
    <w:rsid w:val="00B51717"/>
    <w:rsid w:val="00B51908"/>
    <w:rsid w:val="00B5288B"/>
    <w:rsid w:val="00B54170"/>
    <w:rsid w:val="00B55B5B"/>
    <w:rsid w:val="00B562A0"/>
    <w:rsid w:val="00B608E5"/>
    <w:rsid w:val="00B62B1E"/>
    <w:rsid w:val="00B6334B"/>
    <w:rsid w:val="00B644E7"/>
    <w:rsid w:val="00B64783"/>
    <w:rsid w:val="00B67DB8"/>
    <w:rsid w:val="00B67F30"/>
    <w:rsid w:val="00B7218E"/>
    <w:rsid w:val="00B726A7"/>
    <w:rsid w:val="00B72D08"/>
    <w:rsid w:val="00B731B7"/>
    <w:rsid w:val="00B74DD2"/>
    <w:rsid w:val="00B7528A"/>
    <w:rsid w:val="00B907AF"/>
    <w:rsid w:val="00B924DA"/>
    <w:rsid w:val="00B93AC7"/>
    <w:rsid w:val="00B95595"/>
    <w:rsid w:val="00B9720C"/>
    <w:rsid w:val="00BA0951"/>
    <w:rsid w:val="00BA361D"/>
    <w:rsid w:val="00BA4779"/>
    <w:rsid w:val="00BA5C61"/>
    <w:rsid w:val="00BA78FC"/>
    <w:rsid w:val="00BB0A39"/>
    <w:rsid w:val="00BB0E69"/>
    <w:rsid w:val="00BB1C06"/>
    <w:rsid w:val="00BB21F0"/>
    <w:rsid w:val="00BC025A"/>
    <w:rsid w:val="00BC09A3"/>
    <w:rsid w:val="00BC282C"/>
    <w:rsid w:val="00BC37F7"/>
    <w:rsid w:val="00BC46C1"/>
    <w:rsid w:val="00BC7004"/>
    <w:rsid w:val="00BC710A"/>
    <w:rsid w:val="00BD035E"/>
    <w:rsid w:val="00BD3EC1"/>
    <w:rsid w:val="00BD52BC"/>
    <w:rsid w:val="00BD5D7D"/>
    <w:rsid w:val="00BD6930"/>
    <w:rsid w:val="00BD765B"/>
    <w:rsid w:val="00BE1392"/>
    <w:rsid w:val="00BE1F45"/>
    <w:rsid w:val="00BE334B"/>
    <w:rsid w:val="00BE5160"/>
    <w:rsid w:val="00BE5D05"/>
    <w:rsid w:val="00BE763F"/>
    <w:rsid w:val="00BF0E04"/>
    <w:rsid w:val="00BF15F2"/>
    <w:rsid w:val="00BF30C4"/>
    <w:rsid w:val="00BF5A4A"/>
    <w:rsid w:val="00C020A9"/>
    <w:rsid w:val="00C02D75"/>
    <w:rsid w:val="00C04697"/>
    <w:rsid w:val="00C04C69"/>
    <w:rsid w:val="00C06B1D"/>
    <w:rsid w:val="00C15560"/>
    <w:rsid w:val="00C155F3"/>
    <w:rsid w:val="00C15AA0"/>
    <w:rsid w:val="00C1665A"/>
    <w:rsid w:val="00C21C63"/>
    <w:rsid w:val="00C2425B"/>
    <w:rsid w:val="00C247BC"/>
    <w:rsid w:val="00C249FE"/>
    <w:rsid w:val="00C36392"/>
    <w:rsid w:val="00C36B3D"/>
    <w:rsid w:val="00C378A1"/>
    <w:rsid w:val="00C37AA6"/>
    <w:rsid w:val="00C4102B"/>
    <w:rsid w:val="00C42679"/>
    <w:rsid w:val="00C45690"/>
    <w:rsid w:val="00C50EDC"/>
    <w:rsid w:val="00C5604F"/>
    <w:rsid w:val="00C568DA"/>
    <w:rsid w:val="00C57C14"/>
    <w:rsid w:val="00C61FF5"/>
    <w:rsid w:val="00C622ED"/>
    <w:rsid w:val="00C63011"/>
    <w:rsid w:val="00C7093E"/>
    <w:rsid w:val="00C728A3"/>
    <w:rsid w:val="00C73507"/>
    <w:rsid w:val="00C81174"/>
    <w:rsid w:val="00C85258"/>
    <w:rsid w:val="00C91C85"/>
    <w:rsid w:val="00C92F52"/>
    <w:rsid w:val="00C93341"/>
    <w:rsid w:val="00C947FD"/>
    <w:rsid w:val="00C949DD"/>
    <w:rsid w:val="00CA092D"/>
    <w:rsid w:val="00CA1862"/>
    <w:rsid w:val="00CA2A50"/>
    <w:rsid w:val="00CA4A74"/>
    <w:rsid w:val="00CB5445"/>
    <w:rsid w:val="00CB5A4B"/>
    <w:rsid w:val="00CC0F87"/>
    <w:rsid w:val="00CC351E"/>
    <w:rsid w:val="00CC57E5"/>
    <w:rsid w:val="00CC6EF5"/>
    <w:rsid w:val="00CC70E0"/>
    <w:rsid w:val="00CD14CE"/>
    <w:rsid w:val="00CD492B"/>
    <w:rsid w:val="00CD5972"/>
    <w:rsid w:val="00CD6071"/>
    <w:rsid w:val="00CE01B5"/>
    <w:rsid w:val="00CE1471"/>
    <w:rsid w:val="00CE5DF5"/>
    <w:rsid w:val="00CF09FF"/>
    <w:rsid w:val="00CF394B"/>
    <w:rsid w:val="00CF3D02"/>
    <w:rsid w:val="00CF4315"/>
    <w:rsid w:val="00CF55AD"/>
    <w:rsid w:val="00D01CA7"/>
    <w:rsid w:val="00D03A27"/>
    <w:rsid w:val="00D04266"/>
    <w:rsid w:val="00D075ED"/>
    <w:rsid w:val="00D12DF6"/>
    <w:rsid w:val="00D133A9"/>
    <w:rsid w:val="00D1567E"/>
    <w:rsid w:val="00D201C1"/>
    <w:rsid w:val="00D2475B"/>
    <w:rsid w:val="00D335A9"/>
    <w:rsid w:val="00D33D24"/>
    <w:rsid w:val="00D3684F"/>
    <w:rsid w:val="00D37A14"/>
    <w:rsid w:val="00D40680"/>
    <w:rsid w:val="00D42B75"/>
    <w:rsid w:val="00D4535B"/>
    <w:rsid w:val="00D47D57"/>
    <w:rsid w:val="00D52E91"/>
    <w:rsid w:val="00D54320"/>
    <w:rsid w:val="00D5459B"/>
    <w:rsid w:val="00D55E03"/>
    <w:rsid w:val="00D56BF4"/>
    <w:rsid w:val="00D63C09"/>
    <w:rsid w:val="00D64068"/>
    <w:rsid w:val="00D66AB1"/>
    <w:rsid w:val="00D67196"/>
    <w:rsid w:val="00D72E30"/>
    <w:rsid w:val="00D73611"/>
    <w:rsid w:val="00D7677E"/>
    <w:rsid w:val="00D8047D"/>
    <w:rsid w:val="00D818C9"/>
    <w:rsid w:val="00D81AA1"/>
    <w:rsid w:val="00D8318C"/>
    <w:rsid w:val="00D83522"/>
    <w:rsid w:val="00D8449C"/>
    <w:rsid w:val="00D84F72"/>
    <w:rsid w:val="00D872C4"/>
    <w:rsid w:val="00D90ED3"/>
    <w:rsid w:val="00D917C4"/>
    <w:rsid w:val="00D93CFA"/>
    <w:rsid w:val="00D94185"/>
    <w:rsid w:val="00D943CE"/>
    <w:rsid w:val="00D9477E"/>
    <w:rsid w:val="00DA1A8B"/>
    <w:rsid w:val="00DA24BA"/>
    <w:rsid w:val="00DA2D24"/>
    <w:rsid w:val="00DA682A"/>
    <w:rsid w:val="00DA6E04"/>
    <w:rsid w:val="00DA7E69"/>
    <w:rsid w:val="00DB6274"/>
    <w:rsid w:val="00DB6A58"/>
    <w:rsid w:val="00DC4E62"/>
    <w:rsid w:val="00DC6683"/>
    <w:rsid w:val="00DD332E"/>
    <w:rsid w:val="00DE0011"/>
    <w:rsid w:val="00DE08F5"/>
    <w:rsid w:val="00DE0C8D"/>
    <w:rsid w:val="00DE57A6"/>
    <w:rsid w:val="00DE7330"/>
    <w:rsid w:val="00DF1CB4"/>
    <w:rsid w:val="00DF3449"/>
    <w:rsid w:val="00DF4CC9"/>
    <w:rsid w:val="00DF54B2"/>
    <w:rsid w:val="00DF75D1"/>
    <w:rsid w:val="00E0268C"/>
    <w:rsid w:val="00E030AB"/>
    <w:rsid w:val="00E068C6"/>
    <w:rsid w:val="00E1023D"/>
    <w:rsid w:val="00E13E3C"/>
    <w:rsid w:val="00E140EA"/>
    <w:rsid w:val="00E15CD5"/>
    <w:rsid w:val="00E279F0"/>
    <w:rsid w:val="00E30E8E"/>
    <w:rsid w:val="00E31A68"/>
    <w:rsid w:val="00E33305"/>
    <w:rsid w:val="00E35147"/>
    <w:rsid w:val="00E3635F"/>
    <w:rsid w:val="00E3680E"/>
    <w:rsid w:val="00E41898"/>
    <w:rsid w:val="00E42FDC"/>
    <w:rsid w:val="00E44327"/>
    <w:rsid w:val="00E44A41"/>
    <w:rsid w:val="00E44B0D"/>
    <w:rsid w:val="00E46C83"/>
    <w:rsid w:val="00E52177"/>
    <w:rsid w:val="00E55DB6"/>
    <w:rsid w:val="00E562C1"/>
    <w:rsid w:val="00E6092E"/>
    <w:rsid w:val="00E611AE"/>
    <w:rsid w:val="00E70278"/>
    <w:rsid w:val="00E7585B"/>
    <w:rsid w:val="00E775CA"/>
    <w:rsid w:val="00E7767B"/>
    <w:rsid w:val="00E77871"/>
    <w:rsid w:val="00E81F66"/>
    <w:rsid w:val="00E84485"/>
    <w:rsid w:val="00E856A7"/>
    <w:rsid w:val="00E85D61"/>
    <w:rsid w:val="00E86487"/>
    <w:rsid w:val="00E87386"/>
    <w:rsid w:val="00E90042"/>
    <w:rsid w:val="00E90854"/>
    <w:rsid w:val="00E94855"/>
    <w:rsid w:val="00E95F58"/>
    <w:rsid w:val="00EA2C74"/>
    <w:rsid w:val="00EA5001"/>
    <w:rsid w:val="00EA6367"/>
    <w:rsid w:val="00EA6D65"/>
    <w:rsid w:val="00EA785B"/>
    <w:rsid w:val="00EB02EA"/>
    <w:rsid w:val="00EB5F39"/>
    <w:rsid w:val="00EB71CB"/>
    <w:rsid w:val="00EC393D"/>
    <w:rsid w:val="00EC4484"/>
    <w:rsid w:val="00EC44EF"/>
    <w:rsid w:val="00EC5CCE"/>
    <w:rsid w:val="00ED4504"/>
    <w:rsid w:val="00EF0A6F"/>
    <w:rsid w:val="00EF0F7F"/>
    <w:rsid w:val="00EF12FD"/>
    <w:rsid w:val="00EF1FB6"/>
    <w:rsid w:val="00EF41ED"/>
    <w:rsid w:val="00EF57DD"/>
    <w:rsid w:val="00EF5B40"/>
    <w:rsid w:val="00EF6A9C"/>
    <w:rsid w:val="00EF6D7F"/>
    <w:rsid w:val="00F0031E"/>
    <w:rsid w:val="00F0478C"/>
    <w:rsid w:val="00F16A7E"/>
    <w:rsid w:val="00F17AD7"/>
    <w:rsid w:val="00F17E60"/>
    <w:rsid w:val="00F207AE"/>
    <w:rsid w:val="00F2112F"/>
    <w:rsid w:val="00F26B56"/>
    <w:rsid w:val="00F358C8"/>
    <w:rsid w:val="00F36F9B"/>
    <w:rsid w:val="00F402A4"/>
    <w:rsid w:val="00F41442"/>
    <w:rsid w:val="00F41EC4"/>
    <w:rsid w:val="00F42807"/>
    <w:rsid w:val="00F43B1A"/>
    <w:rsid w:val="00F44561"/>
    <w:rsid w:val="00F44DEC"/>
    <w:rsid w:val="00F504A5"/>
    <w:rsid w:val="00F5053D"/>
    <w:rsid w:val="00F5080B"/>
    <w:rsid w:val="00F561B3"/>
    <w:rsid w:val="00F57F38"/>
    <w:rsid w:val="00F60A6E"/>
    <w:rsid w:val="00F625B6"/>
    <w:rsid w:val="00F6416B"/>
    <w:rsid w:val="00F7379B"/>
    <w:rsid w:val="00F76310"/>
    <w:rsid w:val="00F768B4"/>
    <w:rsid w:val="00F77026"/>
    <w:rsid w:val="00F77DC4"/>
    <w:rsid w:val="00F77E2B"/>
    <w:rsid w:val="00F82F99"/>
    <w:rsid w:val="00F854EA"/>
    <w:rsid w:val="00F861C7"/>
    <w:rsid w:val="00F8656D"/>
    <w:rsid w:val="00F9155F"/>
    <w:rsid w:val="00F94CFD"/>
    <w:rsid w:val="00FA5431"/>
    <w:rsid w:val="00FB2669"/>
    <w:rsid w:val="00FB3E95"/>
    <w:rsid w:val="00FB44D8"/>
    <w:rsid w:val="00FC020A"/>
    <w:rsid w:val="00FC0920"/>
    <w:rsid w:val="00FC0AB0"/>
    <w:rsid w:val="00FC3CBE"/>
    <w:rsid w:val="00FC4ABE"/>
    <w:rsid w:val="00FC4E9B"/>
    <w:rsid w:val="00FC70DC"/>
    <w:rsid w:val="00FD0D08"/>
    <w:rsid w:val="00FD22BB"/>
    <w:rsid w:val="00FD2EF3"/>
    <w:rsid w:val="00FD5D63"/>
    <w:rsid w:val="00FE0D3B"/>
    <w:rsid w:val="00FE56D9"/>
    <w:rsid w:val="00FE70F1"/>
    <w:rsid w:val="00FF2D2F"/>
    <w:rsid w:val="00FF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47AE20"/>
  <w15:docId w15:val="{2B6952D6-0960-430A-92E5-0BE00DC1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Acronym" w:locked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7A7C19"/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C5604F"/>
    <w:pPr>
      <w:keepNext/>
      <w:pageBreakBefore/>
      <w:numPr>
        <w:numId w:val="10"/>
      </w:numPr>
      <w:spacing w:after="400" w:line="360" w:lineRule="auto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C5604F"/>
    <w:pPr>
      <w:keepNext/>
      <w:numPr>
        <w:ilvl w:val="1"/>
        <w:numId w:val="10"/>
      </w:numPr>
      <w:spacing w:before="240" w:after="160" w:line="360" w:lineRule="auto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C04C69"/>
    <w:pPr>
      <w:keepNext/>
      <w:numPr>
        <w:ilvl w:val="2"/>
        <w:numId w:val="10"/>
      </w:numPr>
      <w:tabs>
        <w:tab w:val="num" w:pos="1276"/>
        <w:tab w:val="left" w:pos="1418"/>
        <w:tab w:val="left" w:pos="1560"/>
        <w:tab w:val="left" w:pos="1701"/>
        <w:tab w:val="left" w:pos="1843"/>
      </w:tabs>
      <w:suppressAutoHyphens/>
      <w:spacing w:before="200" w:after="100" w:line="360" w:lineRule="auto"/>
      <w:outlineLvl w:val="2"/>
    </w:pPr>
    <w:rPr>
      <w:rFonts w:eastAsiaTheme="minorHAnsi" w:cs="Arial"/>
      <w:b/>
      <w:bCs/>
      <w:sz w:val="28"/>
      <w:szCs w:val="26"/>
      <w:lang w:eastAsia="en-US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6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6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6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6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a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b">
    <w:name w:val="Формула ПЗ"/>
    <w:next w:val="a5"/>
    <w:pPr>
      <w:tabs>
        <w:tab w:val="center" w:pos="4836"/>
        <w:tab w:val="right" w:pos="9756"/>
      </w:tabs>
    </w:pPr>
    <w:rPr>
      <w:sz w:val="28"/>
    </w:rPr>
  </w:style>
  <w:style w:type="paragraph" w:styleId="11">
    <w:name w:val="toc 1"/>
    <w:basedOn w:val="a5"/>
    <w:next w:val="a5"/>
    <w:autoRedefine/>
    <w:uiPriority w:val="39"/>
    <w:rsid w:val="00C15AA0"/>
    <w:pPr>
      <w:tabs>
        <w:tab w:val="left" w:pos="567"/>
        <w:tab w:val="right" w:leader="dot" w:pos="9762"/>
      </w:tabs>
      <w:spacing w:line="360" w:lineRule="auto"/>
      <w:ind w:right="523"/>
    </w:pPr>
    <w:rPr>
      <w:b/>
      <w:noProof/>
      <w:sz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c">
    <w:name w:val="caption"/>
    <w:basedOn w:val="ad"/>
    <w:next w:val="ad"/>
    <w:unhideWhenUsed/>
    <w:qFormat/>
    <w:rsid w:val="00C5604F"/>
    <w:pPr>
      <w:spacing w:before="120" w:after="120"/>
      <w:ind w:firstLine="0"/>
      <w:jc w:val="center"/>
    </w:pPr>
    <w:rPr>
      <w:bCs/>
      <w:szCs w:val="20"/>
    </w:rPr>
  </w:style>
  <w:style w:type="paragraph" w:styleId="21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1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character" w:styleId="ae">
    <w:name w:val="Hyperlink"/>
    <w:uiPriority w:val="99"/>
    <w:rsid w:val="007A7C19"/>
    <w:rPr>
      <w:color w:val="0000FF"/>
      <w:u w:val="single"/>
    </w:rPr>
  </w:style>
  <w:style w:type="paragraph" w:styleId="af">
    <w:name w:val="Normal (Web)"/>
    <w:basedOn w:val="a5"/>
    <w:uiPriority w:val="99"/>
    <w:semiHidden/>
    <w:rsid w:val="007A7C19"/>
    <w:pPr>
      <w:spacing w:before="100" w:beforeAutospacing="1" w:after="100" w:afterAutospacing="1"/>
    </w:pPr>
  </w:style>
  <w:style w:type="character" w:styleId="af0">
    <w:name w:val="Strong"/>
    <w:basedOn w:val="a6"/>
    <w:uiPriority w:val="22"/>
    <w:qFormat/>
    <w:rsid w:val="00AA4424"/>
    <w:rPr>
      <w:b/>
      <w:bCs/>
    </w:rPr>
  </w:style>
  <w:style w:type="paragraph" w:customStyle="1" w:styleId="zagl">
    <w:name w:val="zagl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f1">
    <w:name w:val="Таблица"/>
    <w:basedOn w:val="a5"/>
    <w:next w:val="a5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4">
    <w:name w:val="Ненум.список"/>
    <w:rsid w:val="0079203E"/>
    <w:pPr>
      <w:numPr>
        <w:numId w:val="2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af2">
    <w:name w:val="Document Map"/>
    <w:basedOn w:val="a5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1">
    <w:name w:val="Нум. список"/>
    <w:rsid w:val="0079203E"/>
    <w:pPr>
      <w:numPr>
        <w:numId w:val="3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af3">
    <w:name w:val="FollowedHyperlink"/>
    <w:semiHidden/>
    <w:rsid w:val="007A7C19"/>
    <w:rPr>
      <w:color w:val="800080"/>
      <w:u w:val="single"/>
    </w:rPr>
  </w:style>
  <w:style w:type="paragraph" w:styleId="af4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5">
    <w:name w:val="Title"/>
    <w:next w:val="a5"/>
    <w:qFormat/>
    <w:rsid w:val="007A7C19"/>
    <w:pPr>
      <w:jc w:val="center"/>
    </w:pPr>
    <w:rPr>
      <w:sz w:val="28"/>
    </w:rPr>
  </w:style>
  <w:style w:type="paragraph" w:styleId="af6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7">
    <w:name w:val="Таблица. Абзац по центру"/>
    <w:next w:val="af8"/>
    <w:pPr>
      <w:jc w:val="center"/>
    </w:pPr>
    <w:rPr>
      <w:sz w:val="28"/>
    </w:rPr>
  </w:style>
  <w:style w:type="paragraph" w:customStyle="1" w:styleId="af9">
    <w:name w:val="Формула_ПЗ"/>
    <w:basedOn w:val="ad"/>
    <w:next w:val="ad"/>
    <w:qFormat/>
    <w:rsid w:val="00C5604F"/>
    <w:pPr>
      <w:tabs>
        <w:tab w:val="center" w:pos="4820"/>
        <w:tab w:val="right" w:pos="9639"/>
      </w:tabs>
      <w:spacing w:before="120" w:after="120"/>
      <w:ind w:firstLine="0"/>
    </w:pPr>
  </w:style>
  <w:style w:type="paragraph" w:customStyle="1" w:styleId="a2">
    <w:name w:val="Нум.список"/>
    <w:basedOn w:val="a5"/>
    <w:rsid w:val="0079203E"/>
    <w:pPr>
      <w:numPr>
        <w:ilvl w:val="1"/>
        <w:numId w:val="3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f8">
    <w:name w:val="Таблица. Абзац без отступа"/>
    <w:basedOn w:val="a9"/>
    <w:next w:val="a9"/>
    <w:pPr>
      <w:ind w:firstLine="0"/>
    </w:pPr>
  </w:style>
  <w:style w:type="paragraph" w:customStyle="1" w:styleId="afa">
    <w:name w:val="Название таблицы"/>
    <w:basedOn w:val="a5"/>
    <w:rsid w:val="0079203E"/>
    <w:pPr>
      <w:suppressAutoHyphens/>
      <w:ind w:firstLine="851"/>
    </w:pPr>
    <w:rPr>
      <w:bCs/>
      <w:sz w:val="28"/>
      <w:szCs w:val="28"/>
    </w:rPr>
  </w:style>
  <w:style w:type="paragraph" w:styleId="a">
    <w:name w:val="Bibliography"/>
    <w:basedOn w:val="a5"/>
    <w:rsid w:val="0079203E"/>
    <w:pPr>
      <w:numPr>
        <w:numId w:val="4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afb">
    <w:name w:val="page number"/>
    <w:basedOn w:val="a6"/>
    <w:semiHidden/>
    <w:rsid w:val="007A7C19"/>
  </w:style>
  <w:style w:type="paragraph" w:customStyle="1" w:styleId="afc">
    <w:name w:val="Подписи"/>
    <w:semiHidden/>
    <w:rPr>
      <w:rFonts w:ascii="Arial" w:hAnsi="Arial"/>
      <w:noProof/>
      <w:sz w:val="18"/>
    </w:rPr>
  </w:style>
  <w:style w:type="paragraph" w:customStyle="1" w:styleId="afd">
    <w:name w:val="Абзац без отступа"/>
    <w:basedOn w:val="a5"/>
    <w:next w:val="a5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0">
    <w:name w:val="Название рис."/>
    <w:next w:val="a5"/>
    <w:rsid w:val="0079203E"/>
    <w:pPr>
      <w:numPr>
        <w:numId w:val="5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3">
    <w:name w:val="Название табл."/>
    <w:basedOn w:val="a5"/>
    <w:next w:val="a5"/>
    <w:rsid w:val="007A7C19"/>
    <w:pPr>
      <w:numPr>
        <w:numId w:val="1"/>
      </w:numPr>
      <w:spacing w:before="120" w:after="60"/>
      <w:ind w:left="0" w:firstLine="0"/>
    </w:pPr>
    <w:rPr>
      <w:sz w:val="28"/>
      <w:szCs w:val="20"/>
      <w:lang w:eastAsia="en-US"/>
    </w:rPr>
  </w:style>
  <w:style w:type="character" w:customStyle="1" w:styleId="10">
    <w:name w:val="Заголовок 1 Знак"/>
    <w:basedOn w:val="a6"/>
    <w:link w:val="1"/>
    <w:rsid w:val="00C5604F"/>
    <w:rPr>
      <w:rFonts w:cs="Arial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C5604F"/>
    <w:rPr>
      <w:rFonts w:cs="Arial"/>
      <w:b/>
      <w:bCs/>
      <w:iCs/>
      <w:sz w:val="28"/>
      <w:szCs w:val="28"/>
    </w:rPr>
  </w:style>
  <w:style w:type="character" w:customStyle="1" w:styleId="30">
    <w:name w:val="Заголовок 3 Знак"/>
    <w:basedOn w:val="a6"/>
    <w:link w:val="3"/>
    <w:rsid w:val="00C04C69"/>
    <w:rPr>
      <w:rFonts w:eastAsiaTheme="minorHAnsi" w:cs="Arial"/>
      <w:b/>
      <w:bCs/>
      <w:sz w:val="28"/>
      <w:szCs w:val="26"/>
      <w:lang w:eastAsia="en-US"/>
    </w:rPr>
  </w:style>
  <w:style w:type="paragraph" w:customStyle="1" w:styleId="ad">
    <w:name w:val="Основной_ПЗ"/>
    <w:qFormat/>
    <w:rsid w:val="00C5604F"/>
    <w:pPr>
      <w:spacing w:line="360" w:lineRule="auto"/>
      <w:ind w:firstLine="709"/>
      <w:jc w:val="both"/>
    </w:pPr>
    <w:rPr>
      <w:sz w:val="28"/>
      <w:szCs w:val="24"/>
    </w:rPr>
  </w:style>
  <w:style w:type="table" w:styleId="afe">
    <w:name w:val="Table Grid"/>
    <w:basedOn w:val="a7"/>
    <w:uiPriority w:val="39"/>
    <w:rsid w:val="003767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Placeholder Text"/>
    <w:basedOn w:val="a6"/>
    <w:uiPriority w:val="99"/>
    <w:semiHidden/>
    <w:rsid w:val="00A7128D"/>
    <w:rPr>
      <w:color w:val="808080"/>
    </w:rPr>
  </w:style>
  <w:style w:type="paragraph" w:styleId="aff0">
    <w:name w:val="List Number"/>
    <w:basedOn w:val="ad"/>
    <w:rsid w:val="00C36392"/>
    <w:pPr>
      <w:ind w:firstLine="0"/>
    </w:pPr>
  </w:style>
  <w:style w:type="paragraph" w:styleId="aff1">
    <w:name w:val="List Bullet"/>
    <w:basedOn w:val="ad"/>
    <w:rsid w:val="00C36392"/>
    <w:pPr>
      <w:ind w:firstLine="0"/>
    </w:pPr>
  </w:style>
  <w:style w:type="paragraph" w:styleId="aff2">
    <w:name w:val="List Paragraph"/>
    <w:basedOn w:val="a5"/>
    <w:uiPriority w:val="34"/>
    <w:qFormat/>
    <w:rsid w:val="008D042F"/>
    <w:pPr>
      <w:ind w:left="720"/>
      <w:contextualSpacing/>
    </w:pPr>
  </w:style>
  <w:style w:type="character" w:styleId="aff3">
    <w:name w:val="Emphasis"/>
    <w:basedOn w:val="a6"/>
    <w:uiPriority w:val="20"/>
    <w:qFormat/>
    <w:rsid w:val="00CB5445"/>
    <w:rPr>
      <w:i/>
      <w:iCs/>
    </w:rPr>
  </w:style>
  <w:style w:type="character" w:customStyle="1" w:styleId="12">
    <w:name w:val="Неразрешенное упоминание1"/>
    <w:basedOn w:val="a6"/>
    <w:uiPriority w:val="99"/>
    <w:semiHidden/>
    <w:unhideWhenUsed/>
    <w:rsid w:val="00870DD3"/>
    <w:rPr>
      <w:color w:val="605E5C"/>
      <w:shd w:val="clear" w:color="auto" w:fill="E1DFDD"/>
    </w:rPr>
  </w:style>
  <w:style w:type="paragraph" w:styleId="HTML">
    <w:name w:val="HTML Preformatted"/>
    <w:basedOn w:val="a5"/>
    <w:link w:val="HTML0"/>
    <w:uiPriority w:val="99"/>
    <w:unhideWhenUsed/>
    <w:rsid w:val="00A74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6"/>
    <w:link w:val="HTML"/>
    <w:uiPriority w:val="99"/>
    <w:rsid w:val="00A7470D"/>
    <w:rPr>
      <w:rFonts w:ascii="Courier New" w:hAnsi="Courier New" w:cs="Courier New"/>
    </w:rPr>
  </w:style>
  <w:style w:type="character" w:styleId="HTML1">
    <w:name w:val="HTML Code"/>
    <w:basedOn w:val="a6"/>
    <w:uiPriority w:val="99"/>
    <w:unhideWhenUsed/>
    <w:rsid w:val="00466438"/>
    <w:rPr>
      <w:rFonts w:ascii="Courier New" w:eastAsia="Times New Roman" w:hAnsi="Courier New" w:cs="Courier New"/>
      <w:sz w:val="20"/>
      <w:szCs w:val="20"/>
    </w:rPr>
  </w:style>
  <w:style w:type="character" w:customStyle="1" w:styleId="codeline">
    <w:name w:val="codeline"/>
    <w:basedOn w:val="a6"/>
    <w:rsid w:val="005D0B5A"/>
  </w:style>
  <w:style w:type="character" w:customStyle="1" w:styleId="wordbold">
    <w:name w:val="word_bold"/>
    <w:basedOn w:val="a6"/>
    <w:rsid w:val="00A838B0"/>
  </w:style>
  <w:style w:type="paragraph" w:customStyle="1" w:styleId="aff4">
    <w:name w:val="Текст ПЗ"/>
    <w:rsid w:val="00FA5431"/>
    <w:pPr>
      <w:spacing w:line="360" w:lineRule="auto"/>
      <w:ind w:firstLine="709"/>
      <w:jc w:val="both"/>
    </w:pPr>
    <w:rPr>
      <w:color w:val="000000"/>
      <w:sz w:val="28"/>
    </w:rPr>
  </w:style>
  <w:style w:type="paragraph" w:customStyle="1" w:styleId="aff5">
    <w:name w:val="Текст ПЗ Таблица По центру"/>
    <w:basedOn w:val="a5"/>
    <w:qFormat/>
    <w:rsid w:val="00186638"/>
    <w:pPr>
      <w:jc w:val="center"/>
    </w:pPr>
    <w:rPr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013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530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02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4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1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8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7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9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5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5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1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9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9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30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8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93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8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9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9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4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5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3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8136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622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8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0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57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40874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82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9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4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8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1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72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44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52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7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1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4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4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6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7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4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24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0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74573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78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06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8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2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1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3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7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9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anylogic.help/ru/anylogic/statecharts/statecharts.html" TargetMode="Externa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jpe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anylogic.help/ru/anylogic/statecharts/events.html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3.jpe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s109\AppData\Local\Packages\Microsoft.MicrosoftEdge_8wekyb3d8bbwe\TempState\Downloads\report_template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D991A-6331-457D-9868-8995C5342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 (1).dotx</Template>
  <TotalTime>277</TotalTime>
  <Pages>75</Pages>
  <Words>9254</Words>
  <Characters>52752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ПЗ к лабораторной работе</vt:lpstr>
    </vt:vector>
  </TitlesOfParts>
  <Company>УГАТУ, каф. информатики</Company>
  <LinksUpToDate>false</LinksUpToDate>
  <CharactersWithSpaces>61883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СТС-109</dc:creator>
  <cp:keywords/>
  <dc:description/>
  <cp:lastModifiedBy>kogotj96@gmail.com</cp:lastModifiedBy>
  <cp:revision>8</cp:revision>
  <cp:lastPrinted>2007-04-19T07:20:00Z</cp:lastPrinted>
  <dcterms:created xsi:type="dcterms:W3CDTF">2024-05-28T16:11:00Z</dcterms:created>
  <dcterms:modified xsi:type="dcterms:W3CDTF">2026-03-02T11:46:00Z</dcterms:modified>
</cp:coreProperties>
</file>