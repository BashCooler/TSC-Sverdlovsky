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48641" w14:textId="77777777" w:rsidR="00412E62" w:rsidRPr="00412E62" w:rsidRDefault="00565652" w:rsidP="00412E62">
      <w:pPr>
        <w:pStyle w:val="af5"/>
        <w:rPr>
          <w:b/>
        </w:rPr>
      </w:pPr>
      <w:bookmarkStart w:id="0" w:name="_Hlk93420783"/>
      <w:bookmarkEnd w:id="0"/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428F4B86" w14:textId="673810E6" w:rsidR="00412E62" w:rsidRPr="00412E62" w:rsidRDefault="00803A75" w:rsidP="00412E62">
      <w:pPr>
        <w:pStyle w:val="af5"/>
        <w:rPr>
          <w:b/>
        </w:rPr>
      </w:pPr>
      <w:r>
        <w:rPr>
          <w:b/>
        </w:rPr>
        <w:t>Уфимский</w:t>
      </w:r>
      <w:r w:rsidR="00412E62" w:rsidRPr="00412E62">
        <w:rPr>
          <w:b/>
        </w:rPr>
        <w:t xml:space="preserve"> университет</w:t>
      </w:r>
      <w:r>
        <w:rPr>
          <w:b/>
        </w:rPr>
        <w:t xml:space="preserve"> науки и технологий</w:t>
      </w:r>
    </w:p>
    <w:p w14:paraId="0E511A57" w14:textId="77777777" w:rsidR="00412E62" w:rsidRPr="00412E62" w:rsidRDefault="00412E62" w:rsidP="00BA4779">
      <w:pPr>
        <w:pStyle w:val="af5"/>
        <w:rPr>
          <w:b/>
        </w:rPr>
      </w:pPr>
      <w:r w:rsidRPr="00412E62">
        <w:rPr>
          <w:b/>
        </w:rPr>
        <w:t>Кафедра Информатики</w:t>
      </w:r>
    </w:p>
    <w:p w14:paraId="586C3A18" w14:textId="77777777" w:rsidR="00412E62" w:rsidRDefault="00412E62" w:rsidP="00412E62"/>
    <w:p w14:paraId="4AFD974A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6FE5A6E7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1D349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44339CD1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B13DD2A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4184291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01BE71E5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0224210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3F13E44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9298DB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4A2EAFC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7C1B0AEF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347F6D4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178F4F5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6FE2EE8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1AA90E0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840E17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C17055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A35F7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8FD4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CA66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D70C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07B3F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90C5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0701C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DBE47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98E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338E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CC61C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648E0C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8B946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FC840C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69EF9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18E01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59148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75D1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F6776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508E2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6B3EA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501CA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68408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7F8F3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648F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15EC5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E2FD1E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315454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2101D2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3C687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812C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82A6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4942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77188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F3E06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F4E3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D8D56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7F0C1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FF68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49988C4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CBC2D9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2FEE8B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32347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142C8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FCE26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1874F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341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EC2E24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706C6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FC84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69EE8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F1819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0687E7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37A1AB5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4A2DB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4C8F94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11232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7DF4F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2AABE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1080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2062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6951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5B7C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C4CE7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315E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F138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14D0F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4012726A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35E125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0B34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EE696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F29B8F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A8F81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41DA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7890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593A4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1EB6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5F59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EB64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D287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9A649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9A28FA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C19C3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1350BB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0FE01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15E1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170165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16E91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F9FCF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6B4EA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1B42C5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816B64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5B174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9A0B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C7DE2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3D6EC50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ED64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320753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3D4A4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58097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71165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72F3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E8E57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B6C17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8F2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FA9D3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6E54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A791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74D07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99DB22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89FFFA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22DF0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70B18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5642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34DD6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1DE5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EDAA6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E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D400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32156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6CA2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ABB93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EE938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43FB455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C93AEC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1FE629A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BD8D52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876B9E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C585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D9B1DF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D8DE3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4D12C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7950E8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C5A1B6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7DAA6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A2B7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B89365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199FBE33" w14:textId="77777777" w:rsidR="00412E62" w:rsidRDefault="00412E62" w:rsidP="00412E62"/>
    <w:p w14:paraId="2050742F" w14:textId="18B7210C" w:rsidR="00412E62" w:rsidRPr="00C6203A" w:rsidRDefault="00412E62" w:rsidP="00412E62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ab/>
      </w:r>
      <w:r w:rsidR="00803A75">
        <w:rPr>
          <w:sz w:val="32"/>
          <w:u w:val="single"/>
        </w:rPr>
        <w:t>Моделирование участка дорожного движения,</w:t>
      </w:r>
      <w:r>
        <w:rPr>
          <w:sz w:val="32"/>
          <w:u w:val="single"/>
        </w:rPr>
        <w:tab/>
      </w:r>
    </w:p>
    <w:p w14:paraId="4985F7C1" w14:textId="751CC966" w:rsidR="00412E62" w:rsidRPr="00C6203A" w:rsidRDefault="00412E62" w:rsidP="00412E62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ab/>
      </w:r>
      <w:r w:rsidR="00803A75">
        <w:rPr>
          <w:sz w:val="32"/>
          <w:u w:val="single"/>
        </w:rPr>
        <w:t>включающего перекрёсток</w:t>
      </w:r>
      <w:r>
        <w:rPr>
          <w:sz w:val="32"/>
          <w:u w:val="single"/>
        </w:rPr>
        <w:tab/>
      </w:r>
    </w:p>
    <w:p w14:paraId="337E884C" w14:textId="1419857B" w:rsidR="00412E62" w:rsidRPr="00C6203A" w:rsidRDefault="00412E62" w:rsidP="00412E62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</w:p>
    <w:p w14:paraId="183F95A4" w14:textId="77777777" w:rsidR="00412E62" w:rsidRPr="001F145E" w:rsidRDefault="00412E62" w:rsidP="00412E62"/>
    <w:p w14:paraId="5A5C79BC" w14:textId="77777777" w:rsidR="00412E62" w:rsidRPr="001F145E" w:rsidRDefault="00412E62" w:rsidP="00412E62"/>
    <w:p w14:paraId="28B7143D" w14:textId="77777777" w:rsidR="00412E62" w:rsidRPr="00412E62" w:rsidRDefault="00565652" w:rsidP="00412E62">
      <w:pPr>
        <w:pStyle w:val="af5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12903411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412A23BA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8A96F37" w14:textId="788A72D3" w:rsidR="00412E62" w:rsidRDefault="00412E62" w:rsidP="00412E62">
      <w:pPr>
        <w:tabs>
          <w:tab w:val="right" w:pos="9720"/>
        </w:tabs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proofErr w:type="spellStart"/>
      <w:r w:rsidR="00803A75">
        <w:rPr>
          <w:bCs/>
          <w:sz w:val="28"/>
          <w:u w:val="single"/>
        </w:rPr>
        <w:t>СМвОТС</w:t>
      </w:r>
      <w:proofErr w:type="spellEnd"/>
      <w:r>
        <w:rPr>
          <w:bCs/>
          <w:sz w:val="28"/>
          <w:u w:val="single"/>
        </w:rPr>
        <w:tab/>
      </w:r>
      <w:r>
        <w:rPr>
          <w:b/>
          <w:bCs/>
          <w:sz w:val="28"/>
        </w:rPr>
        <w:t xml:space="preserve">  </w:t>
      </w:r>
    </w:p>
    <w:p w14:paraId="671C3FE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41CBB611" w14:textId="77777777" w:rsidR="00412E62" w:rsidRDefault="00412E62" w:rsidP="00412E62"/>
    <w:p w14:paraId="3F147268" w14:textId="77777777" w:rsidR="00565652" w:rsidRDefault="00565652" w:rsidP="00412E62"/>
    <w:p w14:paraId="0E75DD85" w14:textId="77777777" w:rsidR="00565652" w:rsidRDefault="00565652" w:rsidP="00412E6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412E62" w14:paraId="10F55008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5ABFF3B5" w14:textId="6972697A" w:rsidR="00412E62" w:rsidRDefault="00565652" w:rsidP="000C61E1">
            <w:pPr>
              <w:jc w:val="center"/>
              <w:rPr>
                <w:sz w:val="40"/>
              </w:rPr>
            </w:pPr>
            <w:r>
              <w:rPr>
                <w:sz w:val="40"/>
              </w:rPr>
              <w:t>130</w:t>
            </w:r>
            <w:r w:rsidR="00C5604F">
              <w:rPr>
                <w:sz w:val="40"/>
              </w:rPr>
              <w:t>6</w:t>
            </w:r>
            <w:r>
              <w:rPr>
                <w:sz w:val="40"/>
              </w:rPr>
              <w:t>.5</w:t>
            </w:r>
            <w:r w:rsidR="00803A75">
              <w:rPr>
                <w:sz w:val="40"/>
                <w:lang w:val="en-US"/>
              </w:rPr>
              <w:t>76</w:t>
            </w:r>
            <w:r w:rsidR="00EF5B40">
              <w:rPr>
                <w:sz w:val="40"/>
              </w:rPr>
              <w:t>1</w:t>
            </w:r>
            <w:r w:rsidR="000C61E1">
              <w:rPr>
                <w:sz w:val="40"/>
              </w:rPr>
              <w:t>0</w:t>
            </w:r>
            <w:r w:rsidR="00803A75">
              <w:rPr>
                <w:sz w:val="40"/>
              </w:rPr>
              <w:t>2</w:t>
            </w:r>
            <w:r w:rsidR="00412E62">
              <w:rPr>
                <w:sz w:val="40"/>
              </w:rPr>
              <w:t>.000ПЗ</w:t>
            </w:r>
          </w:p>
        </w:tc>
      </w:tr>
      <w:tr w:rsidR="00412E62" w14:paraId="1D25B1B2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BFE40" w14:textId="77777777" w:rsidR="00412E62" w:rsidRDefault="00412E62" w:rsidP="00412E62">
            <w:pPr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Pr="00565652">
              <w:rPr>
                <w:i/>
                <w:sz w:val="20"/>
              </w:rPr>
              <w:t>обозначение документа</w:t>
            </w:r>
            <w:r>
              <w:rPr>
                <w:sz w:val="20"/>
              </w:rPr>
              <w:t>)</w:t>
            </w:r>
          </w:p>
        </w:tc>
      </w:tr>
    </w:tbl>
    <w:p w14:paraId="4A1EC857" w14:textId="77777777" w:rsidR="00412E62" w:rsidRDefault="00412E62" w:rsidP="00412E62"/>
    <w:p w14:paraId="19F880CF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7B655CE6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D723873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EC76E8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9A881B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646E3D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DE612DE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E6EC07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9DA6BC5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3EB31EAF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A9D8D0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EFAE1A" w14:textId="462A55D5" w:rsidR="00412E62" w:rsidRPr="000C61E1" w:rsidRDefault="00803A75" w:rsidP="00412E62">
            <w:pPr>
              <w:rPr>
                <w:sz w:val="28"/>
                <w:szCs w:val="28"/>
              </w:rPr>
            </w:pPr>
            <w:r w:rsidRPr="000C61E1">
              <w:rPr>
                <w:sz w:val="28"/>
                <w:szCs w:val="28"/>
              </w:rPr>
              <w:t>СТС-4</w:t>
            </w:r>
            <w:r w:rsidR="000C61E1" w:rsidRPr="000C61E1">
              <w:rPr>
                <w:sz w:val="28"/>
                <w:szCs w:val="28"/>
              </w:rPr>
              <w:t>10</w:t>
            </w:r>
            <w:r w:rsidR="000C61E1">
              <w:rPr>
                <w:sz w:val="28"/>
                <w:szCs w:val="28"/>
              </w:rPr>
              <w:t>С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F7161A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7CA8C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52C2344D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7F5D46D6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387369EB" w14:textId="77777777" w:rsidR="00412E62" w:rsidRDefault="00412E62" w:rsidP="00412E62">
            <w:pPr>
              <w:jc w:val="center"/>
            </w:pPr>
          </w:p>
        </w:tc>
      </w:tr>
      <w:tr w:rsidR="00412E62" w14:paraId="5BB7D2C6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ACEFE5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D7C199B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EF1B10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EE00CA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A12644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45D339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C5075B" w14:textId="77777777" w:rsidR="00412E62" w:rsidRDefault="00412E62" w:rsidP="00412E62">
            <w:pPr>
              <w:jc w:val="center"/>
            </w:pPr>
          </w:p>
        </w:tc>
      </w:tr>
      <w:tr w:rsidR="00412E62" w14:paraId="1C1EC67B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61DCFEC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30BE60FC" w14:textId="38754507" w:rsidR="00412E62" w:rsidRDefault="00412E62" w:rsidP="000C61E1">
            <w:r>
              <w:t xml:space="preserve"> </w:t>
            </w:r>
            <w:r w:rsidR="000C61E1">
              <w:t>Гаврилова К. М.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129B6BA2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6F7CCF49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22290E85" w14:textId="77777777" w:rsidR="00412E62" w:rsidRDefault="00412E62" w:rsidP="00412E62"/>
        </w:tc>
      </w:tr>
      <w:tr w:rsidR="00412E62" w14:paraId="5C82097E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B11F11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D01CCD5" w14:textId="63AB0E0D" w:rsidR="00412E62" w:rsidRDefault="00412E62" w:rsidP="00412E62">
            <w:r>
              <w:t xml:space="preserve"> </w:t>
            </w:r>
            <w:r w:rsidR="00C36392">
              <w:t>Верхотуров</w:t>
            </w:r>
            <w:r w:rsidR="00C36392" w:rsidRPr="000848D8">
              <w:t xml:space="preserve"> </w:t>
            </w:r>
            <w:r w:rsidR="00C36392">
              <w:t>М</w:t>
            </w:r>
            <w:r w:rsidR="00C36392" w:rsidRPr="000848D8">
              <w:t xml:space="preserve">. </w:t>
            </w:r>
            <w:r w:rsidR="00C36392">
              <w:t>А</w:t>
            </w:r>
            <w:r w:rsidR="00C36392" w:rsidRPr="000848D8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BD24E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5FECC0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0A6999" w14:textId="77777777" w:rsidR="00412E62" w:rsidRDefault="00412E62" w:rsidP="00412E62"/>
        </w:tc>
      </w:tr>
      <w:tr w:rsidR="00412E62" w14:paraId="342A1AB9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3B30ABB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6AF6740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218C863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BCC320A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43A88CB0" w14:textId="77777777" w:rsidR="00412E62" w:rsidRDefault="00412E62" w:rsidP="00412E62"/>
        </w:tc>
      </w:tr>
    </w:tbl>
    <w:p w14:paraId="4E4FFC6E" w14:textId="77777777" w:rsidR="00412E62" w:rsidRDefault="00412E62" w:rsidP="00412E62"/>
    <w:p w14:paraId="6D93DDE7" w14:textId="77777777" w:rsidR="00412E62" w:rsidRDefault="00412E62" w:rsidP="00412E62"/>
    <w:p w14:paraId="5CB4CDDE" w14:textId="77777777" w:rsidR="00412E62" w:rsidRDefault="00412E62" w:rsidP="00412E62"/>
    <w:p w14:paraId="1F4AADAB" w14:textId="0C4700FE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C5604F">
        <w:rPr>
          <w:b/>
          <w:bCs/>
          <w:sz w:val="28"/>
        </w:rPr>
        <w:t>2</w:t>
      </w:r>
      <w:r w:rsidR="000C61E1">
        <w:rPr>
          <w:b/>
          <w:bCs/>
          <w:sz w:val="28"/>
        </w:rPr>
        <w:t>4</w:t>
      </w:r>
      <w:r>
        <w:rPr>
          <w:b/>
          <w:bCs/>
          <w:sz w:val="28"/>
        </w:rPr>
        <w:t xml:space="preserve"> г.</w:t>
      </w:r>
    </w:p>
    <w:p w14:paraId="0EF541CE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37E8772F" w14:textId="49DF4E21" w:rsidR="00C63011" w:rsidRDefault="005C5152" w:rsidP="00C5604F">
      <w:pPr>
        <w:pStyle w:val="ad"/>
        <w:ind w:firstLine="0"/>
        <w:jc w:val="center"/>
        <w:rPr>
          <w:b/>
          <w:bCs/>
        </w:rPr>
      </w:pPr>
      <w:r w:rsidRPr="00C5604F">
        <w:rPr>
          <w:b/>
          <w:bCs/>
        </w:rPr>
        <w:lastRenderedPageBreak/>
        <w:t>Содержание</w:t>
      </w:r>
    </w:p>
    <w:p w14:paraId="56D5D712" w14:textId="6B7B33B4" w:rsidR="007865C2" w:rsidRDefault="00A90F3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Cs/>
        </w:rPr>
        <w:fldChar w:fldCharType="begin"/>
      </w:r>
      <w:r>
        <w:rPr>
          <w:bCs/>
        </w:rPr>
        <w:instrText xml:space="preserve"> TOC \o "1-3" \h \z \u </w:instrText>
      </w:r>
      <w:r>
        <w:rPr>
          <w:bCs/>
        </w:rPr>
        <w:fldChar w:fldCharType="separate"/>
      </w:r>
      <w:hyperlink w:anchor="_Toc167785422" w:history="1">
        <w:r w:rsidR="007865C2" w:rsidRPr="006530D7">
          <w:rPr>
            <w:rStyle w:val="ae"/>
          </w:rPr>
          <w:t>1</w:t>
        </w:r>
        <w:r w:rsidR="007865C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7865C2" w:rsidRPr="006530D7">
          <w:rPr>
            <w:rStyle w:val="ae"/>
          </w:rPr>
          <w:t>Теоретическая часть</w:t>
        </w:r>
        <w:r w:rsidR="007865C2">
          <w:rPr>
            <w:webHidden/>
          </w:rPr>
          <w:tab/>
        </w:r>
        <w:r w:rsidR="007865C2">
          <w:rPr>
            <w:webHidden/>
          </w:rPr>
          <w:fldChar w:fldCharType="begin"/>
        </w:r>
        <w:r w:rsidR="007865C2">
          <w:rPr>
            <w:webHidden/>
          </w:rPr>
          <w:instrText xml:space="preserve"> PAGEREF _Toc167785422 \h </w:instrText>
        </w:r>
        <w:r w:rsidR="007865C2">
          <w:rPr>
            <w:webHidden/>
          </w:rPr>
        </w:r>
        <w:r w:rsidR="007865C2">
          <w:rPr>
            <w:webHidden/>
          </w:rPr>
          <w:fldChar w:fldCharType="separate"/>
        </w:r>
        <w:r w:rsidR="007865C2">
          <w:rPr>
            <w:webHidden/>
          </w:rPr>
          <w:t>5</w:t>
        </w:r>
        <w:r w:rsidR="007865C2">
          <w:rPr>
            <w:webHidden/>
          </w:rPr>
          <w:fldChar w:fldCharType="end"/>
        </w:r>
      </w:hyperlink>
    </w:p>
    <w:p w14:paraId="64A8B277" w14:textId="6F9EEFD0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23" w:history="1">
        <w:r w:rsidR="007865C2" w:rsidRPr="006530D7">
          <w:rPr>
            <w:rStyle w:val="ae"/>
            <w:noProof/>
          </w:rPr>
          <w:t>1.1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 xml:space="preserve">Среда имитационного моделирования </w:t>
        </w:r>
        <w:r w:rsidR="007865C2" w:rsidRPr="006530D7">
          <w:rPr>
            <w:rStyle w:val="ae"/>
            <w:noProof/>
            <w:lang w:val="en-US"/>
          </w:rPr>
          <w:t>AnyLogic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_Toc167785423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5</w:t>
        </w:r>
        <w:r w:rsidR="007865C2">
          <w:rPr>
            <w:noProof/>
            <w:webHidden/>
          </w:rPr>
          <w:fldChar w:fldCharType="end"/>
        </w:r>
      </w:hyperlink>
    </w:p>
    <w:p w14:paraId="36D372C5" w14:textId="75919BC1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24" w:history="1">
        <w:r w:rsidR="007865C2" w:rsidRPr="006530D7">
          <w:rPr>
            <w:rStyle w:val="ae"/>
            <w:noProof/>
          </w:rPr>
          <w:t>1.2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 xml:space="preserve">Средства </w:t>
        </w:r>
        <w:r w:rsidR="007865C2" w:rsidRPr="006530D7">
          <w:rPr>
            <w:rStyle w:val="ae"/>
            <w:noProof/>
            <w:lang w:val="en-US"/>
          </w:rPr>
          <w:t>AnyLogic</w:t>
        </w:r>
        <w:r w:rsidR="007865C2" w:rsidRPr="006530D7">
          <w:rPr>
            <w:rStyle w:val="ae"/>
            <w:noProof/>
          </w:rPr>
          <w:t xml:space="preserve"> для имитационного моделирования систем. Основные концепции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_Toc167785424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</w:t>
        </w:r>
        <w:r w:rsidR="007865C2">
          <w:rPr>
            <w:noProof/>
            <w:webHidden/>
          </w:rPr>
          <w:fldChar w:fldCharType="end"/>
        </w:r>
      </w:hyperlink>
    </w:p>
    <w:p w14:paraId="68E6CCDA" w14:textId="0857A3BA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25" w:history="1">
        <w:r w:rsidR="007865C2" w:rsidRPr="006530D7">
          <w:rPr>
            <w:rStyle w:val="ae"/>
            <w:noProof/>
          </w:rPr>
          <w:t>1.3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Библиотека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_Toc167785425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8</w:t>
        </w:r>
        <w:r w:rsidR="007865C2">
          <w:rPr>
            <w:noProof/>
            <w:webHidden/>
          </w:rPr>
          <w:fldChar w:fldCharType="end"/>
        </w:r>
      </w:hyperlink>
    </w:p>
    <w:p w14:paraId="794DA680" w14:textId="5D009D18" w:rsidR="007865C2" w:rsidRDefault="0000000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167785426" w:history="1">
        <w:r w:rsidR="007865C2" w:rsidRPr="006530D7">
          <w:rPr>
            <w:rStyle w:val="ae"/>
          </w:rPr>
          <w:t>Постановка задачи</w:t>
        </w:r>
        <w:r w:rsidR="007865C2">
          <w:rPr>
            <w:webHidden/>
          </w:rPr>
          <w:tab/>
        </w:r>
        <w:r w:rsidR="007865C2">
          <w:rPr>
            <w:webHidden/>
          </w:rPr>
          <w:fldChar w:fldCharType="begin"/>
        </w:r>
        <w:r w:rsidR="007865C2">
          <w:rPr>
            <w:webHidden/>
          </w:rPr>
          <w:instrText xml:space="preserve"> PAGEREF _Toc167785426 \h </w:instrText>
        </w:r>
        <w:r w:rsidR="007865C2">
          <w:rPr>
            <w:webHidden/>
          </w:rPr>
        </w:r>
        <w:r w:rsidR="007865C2">
          <w:rPr>
            <w:webHidden/>
          </w:rPr>
          <w:fldChar w:fldCharType="separate"/>
        </w:r>
        <w:r w:rsidR="007865C2">
          <w:rPr>
            <w:webHidden/>
          </w:rPr>
          <w:t>10</w:t>
        </w:r>
        <w:r w:rsidR="007865C2">
          <w:rPr>
            <w:webHidden/>
          </w:rPr>
          <w:fldChar w:fldCharType="end"/>
        </w:r>
      </w:hyperlink>
    </w:p>
    <w:p w14:paraId="32F97E80" w14:textId="20BDD984" w:rsidR="007865C2" w:rsidRDefault="0000000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167785427" w:history="1">
        <w:r w:rsidR="007865C2" w:rsidRPr="006530D7">
          <w:rPr>
            <w:rStyle w:val="ae"/>
          </w:rPr>
          <w:t>2</w:t>
        </w:r>
        <w:r w:rsidR="007865C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7865C2" w:rsidRPr="006530D7">
          <w:rPr>
            <w:rStyle w:val="ae"/>
          </w:rPr>
          <w:t>Структура решения</w:t>
        </w:r>
        <w:r w:rsidR="007865C2">
          <w:rPr>
            <w:webHidden/>
          </w:rPr>
          <w:tab/>
        </w:r>
        <w:r w:rsidR="007865C2">
          <w:rPr>
            <w:webHidden/>
          </w:rPr>
          <w:fldChar w:fldCharType="begin"/>
        </w:r>
        <w:r w:rsidR="007865C2">
          <w:rPr>
            <w:webHidden/>
          </w:rPr>
          <w:instrText xml:space="preserve"> PAGEREF _Toc167785427 \h </w:instrText>
        </w:r>
        <w:r w:rsidR="007865C2">
          <w:rPr>
            <w:webHidden/>
          </w:rPr>
        </w:r>
        <w:r w:rsidR="007865C2">
          <w:rPr>
            <w:webHidden/>
          </w:rPr>
          <w:fldChar w:fldCharType="separate"/>
        </w:r>
        <w:r w:rsidR="007865C2">
          <w:rPr>
            <w:webHidden/>
          </w:rPr>
          <w:t>15</w:t>
        </w:r>
        <w:r w:rsidR="007865C2">
          <w:rPr>
            <w:webHidden/>
          </w:rPr>
          <w:fldChar w:fldCharType="end"/>
        </w:r>
      </w:hyperlink>
    </w:p>
    <w:p w14:paraId="2876D409" w14:textId="1ED91FD1" w:rsidR="007865C2" w:rsidRDefault="0000000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167785428" w:history="1">
        <w:r w:rsidR="007865C2" w:rsidRPr="006530D7">
          <w:rPr>
            <w:rStyle w:val="ae"/>
          </w:rPr>
          <w:t>3</w:t>
        </w:r>
        <w:r w:rsidR="007865C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7865C2" w:rsidRPr="006530D7">
          <w:rPr>
            <w:rStyle w:val="ae"/>
          </w:rPr>
          <w:t>Обзор и анализ методов решения</w:t>
        </w:r>
        <w:r w:rsidR="007865C2">
          <w:rPr>
            <w:webHidden/>
          </w:rPr>
          <w:tab/>
        </w:r>
        <w:r w:rsidR="007865C2">
          <w:rPr>
            <w:webHidden/>
          </w:rPr>
          <w:fldChar w:fldCharType="begin"/>
        </w:r>
        <w:r w:rsidR="007865C2">
          <w:rPr>
            <w:webHidden/>
          </w:rPr>
          <w:instrText xml:space="preserve"> PAGEREF _Toc167785428 \h </w:instrText>
        </w:r>
        <w:r w:rsidR="007865C2">
          <w:rPr>
            <w:webHidden/>
          </w:rPr>
        </w:r>
        <w:r w:rsidR="007865C2">
          <w:rPr>
            <w:webHidden/>
          </w:rPr>
          <w:fldChar w:fldCharType="separate"/>
        </w:r>
        <w:r w:rsidR="007865C2">
          <w:rPr>
            <w:webHidden/>
          </w:rPr>
          <w:t>17</w:t>
        </w:r>
        <w:r w:rsidR="007865C2">
          <w:rPr>
            <w:webHidden/>
          </w:rPr>
          <w:fldChar w:fldCharType="end"/>
        </w:r>
      </w:hyperlink>
    </w:p>
    <w:p w14:paraId="71B12772" w14:textId="4FFCBF5F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29" w:history="1">
        <w:r w:rsidR="007865C2" w:rsidRPr="006530D7">
          <w:rPr>
            <w:rStyle w:val="ae"/>
            <w:noProof/>
          </w:rPr>
          <w:t>3.1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Ввод данных об участке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_Toc167785429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17</w:t>
        </w:r>
        <w:r w:rsidR="007865C2">
          <w:rPr>
            <w:noProof/>
            <w:webHidden/>
          </w:rPr>
          <w:fldChar w:fldCharType="end"/>
        </w:r>
      </w:hyperlink>
    </w:p>
    <w:p w14:paraId="344339E0" w14:textId="2B13B98A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0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Графическое изображение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_Toc167785430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17</w:t>
        </w:r>
        <w:r w:rsidR="007865C2">
          <w:rPr>
            <w:noProof/>
            <w:webHidden/>
          </w:rPr>
          <w:fldChar w:fldCharType="end"/>
        </w:r>
      </w:hyperlink>
    </w:p>
    <w:p w14:paraId="12100ACA" w14:textId="00310E0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1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названиях и местоположении дорог, сторон дорожного движения и количестве полос на каждой стороне дороги, ширине полосы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_Toc167785431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18</w:t>
        </w:r>
        <w:r w:rsidR="007865C2">
          <w:rPr>
            <w:noProof/>
            <w:webHidden/>
          </w:rPr>
          <w:fldChar w:fldCharType="end"/>
        </w:r>
      </w:hyperlink>
    </w:p>
    <w:p w14:paraId="0C7A94A5" w14:textId="41FF4C6E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2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перекрестке (в том числе о возможных направлениях движения автомобилей)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_Toc167785432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20</w:t>
        </w:r>
        <w:r w:rsidR="007865C2">
          <w:rPr>
            <w:noProof/>
            <w:webHidden/>
          </w:rPr>
          <w:fldChar w:fldCharType="end"/>
        </w:r>
      </w:hyperlink>
    </w:p>
    <w:p w14:paraId="55A52654" w14:textId="7B78770F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3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местоположении остановок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_Toc167785433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21</w:t>
        </w:r>
        <w:r w:rsidR="007865C2">
          <w:rPr>
            <w:noProof/>
            <w:webHidden/>
          </w:rPr>
          <w:fldChar w:fldCharType="end"/>
        </w:r>
      </w:hyperlink>
    </w:p>
    <w:p w14:paraId="3BBC3AAF" w14:textId="04E8B899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4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3.1.5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местоположении парковок и способе парковки транспортных средств (параллельная/перпендикулярная)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_Toc167785434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22</w:t>
        </w:r>
        <w:r w:rsidR="007865C2">
          <w:rPr>
            <w:noProof/>
            <w:webHidden/>
          </w:rPr>
          <w:fldChar w:fldCharType="end"/>
        </w:r>
      </w:hyperlink>
    </w:p>
    <w:p w14:paraId="3F242111" w14:textId="5E411927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5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3.1.6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об участниках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_Toc167785435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23</w:t>
        </w:r>
        <w:r w:rsidR="007865C2">
          <w:rPr>
            <w:noProof/>
            <w:webHidden/>
          </w:rPr>
          <w:fldChar w:fldCharType="end"/>
        </w:r>
      </w:hyperlink>
    </w:p>
    <w:p w14:paraId="68156CAE" w14:textId="1CA5984B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6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3.1.7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светофоре (режим работы)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_Toc167785436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27</w:t>
        </w:r>
        <w:r w:rsidR="007865C2">
          <w:rPr>
            <w:noProof/>
            <w:webHidden/>
          </w:rPr>
          <w:fldChar w:fldCharType="end"/>
        </w:r>
      </w:hyperlink>
    </w:p>
    <w:p w14:paraId="18F73172" w14:textId="365016A4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7" w:history="1">
        <w:r w:rsidR="007865C2" w:rsidRPr="006530D7">
          <w:rPr>
            <w:rStyle w:val="ae"/>
            <w:noProof/>
          </w:rPr>
          <w:t>3.2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(обработка)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_Toc167785437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28</w:t>
        </w:r>
        <w:r w:rsidR="007865C2">
          <w:rPr>
            <w:noProof/>
            <w:webHidden/>
          </w:rPr>
          <w:fldChar w:fldCharType="end"/>
        </w:r>
      </w:hyperlink>
    </w:p>
    <w:p w14:paraId="5E309AE9" w14:textId="037C906C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8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транспортных средств по дорогам (с учетом сторон и полос дорожного движения);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_Toc167785438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28</w:t>
        </w:r>
        <w:r w:rsidR="007865C2">
          <w:rPr>
            <w:noProof/>
            <w:webHidden/>
          </w:rPr>
          <w:fldChar w:fldCharType="end"/>
        </w:r>
      </w:hyperlink>
    </w:p>
    <w:p w14:paraId="09B3B4D7" w14:textId="02EB345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39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транспортных средств на перекрестке как на пересечении дорог;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_Toc167785439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30</w:t>
        </w:r>
        <w:r w:rsidR="007865C2">
          <w:rPr>
            <w:noProof/>
            <w:webHidden/>
          </w:rPr>
          <w:fldChar w:fldCharType="end"/>
        </w:r>
      </w:hyperlink>
    </w:p>
    <w:p w14:paraId="4E2D4790" w14:textId="2883A00C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0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с учётом работы светофора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_Toc167785440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31</w:t>
        </w:r>
        <w:r w:rsidR="007865C2">
          <w:rPr>
            <w:noProof/>
            <w:webHidden/>
          </w:rPr>
          <w:fldChar w:fldCharType="end"/>
        </w:r>
      </w:hyperlink>
    </w:p>
    <w:p w14:paraId="3A1F46A4" w14:textId="4182FBD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1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3.2.4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с учетом остановки транспортных средств на остановках;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_Toc167785441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32</w:t>
        </w:r>
        <w:r w:rsidR="007865C2">
          <w:rPr>
            <w:noProof/>
            <w:webHidden/>
          </w:rPr>
          <w:fldChar w:fldCharType="end"/>
        </w:r>
      </w:hyperlink>
    </w:p>
    <w:p w14:paraId="5CE5C78F" w14:textId="37A37AB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2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3.2.5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с учетом заезда транспортных средств на парковочные места.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_Toc167785442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33</w:t>
        </w:r>
        <w:r w:rsidR="007865C2">
          <w:rPr>
            <w:noProof/>
            <w:webHidden/>
          </w:rPr>
          <w:fldChar w:fldCharType="end"/>
        </w:r>
      </w:hyperlink>
    </w:p>
    <w:p w14:paraId="7625ABD0" w14:textId="485C3701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3" w:history="1">
        <w:r w:rsidR="007865C2" w:rsidRPr="006530D7">
          <w:rPr>
            <w:rStyle w:val="ae"/>
            <w:noProof/>
          </w:rPr>
          <w:t>3.3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Визуализация (вывод)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_Toc167785443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34</w:t>
        </w:r>
        <w:r w:rsidR="007865C2">
          <w:rPr>
            <w:noProof/>
            <w:webHidden/>
          </w:rPr>
          <w:fldChar w:fldCharType="end"/>
        </w:r>
      </w:hyperlink>
    </w:p>
    <w:p w14:paraId="1E3D35DD" w14:textId="2C0CBD9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4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Участка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_Toc167785444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34</w:t>
        </w:r>
        <w:r w:rsidR="007865C2">
          <w:rPr>
            <w:noProof/>
            <w:webHidden/>
          </w:rPr>
          <w:fldChar w:fldCharType="end"/>
        </w:r>
      </w:hyperlink>
    </w:p>
    <w:p w14:paraId="2D4816F5" w14:textId="0F4EC4BB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5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Параметров/характеристик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_Toc167785445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37</w:t>
        </w:r>
        <w:r w:rsidR="007865C2">
          <w:rPr>
            <w:noProof/>
            <w:webHidden/>
          </w:rPr>
          <w:fldChar w:fldCharType="end"/>
        </w:r>
      </w:hyperlink>
    </w:p>
    <w:p w14:paraId="41A58D45" w14:textId="6E733848" w:rsidR="007865C2" w:rsidRDefault="0000000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167785446" w:history="1">
        <w:r w:rsidR="007865C2" w:rsidRPr="006530D7">
          <w:rPr>
            <w:rStyle w:val="ae"/>
          </w:rPr>
          <w:t>4</w:t>
        </w:r>
        <w:r w:rsidR="007865C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7865C2" w:rsidRPr="006530D7">
          <w:rPr>
            <w:rStyle w:val="ae"/>
          </w:rPr>
          <w:t>Описание реализации применяемых методов</w:t>
        </w:r>
        <w:r w:rsidR="007865C2">
          <w:rPr>
            <w:webHidden/>
          </w:rPr>
          <w:tab/>
        </w:r>
        <w:r w:rsidR="007865C2">
          <w:rPr>
            <w:webHidden/>
          </w:rPr>
          <w:fldChar w:fldCharType="begin"/>
        </w:r>
        <w:r w:rsidR="007865C2">
          <w:rPr>
            <w:webHidden/>
          </w:rPr>
          <w:instrText xml:space="preserve"> PAGEREF _Toc167785446 \h </w:instrText>
        </w:r>
        <w:r w:rsidR="007865C2">
          <w:rPr>
            <w:webHidden/>
          </w:rPr>
        </w:r>
        <w:r w:rsidR="007865C2">
          <w:rPr>
            <w:webHidden/>
          </w:rPr>
          <w:fldChar w:fldCharType="separate"/>
        </w:r>
        <w:r w:rsidR="007865C2">
          <w:rPr>
            <w:webHidden/>
          </w:rPr>
          <w:t>40</w:t>
        </w:r>
        <w:r w:rsidR="007865C2">
          <w:rPr>
            <w:webHidden/>
          </w:rPr>
          <w:fldChar w:fldCharType="end"/>
        </w:r>
      </w:hyperlink>
    </w:p>
    <w:p w14:paraId="072968DC" w14:textId="3F0B5987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7" w:history="1">
        <w:r w:rsidR="007865C2" w:rsidRPr="006530D7">
          <w:rPr>
            <w:rStyle w:val="ae"/>
            <w:noProof/>
          </w:rPr>
          <w:t>4.1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Ввод данных об участке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_Toc167785447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40</w:t>
        </w:r>
        <w:r w:rsidR="007865C2">
          <w:rPr>
            <w:noProof/>
            <w:webHidden/>
          </w:rPr>
          <w:fldChar w:fldCharType="end"/>
        </w:r>
      </w:hyperlink>
    </w:p>
    <w:p w14:paraId="5AA87CC3" w14:textId="5130CDA0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8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Графическое изображение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_Toc167785448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40</w:t>
        </w:r>
        <w:r w:rsidR="007865C2">
          <w:rPr>
            <w:noProof/>
            <w:webHidden/>
          </w:rPr>
          <w:fldChar w:fldCharType="end"/>
        </w:r>
      </w:hyperlink>
    </w:p>
    <w:p w14:paraId="0CC73190" w14:textId="7B542BDC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49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названиях и местоположении дорог, сторон дорожного движения и количестве полос на каждой стороне дороги, ширине полосы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_Toc167785449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42</w:t>
        </w:r>
        <w:r w:rsidR="007865C2">
          <w:rPr>
            <w:noProof/>
            <w:webHidden/>
          </w:rPr>
          <w:fldChar w:fldCharType="end"/>
        </w:r>
      </w:hyperlink>
    </w:p>
    <w:p w14:paraId="50C52A4B" w14:textId="02F9828E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0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перекрестке (в том числе о возможных направлениях движения автомобилей)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_Toc167785450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51</w:t>
        </w:r>
        <w:r w:rsidR="007865C2">
          <w:rPr>
            <w:noProof/>
            <w:webHidden/>
          </w:rPr>
          <w:fldChar w:fldCharType="end"/>
        </w:r>
      </w:hyperlink>
    </w:p>
    <w:p w14:paraId="36F455F0" w14:textId="69F8CFA1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1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4.1.4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местоположении остановок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_Toc167785451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53</w:t>
        </w:r>
        <w:r w:rsidR="007865C2">
          <w:rPr>
            <w:noProof/>
            <w:webHidden/>
          </w:rPr>
          <w:fldChar w:fldCharType="end"/>
        </w:r>
      </w:hyperlink>
    </w:p>
    <w:p w14:paraId="5691B818" w14:textId="290F82B8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2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4.1.5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местоположении парковок и способе парковки транспортных средств (параллельная/перпендикулярная)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_Toc167785452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54</w:t>
        </w:r>
        <w:r w:rsidR="007865C2">
          <w:rPr>
            <w:noProof/>
            <w:webHidden/>
          </w:rPr>
          <w:fldChar w:fldCharType="end"/>
        </w:r>
      </w:hyperlink>
    </w:p>
    <w:p w14:paraId="2F505DBE" w14:textId="2D207655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3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4.1.6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об участниках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_Toc167785453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55</w:t>
        </w:r>
        <w:r w:rsidR="007865C2">
          <w:rPr>
            <w:noProof/>
            <w:webHidden/>
          </w:rPr>
          <w:fldChar w:fldCharType="end"/>
        </w:r>
      </w:hyperlink>
    </w:p>
    <w:p w14:paraId="39290084" w14:textId="7B951E4D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4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4.1.7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Информация о светофоре (режим работы)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_Toc167785454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57</w:t>
        </w:r>
        <w:r w:rsidR="007865C2">
          <w:rPr>
            <w:noProof/>
            <w:webHidden/>
          </w:rPr>
          <w:fldChar w:fldCharType="end"/>
        </w:r>
      </w:hyperlink>
    </w:p>
    <w:p w14:paraId="75058E28" w14:textId="482F83BB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5" w:history="1">
        <w:r w:rsidR="007865C2" w:rsidRPr="006530D7">
          <w:rPr>
            <w:rStyle w:val="ae"/>
            <w:noProof/>
          </w:rPr>
          <w:t>4.2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(обработка)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_Toc167785455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60</w:t>
        </w:r>
        <w:r w:rsidR="007865C2">
          <w:rPr>
            <w:noProof/>
            <w:webHidden/>
          </w:rPr>
          <w:fldChar w:fldCharType="end"/>
        </w:r>
      </w:hyperlink>
    </w:p>
    <w:p w14:paraId="712B9C4C" w14:textId="3C3608C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6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транспортных средств по дорогам (с учетом сторон и полос дорожного движения);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_Toc167785456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60</w:t>
        </w:r>
        <w:r w:rsidR="007865C2">
          <w:rPr>
            <w:noProof/>
            <w:webHidden/>
          </w:rPr>
          <w:fldChar w:fldCharType="end"/>
        </w:r>
      </w:hyperlink>
    </w:p>
    <w:p w14:paraId="311814E8" w14:textId="575FC2D2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7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4.2.2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транспортных средств на перекрестке как на пересечении дорог;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_Toc167785457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66</w:t>
        </w:r>
        <w:r w:rsidR="007865C2">
          <w:rPr>
            <w:noProof/>
            <w:webHidden/>
          </w:rPr>
          <w:fldChar w:fldCharType="end"/>
        </w:r>
      </w:hyperlink>
    </w:p>
    <w:p w14:paraId="03E6E785" w14:textId="016B6604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8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Моделирования движения с учётом работы светофора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_Toc167785458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68</w:t>
        </w:r>
        <w:r w:rsidR="007865C2">
          <w:rPr>
            <w:noProof/>
            <w:webHidden/>
          </w:rPr>
          <w:fldChar w:fldCharType="end"/>
        </w:r>
      </w:hyperlink>
    </w:p>
    <w:p w14:paraId="4C4C879F" w14:textId="1CBED09A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59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4.2.4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с учетом остановки транспортных средств на остановках;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_Toc167785459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68</w:t>
        </w:r>
        <w:r w:rsidR="007865C2">
          <w:rPr>
            <w:noProof/>
            <w:webHidden/>
          </w:rPr>
          <w:fldChar w:fldCharType="end"/>
        </w:r>
      </w:hyperlink>
    </w:p>
    <w:p w14:paraId="2EFBC258" w14:textId="38823226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60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4.2.5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Моделирование движения с учетом заезда транспортных средств на парковочные места.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_Toc167785460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69</w:t>
        </w:r>
        <w:r w:rsidR="007865C2">
          <w:rPr>
            <w:noProof/>
            <w:webHidden/>
          </w:rPr>
          <w:fldChar w:fldCharType="end"/>
        </w:r>
      </w:hyperlink>
    </w:p>
    <w:p w14:paraId="0B5B6CCF" w14:textId="29DC4EE6" w:rsidR="007865C2" w:rsidRDefault="0000000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61" w:history="1">
        <w:r w:rsidR="007865C2" w:rsidRPr="006530D7">
          <w:rPr>
            <w:rStyle w:val="ae"/>
            <w:noProof/>
          </w:rPr>
          <w:t>4.3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Визуализация (вывод)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_Toc167785461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71</w:t>
        </w:r>
        <w:r w:rsidR="007865C2">
          <w:rPr>
            <w:noProof/>
            <w:webHidden/>
          </w:rPr>
          <w:fldChar w:fldCharType="end"/>
        </w:r>
      </w:hyperlink>
    </w:p>
    <w:p w14:paraId="4D69F593" w14:textId="7536BF4E" w:rsidR="007865C2" w:rsidRDefault="00000000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785462" w:history="1">
        <w:r w:rsidR="007865C2" w:rsidRPr="006530D7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4.3.1</w:t>
        </w:r>
        <w:r w:rsidR="007865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865C2" w:rsidRPr="006530D7">
          <w:rPr>
            <w:rStyle w:val="ae"/>
            <w:noProof/>
          </w:rPr>
          <w:t>Участка дорожного движения</w:t>
        </w:r>
        <w:r w:rsidR="007865C2">
          <w:rPr>
            <w:noProof/>
            <w:webHidden/>
          </w:rPr>
          <w:tab/>
        </w:r>
        <w:r w:rsidR="007865C2">
          <w:rPr>
            <w:noProof/>
            <w:webHidden/>
          </w:rPr>
          <w:fldChar w:fldCharType="begin"/>
        </w:r>
        <w:r w:rsidR="007865C2">
          <w:rPr>
            <w:noProof/>
            <w:webHidden/>
          </w:rPr>
          <w:instrText xml:space="preserve"> PAGEREF _Toc167785462 \h </w:instrText>
        </w:r>
        <w:r w:rsidR="007865C2">
          <w:rPr>
            <w:noProof/>
            <w:webHidden/>
          </w:rPr>
        </w:r>
        <w:r w:rsidR="007865C2">
          <w:rPr>
            <w:noProof/>
            <w:webHidden/>
          </w:rPr>
          <w:fldChar w:fldCharType="separate"/>
        </w:r>
        <w:r w:rsidR="007865C2">
          <w:rPr>
            <w:noProof/>
            <w:webHidden/>
          </w:rPr>
          <w:t>71</w:t>
        </w:r>
        <w:r w:rsidR="007865C2">
          <w:rPr>
            <w:noProof/>
            <w:webHidden/>
          </w:rPr>
          <w:fldChar w:fldCharType="end"/>
        </w:r>
      </w:hyperlink>
    </w:p>
    <w:p w14:paraId="74FEE0F7" w14:textId="037E5C36" w:rsidR="007865C2" w:rsidRDefault="0000000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167785463" w:history="1">
        <w:r w:rsidR="007865C2" w:rsidRPr="006530D7">
          <w:rPr>
            <w:rStyle w:val="ae"/>
          </w:rPr>
          <w:t>Заключение</w:t>
        </w:r>
        <w:r w:rsidR="007865C2">
          <w:rPr>
            <w:webHidden/>
          </w:rPr>
          <w:tab/>
        </w:r>
        <w:r w:rsidR="007865C2">
          <w:rPr>
            <w:webHidden/>
          </w:rPr>
          <w:fldChar w:fldCharType="begin"/>
        </w:r>
        <w:r w:rsidR="007865C2">
          <w:rPr>
            <w:webHidden/>
          </w:rPr>
          <w:instrText xml:space="preserve"> PAGEREF _Toc167785463 \h </w:instrText>
        </w:r>
        <w:r w:rsidR="007865C2">
          <w:rPr>
            <w:webHidden/>
          </w:rPr>
        </w:r>
        <w:r w:rsidR="007865C2">
          <w:rPr>
            <w:webHidden/>
          </w:rPr>
          <w:fldChar w:fldCharType="separate"/>
        </w:r>
        <w:r w:rsidR="007865C2">
          <w:rPr>
            <w:webHidden/>
          </w:rPr>
          <w:t>75</w:t>
        </w:r>
        <w:r w:rsidR="007865C2">
          <w:rPr>
            <w:webHidden/>
          </w:rPr>
          <w:fldChar w:fldCharType="end"/>
        </w:r>
      </w:hyperlink>
    </w:p>
    <w:p w14:paraId="16C521E8" w14:textId="72984682" w:rsidR="00601C6A" w:rsidRDefault="00A90F38" w:rsidP="00601C6A">
      <w:pPr>
        <w:pStyle w:val="ad"/>
        <w:ind w:firstLine="0"/>
        <w:rPr>
          <w:b/>
          <w:bCs/>
        </w:rPr>
      </w:pPr>
      <w:r>
        <w:rPr>
          <w:bCs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fldChar w:fldCharType="end"/>
      </w:r>
    </w:p>
    <w:p w14:paraId="7F76ED41" w14:textId="77777777" w:rsidR="00347755" w:rsidRDefault="00347755" w:rsidP="00347755">
      <w:pPr>
        <w:pStyle w:val="1"/>
      </w:pPr>
      <w:bookmarkStart w:id="1" w:name="_Toc136276269"/>
      <w:bookmarkStart w:id="2" w:name="_Toc167783388"/>
      <w:bookmarkStart w:id="3" w:name="_Toc167785422"/>
      <w:r>
        <w:lastRenderedPageBreak/>
        <w:t>Теоретическая часть</w:t>
      </w:r>
      <w:bookmarkEnd w:id="1"/>
      <w:bookmarkEnd w:id="2"/>
      <w:bookmarkEnd w:id="3"/>
    </w:p>
    <w:p w14:paraId="1078DC83" w14:textId="77777777" w:rsidR="00347755" w:rsidRDefault="00347755" w:rsidP="00347755">
      <w:pPr>
        <w:pStyle w:val="2"/>
      </w:pPr>
      <w:bookmarkStart w:id="4" w:name="_Toc136276270"/>
      <w:bookmarkStart w:id="5" w:name="_Toc167783389"/>
      <w:bookmarkStart w:id="6" w:name="_Toc167785423"/>
      <w:r>
        <w:t xml:space="preserve">Среда имитационного моделирования </w:t>
      </w:r>
      <w:r>
        <w:rPr>
          <w:lang w:val="en-US"/>
        </w:rPr>
        <w:t>AnyLogic</w:t>
      </w:r>
      <w:bookmarkEnd w:id="4"/>
      <w:bookmarkEnd w:id="5"/>
      <w:bookmarkEnd w:id="6"/>
    </w:p>
    <w:p w14:paraId="07B057D9" w14:textId="77777777" w:rsidR="00347755" w:rsidRPr="00F358C8" w:rsidRDefault="00347755" w:rsidP="00347755">
      <w:pPr>
        <w:pStyle w:val="ad"/>
      </w:pPr>
      <w:r w:rsidRPr="00F358C8">
        <w:t xml:space="preserve">Пакет </w:t>
      </w:r>
      <w:proofErr w:type="spellStart"/>
      <w:r w:rsidRPr="00F358C8">
        <w:t>AnyLogic</w:t>
      </w:r>
      <w:proofErr w:type="spellEnd"/>
      <w:r w:rsidRPr="00F358C8">
        <w:t xml:space="preserve"> – профессиональный инструмент нового поколения, который предназначен для разра</w:t>
      </w:r>
      <w:r>
        <w:t>ботки и исследования имитацион</w:t>
      </w:r>
      <w:r w:rsidRPr="00F358C8">
        <w:t xml:space="preserve">ных моделей. Разработчик продукта – компания «Экс Джей </w:t>
      </w:r>
      <w:proofErr w:type="spellStart"/>
      <w:r w:rsidRPr="00F358C8">
        <w:t>Текнолоджис</w:t>
      </w:r>
      <w:proofErr w:type="spellEnd"/>
      <w:r w:rsidRPr="00F358C8">
        <w:t>» (XJ Technologies), г. Санкт-Петербург; электронный адрес: www.xjtek.ru.</w:t>
      </w:r>
    </w:p>
    <w:p w14:paraId="1326D389" w14:textId="77777777" w:rsidR="00347755" w:rsidRPr="00F358C8" w:rsidRDefault="00347755" w:rsidP="00347755">
      <w:pPr>
        <w:pStyle w:val="ad"/>
      </w:pPr>
      <w:proofErr w:type="spellStart"/>
      <w:r w:rsidRPr="00F358C8">
        <w:t>AnyLogic</w:t>
      </w:r>
      <w:proofErr w:type="spellEnd"/>
      <w:r w:rsidRPr="00F358C8">
        <w:t xml:space="preserve"> был разработан на основе но</w:t>
      </w:r>
      <w:r>
        <w:t>вых идей в области информацион</w:t>
      </w:r>
      <w:r w:rsidRPr="00F358C8">
        <w:t>ных технологий, теории параллельных взаимодействующих процессов и теории гибридных систем. Благодаря этим идеям чрезвычайно упрощается построение сложных имитационных моделей, имеется возможность использования одного инструмента при изучении различных стилей моделирования.</w:t>
      </w:r>
    </w:p>
    <w:p w14:paraId="538DEEFB" w14:textId="77777777" w:rsidR="00347755" w:rsidRPr="00F358C8" w:rsidRDefault="00347755" w:rsidP="00347755">
      <w:pPr>
        <w:pStyle w:val="ad"/>
      </w:pPr>
      <w:r w:rsidRPr="00F358C8">
        <w:t>Программный инструмен</w:t>
      </w:r>
      <w:r>
        <w:t xml:space="preserve">т </w:t>
      </w:r>
      <w:proofErr w:type="spellStart"/>
      <w:r>
        <w:t>AnyLogic</w:t>
      </w:r>
      <w:proofErr w:type="spellEnd"/>
      <w:r>
        <w:t xml:space="preserve"> основан на объектно-</w:t>
      </w:r>
      <w:r w:rsidRPr="00F358C8">
        <w:t>ориентированной концепции. Другой ба</w:t>
      </w:r>
      <w:r>
        <w:t>зовой концепцией является пред</w:t>
      </w:r>
      <w:r w:rsidRPr="00F358C8">
        <w:t>ставление модели как набора взаимодейств</w:t>
      </w:r>
      <w:r>
        <w:t>ующих, параллельно функциони</w:t>
      </w:r>
      <w:r w:rsidRPr="00F358C8">
        <w:t xml:space="preserve">рующих активностей. Активный объект в </w:t>
      </w:r>
      <w:proofErr w:type="spellStart"/>
      <w:r w:rsidRPr="00F358C8">
        <w:t>AnyLogic</w:t>
      </w:r>
      <w:proofErr w:type="spellEnd"/>
      <w:r w:rsidRPr="00F358C8">
        <w:t xml:space="preserve"> – это объект со своим собственным функционированием, взаимодействующий с окружением. Он может включать в себя любое количество экземпляров других активных объектов.</w:t>
      </w:r>
    </w:p>
    <w:p w14:paraId="07160694" w14:textId="77777777" w:rsidR="00347755" w:rsidRPr="00F358C8" w:rsidRDefault="00347755" w:rsidP="00347755">
      <w:pPr>
        <w:pStyle w:val="ad"/>
      </w:pPr>
      <w:r w:rsidRPr="00F358C8">
        <w:t>Графическая среда моделирования по</w:t>
      </w:r>
      <w:r>
        <w:t>ддерживает проектирование, раз</w:t>
      </w:r>
      <w:r w:rsidRPr="00F358C8">
        <w:t>работку, документирование модели, выпо</w:t>
      </w:r>
      <w:r>
        <w:t>лнение компьютерных эксперимен</w:t>
      </w:r>
      <w:r w:rsidRPr="00F358C8">
        <w:t>тов, оптимизацию параметров относительно некоторого критерия.</w:t>
      </w:r>
    </w:p>
    <w:p w14:paraId="730704C0" w14:textId="77777777" w:rsidR="00347755" w:rsidRPr="00F358C8" w:rsidRDefault="00347755" w:rsidP="00347755">
      <w:pPr>
        <w:pStyle w:val="ad"/>
      </w:pPr>
      <w:r w:rsidRPr="00F358C8">
        <w:t>При разработке модели можно исполь</w:t>
      </w:r>
      <w:r>
        <w:t>зовать элементы визуальной гра</w:t>
      </w:r>
      <w:r w:rsidRPr="00F358C8">
        <w:t>фики: диаграммы состояний (</w:t>
      </w:r>
      <w:proofErr w:type="spellStart"/>
      <w:r w:rsidRPr="00F358C8">
        <w:t>стейтчарты</w:t>
      </w:r>
      <w:proofErr w:type="spellEnd"/>
      <w:r w:rsidRPr="00F358C8">
        <w:t>), сигналы, события (таймеры), порты и т.д.; синхронное и асинхронное планиро</w:t>
      </w:r>
      <w:r>
        <w:t>вание событий; библиотеки актив</w:t>
      </w:r>
      <w:r w:rsidRPr="00F358C8">
        <w:t>ных объектов.</w:t>
      </w:r>
    </w:p>
    <w:p w14:paraId="6F4E214C" w14:textId="77777777" w:rsidR="00347755" w:rsidRPr="00F358C8" w:rsidRDefault="00347755" w:rsidP="00347755">
      <w:pPr>
        <w:pStyle w:val="ad"/>
      </w:pPr>
      <w:r w:rsidRPr="00F358C8">
        <w:t xml:space="preserve">Удобный интерфейс и многочисленные средства поддержки разработки моделей в </w:t>
      </w:r>
      <w:proofErr w:type="spellStart"/>
      <w:r w:rsidRPr="00F358C8">
        <w:t>AnyLogic</w:t>
      </w:r>
      <w:proofErr w:type="spellEnd"/>
      <w:r w:rsidRPr="00F358C8">
        <w:t xml:space="preserve"> делают не только испол</w:t>
      </w:r>
      <w:r>
        <w:t>ьзование, но и создание компью</w:t>
      </w:r>
      <w:r w:rsidRPr="00F358C8">
        <w:t>терных имитационных моделей в этой среде моделирования доступными даже для начинающих.</w:t>
      </w:r>
    </w:p>
    <w:p w14:paraId="23606203" w14:textId="77777777" w:rsidR="00347755" w:rsidRPr="00F358C8" w:rsidRDefault="00347755" w:rsidP="00347755">
      <w:pPr>
        <w:pStyle w:val="ad"/>
      </w:pPr>
      <w:r w:rsidRPr="00F358C8">
        <w:lastRenderedPageBreak/>
        <w:t xml:space="preserve">При разработке модели на </w:t>
      </w:r>
      <w:proofErr w:type="spellStart"/>
      <w:r w:rsidRPr="00F358C8">
        <w:t>AnyLogic</w:t>
      </w:r>
      <w:proofErr w:type="spellEnd"/>
      <w:r w:rsidRPr="00F358C8">
        <w:t xml:space="preserve"> можно использовать концепции и средства из нескольких классических областей имитационного модели</w:t>
      </w:r>
      <w:r>
        <w:t>рования</w:t>
      </w:r>
      <w:r w:rsidRPr="00F358C8">
        <w:t>: динамических систем, дискретно-событийно</w:t>
      </w:r>
      <w:r>
        <w:t xml:space="preserve">го моделирования, системной динамики, </w:t>
      </w:r>
      <w:proofErr w:type="spellStart"/>
      <w:r w:rsidRPr="00F358C8">
        <w:t>агентного</w:t>
      </w:r>
      <w:proofErr w:type="spellEnd"/>
      <w:r w:rsidRPr="00F358C8">
        <w:t xml:space="preserve"> моделирования. Кроме того</w:t>
      </w:r>
      <w:r>
        <w:t xml:space="preserve">, </w:t>
      </w:r>
      <w:proofErr w:type="spellStart"/>
      <w:r>
        <w:t>AnyLogic</w:t>
      </w:r>
      <w:proofErr w:type="spellEnd"/>
      <w:r>
        <w:t xml:space="preserve"> позволяет интегриро</w:t>
      </w:r>
      <w:r w:rsidRPr="00F358C8">
        <w:t>вать различные подходы с целью получить б</w:t>
      </w:r>
      <w:r>
        <w:t>олее полную картину взаимодейст</w:t>
      </w:r>
      <w:r w:rsidRPr="00F358C8">
        <w:t>вия сложных процессов различной природы.</w:t>
      </w:r>
    </w:p>
    <w:p w14:paraId="439CDB3D" w14:textId="77777777" w:rsidR="00347755" w:rsidRPr="00F358C8" w:rsidRDefault="00347755" w:rsidP="00347755">
      <w:pPr>
        <w:pStyle w:val="2"/>
      </w:pPr>
      <w:bookmarkStart w:id="7" w:name="_Toc136276271"/>
      <w:bookmarkStart w:id="8" w:name="_Toc167783390"/>
      <w:bookmarkStart w:id="9" w:name="_Toc167785424"/>
      <w:r>
        <w:rPr>
          <w:rStyle w:val="af0"/>
          <w:b/>
          <w:bCs/>
        </w:rPr>
        <w:t xml:space="preserve">Средства </w:t>
      </w:r>
      <w:r>
        <w:rPr>
          <w:rStyle w:val="af0"/>
          <w:b/>
          <w:bCs/>
          <w:lang w:val="en-US"/>
        </w:rPr>
        <w:t>AnyLogic</w:t>
      </w:r>
      <w:r w:rsidRPr="00F358C8">
        <w:rPr>
          <w:rStyle w:val="af0"/>
          <w:b/>
          <w:bCs/>
        </w:rPr>
        <w:t xml:space="preserve"> </w:t>
      </w:r>
      <w:r>
        <w:rPr>
          <w:rStyle w:val="af0"/>
          <w:b/>
          <w:bCs/>
        </w:rPr>
        <w:t xml:space="preserve">для имитационного моделирования систем. </w:t>
      </w:r>
      <w:r w:rsidRPr="00F358C8">
        <w:rPr>
          <w:rStyle w:val="af0"/>
          <w:b/>
          <w:bCs/>
        </w:rPr>
        <w:t>Основные концепции</w:t>
      </w:r>
      <w:bookmarkEnd w:id="7"/>
      <w:bookmarkEnd w:id="8"/>
      <w:bookmarkEnd w:id="9"/>
    </w:p>
    <w:p w14:paraId="73939E4E" w14:textId="77777777" w:rsidR="00347755" w:rsidRPr="00F358C8" w:rsidRDefault="00347755" w:rsidP="00347755">
      <w:pPr>
        <w:pStyle w:val="ad"/>
      </w:pPr>
      <w:r w:rsidRPr="002E26C5">
        <w:rPr>
          <w:rStyle w:val="af0"/>
          <w:b w:val="0"/>
          <w:bCs w:val="0"/>
          <w:u w:val="single"/>
        </w:rPr>
        <w:t>Две фазы моделирования</w:t>
      </w:r>
      <w:r w:rsidRPr="002E26C5">
        <w:rPr>
          <w:u w:val="single"/>
        </w:rPr>
        <w:t>.</w:t>
      </w:r>
      <w:r w:rsidRPr="00F358C8">
        <w:t xml:space="preserve"> </w:t>
      </w:r>
      <w:proofErr w:type="spellStart"/>
      <w:r w:rsidRPr="00F358C8">
        <w:t>AnyLogic</w:t>
      </w:r>
      <w:proofErr w:type="spellEnd"/>
      <w:r w:rsidRPr="00F358C8">
        <w:t xml:space="preserve"> исп</w:t>
      </w:r>
      <w:r>
        <w:t>ользуется для разработки имита</w:t>
      </w:r>
      <w:r w:rsidRPr="00F358C8">
        <w:t>ционных исполняемых моделей и последующе</w:t>
      </w:r>
      <w:r>
        <w:t>го их прогона для анализа. Раз</w:t>
      </w:r>
      <w:r w:rsidRPr="00F358C8">
        <w:t>работка модели выполняется в графическом р</w:t>
      </w:r>
      <w:r>
        <w:t xml:space="preserve">едакторе </w:t>
      </w:r>
      <w:proofErr w:type="spellStart"/>
      <w:r>
        <w:t>AnyLogic</w:t>
      </w:r>
      <w:proofErr w:type="spellEnd"/>
      <w:r>
        <w:t xml:space="preserve"> с использова</w:t>
      </w:r>
      <w:r w:rsidRPr="00F358C8">
        <w:t>нием многочисленных средств поддержки, упрощающих работу. Построенная модель затем компилируется встроенным ком</w:t>
      </w:r>
      <w:r>
        <w:t xml:space="preserve">пилятором </w:t>
      </w:r>
      <w:proofErr w:type="spellStart"/>
      <w:r>
        <w:t>AnyLogic</w:t>
      </w:r>
      <w:proofErr w:type="spellEnd"/>
      <w:r>
        <w:t xml:space="preserve"> и запускает</w:t>
      </w:r>
      <w:r w:rsidRPr="00F358C8">
        <w:t>ся на выполнение. В процессе выполнения модели пользователь может наблюдать ее поведение, изменять параметры модели, выводить результаты моделирования в различных формах и выполнять разного рода компьютерные эксперименты с моделью.</w:t>
      </w:r>
    </w:p>
    <w:p w14:paraId="012D0CCD" w14:textId="77777777" w:rsidR="00347755" w:rsidRPr="00F358C8" w:rsidRDefault="00347755" w:rsidP="00347755">
      <w:pPr>
        <w:pStyle w:val="ad"/>
      </w:pPr>
      <w:r w:rsidRPr="00F358C8">
        <w:t xml:space="preserve">Для реализации специальных вычислений и описания логики поведения объектов </w:t>
      </w:r>
      <w:proofErr w:type="spellStart"/>
      <w:r w:rsidRPr="00F358C8">
        <w:t>AnyLogic</w:t>
      </w:r>
      <w:proofErr w:type="spellEnd"/>
      <w:r w:rsidRPr="00F358C8">
        <w:t xml:space="preserve"> позволяет использовать мощный современный язык Java.</w:t>
      </w:r>
    </w:p>
    <w:p w14:paraId="3850CEB1" w14:textId="77777777" w:rsidR="00347755" w:rsidRPr="00F358C8" w:rsidRDefault="00347755" w:rsidP="00347755">
      <w:pPr>
        <w:pStyle w:val="ad"/>
      </w:pPr>
      <w:r w:rsidRPr="002E26C5">
        <w:rPr>
          <w:rStyle w:val="af0"/>
          <w:b w:val="0"/>
          <w:bCs w:val="0"/>
          <w:u w:val="single"/>
        </w:rPr>
        <w:t>Активные объекты, классы и экземпляры активных объектов</w:t>
      </w:r>
      <w:r w:rsidRPr="002E26C5">
        <w:rPr>
          <w:u w:val="single"/>
        </w:rPr>
        <w:t>.</w:t>
      </w:r>
      <w:r>
        <w:t xml:space="preserve"> Основ</w:t>
      </w:r>
      <w:r w:rsidRPr="00F358C8">
        <w:t xml:space="preserve">ными строительными блоками модели </w:t>
      </w:r>
      <w:proofErr w:type="spellStart"/>
      <w:r w:rsidRPr="00F358C8">
        <w:t>AnyLogic</w:t>
      </w:r>
      <w:proofErr w:type="spellEnd"/>
      <w:r w:rsidRPr="00F358C8">
        <w:t xml:space="preserve"> являются активные объекты, которые позволяют моделировать любые объекты реального мира.</w:t>
      </w:r>
    </w:p>
    <w:p w14:paraId="0F163B50" w14:textId="77777777" w:rsidR="00347755" w:rsidRPr="00F358C8" w:rsidRDefault="00347755" w:rsidP="00347755">
      <w:pPr>
        <w:pStyle w:val="ad"/>
      </w:pPr>
      <w:r w:rsidRPr="00F358C8">
        <w:t>Класс в программировании является мощным средством, позволяющим структурировать сложную систему. Класс определяет шаблон, в соответствии с которым строятся отдельные экземпляры класса. Эти экземпляры могут быть определены как объекты других активных объектов.</w:t>
      </w:r>
    </w:p>
    <w:p w14:paraId="62EE374A" w14:textId="77777777" w:rsidR="00347755" w:rsidRPr="00F358C8" w:rsidRDefault="00347755" w:rsidP="00347755">
      <w:pPr>
        <w:pStyle w:val="ad"/>
      </w:pPr>
      <w:r w:rsidRPr="00F358C8">
        <w:t xml:space="preserve">Активный объект является экземпляром класса активного объекта. Чтобы создать модель </w:t>
      </w:r>
      <w:proofErr w:type="spellStart"/>
      <w:r w:rsidRPr="00F358C8">
        <w:t>AnyLogic</w:t>
      </w:r>
      <w:proofErr w:type="spellEnd"/>
      <w:r w:rsidRPr="00F358C8">
        <w:t xml:space="preserve">, вы должны создать классы активных объектов (или использовать объекты библиотек </w:t>
      </w:r>
      <w:proofErr w:type="spellStart"/>
      <w:r w:rsidRPr="00F358C8">
        <w:t>AnyLogic</w:t>
      </w:r>
      <w:proofErr w:type="spellEnd"/>
      <w:r w:rsidRPr="00F358C8">
        <w:t xml:space="preserve">) и задать их взаимосвязи. </w:t>
      </w:r>
      <w:proofErr w:type="spellStart"/>
      <w:r w:rsidRPr="00F358C8">
        <w:t>AnyLogic</w:t>
      </w:r>
      <w:proofErr w:type="spellEnd"/>
      <w:r w:rsidRPr="00F358C8">
        <w:t xml:space="preserve"> интерпретирует создаваемые вами графически классы активных объектов в </w:t>
      </w:r>
      <w:r w:rsidRPr="00F358C8">
        <w:lastRenderedPageBreak/>
        <w:t>классы Java, поэтому вы можете пользовать</w:t>
      </w:r>
      <w:r>
        <w:t>ся всеми преимуществами объект</w:t>
      </w:r>
      <w:r w:rsidRPr="00F358C8">
        <w:t>но-ориентированного моделирования.</w:t>
      </w:r>
    </w:p>
    <w:p w14:paraId="67CBF9CE" w14:textId="77777777" w:rsidR="00347755" w:rsidRPr="00F358C8" w:rsidRDefault="00347755" w:rsidP="00347755">
      <w:pPr>
        <w:pStyle w:val="ad"/>
      </w:pPr>
      <w:r w:rsidRPr="002E26C5">
        <w:rPr>
          <w:rStyle w:val="af0"/>
          <w:b w:val="0"/>
          <w:bCs w:val="0"/>
          <w:u w:val="single"/>
        </w:rPr>
        <w:t>Визуальная разработка модели</w:t>
      </w:r>
      <w:r w:rsidRPr="002E26C5">
        <w:rPr>
          <w:u w:val="single"/>
        </w:rPr>
        <w:t>.</w:t>
      </w:r>
      <w:r w:rsidRPr="00F358C8">
        <w:t xml:space="preserve"> При построении модели используются средства визуальной разработки (введения состояний и переходов </w:t>
      </w:r>
      <w:proofErr w:type="spellStart"/>
      <w:r w:rsidRPr="00F358C8">
        <w:t>стейтчарта</w:t>
      </w:r>
      <w:proofErr w:type="spellEnd"/>
      <w:r w:rsidRPr="00F358C8">
        <w:t>, введения пиктограмм переменных и т.п.), з</w:t>
      </w:r>
      <w:r>
        <w:t>адания численных значений парамет</w:t>
      </w:r>
      <w:r w:rsidRPr="00F358C8">
        <w:t>ров, аналитических записей соотношений переменных и аналитических записей условий наступления событий. Осно</w:t>
      </w:r>
      <w:r>
        <w:t>вной технологией программирова</w:t>
      </w:r>
      <w:r w:rsidRPr="00F358C8">
        <w:t xml:space="preserve">ния в </w:t>
      </w:r>
      <w:proofErr w:type="spellStart"/>
      <w:r w:rsidRPr="00F358C8">
        <w:t>AnyLogic</w:t>
      </w:r>
      <w:proofErr w:type="spellEnd"/>
      <w:r w:rsidRPr="00F358C8">
        <w:t xml:space="preserve"> является визуальное програ</w:t>
      </w:r>
      <w:r>
        <w:t>ммирование – построение с помо</w:t>
      </w:r>
      <w:r w:rsidRPr="00F358C8">
        <w:t>щью графических объектов и пиктограмм иер</w:t>
      </w:r>
      <w:r>
        <w:t>архий структуры и поведения ак</w:t>
      </w:r>
      <w:r w:rsidRPr="00F358C8">
        <w:t>тивных объектов.</w:t>
      </w:r>
    </w:p>
    <w:p w14:paraId="173B5192" w14:textId="77777777" w:rsidR="00347755" w:rsidRPr="00F358C8" w:rsidRDefault="00347755" w:rsidP="00347755">
      <w:pPr>
        <w:pStyle w:val="ad"/>
      </w:pPr>
      <w:r w:rsidRPr="002E26C5">
        <w:rPr>
          <w:rStyle w:val="af0"/>
          <w:b w:val="0"/>
          <w:bCs w:val="0"/>
          <w:u w:val="single"/>
        </w:rPr>
        <w:t>Встроенный язык Java</w:t>
      </w:r>
      <w:r w:rsidRPr="002E26C5">
        <w:rPr>
          <w:u w:val="single"/>
        </w:rPr>
        <w:t>.</w:t>
      </w:r>
      <w:r w:rsidRPr="00F358C8">
        <w:t xml:space="preserve"> </w:t>
      </w:r>
      <w:proofErr w:type="spellStart"/>
      <w:r w:rsidRPr="00F358C8">
        <w:t>AnyLogic</w:t>
      </w:r>
      <w:proofErr w:type="spellEnd"/>
      <w:r w:rsidRPr="00F358C8">
        <w:t xml:space="preserve"> является надстройкой над языком </w:t>
      </w:r>
      <w:r>
        <w:t>Ja</w:t>
      </w:r>
      <w:r w:rsidRPr="00F358C8">
        <w:t>va – одним из самых мощных и в то же время</w:t>
      </w:r>
      <w:r>
        <w:t xml:space="preserve"> самых простых современных объ</w:t>
      </w:r>
      <w:r w:rsidRPr="00F358C8">
        <w:t>ектно-ориентированных языков. Все объекты, определенные пользователем при разработке модели с помощью графического редактора, компилируются в конструкции языка Java, а затем происходит ком</w:t>
      </w:r>
      <w:r>
        <w:t>пиляция всей собранной програм</w:t>
      </w:r>
      <w:r w:rsidRPr="00F358C8">
        <w:t>мы на Java, задающей модель, в исполняемый код. Хотя программирование сведено к минимуму, разработчику модели н</w:t>
      </w:r>
      <w:r>
        <w:t>еобходимо иметь некоторое пред</w:t>
      </w:r>
      <w:r w:rsidRPr="00F358C8">
        <w:t xml:space="preserve">ставление об этом языке (например, знать </w:t>
      </w:r>
      <w:r>
        <w:t>синтаксически правильные конст</w:t>
      </w:r>
      <w:r w:rsidRPr="00F358C8">
        <w:t>рукции).</w:t>
      </w:r>
    </w:p>
    <w:p w14:paraId="59B4F992" w14:textId="77777777" w:rsidR="00347755" w:rsidRPr="00F358C8" w:rsidRDefault="00347755" w:rsidP="00347755">
      <w:pPr>
        <w:pStyle w:val="ad"/>
      </w:pPr>
      <w:r w:rsidRPr="002E26C5">
        <w:rPr>
          <w:rStyle w:val="af0"/>
          <w:b w:val="0"/>
          <w:bCs w:val="0"/>
          <w:u w:val="single"/>
        </w:rPr>
        <w:t>Средства описания поведения объектов</w:t>
      </w:r>
      <w:r w:rsidRPr="002E26C5">
        <w:rPr>
          <w:u w:val="single"/>
        </w:rPr>
        <w:t>.</w:t>
      </w:r>
      <w:r>
        <w:t xml:space="preserve"> Основными средствами описа</w:t>
      </w:r>
      <w:r w:rsidRPr="00F358C8">
        <w:t>ния поведения объектов являются переменн</w:t>
      </w:r>
      <w:r>
        <w:t>ые, события и диаграммы состоя</w:t>
      </w:r>
      <w:r w:rsidRPr="00F358C8">
        <w:t>ний. Переменные отражают изменяющиеся характеристики объекта. События могут наступать с заданным интервалом врем</w:t>
      </w:r>
      <w:r>
        <w:t>ени и выполнять заданное дейст</w:t>
      </w:r>
      <w:r w:rsidRPr="00F358C8">
        <w:t xml:space="preserve">вие. Диаграммы состояний (или </w:t>
      </w:r>
      <w:proofErr w:type="spellStart"/>
      <w:r w:rsidRPr="00F358C8">
        <w:t>стейтчарты</w:t>
      </w:r>
      <w:proofErr w:type="spellEnd"/>
      <w:r w:rsidRPr="00F358C8">
        <w:t>) позволяют визуально</w:t>
      </w:r>
      <w:r>
        <w:t xml:space="preserve"> предста</w:t>
      </w:r>
      <w:r w:rsidRPr="00F358C8">
        <w:t>вить поведение объекта во времени под воздействием событий или условий, они состоят из графического изображения состояний и переходов между ними (т.е. по сути это конечный автомат). Любая сложная логика поведения объектов модели может быть выражена с помощью ко</w:t>
      </w:r>
      <w:r>
        <w:t xml:space="preserve">мбинации </w:t>
      </w:r>
      <w:proofErr w:type="spellStart"/>
      <w:r>
        <w:t>стейтчартов</w:t>
      </w:r>
      <w:proofErr w:type="spellEnd"/>
      <w:r>
        <w:t>, дифферен</w:t>
      </w:r>
      <w:r w:rsidRPr="00F358C8">
        <w:t>циальных и алгебраических уравнений, переменных, таймеров и программного кода на Java. Алгебраические и дифференциальные уравнения записываются аналитически.</w:t>
      </w:r>
    </w:p>
    <w:p w14:paraId="0ED74456" w14:textId="77777777" w:rsidR="00347755" w:rsidRPr="00F358C8" w:rsidRDefault="00347755" w:rsidP="00347755">
      <w:pPr>
        <w:pStyle w:val="ad"/>
      </w:pPr>
      <w:r w:rsidRPr="002E26C5">
        <w:rPr>
          <w:rStyle w:val="af0"/>
          <w:b w:val="0"/>
          <w:bCs w:val="0"/>
          <w:u w:val="single"/>
        </w:rPr>
        <w:lastRenderedPageBreak/>
        <w:t>Модельное и реальное время</w:t>
      </w:r>
      <w:r w:rsidRPr="002E26C5">
        <w:rPr>
          <w:u w:val="single"/>
        </w:rPr>
        <w:t>.</w:t>
      </w:r>
      <w:r w:rsidRPr="00F358C8">
        <w:t xml:space="preserve"> Понятие модельного времени является базовым в системах имитационного моделирования. Модельное время – это условное логическое время, в единицах которого определено поведение всех объектов модели. В моделях </w:t>
      </w:r>
      <w:proofErr w:type="spellStart"/>
      <w:r w:rsidRPr="00F358C8">
        <w:t>AnyLogic</w:t>
      </w:r>
      <w:proofErr w:type="spellEnd"/>
      <w:r w:rsidRPr="00F358C8">
        <w:t xml:space="preserve"> модельное время может изменяться либо непрерывно, если поведение объектов опис</w:t>
      </w:r>
      <w:r>
        <w:t>ывается дифференциальными урав</w:t>
      </w:r>
      <w:r w:rsidRPr="00F358C8">
        <w:t>нениями, либо дискретно, переключаясь от момента наступления одного с</w:t>
      </w:r>
      <w:r>
        <w:t>обы</w:t>
      </w:r>
      <w:r w:rsidRPr="00F358C8">
        <w:t>тия к моменту наступления следующего события, если в модели присутствуют только дискретные события. Моменты наступления всех планируемых событий в дискретной модели исполнительная система</w:t>
      </w:r>
      <w:r>
        <w:t xml:space="preserve"> хранит в так называемом кален</w:t>
      </w:r>
      <w:r w:rsidRPr="00F358C8">
        <w:t xml:space="preserve">даре событий, выбирая оттуда наиболее раннее событие для выполнения связанных с ним действий. Значение текущего времени в моделях </w:t>
      </w:r>
      <w:proofErr w:type="spellStart"/>
      <w:r w:rsidRPr="00F358C8">
        <w:t>AnyLogic</w:t>
      </w:r>
      <w:proofErr w:type="spellEnd"/>
      <w:r w:rsidRPr="00F358C8">
        <w:t xml:space="preserve"> может быть получено с помощью функции </w:t>
      </w:r>
      <w:proofErr w:type="spellStart"/>
      <w:proofErr w:type="gramStart"/>
      <w:r w:rsidRPr="00F358C8">
        <w:t>time</w:t>
      </w:r>
      <w:proofErr w:type="spellEnd"/>
      <w:r w:rsidRPr="00F358C8">
        <w:t>(</w:t>
      </w:r>
      <w:proofErr w:type="gramEnd"/>
      <w:r w:rsidRPr="00F358C8">
        <w:t>).</w:t>
      </w:r>
    </w:p>
    <w:p w14:paraId="7365591A" w14:textId="77777777" w:rsidR="00347755" w:rsidRDefault="00347755" w:rsidP="00347755">
      <w:pPr>
        <w:pStyle w:val="2"/>
      </w:pPr>
      <w:bookmarkStart w:id="10" w:name="_Toc136276272"/>
      <w:bookmarkStart w:id="11" w:name="_Toc167783391"/>
      <w:bookmarkStart w:id="12" w:name="_Toc167785425"/>
      <w:r>
        <w:t>Библиотека дорожного движения</w:t>
      </w:r>
      <w:bookmarkEnd w:id="10"/>
      <w:bookmarkEnd w:id="11"/>
      <w:bookmarkEnd w:id="12"/>
    </w:p>
    <w:p w14:paraId="12182DB0" w14:textId="5DCF7EF9" w:rsidR="00347755" w:rsidRDefault="00347755" w:rsidP="00347755">
      <w:pPr>
        <w:pStyle w:val="ad"/>
      </w:pPr>
      <w:r>
        <w:t>Библиотека дорожного движения — это инструмент планирования и организации транспортных потоков. В моделях дорожного движения имитируется перемещение машин по улицам и автомагистралям, включая такие элементы как перекрестки, круговое движение, автостоянки и остановки общественного транспорта. Возможности библиотеки позволят решить следующие задачи:</w:t>
      </w:r>
    </w:p>
    <w:p w14:paraId="449D7A80" w14:textId="77777777" w:rsidR="00347755" w:rsidRDefault="00347755" w:rsidP="00347755">
      <w:pPr>
        <w:pStyle w:val="aff1"/>
      </w:pPr>
      <w:r>
        <w:t>Планирование дорог и автомагистралей.</w:t>
      </w:r>
    </w:p>
    <w:p w14:paraId="687157DD" w14:textId="77777777" w:rsidR="00347755" w:rsidRDefault="00347755" w:rsidP="00347755">
      <w:pPr>
        <w:pStyle w:val="aff1"/>
      </w:pPr>
      <w:r>
        <w:t>Оценка загруженности и пропускной способности дорог.</w:t>
      </w:r>
    </w:p>
    <w:p w14:paraId="5F44B18B" w14:textId="77777777" w:rsidR="00347755" w:rsidRDefault="00347755" w:rsidP="00347755">
      <w:pPr>
        <w:pStyle w:val="aff1"/>
      </w:pPr>
      <w:r>
        <w:t>Оптимизация фаз светофоров.</w:t>
      </w:r>
    </w:p>
    <w:p w14:paraId="695C0FCA" w14:textId="77777777" w:rsidR="00347755" w:rsidRDefault="00347755" w:rsidP="00347755">
      <w:pPr>
        <w:pStyle w:val="aff1"/>
      </w:pPr>
      <w:r>
        <w:t>Интеграция общественных зданий в дорожную сеть.</w:t>
      </w:r>
    </w:p>
    <w:p w14:paraId="43DC4D8C" w14:textId="77777777" w:rsidR="00347755" w:rsidRDefault="00347755" w:rsidP="00051DC4">
      <w:pPr>
        <w:pStyle w:val="ad"/>
        <w:numPr>
          <w:ilvl w:val="0"/>
          <w:numId w:val="9"/>
        </w:numPr>
      </w:pPr>
      <w:r>
        <w:t>Каждое транспортное средство моделируется в виде агента, который имеет индивидуальные физические параметры, такие как длина, скорость и ускорение. Поведение ТС моделируется с помощью диаграмм процессов, которые легко создавать благодаря функции «</w:t>
      </w:r>
      <w:proofErr w:type="spellStart"/>
      <w:r>
        <w:t>drag-and-drop</w:t>
      </w:r>
      <w:proofErr w:type="spellEnd"/>
      <w:r>
        <w:t>». Точное отражение в модели реальной дорожной ситуации имеет решающее значение для оценки эффективности всей дорожной сети.</w:t>
      </w:r>
    </w:p>
    <w:p w14:paraId="7597DBA2" w14:textId="77777777" w:rsidR="00347755" w:rsidRDefault="00347755" w:rsidP="00051DC4">
      <w:pPr>
        <w:pStyle w:val="ad"/>
        <w:numPr>
          <w:ilvl w:val="0"/>
          <w:numId w:val="9"/>
        </w:numPr>
      </w:pPr>
      <w:r>
        <w:lastRenderedPageBreak/>
        <w:t>Библиотека предоставляет пользователю инструменты для моделирования перекрестков неравнозначных дорог, светофоров, пешеходных переходов, автобусных остановок и автостоянок.</w:t>
      </w:r>
    </w:p>
    <w:p w14:paraId="5DD1C5A5" w14:textId="77777777" w:rsidR="00347755" w:rsidRDefault="00347755" w:rsidP="00051DC4">
      <w:pPr>
        <w:pStyle w:val="ad"/>
        <w:numPr>
          <w:ilvl w:val="0"/>
          <w:numId w:val="9"/>
        </w:numPr>
      </w:pPr>
      <w:r>
        <w:t>Алгоритмы библиотеки работают в соответствии с базовыми принципами дорожного движения, такими как ограничения скорости, выбор наименее загруженной полосы, правила проезда слияния дорог и избегание столкновений.</w:t>
      </w:r>
    </w:p>
    <w:p w14:paraId="53982514" w14:textId="77777777" w:rsidR="00347755" w:rsidRDefault="00347755" w:rsidP="00051DC4">
      <w:pPr>
        <w:pStyle w:val="ad"/>
        <w:numPr>
          <w:ilvl w:val="0"/>
          <w:numId w:val="9"/>
        </w:numPr>
      </w:pPr>
      <w:r>
        <w:t>Карта пробок на дорогах необходима для графического отображения загруженности дороги и сбора статистики.</w:t>
      </w:r>
    </w:p>
    <w:p w14:paraId="0ED35DD0" w14:textId="77777777" w:rsidR="00347755" w:rsidRDefault="00347755" w:rsidP="00051DC4">
      <w:pPr>
        <w:pStyle w:val="ad"/>
        <w:numPr>
          <w:ilvl w:val="0"/>
          <w:numId w:val="9"/>
        </w:numPr>
      </w:pPr>
      <w:proofErr w:type="spellStart"/>
      <w:r>
        <w:t>AnyLogic</w:t>
      </w:r>
      <w:proofErr w:type="spellEnd"/>
      <w:r>
        <w:t xml:space="preserve"> позволяет пользователям преобразовывать </w:t>
      </w:r>
      <w:proofErr w:type="spellStart"/>
      <w:r>
        <w:t>шейп</w:t>
      </w:r>
      <w:proofErr w:type="spellEnd"/>
      <w:r>
        <w:t xml:space="preserve">-файлы ГИС с данными по существующим дорогам в элементы разметки пространства </w:t>
      </w:r>
      <w:proofErr w:type="spellStart"/>
      <w:r>
        <w:t>AnyLogic</w:t>
      </w:r>
      <w:proofErr w:type="spellEnd"/>
      <w:r>
        <w:t xml:space="preserve">. Таким образом, дорожная сеть в </w:t>
      </w:r>
      <w:proofErr w:type="spellStart"/>
      <w:r>
        <w:t>AnyLogic</w:t>
      </w:r>
      <w:proofErr w:type="spellEnd"/>
      <w:r>
        <w:t xml:space="preserve"> рисуется по карте автоматически.</w:t>
      </w:r>
    </w:p>
    <w:p w14:paraId="5DC2BD77" w14:textId="77777777" w:rsidR="00347755" w:rsidRDefault="00347755" w:rsidP="00051DC4">
      <w:pPr>
        <w:pStyle w:val="ad"/>
        <w:numPr>
          <w:ilvl w:val="0"/>
          <w:numId w:val="9"/>
        </w:numPr>
      </w:pPr>
      <w:r>
        <w:t>Для наглядности в моделях дорожного движения можно создавать 2D- и 3D-анимацию.</w:t>
      </w:r>
    </w:p>
    <w:p w14:paraId="24C259E3" w14:textId="1A821808" w:rsidR="00347755" w:rsidRDefault="00347755" w:rsidP="00051DC4">
      <w:pPr>
        <w:pStyle w:val="ad"/>
        <w:numPr>
          <w:ilvl w:val="0"/>
          <w:numId w:val="9"/>
        </w:numPr>
      </w:pPr>
      <w:r>
        <w:t>Чтобы смоделировать сложные транспортные системы, такие как железнодорожные узлы и терминалы в аэропортах, можно расширять модель дорожного движения элементами Пешеходной и Железнодорожной библиотек.</w:t>
      </w:r>
    </w:p>
    <w:p w14:paraId="61E13798" w14:textId="783F057C" w:rsidR="00D7677E" w:rsidRPr="00D7677E" w:rsidRDefault="00E0268C" w:rsidP="00E44327">
      <w:pPr>
        <w:pStyle w:val="1"/>
        <w:numPr>
          <w:ilvl w:val="0"/>
          <w:numId w:val="0"/>
        </w:numPr>
        <w:ind w:left="851"/>
      </w:pPr>
      <w:bookmarkStart w:id="13" w:name="_Toc136276274"/>
      <w:bookmarkStart w:id="14" w:name="_Toc167783392"/>
      <w:bookmarkStart w:id="15" w:name="_Toc167785426"/>
      <w:r>
        <w:lastRenderedPageBreak/>
        <w:t>Постановка задачи</w:t>
      </w:r>
      <w:bookmarkEnd w:id="13"/>
      <w:bookmarkEnd w:id="14"/>
      <w:bookmarkEnd w:id="15"/>
    </w:p>
    <w:p w14:paraId="16C1093E" w14:textId="0B626DF0" w:rsidR="00943085" w:rsidRDefault="00943085" w:rsidP="00943085">
      <w:pPr>
        <w:pStyle w:val="ad"/>
      </w:pPr>
      <w:r w:rsidRPr="00C36392">
        <w:rPr>
          <w:i/>
          <w:iCs/>
        </w:rPr>
        <w:t>Целью</w:t>
      </w:r>
      <w:r>
        <w:t xml:space="preserve"> лабораторной работы является изучение среды имитационного моделирования </w:t>
      </w:r>
      <w:r>
        <w:rPr>
          <w:lang w:val="en-US"/>
        </w:rPr>
        <w:t>AnyLogic</w:t>
      </w:r>
      <w:r w:rsidRPr="00803A75">
        <w:t xml:space="preserve"> </w:t>
      </w:r>
      <w:r>
        <w:t>и её возможностей в плане моделирования участков дорожного движения, изучение свойств и принципов функционирования объектов и блоков библиотеки дорожного движения.</w:t>
      </w:r>
    </w:p>
    <w:p w14:paraId="3A9F1DA6" w14:textId="50B6E5BC" w:rsidR="00FD2EF3" w:rsidRDefault="00943085" w:rsidP="00943085">
      <w:pPr>
        <w:pStyle w:val="ad"/>
        <w:rPr>
          <w:iCs/>
        </w:rPr>
      </w:pPr>
      <w:r>
        <w:rPr>
          <w:i/>
          <w:iCs/>
        </w:rPr>
        <w:t>Задачей</w:t>
      </w:r>
      <w:r>
        <w:rPr>
          <w:iCs/>
        </w:rPr>
        <w:t xml:space="preserve"> является визуализация движения и разъезда транспортных средств на конкретном перекрёстке. Перекрёстки – пересечение улиц Софьи Перовской и </w:t>
      </w:r>
      <w:proofErr w:type="spellStart"/>
      <w:r>
        <w:rPr>
          <w:iCs/>
        </w:rPr>
        <w:t>Мубарякова</w:t>
      </w:r>
      <w:proofErr w:type="spellEnd"/>
      <w:r>
        <w:rPr>
          <w:iCs/>
        </w:rPr>
        <w:t xml:space="preserve">, Софьи Перовской и </w:t>
      </w:r>
      <w:proofErr w:type="gramStart"/>
      <w:r>
        <w:rPr>
          <w:iCs/>
        </w:rPr>
        <w:t>Авроры )</w:t>
      </w:r>
      <w:proofErr w:type="gramEnd"/>
      <w:r>
        <w:rPr>
          <w:iCs/>
        </w:rPr>
        <w:t xml:space="preserve">. Вблизи перекрёстка находятся остановка (отмечена красным на спутниковом снимке) и одна парковка (отмечена голубым) </w:t>
      </w:r>
      <w:r w:rsidR="004B46B1">
        <w:rPr>
          <w:iCs/>
        </w:rPr>
        <w:t>(</w:t>
      </w:r>
      <w:r w:rsidR="004B46B1">
        <w:rPr>
          <w:iCs/>
        </w:rPr>
        <w:fldChar w:fldCharType="begin"/>
      </w:r>
      <w:r w:rsidR="004B46B1">
        <w:rPr>
          <w:iCs/>
        </w:rPr>
        <w:instrText xml:space="preserve"> REF _Ref129636013 \h </w:instrText>
      </w:r>
      <w:r w:rsidR="004B46B1">
        <w:rPr>
          <w:iCs/>
        </w:rPr>
      </w:r>
      <w:r w:rsidR="004B46B1">
        <w:rPr>
          <w:iCs/>
        </w:rPr>
        <w:fldChar w:fldCharType="separate"/>
      </w:r>
      <w:r w:rsidR="00A90F38">
        <w:t xml:space="preserve">Рисунок </w:t>
      </w:r>
      <w:r w:rsidR="00A90F38">
        <w:rPr>
          <w:noProof/>
        </w:rPr>
        <w:t>0</w:t>
      </w:r>
      <w:r w:rsidR="00A90F38">
        <w:t>.</w:t>
      </w:r>
      <w:r w:rsidR="00A90F38">
        <w:rPr>
          <w:noProof/>
        </w:rPr>
        <w:t>1</w:t>
      </w:r>
      <w:r w:rsidR="004B46B1">
        <w:rPr>
          <w:iCs/>
        </w:rPr>
        <w:fldChar w:fldCharType="end"/>
      </w:r>
      <w:r w:rsidR="004B46B1">
        <w:rPr>
          <w:iCs/>
        </w:rPr>
        <w:t xml:space="preserve">). </w:t>
      </w:r>
      <w:r>
        <w:rPr>
          <w:iCs/>
        </w:rPr>
        <w:t xml:space="preserve">В первом перекрестке сходятся четыре дороги – </w:t>
      </w:r>
      <w:r>
        <w:rPr>
          <w:lang w:eastAsia="en-US"/>
        </w:rPr>
        <w:t xml:space="preserve">северная часть </w:t>
      </w:r>
      <w:r>
        <w:t>Софьи Перовской (</w:t>
      </w:r>
      <w:r>
        <w:rPr>
          <w:lang w:eastAsia="en-US"/>
        </w:rPr>
        <w:t>по две полосы с каждой стороны</w:t>
      </w:r>
      <w:r>
        <w:t xml:space="preserve">), </w:t>
      </w:r>
      <w:r>
        <w:rPr>
          <w:lang w:eastAsia="en-US"/>
        </w:rPr>
        <w:t xml:space="preserve">южная часть </w:t>
      </w:r>
      <w:r>
        <w:t>Софьи Перовской (</w:t>
      </w:r>
      <w:r>
        <w:rPr>
          <w:lang w:eastAsia="en-US"/>
        </w:rPr>
        <w:t>по две полосы с каждой стороны</w:t>
      </w:r>
      <w:r>
        <w:t xml:space="preserve">), </w:t>
      </w:r>
      <w:r>
        <w:rPr>
          <w:lang w:eastAsia="en-US"/>
        </w:rPr>
        <w:t xml:space="preserve">восточная часть </w:t>
      </w:r>
      <w:proofErr w:type="spellStart"/>
      <w:r>
        <w:t>Мубарякова</w:t>
      </w:r>
      <w:proofErr w:type="spellEnd"/>
      <w:r>
        <w:t xml:space="preserve"> (</w:t>
      </w:r>
      <w:r>
        <w:rPr>
          <w:lang w:eastAsia="en-US"/>
        </w:rPr>
        <w:t>по одной полосы с каждой стороны</w:t>
      </w:r>
      <w:r>
        <w:t xml:space="preserve">), </w:t>
      </w:r>
      <w:r>
        <w:rPr>
          <w:lang w:eastAsia="en-US"/>
        </w:rPr>
        <w:t xml:space="preserve">западная часть </w:t>
      </w:r>
      <w:proofErr w:type="spellStart"/>
      <w:r>
        <w:t>Мубарякова</w:t>
      </w:r>
      <w:proofErr w:type="spellEnd"/>
      <w:r>
        <w:t xml:space="preserve"> (</w:t>
      </w:r>
      <w:r>
        <w:rPr>
          <w:lang w:eastAsia="en-US"/>
        </w:rPr>
        <w:t>по одной полосы с каждой стороны</w:t>
      </w:r>
      <w:r>
        <w:t xml:space="preserve">). Во втором перекрестке </w:t>
      </w:r>
      <w:r>
        <w:rPr>
          <w:iCs/>
        </w:rPr>
        <w:t xml:space="preserve">– </w:t>
      </w:r>
      <w:r>
        <w:rPr>
          <w:lang w:eastAsia="en-US"/>
        </w:rPr>
        <w:t xml:space="preserve">северная часть </w:t>
      </w:r>
      <w:r>
        <w:t>Авроры (</w:t>
      </w:r>
      <w:r>
        <w:rPr>
          <w:lang w:eastAsia="en-US"/>
        </w:rPr>
        <w:t>две полосы основного и три полосы для встречного движения</w:t>
      </w:r>
      <w:r>
        <w:t xml:space="preserve">), </w:t>
      </w:r>
      <w:r>
        <w:rPr>
          <w:lang w:eastAsia="en-US"/>
        </w:rPr>
        <w:t xml:space="preserve">южная часть </w:t>
      </w:r>
      <w:r>
        <w:t>Авроры (</w:t>
      </w:r>
      <w:r>
        <w:rPr>
          <w:lang w:eastAsia="en-US"/>
        </w:rPr>
        <w:t>по две полосы с каждой стороны</w:t>
      </w:r>
      <w:r>
        <w:t xml:space="preserve">), </w:t>
      </w:r>
      <w:r>
        <w:rPr>
          <w:lang w:eastAsia="en-US"/>
        </w:rPr>
        <w:t xml:space="preserve">южная часть </w:t>
      </w:r>
      <w:r>
        <w:t>Софьи Перовской (</w:t>
      </w:r>
      <w:r>
        <w:rPr>
          <w:lang w:eastAsia="en-US"/>
        </w:rPr>
        <w:t>по две полосы с каждой стороны</w:t>
      </w:r>
      <w:r>
        <w:t>). Ниже на приведены спутниковые снимки каждого из перекрестков.</w:t>
      </w:r>
    </w:p>
    <w:p w14:paraId="380A5C41" w14:textId="63E1FED5" w:rsidR="004B46B1" w:rsidRPr="00587073" w:rsidRDefault="00E068C6" w:rsidP="00943085">
      <w:pPr>
        <w:pStyle w:val="ad"/>
        <w:ind w:firstLine="0"/>
        <w:jc w:val="center"/>
        <w:rPr>
          <w:iCs/>
        </w:rPr>
      </w:pPr>
      <w:r w:rsidRPr="00E068C6">
        <w:rPr>
          <w:iCs/>
        </w:rPr>
        <w:lastRenderedPageBreak/>
        <w:drawing>
          <wp:inline distT="0" distB="0" distL="0" distR="0" wp14:anchorId="6FFA29C9" wp14:editId="55E1F19E">
            <wp:extent cx="6191885" cy="3813810"/>
            <wp:effectExtent l="0" t="0" r="0" b="0"/>
            <wp:docPr id="37910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0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D1EC" w14:textId="70DCA48B" w:rsidR="004B46B1" w:rsidRDefault="004B46B1" w:rsidP="004B46B1">
      <w:pPr>
        <w:pStyle w:val="ac"/>
      </w:pPr>
      <w:bookmarkStart w:id="16" w:name="_Ref129636013"/>
      <w:r>
        <w:t xml:space="preserve">Рисунок 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</w:t>
      </w:r>
      <w:r w:rsidR="00000000">
        <w:rPr>
          <w:noProof/>
        </w:rPr>
        <w:fldChar w:fldCharType="end"/>
      </w:r>
      <w:bookmarkEnd w:id="16"/>
      <w:r>
        <w:t xml:space="preserve"> – Спутниковый снимок перекрёстка</w:t>
      </w:r>
      <w:r w:rsidR="006C5830">
        <w:t>, остановки</w:t>
      </w:r>
    </w:p>
    <w:p w14:paraId="4902315F" w14:textId="084B7004" w:rsidR="00600785" w:rsidRDefault="00600785" w:rsidP="00600785">
      <w:pPr>
        <w:pStyle w:val="ad"/>
      </w:pPr>
    </w:p>
    <w:p w14:paraId="3AB4973E" w14:textId="4E59F0B9" w:rsidR="00600785" w:rsidRDefault="00E068C6" w:rsidP="00600785">
      <w:pPr>
        <w:pStyle w:val="ac"/>
      </w:pPr>
      <w:r w:rsidRPr="00E068C6">
        <w:lastRenderedPageBreak/>
        <w:drawing>
          <wp:inline distT="0" distB="0" distL="0" distR="0" wp14:anchorId="6B74D39A" wp14:editId="03C495CF">
            <wp:extent cx="6191885" cy="4940300"/>
            <wp:effectExtent l="0" t="0" r="0" b="0"/>
            <wp:docPr id="34857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75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F1B0" w14:textId="7F3F107B" w:rsidR="00600785" w:rsidRDefault="00600785" w:rsidP="00600785">
      <w:pPr>
        <w:pStyle w:val="ac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Спутниковый снимок первого перекрёстка</w:t>
      </w:r>
      <w:r w:rsidR="00981F17">
        <w:t xml:space="preserve"> (парковка и автобусная остановка)</w:t>
      </w:r>
    </w:p>
    <w:p w14:paraId="35A70F9A" w14:textId="5A688BBB" w:rsidR="00600785" w:rsidRDefault="00600785" w:rsidP="00600785">
      <w:pPr>
        <w:pStyle w:val="ad"/>
      </w:pPr>
    </w:p>
    <w:p w14:paraId="77C57DB7" w14:textId="783406CD" w:rsidR="00600785" w:rsidRDefault="00E068C6" w:rsidP="00600785">
      <w:pPr>
        <w:pStyle w:val="ac"/>
      </w:pPr>
      <w:r w:rsidRPr="00E068C6">
        <w:lastRenderedPageBreak/>
        <w:drawing>
          <wp:inline distT="0" distB="0" distL="0" distR="0" wp14:anchorId="7EF5D729" wp14:editId="2D3D8172">
            <wp:extent cx="6191885" cy="4709795"/>
            <wp:effectExtent l="0" t="0" r="0" b="0"/>
            <wp:docPr id="435857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7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785">
        <w:t xml:space="preserve">Рисунок 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600785">
        <w:t xml:space="preserve"> – Спутниковый снимок</w:t>
      </w:r>
      <w:r w:rsidR="00B562A0">
        <w:t xml:space="preserve"> второго</w:t>
      </w:r>
      <w:r w:rsidR="00981F17">
        <w:t xml:space="preserve"> перекрёстка</w:t>
      </w:r>
    </w:p>
    <w:p w14:paraId="734298A2" w14:textId="77777777" w:rsidR="004B46B1" w:rsidRDefault="004B46B1" w:rsidP="00C36392">
      <w:pPr>
        <w:pStyle w:val="ad"/>
        <w:rPr>
          <w:iCs/>
        </w:rPr>
      </w:pPr>
    </w:p>
    <w:p w14:paraId="7F969E75" w14:textId="1E094FDB" w:rsidR="000F110E" w:rsidRPr="009F34A6" w:rsidRDefault="009F34A6" w:rsidP="00C36392">
      <w:pPr>
        <w:pStyle w:val="ad"/>
      </w:pPr>
      <w:r>
        <w:rPr>
          <w:iCs/>
        </w:rPr>
        <w:t>Модель должна демонстрировать все дороги,</w:t>
      </w:r>
      <w:r w:rsidR="00315374">
        <w:rPr>
          <w:iCs/>
        </w:rPr>
        <w:t xml:space="preserve"> тротуары,</w:t>
      </w:r>
      <w:r w:rsidR="00943085">
        <w:rPr>
          <w:iCs/>
        </w:rPr>
        <w:t xml:space="preserve"> перекрёстки, </w:t>
      </w:r>
      <w:r>
        <w:rPr>
          <w:iCs/>
        </w:rPr>
        <w:t>остановки, парковки, смены знаков светофоров, движение автомобилей, движение автобусов,</w:t>
      </w:r>
      <w:r w:rsidR="00315374">
        <w:rPr>
          <w:iCs/>
        </w:rPr>
        <w:t xml:space="preserve"> </w:t>
      </w:r>
      <w:r>
        <w:rPr>
          <w:iCs/>
        </w:rPr>
        <w:t>загруженность участков дороги</w:t>
      </w:r>
      <w:r w:rsidR="00943085">
        <w:rPr>
          <w:iCs/>
        </w:rPr>
        <w:t>.</w:t>
      </w:r>
    </w:p>
    <w:p w14:paraId="014BB2AA" w14:textId="1A1581A8" w:rsidR="000F110E" w:rsidRDefault="009F34A6" w:rsidP="00051DC4">
      <w:pPr>
        <w:pStyle w:val="ad"/>
        <w:numPr>
          <w:ilvl w:val="0"/>
          <w:numId w:val="7"/>
        </w:numPr>
      </w:pPr>
      <w:r>
        <w:t>Входными являются данные</w:t>
      </w:r>
      <w:r w:rsidR="00803A75">
        <w:t xml:space="preserve"> о дорогах,</w:t>
      </w:r>
      <w:r w:rsidR="00315374">
        <w:t xml:space="preserve"> </w:t>
      </w:r>
      <w:r w:rsidR="00803A75">
        <w:t>перекрёстках, остановках, парковках, светофорах;</w:t>
      </w:r>
    </w:p>
    <w:p w14:paraId="006A926E" w14:textId="350E928B" w:rsidR="000F110E" w:rsidRDefault="00803A75" w:rsidP="00051DC4">
      <w:pPr>
        <w:pStyle w:val="ad"/>
        <w:numPr>
          <w:ilvl w:val="0"/>
          <w:numId w:val="7"/>
        </w:numPr>
      </w:pPr>
      <w:r>
        <w:t>Моделирование движения транспортных средств</w:t>
      </w:r>
      <w:r w:rsidR="009F34A6">
        <w:t xml:space="preserve"> осуществляется</w:t>
      </w:r>
      <w:r>
        <w:t xml:space="preserve"> с учётом всех ограничений</w:t>
      </w:r>
      <w:r w:rsidR="009F34A6">
        <w:t xml:space="preserve"> ПДД</w:t>
      </w:r>
      <w:r w:rsidR="004C2E64">
        <w:t>, с учётом интенсивности траффика на реальном объекте</w:t>
      </w:r>
      <w:r w:rsidRPr="00803A75">
        <w:t>;</w:t>
      </w:r>
    </w:p>
    <w:p w14:paraId="51EE0F4D" w14:textId="21D45A18" w:rsidR="004C2E64" w:rsidRDefault="004C2E64" w:rsidP="00051DC4">
      <w:pPr>
        <w:pStyle w:val="ad"/>
        <w:numPr>
          <w:ilvl w:val="0"/>
          <w:numId w:val="7"/>
        </w:numPr>
      </w:pPr>
      <w:r>
        <w:t xml:space="preserve">Моделирование осуществляется при помощи средств имитационного моделирования </w:t>
      </w:r>
      <w:proofErr w:type="spellStart"/>
      <w:r>
        <w:t>AnyLogic</w:t>
      </w:r>
      <w:proofErr w:type="spellEnd"/>
      <w:r>
        <w:t xml:space="preserve"> (в т.ч. библиотеки дорожного моделирования) и правил их совместного функционирования</w:t>
      </w:r>
      <w:r w:rsidRPr="004C2E64">
        <w:t>;</w:t>
      </w:r>
    </w:p>
    <w:p w14:paraId="79CE33E8" w14:textId="2A6756C5" w:rsidR="000F110E" w:rsidRDefault="009F34A6" w:rsidP="00051DC4">
      <w:pPr>
        <w:pStyle w:val="ad"/>
        <w:numPr>
          <w:ilvl w:val="0"/>
          <w:numId w:val="7"/>
        </w:numPr>
      </w:pPr>
      <w:r>
        <w:lastRenderedPageBreak/>
        <w:t>На выходе получается в</w:t>
      </w:r>
      <w:r w:rsidR="00803A75">
        <w:t>изуализация полученных результатов (модель движения транспорта в динамике)</w:t>
      </w:r>
      <w:r w:rsidR="000F110E">
        <w:t>.</w:t>
      </w:r>
    </w:p>
    <w:p w14:paraId="46304972" w14:textId="6CED6D88" w:rsidR="002F4473" w:rsidRDefault="002F4473" w:rsidP="002F4473">
      <w:pPr>
        <w:pStyle w:val="ad"/>
        <w:ind w:left="709" w:firstLine="0"/>
      </w:pPr>
      <w:r>
        <w:t xml:space="preserve">Диаграмма </w:t>
      </w:r>
      <w:r>
        <w:rPr>
          <w:lang w:val="en-US"/>
        </w:rPr>
        <w:t>IDEF</w:t>
      </w:r>
      <w:r w:rsidRPr="004D63F4">
        <w:t xml:space="preserve">0 </w:t>
      </w:r>
      <w:r>
        <w:t xml:space="preserve">данной задачи представлена </w:t>
      </w:r>
      <w:r>
        <w:fldChar w:fldCharType="begin"/>
      </w:r>
      <w:r>
        <w:instrText xml:space="preserve"> REF _Ref166054079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>
        <w:fldChar w:fldCharType="end"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EF1761D" wp14:editId="604CDF85">
            <wp:simplePos x="0" y="0"/>
            <wp:positionH relativeFrom="column">
              <wp:posOffset>0</wp:posOffset>
            </wp:positionH>
            <wp:positionV relativeFrom="paragraph">
              <wp:posOffset>459105</wp:posOffset>
            </wp:positionV>
            <wp:extent cx="6191885" cy="2708275"/>
            <wp:effectExtent l="0" t="0" r="0" b="0"/>
            <wp:wrapTopAndBottom/>
            <wp:docPr id="891965617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5617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14:paraId="08CCB8C3" w14:textId="72523C11" w:rsidR="002F4473" w:rsidRDefault="002F4473" w:rsidP="002F4473">
      <w:pPr>
        <w:pStyle w:val="ac"/>
      </w:pPr>
      <w:bookmarkStart w:id="17" w:name="_Ref166054079"/>
      <w:r>
        <w:t xml:space="preserve">Рисунок 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bookmarkEnd w:id="17"/>
      <w:r>
        <w:t xml:space="preserve"> – Структура решения задачи в нотации </w:t>
      </w:r>
      <w:r>
        <w:rPr>
          <w:lang w:val="en-US"/>
        </w:rPr>
        <w:t>IDEF</w:t>
      </w:r>
      <w:r w:rsidRPr="004D63F4">
        <w:t>0</w:t>
      </w:r>
    </w:p>
    <w:p w14:paraId="45D99E2B" w14:textId="77777777" w:rsidR="002F4473" w:rsidRPr="002F4473" w:rsidRDefault="002F4473" w:rsidP="002F4473">
      <w:pPr>
        <w:pStyle w:val="ad"/>
      </w:pPr>
    </w:p>
    <w:p w14:paraId="08863F86" w14:textId="382CE4D0" w:rsidR="00045CDC" w:rsidRDefault="00045CDC" w:rsidP="0029694B">
      <w:pPr>
        <w:pStyle w:val="1"/>
        <w:tabs>
          <w:tab w:val="clear" w:pos="1283"/>
          <w:tab w:val="num" w:pos="1632"/>
        </w:tabs>
      </w:pPr>
      <w:bookmarkStart w:id="18" w:name="_Toc136276275"/>
      <w:bookmarkStart w:id="19" w:name="_Toc167783393"/>
      <w:bookmarkStart w:id="20" w:name="_Toc167785427"/>
      <w:r>
        <w:lastRenderedPageBreak/>
        <w:t>Структура решения</w:t>
      </w:r>
      <w:bookmarkEnd w:id="18"/>
      <w:bookmarkEnd w:id="19"/>
      <w:bookmarkEnd w:id="20"/>
    </w:p>
    <w:p w14:paraId="03504228" w14:textId="2270EF8F" w:rsidR="006F5737" w:rsidRPr="00CD6071" w:rsidRDefault="006F5737" w:rsidP="00051DC4">
      <w:pPr>
        <w:pStyle w:val="aff0"/>
        <w:numPr>
          <w:ilvl w:val="0"/>
          <w:numId w:val="8"/>
        </w:numPr>
        <w:rPr>
          <w:b/>
        </w:rPr>
      </w:pPr>
      <w:r w:rsidRPr="00CD6071">
        <w:rPr>
          <w:b/>
        </w:rPr>
        <w:t>Ввод данных об участке дорожного движения (Ввод)</w:t>
      </w:r>
      <w:r w:rsidR="00CD6071">
        <w:rPr>
          <w:b/>
        </w:rPr>
        <w:t>:</w:t>
      </w:r>
    </w:p>
    <w:p w14:paraId="300F4302" w14:textId="330048E3" w:rsidR="00042B0D" w:rsidRDefault="00042B0D" w:rsidP="00051DC4">
      <w:pPr>
        <w:pStyle w:val="aff0"/>
        <w:numPr>
          <w:ilvl w:val="1"/>
          <w:numId w:val="8"/>
        </w:numPr>
      </w:pPr>
      <w:r>
        <w:t xml:space="preserve">Графическое </w:t>
      </w:r>
      <w:r w:rsidR="00D73611">
        <w:t>представление (в виде снимка с карты)</w:t>
      </w:r>
      <w:r w:rsidR="0073653D" w:rsidRPr="00D73611">
        <w:t>;</w:t>
      </w:r>
    </w:p>
    <w:p w14:paraId="7BA83909" w14:textId="202752D0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названиях и местоположении дорог, сторон</w:t>
      </w:r>
      <w:r w:rsidRPr="006F5737">
        <w:br/>
        <w:t>дорожного движения и количестве полос на каждой стороне дороги</w:t>
      </w:r>
      <w:r w:rsidR="00213BAE">
        <w:t>, ширине полосы</w:t>
      </w:r>
      <w:r w:rsidRPr="006F5737">
        <w:t>;</w:t>
      </w:r>
      <w:r w:rsidR="00D73611">
        <w:t xml:space="preserve"> </w:t>
      </w:r>
    </w:p>
    <w:p w14:paraId="663B4D33" w14:textId="77777777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перекрестке (в том числе о возможных</w:t>
      </w:r>
      <w:r w:rsidRPr="006F5737">
        <w:br/>
        <w:t>направлениях движения автомобилей);</w:t>
      </w:r>
    </w:p>
    <w:p w14:paraId="695383CC" w14:textId="77777777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местоположении остановок;</w:t>
      </w:r>
    </w:p>
    <w:p w14:paraId="38823E2E" w14:textId="724E2528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местоположении парковок и способе парковки</w:t>
      </w:r>
      <w:r>
        <w:t xml:space="preserve"> </w:t>
      </w:r>
      <w:r w:rsidRPr="006F5737">
        <w:t>транспортны</w:t>
      </w:r>
      <w:r w:rsidR="00944AEA">
        <w:t>х средств (</w:t>
      </w:r>
      <w:r w:rsidR="00CD6071">
        <w:t>параллельная/перпендикулярная);</w:t>
      </w:r>
    </w:p>
    <w:p w14:paraId="592B4AB0" w14:textId="4EC340C5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Информации о</w:t>
      </w:r>
      <w:r w:rsidR="00717736">
        <w:t>б участниках дорожного движения</w:t>
      </w:r>
      <w:r w:rsidR="00CD6071">
        <w:t>:</w:t>
      </w:r>
    </w:p>
    <w:p w14:paraId="377E1180" w14:textId="5F092B85" w:rsidR="006F5737" w:rsidRDefault="006F5737" w:rsidP="00143F49">
      <w:pPr>
        <w:pStyle w:val="aff0"/>
        <w:numPr>
          <w:ilvl w:val="1"/>
          <w:numId w:val="22"/>
        </w:numPr>
      </w:pPr>
      <w:r w:rsidRPr="006F5737">
        <w:t>Автомобилях</w:t>
      </w:r>
      <w:r w:rsidR="00CD6071" w:rsidRPr="0073653D">
        <w:t>;</w:t>
      </w:r>
    </w:p>
    <w:p w14:paraId="0F68665E" w14:textId="585A221A" w:rsidR="006F5737" w:rsidRDefault="00717736" w:rsidP="00143F49">
      <w:pPr>
        <w:pStyle w:val="aff0"/>
        <w:numPr>
          <w:ilvl w:val="1"/>
          <w:numId w:val="22"/>
        </w:numPr>
      </w:pPr>
      <w:r>
        <w:t>Автобусах;</w:t>
      </w:r>
    </w:p>
    <w:p w14:paraId="600F5328" w14:textId="149478E0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светофоре (режим работы)</w:t>
      </w:r>
      <w:r w:rsidR="00717736">
        <w:t>;</w:t>
      </w:r>
    </w:p>
    <w:p w14:paraId="548278B7" w14:textId="507536DE" w:rsidR="006F5737" w:rsidRPr="00CD6071" w:rsidRDefault="006F5737" w:rsidP="00051DC4">
      <w:pPr>
        <w:pStyle w:val="aff0"/>
        <w:numPr>
          <w:ilvl w:val="0"/>
          <w:numId w:val="8"/>
        </w:numPr>
        <w:rPr>
          <w:b/>
        </w:rPr>
      </w:pPr>
      <w:r w:rsidRPr="00CD6071">
        <w:rPr>
          <w:b/>
        </w:rPr>
        <w:t>Моделирование (Обработка)</w:t>
      </w:r>
      <w:r w:rsidR="00CD6071">
        <w:rPr>
          <w:b/>
        </w:rPr>
        <w:t>:</w:t>
      </w:r>
    </w:p>
    <w:p w14:paraId="3ACCF838" w14:textId="77777777" w:rsidR="006F5737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транспортных средств по дорогам (с</w:t>
      </w:r>
      <w:r w:rsidRPr="006F5737">
        <w:br/>
        <w:t>учетом сторон и полос дорожного движения);</w:t>
      </w:r>
    </w:p>
    <w:p w14:paraId="4556ACE1" w14:textId="08C49936" w:rsidR="006F5737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транспортных средств на перекрестке</w:t>
      </w:r>
      <w:r w:rsidRPr="006F5737">
        <w:br/>
        <w:t>как на пересечении дорог;</w:t>
      </w:r>
    </w:p>
    <w:p w14:paraId="793674D8" w14:textId="3242D9D2" w:rsidR="00312886" w:rsidRDefault="00312886" w:rsidP="00051DC4">
      <w:pPr>
        <w:pStyle w:val="aff0"/>
        <w:numPr>
          <w:ilvl w:val="1"/>
          <w:numId w:val="8"/>
        </w:numPr>
      </w:pPr>
      <w:r>
        <w:t>Моделирование движения с учётом работы светофора</w:t>
      </w:r>
      <w:r w:rsidRPr="005677D1">
        <w:t>;</w:t>
      </w:r>
    </w:p>
    <w:p w14:paraId="5496C417" w14:textId="0757185A" w:rsidR="006F5737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с учетом остановки транспортных</w:t>
      </w:r>
      <w:r w:rsidRPr="006F5737">
        <w:br/>
        <w:t>средств на остановках;</w:t>
      </w:r>
    </w:p>
    <w:p w14:paraId="4A71FD3C" w14:textId="3D1A5D25" w:rsidR="00CD6071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с учетом заезда транспортных сред</w:t>
      </w:r>
      <w:r w:rsidR="00CD6071">
        <w:t>ств</w:t>
      </w:r>
      <w:r w:rsidR="00CD6071">
        <w:br/>
        <w:t>на пар</w:t>
      </w:r>
      <w:r w:rsidR="00600785">
        <w:t>ковочные места.</w:t>
      </w:r>
    </w:p>
    <w:p w14:paraId="73318A4D" w14:textId="27BE455B" w:rsidR="00CD6071" w:rsidRPr="00CD6071" w:rsidRDefault="00CD6071" w:rsidP="00051DC4">
      <w:pPr>
        <w:pStyle w:val="aff0"/>
        <w:numPr>
          <w:ilvl w:val="0"/>
          <w:numId w:val="8"/>
        </w:numPr>
        <w:rPr>
          <w:b/>
        </w:rPr>
      </w:pPr>
      <w:r w:rsidRPr="00CD6071">
        <w:rPr>
          <w:b/>
        </w:rPr>
        <w:t>Визуализация (Вывод)</w:t>
      </w:r>
      <w:r>
        <w:rPr>
          <w:b/>
        </w:rPr>
        <w:t>:</w:t>
      </w:r>
    </w:p>
    <w:p w14:paraId="2BF28DF6" w14:textId="1CB88C31" w:rsidR="00CD6071" w:rsidRDefault="00CD6071" w:rsidP="00051DC4">
      <w:pPr>
        <w:pStyle w:val="aff0"/>
        <w:numPr>
          <w:ilvl w:val="1"/>
          <w:numId w:val="8"/>
        </w:numPr>
      </w:pPr>
      <w:r>
        <w:t>Участка дорожного движения:</w:t>
      </w:r>
    </w:p>
    <w:p w14:paraId="0E3A3B31" w14:textId="2D61121B" w:rsidR="00B93AC7" w:rsidRDefault="005677D1" w:rsidP="00143F49">
      <w:pPr>
        <w:pStyle w:val="aff0"/>
        <w:numPr>
          <w:ilvl w:val="0"/>
          <w:numId w:val="40"/>
        </w:numPr>
      </w:pPr>
      <w:r>
        <w:t>Статика (дороги,</w:t>
      </w:r>
      <w:r w:rsidR="00B72D08">
        <w:t xml:space="preserve"> </w:t>
      </w:r>
      <w:r>
        <w:t>перекрёсток, парковка, остановка</w:t>
      </w:r>
      <w:r w:rsidR="007F3B62">
        <w:t xml:space="preserve">, </w:t>
      </w:r>
      <w:r>
        <w:t>окружающая обстановка)</w:t>
      </w:r>
      <w:r w:rsidRPr="005677D1">
        <w:t>;</w:t>
      </w:r>
    </w:p>
    <w:p w14:paraId="61CDEAD0" w14:textId="5C023767" w:rsidR="00B93AC7" w:rsidRDefault="006F5737" w:rsidP="00143F49">
      <w:pPr>
        <w:pStyle w:val="aff0"/>
        <w:numPr>
          <w:ilvl w:val="0"/>
          <w:numId w:val="40"/>
        </w:numPr>
      </w:pPr>
      <w:r w:rsidRPr="006F5737">
        <w:lastRenderedPageBreak/>
        <w:t>Динамика (</w:t>
      </w:r>
      <w:r w:rsidR="00717736">
        <w:t>движущиеся ТС</w:t>
      </w:r>
      <w:r w:rsidR="006B6352">
        <w:t>);</w:t>
      </w:r>
    </w:p>
    <w:p w14:paraId="20F3A847" w14:textId="1A705086" w:rsidR="006B6352" w:rsidRDefault="006B6352" w:rsidP="00143F49">
      <w:pPr>
        <w:pStyle w:val="aff0"/>
        <w:numPr>
          <w:ilvl w:val="0"/>
          <w:numId w:val="40"/>
        </w:numPr>
      </w:pPr>
      <w:r>
        <w:t>Динамика в 3</w:t>
      </w:r>
      <w:r w:rsidRPr="00B93AC7">
        <w:rPr>
          <w:lang w:val="en-US"/>
        </w:rPr>
        <w:t>D.</w:t>
      </w:r>
    </w:p>
    <w:p w14:paraId="1AEE0F73" w14:textId="77777777" w:rsidR="00B93AC7" w:rsidRDefault="006F5737" w:rsidP="00B93AC7">
      <w:pPr>
        <w:pStyle w:val="aff0"/>
        <w:numPr>
          <w:ilvl w:val="1"/>
          <w:numId w:val="8"/>
        </w:numPr>
      </w:pPr>
      <w:r w:rsidRPr="006F5737">
        <w:t>Параметров/характеристик движения</w:t>
      </w:r>
      <w:r w:rsidR="007F3B62">
        <w:t>:</w:t>
      </w:r>
    </w:p>
    <w:p w14:paraId="52FE8FB3" w14:textId="54FB64F0" w:rsidR="00B93AC7" w:rsidRDefault="00B93AC7" w:rsidP="00143F49">
      <w:pPr>
        <w:pStyle w:val="aff0"/>
        <w:numPr>
          <w:ilvl w:val="0"/>
          <w:numId w:val="41"/>
        </w:numPr>
      </w:pPr>
      <w:r>
        <w:t>Транспортных средств</w:t>
      </w:r>
      <w:r w:rsidR="008D3A85">
        <w:rPr>
          <w:lang w:val="en-US"/>
        </w:rPr>
        <w:t>.</w:t>
      </w:r>
    </w:p>
    <w:p w14:paraId="74799854" w14:textId="763AF99F" w:rsidR="00E0268C" w:rsidRDefault="00F76310" w:rsidP="0029694B">
      <w:pPr>
        <w:pStyle w:val="1"/>
        <w:tabs>
          <w:tab w:val="clear" w:pos="1283"/>
          <w:tab w:val="num" w:pos="1632"/>
        </w:tabs>
      </w:pPr>
      <w:bookmarkStart w:id="21" w:name="_Toc136276276"/>
      <w:bookmarkStart w:id="22" w:name="_Toc167783394"/>
      <w:bookmarkStart w:id="23" w:name="_Toc167785428"/>
      <w:r>
        <w:lastRenderedPageBreak/>
        <w:t>Обзор и анализ методов решения</w:t>
      </w:r>
      <w:bookmarkEnd w:id="21"/>
      <w:bookmarkEnd w:id="22"/>
      <w:bookmarkEnd w:id="23"/>
    </w:p>
    <w:p w14:paraId="7E2782E7" w14:textId="5B279F4C" w:rsidR="00EF1FB6" w:rsidRDefault="007D5AD9" w:rsidP="0029694B">
      <w:pPr>
        <w:pStyle w:val="2"/>
        <w:tabs>
          <w:tab w:val="clear" w:pos="1427"/>
          <w:tab w:val="num" w:pos="1776"/>
        </w:tabs>
      </w:pPr>
      <w:bookmarkStart w:id="24" w:name="_Toc136276277"/>
      <w:bookmarkStart w:id="25" w:name="_Toc167783395"/>
      <w:bookmarkStart w:id="26" w:name="_Toc167785429"/>
      <w:r>
        <w:t xml:space="preserve">Ввод данных об </w:t>
      </w:r>
      <w:r w:rsidR="00EF1FB6">
        <w:t>участке дорожного движения</w:t>
      </w:r>
      <w:bookmarkEnd w:id="24"/>
      <w:bookmarkEnd w:id="25"/>
      <w:bookmarkEnd w:id="26"/>
    </w:p>
    <w:p w14:paraId="1A16FE6E" w14:textId="670705C2" w:rsidR="0073653D" w:rsidRPr="000703FF" w:rsidRDefault="00660D93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27" w:name="_Toc167783396"/>
      <w:bookmarkStart w:id="28" w:name="_Toc167785430"/>
      <w:r w:rsidR="0073653D" w:rsidRPr="000703FF">
        <w:t>Графическое изображение</w:t>
      </w:r>
      <w:bookmarkEnd w:id="27"/>
      <w:bookmarkEnd w:id="28"/>
    </w:p>
    <w:p w14:paraId="3FA44ED4" w14:textId="0E9ADA8E" w:rsidR="0073653D" w:rsidRDefault="0041589E" w:rsidP="0073653D">
      <w:pPr>
        <w:pStyle w:val="ad"/>
      </w:pPr>
      <w:r>
        <w:t>Для ввода всех дальнейших данных необходимо визуально представлять перекрёсток и его окружение</w:t>
      </w:r>
      <w:r w:rsidR="00DB6274">
        <w:t>, чтобы модель в точности повторяла реальный перекрёсток. Для этого необходимо иметь спутниковый снимок местности и поместить его на область моделирования.</w:t>
      </w:r>
    </w:p>
    <w:p w14:paraId="235EBD2C" w14:textId="779178B5" w:rsidR="00DB6274" w:rsidRPr="00DB6274" w:rsidRDefault="00DB6274" w:rsidP="008B5762">
      <w:pPr>
        <w:pStyle w:val="ad"/>
      </w:pPr>
      <w:r>
        <w:t>Взять спутниковый снимок местности можно, к примеру, в любых онлайн-картах.</w:t>
      </w:r>
      <w:r w:rsidR="008B5762">
        <w:t xml:space="preserve"> </w:t>
      </w:r>
      <w:r>
        <w:t xml:space="preserve">После получения спутникового снимка, необходимо поместить его на область моделирования модели </w:t>
      </w:r>
      <w:r>
        <w:rPr>
          <w:lang w:val="en-US"/>
        </w:rPr>
        <w:t>AnyLogic</w:t>
      </w:r>
      <w:r w:rsidRPr="00DB6274">
        <w:t xml:space="preserve">. </w:t>
      </w:r>
      <w:r>
        <w:t>Для этого используется объект «Изображение (</w:t>
      </w:r>
      <w:r>
        <w:fldChar w:fldCharType="begin"/>
      </w:r>
      <w:r>
        <w:instrText xml:space="preserve"> REF _Ref131706060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</w:t>
      </w:r>
      <w:r>
        <w:fldChar w:fldCharType="end"/>
      </w:r>
      <w:r>
        <w:t>)</w:t>
      </w:r>
      <w:r w:rsidR="00D3684F">
        <w:t>.</w:t>
      </w:r>
      <w:r>
        <w:t xml:space="preserve"> </w:t>
      </w:r>
      <w:r w:rsidR="00D3684F">
        <w:t>В свойстве</w:t>
      </w:r>
      <w:r w:rsidR="00F36F9B">
        <w:t xml:space="preserve"> объекта</w:t>
      </w:r>
      <w:r w:rsidR="00D3684F">
        <w:t xml:space="preserve"> «Изображения» </w:t>
      </w:r>
      <w:r>
        <w:t>необходимо выбрать изображение – спутниковый снимок.</w:t>
      </w:r>
    </w:p>
    <w:p w14:paraId="37D2D14E" w14:textId="49E844FB" w:rsidR="00DB6274" w:rsidRDefault="00D3684F" w:rsidP="00DB6274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EAB3450" wp14:editId="2D01D157">
            <wp:extent cx="5700156" cy="3060565"/>
            <wp:effectExtent l="0" t="0" r="0" b="698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0149" t="12306" b="54237"/>
                    <a:stretch/>
                  </pic:blipFill>
                  <pic:spPr bwMode="auto">
                    <a:xfrm>
                      <a:off x="0" y="0"/>
                      <a:ext cx="5729366" cy="307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A4C1D" w14:textId="42A503BA" w:rsidR="00DB6274" w:rsidRDefault="00DB6274" w:rsidP="00DB6274">
      <w:pPr>
        <w:pStyle w:val="ac"/>
      </w:pPr>
      <w:bookmarkStart w:id="29" w:name="_Ref131706060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</w:t>
      </w:r>
      <w:r w:rsidR="00000000">
        <w:rPr>
          <w:noProof/>
        </w:rPr>
        <w:fldChar w:fldCharType="end"/>
      </w:r>
      <w:bookmarkEnd w:id="29"/>
      <w:r>
        <w:t xml:space="preserve"> –</w:t>
      </w:r>
      <w:r w:rsidR="00D3684F" w:rsidRPr="00322961">
        <w:t xml:space="preserve"> </w:t>
      </w:r>
      <w:r w:rsidR="00D3684F">
        <w:t>О</w:t>
      </w:r>
      <w:r w:rsidR="00B26D5A">
        <w:t>бъект «Изображение»</w:t>
      </w:r>
    </w:p>
    <w:p w14:paraId="2D61B3F2" w14:textId="77777777" w:rsidR="00D3684F" w:rsidRPr="00D3684F" w:rsidRDefault="00D3684F" w:rsidP="00D3684F">
      <w:pPr>
        <w:pStyle w:val="ad"/>
      </w:pPr>
    </w:p>
    <w:p w14:paraId="6D5DA25E" w14:textId="77777777" w:rsidR="00B26D5A" w:rsidRPr="00201906" w:rsidRDefault="00B26D5A" w:rsidP="00B26D5A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385E4715" w14:textId="4322475F" w:rsidR="004E1AFB" w:rsidRPr="0073653D" w:rsidRDefault="00FC70DC" w:rsidP="00143F49">
      <w:pPr>
        <w:pStyle w:val="ad"/>
        <w:numPr>
          <w:ilvl w:val="0"/>
          <w:numId w:val="13"/>
        </w:numPr>
      </w:pPr>
      <w:r>
        <w:t>Ввести графическое изображение, д</w:t>
      </w:r>
      <w:r w:rsidR="00B26D5A">
        <w:t>обави</w:t>
      </w:r>
      <w:r>
        <w:t>в</w:t>
      </w:r>
      <w:r w:rsidR="00B26D5A">
        <w:t xml:space="preserve"> </w:t>
      </w:r>
      <w:r w:rsidR="004E1AFB">
        <w:t>объект «Изображение»</w:t>
      </w:r>
      <w:r w:rsidR="00F402A4">
        <w:t xml:space="preserve"> и выбра</w:t>
      </w:r>
      <w:r>
        <w:t>в</w:t>
      </w:r>
      <w:r w:rsidR="00F402A4">
        <w:t xml:space="preserve"> необходимый файл в свойстве объекта «Изображения».</w:t>
      </w:r>
    </w:p>
    <w:p w14:paraId="1352784A" w14:textId="15D8CAD9" w:rsidR="00EF1FB6" w:rsidRPr="00EF1FB6" w:rsidRDefault="00660D93" w:rsidP="0029694B">
      <w:pPr>
        <w:pStyle w:val="3"/>
        <w:tabs>
          <w:tab w:val="clear" w:pos="1276"/>
          <w:tab w:val="num" w:pos="1625"/>
        </w:tabs>
      </w:pPr>
      <w:r>
        <w:lastRenderedPageBreak/>
        <w:t xml:space="preserve"> </w:t>
      </w:r>
      <w:bookmarkStart w:id="30" w:name="_Toc167783397"/>
      <w:bookmarkStart w:id="31" w:name="_Toc167785431"/>
      <w:r w:rsidR="00EF1FB6" w:rsidRPr="00EF1FB6">
        <w:t>Информация о названиях и местоположении дорог, сторон</w:t>
      </w:r>
      <w:r w:rsidR="00EF1FB6" w:rsidRPr="00EF1FB6">
        <w:br/>
        <w:t>дорожного движения и количестве полос на каждой стороне дороги</w:t>
      </w:r>
      <w:r w:rsidR="00213BAE">
        <w:t>, ширине полосы</w:t>
      </w:r>
      <w:bookmarkEnd w:id="30"/>
      <w:bookmarkEnd w:id="31"/>
    </w:p>
    <w:p w14:paraId="4D533E13" w14:textId="65E488BA" w:rsidR="00E52177" w:rsidRPr="00EA785B" w:rsidRDefault="006548C5" w:rsidP="00226747">
      <w:pPr>
        <w:pStyle w:val="ad"/>
      </w:pPr>
      <w:r>
        <w:t>Необходимо создать дороги. Далее д</w:t>
      </w:r>
      <w:r w:rsidR="00EA785B">
        <w:t xml:space="preserve">ля каждой дороги необходимо </w:t>
      </w:r>
      <w:r w:rsidR="00790781">
        <w:t>вн</w:t>
      </w:r>
      <w:r w:rsidR="006F6102">
        <w:t>ести</w:t>
      </w:r>
      <w:r w:rsidR="00EA785B">
        <w:t xml:space="preserve"> её параметры: наименование, местоположение, длину, количество сторон движения, количество полос на каждой стороне, </w:t>
      </w:r>
      <w:r w:rsidR="006F6102">
        <w:t>ширину полосы</w:t>
      </w:r>
      <w:r w:rsidR="001774EA">
        <w:t>, стоп-полосы (которые и будут определять направления движения на дороге)</w:t>
      </w:r>
      <w:r w:rsidR="006F6102">
        <w:t>.</w:t>
      </w:r>
    </w:p>
    <w:p w14:paraId="6105E7B2" w14:textId="2695017D" w:rsidR="00EF1FB6" w:rsidRDefault="00EF1FB6" w:rsidP="00226747">
      <w:pPr>
        <w:pStyle w:val="ad"/>
      </w:pPr>
      <w:r>
        <w:t xml:space="preserve">Для внесения информации о дорогах </w:t>
      </w:r>
      <w:r w:rsidR="00201906">
        <w:t xml:space="preserve">в </w:t>
      </w:r>
      <w:r w:rsidR="00201906">
        <w:rPr>
          <w:lang w:val="en-US"/>
        </w:rPr>
        <w:t>AnyLogic</w:t>
      </w:r>
      <w:r w:rsidR="00201906" w:rsidRPr="00201906">
        <w:t xml:space="preserve"> </w:t>
      </w:r>
      <w:r>
        <w:t>используется объект «Дорога» библиотеки дорожного движения</w:t>
      </w:r>
      <w:r w:rsidR="0032126E">
        <w:t xml:space="preserve"> и его свойства</w:t>
      </w:r>
      <w:r>
        <w:t>:</w:t>
      </w:r>
    </w:p>
    <w:p w14:paraId="25418E3E" w14:textId="77777777" w:rsidR="00801D5A" w:rsidRDefault="0032126E" w:rsidP="00143F49">
      <w:pPr>
        <w:pStyle w:val="aff1"/>
        <w:numPr>
          <w:ilvl w:val="0"/>
          <w:numId w:val="48"/>
        </w:numPr>
      </w:pPr>
      <w:r>
        <w:t>Н</w:t>
      </w:r>
      <w:r w:rsidR="00EF1FB6">
        <w:t>азвани</w:t>
      </w:r>
      <w:r>
        <w:t>е</w:t>
      </w:r>
      <w:r w:rsidR="00EF1FB6">
        <w:t xml:space="preserve"> дороги </w:t>
      </w:r>
      <w:r>
        <w:t>–</w:t>
      </w:r>
      <w:r w:rsidR="00EF1FB6">
        <w:t xml:space="preserve"> поле «Имя»</w:t>
      </w:r>
      <w:r w:rsidR="00EF1FB6" w:rsidRPr="00EF1FB6">
        <w:t>;</w:t>
      </w:r>
    </w:p>
    <w:p w14:paraId="41E4BAA9" w14:textId="34F7952C" w:rsidR="00801D5A" w:rsidRDefault="00EF1FB6" w:rsidP="00143F49">
      <w:pPr>
        <w:pStyle w:val="aff1"/>
        <w:numPr>
          <w:ilvl w:val="0"/>
          <w:numId w:val="48"/>
        </w:numPr>
      </w:pPr>
      <w:r>
        <w:t>Для ввода местоположения изменяются координаты всей дороги и её точек (</w:t>
      </w:r>
      <w:r>
        <w:fldChar w:fldCharType="begin"/>
      </w:r>
      <w:r>
        <w:instrText xml:space="preserve"> REF _Ref128310715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2</w:t>
      </w:r>
      <w:r>
        <w:fldChar w:fldCharType="end"/>
      </w:r>
      <w:r>
        <w:t xml:space="preserve">). </w:t>
      </w:r>
      <w:r w:rsidR="00011E88">
        <w:t xml:space="preserve">Для этого используются свойства с координатами во вкладке «Местоположение и размер» и таблица с координатами опорных точек во вкладке «Точки». </w:t>
      </w:r>
      <w:r w:rsidR="00F8656D">
        <w:t>Н</w:t>
      </w:r>
      <w:r>
        <w:t>аиболее удобно и интуитивно понятно добавлять и изменять местоположение точек в области моделирования двойным щелчком и перетаскиванием мыши</w:t>
      </w:r>
      <w:r w:rsidRPr="00EF1FB6">
        <w:t>;</w:t>
      </w:r>
    </w:p>
    <w:p w14:paraId="0FFD18E4" w14:textId="570CD3E2" w:rsidR="001774EA" w:rsidRDefault="0032126E" w:rsidP="00143F49">
      <w:pPr>
        <w:pStyle w:val="aff1"/>
        <w:numPr>
          <w:ilvl w:val="0"/>
          <w:numId w:val="48"/>
        </w:numPr>
      </w:pPr>
      <w:r>
        <w:t>И</w:t>
      </w:r>
      <w:r w:rsidR="00213BAE">
        <w:t>нформаци</w:t>
      </w:r>
      <w:r>
        <w:t>я</w:t>
      </w:r>
      <w:r w:rsidR="00213BAE">
        <w:t xml:space="preserve"> о сторонах дорожного движения и количеств</w:t>
      </w:r>
      <w:r>
        <w:t>о полос –</w:t>
      </w:r>
      <w:r w:rsidR="00213BAE">
        <w:t xml:space="preserve"> поля «Количество полос основного движения» и «Количество полос встречного движения», а также </w:t>
      </w:r>
      <w:r w:rsidR="00D8318C">
        <w:t>поле</w:t>
      </w:r>
      <w:r w:rsidR="00213BAE">
        <w:t xml:space="preserve"> «Одностороннее движение» (</w:t>
      </w:r>
      <w:r w:rsidR="00213BAE">
        <w:fldChar w:fldCharType="begin"/>
      </w:r>
      <w:r w:rsidR="00213BAE">
        <w:instrText xml:space="preserve"> REF _Ref128311123 \h </w:instrText>
      </w:r>
      <w:r w:rsidR="00213BAE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3</w:t>
      </w:r>
      <w:r w:rsidR="00213BAE">
        <w:fldChar w:fldCharType="end"/>
      </w:r>
      <w:r w:rsidR="00213BAE">
        <w:t>)</w:t>
      </w:r>
      <w:r w:rsidR="00213BAE" w:rsidRPr="00213BAE">
        <w:t>;</w:t>
      </w:r>
    </w:p>
    <w:p w14:paraId="1002A45D" w14:textId="3C8EFAB1" w:rsidR="00EF1FB6" w:rsidRDefault="00F8656D" w:rsidP="00EF1FB6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54342B05" wp14:editId="64F531F6">
            <wp:extent cx="2215012" cy="1704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536" t="29388" r="60773" b="57351"/>
                    <a:stretch/>
                  </pic:blipFill>
                  <pic:spPr bwMode="auto">
                    <a:xfrm>
                      <a:off x="0" y="0"/>
                      <a:ext cx="2221361" cy="170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D5EDE" w14:textId="48B65809" w:rsidR="00EF1FB6" w:rsidRPr="00E55DB6" w:rsidRDefault="00EF1FB6" w:rsidP="00EF1FB6">
      <w:pPr>
        <w:pStyle w:val="ac"/>
      </w:pPr>
      <w:bookmarkStart w:id="32" w:name="_Ref128310715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</w:t>
      </w:r>
      <w:r w:rsidR="00000000">
        <w:rPr>
          <w:noProof/>
        </w:rPr>
        <w:fldChar w:fldCharType="end"/>
      </w:r>
      <w:bookmarkEnd w:id="32"/>
      <w:r>
        <w:t xml:space="preserve"> – Ввод местоположения дороги</w:t>
      </w:r>
      <w:r w:rsidR="00F8656D">
        <w:t xml:space="preserve"> в</w:t>
      </w:r>
      <w:r w:rsidR="00F8656D" w:rsidRPr="00F8656D">
        <w:t xml:space="preserve"> </w:t>
      </w:r>
      <w:r w:rsidR="00F8656D">
        <w:rPr>
          <w:lang w:val="en-US"/>
        </w:rPr>
        <w:t>AnyLogic</w:t>
      </w:r>
    </w:p>
    <w:p w14:paraId="00E78F76" w14:textId="77777777" w:rsidR="001774EA" w:rsidRPr="00E55DB6" w:rsidRDefault="001774EA" w:rsidP="001774EA">
      <w:pPr>
        <w:pStyle w:val="ad"/>
      </w:pPr>
    </w:p>
    <w:p w14:paraId="350617E6" w14:textId="3105B1F1" w:rsidR="00213BAE" w:rsidRDefault="00213BAE" w:rsidP="00213BA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57DAD5" wp14:editId="625DE394">
            <wp:extent cx="2940460" cy="82867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6147" t="19964" r="16932" b="71558"/>
                    <a:stretch/>
                  </pic:blipFill>
                  <pic:spPr bwMode="auto">
                    <a:xfrm>
                      <a:off x="0" y="0"/>
                      <a:ext cx="2943826" cy="82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84A16" w14:textId="35F1AB8A" w:rsidR="00213BAE" w:rsidRDefault="00213BAE" w:rsidP="00213BAE">
      <w:pPr>
        <w:pStyle w:val="ac"/>
      </w:pPr>
      <w:bookmarkStart w:id="33" w:name="_Ref128311123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bookmarkEnd w:id="33"/>
      <w:r w:rsidRPr="00213BAE">
        <w:t xml:space="preserve"> – </w:t>
      </w:r>
      <w:r>
        <w:t>Ввод информации о полосах движения дороги</w:t>
      </w:r>
    </w:p>
    <w:p w14:paraId="059D56B6" w14:textId="2CB03173" w:rsidR="000E5501" w:rsidRDefault="000E5501" w:rsidP="000E5501">
      <w:pPr>
        <w:pStyle w:val="ad"/>
      </w:pPr>
    </w:p>
    <w:p w14:paraId="7E65C444" w14:textId="59C67F42" w:rsidR="0032126E" w:rsidRPr="000E5501" w:rsidRDefault="0032126E" w:rsidP="0032126E">
      <w:pPr>
        <w:pStyle w:val="ad"/>
      </w:pPr>
      <w:r>
        <w:t xml:space="preserve">Информация о ширине полосы вводится </w:t>
      </w:r>
      <w:r w:rsidR="00707816">
        <w:t>в объекте «Дорожная сеть» д</w:t>
      </w:r>
      <w:r>
        <w:t>ля всей дорожной сети</w:t>
      </w:r>
      <w:r w:rsidR="00707816">
        <w:t>, которая может включать в себя как одну, так и несколько дорог</w:t>
      </w:r>
      <w:r>
        <w:t>. Нужно выделить объект «Дорожная сеть» (дорогу, если дорожная сеть состоит из 1 дороги) одним щелчком мыши и настроить поле «Ширина полосы» (</w:t>
      </w:r>
      <w:r>
        <w:fldChar w:fldCharType="begin"/>
      </w:r>
      <w:r>
        <w:instrText xml:space="preserve"> REF _Ref128311334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4</w:t>
      </w:r>
      <w:r>
        <w:fldChar w:fldCharType="end"/>
      </w:r>
      <w:r>
        <w:t>).</w:t>
      </w:r>
    </w:p>
    <w:p w14:paraId="41F51080" w14:textId="6FAABA38" w:rsidR="00213BAE" w:rsidRDefault="00660D93" w:rsidP="00213BAE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03B6EF35" wp14:editId="6378B32C">
            <wp:extent cx="3621248" cy="2212985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0881" cy="22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E0DD" w14:textId="22DFEFC1" w:rsidR="00213BAE" w:rsidRDefault="00213BAE" w:rsidP="00213BAE">
      <w:pPr>
        <w:pStyle w:val="ac"/>
      </w:pPr>
      <w:bookmarkStart w:id="34" w:name="_Ref128311334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bookmarkEnd w:id="34"/>
      <w:r>
        <w:t xml:space="preserve"> – Ввод информации о ширине полосы всей дорожной сети</w:t>
      </w:r>
    </w:p>
    <w:p w14:paraId="2C13201A" w14:textId="4AD3BF29" w:rsidR="00213BAE" w:rsidRDefault="00213BAE" w:rsidP="00226747">
      <w:pPr>
        <w:pStyle w:val="ad"/>
      </w:pPr>
    </w:p>
    <w:p w14:paraId="38597092" w14:textId="0EEECB31" w:rsidR="0032126E" w:rsidRDefault="0032126E" w:rsidP="00226747">
      <w:pPr>
        <w:pStyle w:val="ad"/>
      </w:pPr>
      <w:r>
        <w:t>Стоп-полоса (</w:t>
      </w:r>
      <w:proofErr w:type="spellStart"/>
      <w:r>
        <w:rPr>
          <w:lang w:val="en-US"/>
        </w:rPr>
        <w:t>stopLine</w:t>
      </w:r>
      <w:proofErr w:type="spellEnd"/>
      <w:r w:rsidRPr="002310AA">
        <w:t>)</w:t>
      </w:r>
      <w:r>
        <w:t xml:space="preserve"> создаётся при помощи объекта «Стоп-линия», который помещается на объект «Дорога». За положение стоп-линии относительно начала дороги отвечает поле «Смещение от начала дороги».</w:t>
      </w:r>
    </w:p>
    <w:p w14:paraId="0D8133F3" w14:textId="1B1295EA" w:rsidR="00E52177" w:rsidRPr="00201906" w:rsidRDefault="00E52177" w:rsidP="00226747">
      <w:pPr>
        <w:pStyle w:val="ad"/>
        <w:rPr>
          <w:u w:val="single"/>
        </w:rPr>
      </w:pPr>
      <w:r w:rsidRPr="00201906">
        <w:rPr>
          <w:u w:val="single"/>
        </w:rPr>
        <w:t>Обо</w:t>
      </w:r>
      <w:r w:rsidR="00201906" w:rsidRPr="00201906">
        <w:rPr>
          <w:u w:val="single"/>
        </w:rPr>
        <w:t>бщённый алгоритм:</w:t>
      </w:r>
    </w:p>
    <w:p w14:paraId="330DF234" w14:textId="3C43316E" w:rsidR="00201906" w:rsidRDefault="00B314EB" w:rsidP="00143F49">
      <w:pPr>
        <w:pStyle w:val="ad"/>
        <w:numPr>
          <w:ilvl w:val="0"/>
          <w:numId w:val="11"/>
        </w:numPr>
      </w:pPr>
      <w:r>
        <w:t>Поместить</w:t>
      </w:r>
      <w:r w:rsidR="00201906">
        <w:t xml:space="preserve"> необходимое количество</w:t>
      </w:r>
      <w:r>
        <w:t xml:space="preserve"> объектов</w:t>
      </w:r>
      <w:r w:rsidR="00201906">
        <w:t xml:space="preserve"> </w:t>
      </w:r>
      <w:r>
        <w:t>«Д</w:t>
      </w:r>
      <w:r w:rsidR="00201906">
        <w:t>орог</w:t>
      </w:r>
      <w:r>
        <w:t>а»</w:t>
      </w:r>
      <w:r w:rsidR="00D8318C">
        <w:t>:</w:t>
      </w:r>
    </w:p>
    <w:p w14:paraId="6AA65497" w14:textId="0B78D9F8" w:rsidR="00201906" w:rsidRPr="006F6102" w:rsidRDefault="00790781" w:rsidP="00143F49">
      <w:pPr>
        <w:pStyle w:val="ad"/>
        <w:numPr>
          <w:ilvl w:val="1"/>
          <w:numId w:val="13"/>
        </w:numPr>
      </w:pPr>
      <w:r>
        <w:t>О</w:t>
      </w:r>
      <w:r w:rsidR="006F6102">
        <w:t>трегули</w:t>
      </w:r>
      <w:r w:rsidR="002D2377">
        <w:t>ровать положение и длину объектов «Дорога»</w:t>
      </w:r>
      <w:r w:rsidR="0010256F">
        <w:t xml:space="preserve"> (</w:t>
      </w:r>
      <w:r w:rsidR="0089650F">
        <w:t>поля</w:t>
      </w:r>
      <w:r w:rsidR="0010256F" w:rsidRPr="0010256F">
        <w:t xml:space="preserve"> </w:t>
      </w:r>
      <w:r w:rsidR="0010256F">
        <w:t>«</w:t>
      </w:r>
      <w:r w:rsidR="0010256F">
        <w:rPr>
          <w:lang w:val="en-US"/>
        </w:rPr>
        <w:t>X</w:t>
      </w:r>
      <w:r w:rsidR="0010256F">
        <w:t>», «</w:t>
      </w:r>
      <w:r w:rsidR="0010256F">
        <w:rPr>
          <w:lang w:val="en-US"/>
        </w:rPr>
        <w:t>Y</w:t>
      </w:r>
      <w:r w:rsidR="0010256F">
        <w:t>», «</w:t>
      </w:r>
      <w:r w:rsidR="0010256F">
        <w:rPr>
          <w:lang w:val="en-US"/>
        </w:rPr>
        <w:t>Z</w:t>
      </w:r>
      <w:r w:rsidR="0010256F">
        <w:t>»</w:t>
      </w:r>
      <w:r w:rsidR="0010256F" w:rsidRPr="0010256F">
        <w:t xml:space="preserve"> </w:t>
      </w:r>
      <w:r w:rsidR="0010256F">
        <w:t>во вкладке «Местоположение и размер»,</w:t>
      </w:r>
      <w:r w:rsidR="0010256F" w:rsidRPr="0010256F">
        <w:t xml:space="preserve"> </w:t>
      </w:r>
      <w:r w:rsidR="0010256F">
        <w:t xml:space="preserve">для опорных точек строки </w:t>
      </w:r>
      <w:r w:rsidR="0089650F">
        <w:t>таблицы</w:t>
      </w:r>
      <w:r w:rsidR="00433B73">
        <w:t xml:space="preserve"> «Точки»</w:t>
      </w:r>
      <w:r w:rsidR="0010256F">
        <w:t xml:space="preserve"> – номер точки, координаты </w:t>
      </w:r>
      <w:r w:rsidR="0010256F">
        <w:rPr>
          <w:lang w:val="en-US"/>
        </w:rPr>
        <w:t>X</w:t>
      </w:r>
      <w:r w:rsidR="0010256F" w:rsidRPr="0010256F">
        <w:t xml:space="preserve">, </w:t>
      </w:r>
      <w:r w:rsidR="0010256F">
        <w:rPr>
          <w:lang w:val="en-US"/>
        </w:rPr>
        <w:t>Y</w:t>
      </w:r>
      <w:r w:rsidR="0010256F" w:rsidRPr="0010256F">
        <w:t xml:space="preserve">, </w:t>
      </w:r>
      <w:r w:rsidR="0010256F">
        <w:rPr>
          <w:lang w:val="en-US"/>
        </w:rPr>
        <w:t>Z</w:t>
      </w:r>
      <w:r w:rsidR="0010256F">
        <w:t>)</w:t>
      </w:r>
      <w:r w:rsidR="00BC46C1">
        <w:t xml:space="preserve">. Также </w:t>
      </w:r>
      <w:r w:rsidR="00BC46C1">
        <w:lastRenderedPageBreak/>
        <w:t>по данной таблице координат определяется направление дороги – от первой точки таблицы к последней</w:t>
      </w:r>
      <w:r w:rsidR="006F6102" w:rsidRPr="006F6102">
        <w:t>;</w:t>
      </w:r>
    </w:p>
    <w:p w14:paraId="7E8059C1" w14:textId="3F385102" w:rsidR="006F6102" w:rsidRDefault="006F6102" w:rsidP="00143F49">
      <w:pPr>
        <w:pStyle w:val="ad"/>
        <w:numPr>
          <w:ilvl w:val="1"/>
          <w:numId w:val="13"/>
        </w:numPr>
      </w:pPr>
      <w:r>
        <w:t>В</w:t>
      </w:r>
      <w:r w:rsidR="00B35831">
        <w:t xml:space="preserve"> параметрах </w:t>
      </w:r>
      <w:r w:rsidR="002D2377">
        <w:t>объектов-</w:t>
      </w:r>
      <w:r w:rsidR="00B35831">
        <w:t>дорог</w:t>
      </w:r>
      <w:r>
        <w:t xml:space="preserve"> указать, </w:t>
      </w:r>
      <w:r w:rsidR="00B35831">
        <w:t>являются ли они односторонними</w:t>
      </w:r>
      <w:r w:rsidRPr="006F6102">
        <w:t>/</w:t>
      </w:r>
      <w:r w:rsidR="00B35831">
        <w:t>двухсторонними</w:t>
      </w:r>
      <w:r w:rsidR="00EF0A6F">
        <w:t xml:space="preserve"> (</w:t>
      </w:r>
      <w:r w:rsidR="0089650F">
        <w:t>свойство</w:t>
      </w:r>
      <w:r w:rsidR="00EF0A6F" w:rsidRPr="00EF0A6F">
        <w:t xml:space="preserve"> </w:t>
      </w:r>
      <w:r w:rsidR="00EF0A6F">
        <w:t>«Одностороннее движение»)</w:t>
      </w:r>
      <w:r w:rsidRPr="006F6102">
        <w:t>;</w:t>
      </w:r>
    </w:p>
    <w:p w14:paraId="0AA6B94F" w14:textId="0FDE26D1" w:rsidR="006F6102" w:rsidRPr="00B35831" w:rsidRDefault="00B35831" w:rsidP="00143F49">
      <w:pPr>
        <w:pStyle w:val="ad"/>
        <w:numPr>
          <w:ilvl w:val="1"/>
          <w:numId w:val="13"/>
        </w:numPr>
      </w:pPr>
      <w:r>
        <w:t xml:space="preserve">В параметрах </w:t>
      </w:r>
      <w:r w:rsidR="002D2377">
        <w:t>объектов-</w:t>
      </w:r>
      <w:r>
        <w:t>дорог указать количество</w:t>
      </w:r>
      <w:r w:rsidR="006F6102">
        <w:t xml:space="preserve"> полос на каждой стороне</w:t>
      </w:r>
      <w:r>
        <w:t xml:space="preserve"> движения</w:t>
      </w:r>
      <w:r w:rsidR="0093528A">
        <w:t xml:space="preserve"> (</w:t>
      </w:r>
      <w:r w:rsidR="0089650F">
        <w:t>поля</w:t>
      </w:r>
      <w:r w:rsidR="0093528A" w:rsidRPr="0093528A">
        <w:t xml:space="preserve"> </w:t>
      </w:r>
      <w:r w:rsidR="0093528A">
        <w:t>«Количество полос основного движения» и «Количество полос встречного движения»)</w:t>
      </w:r>
      <w:r w:rsidRPr="00B35831">
        <w:t>;</w:t>
      </w:r>
    </w:p>
    <w:p w14:paraId="0BF73148" w14:textId="72C607F4" w:rsidR="00B35831" w:rsidRDefault="00B35831" w:rsidP="00143F49">
      <w:pPr>
        <w:pStyle w:val="ad"/>
        <w:numPr>
          <w:ilvl w:val="0"/>
          <w:numId w:val="13"/>
        </w:numPr>
      </w:pPr>
      <w:r>
        <w:t>В парамет</w:t>
      </w:r>
      <w:r w:rsidR="002310AA">
        <w:t xml:space="preserve">рах </w:t>
      </w:r>
      <w:r w:rsidR="0085582E">
        <w:t>дорожной сети</w:t>
      </w:r>
      <w:r w:rsidR="002310AA">
        <w:t xml:space="preserve"> указать ширину полосы</w:t>
      </w:r>
      <w:r w:rsidR="0093528A">
        <w:t xml:space="preserve"> (выделить дорожную сеть </w:t>
      </w:r>
      <w:proofErr w:type="spellStart"/>
      <w:r w:rsidR="0093528A">
        <w:rPr>
          <w:lang w:val="en-US"/>
        </w:rPr>
        <w:t>RoadNetwork</w:t>
      </w:r>
      <w:proofErr w:type="spellEnd"/>
      <w:r w:rsidR="0093528A" w:rsidRPr="0093528A">
        <w:t xml:space="preserve"> </w:t>
      </w:r>
      <w:r w:rsidR="0093528A">
        <w:t xml:space="preserve">и вписать в </w:t>
      </w:r>
      <w:r w:rsidR="0089650F">
        <w:t>поле</w:t>
      </w:r>
      <w:r w:rsidR="0093528A" w:rsidRPr="0093528A">
        <w:t xml:space="preserve"> </w:t>
      </w:r>
      <w:r w:rsidR="0093528A">
        <w:t>«Ширина полосы» ширину полосы)</w:t>
      </w:r>
      <w:r w:rsidR="002310AA">
        <w:t>;</w:t>
      </w:r>
    </w:p>
    <w:p w14:paraId="322C1EEB" w14:textId="20F5202D" w:rsidR="0036770E" w:rsidRDefault="0036770E" w:rsidP="00143F49">
      <w:pPr>
        <w:pStyle w:val="ad"/>
        <w:numPr>
          <w:ilvl w:val="0"/>
          <w:numId w:val="13"/>
        </w:numPr>
      </w:pPr>
      <w:r>
        <w:t>Указать количество стоп-полос и их местоположение относительно конца дороги. Это можно сделать, поместив объект «Стоп-линия» на дорогу в нужное место.</w:t>
      </w:r>
    </w:p>
    <w:p w14:paraId="6408E97D" w14:textId="0CBA1061" w:rsidR="00213BAE" w:rsidRPr="00213BAE" w:rsidRDefault="00660D93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35" w:name="_Toc167783398"/>
      <w:bookmarkStart w:id="36" w:name="_Toc167785432"/>
      <w:r w:rsidR="00213BAE" w:rsidRPr="00213BAE">
        <w:t>Информация о перекрестке (в том числе о возможных</w:t>
      </w:r>
      <w:r w:rsidR="00213BAE" w:rsidRPr="00213BAE">
        <w:br/>
        <w:t>направлениях движения автомоб</w:t>
      </w:r>
      <w:r w:rsidR="0023382D">
        <w:t>илей)</w:t>
      </w:r>
      <w:bookmarkEnd w:id="35"/>
      <w:bookmarkEnd w:id="36"/>
    </w:p>
    <w:p w14:paraId="793C4AE3" w14:textId="1F6CB963" w:rsidR="00E52177" w:rsidRDefault="000E5501" w:rsidP="00213BAE">
      <w:pPr>
        <w:pStyle w:val="ad"/>
      </w:pPr>
      <w:r>
        <w:t>На данном шаге необходимо внести в систему информацию о каждом перекрёстке (у нас он будет 1): какие дороги в него входят, какие направления движения транспортных средств на перекрёстке возможны.</w:t>
      </w:r>
    </w:p>
    <w:p w14:paraId="17AF8B21" w14:textId="52240BE8" w:rsidR="00213BAE" w:rsidRDefault="00213BAE" w:rsidP="00213BAE">
      <w:pPr>
        <w:pStyle w:val="ad"/>
      </w:pPr>
      <w:r>
        <w:t>Для внесения информации о перекрёстках</w:t>
      </w:r>
      <w:r w:rsidR="000E5501">
        <w:t xml:space="preserve"> в </w:t>
      </w:r>
      <w:r w:rsidR="000E5501">
        <w:rPr>
          <w:lang w:val="en-US"/>
        </w:rPr>
        <w:t>AnyLogic</w:t>
      </w:r>
      <w:r>
        <w:t xml:space="preserve"> используется объект «Перекрёсток» библиотеки дорожного движения</w:t>
      </w:r>
      <w:r w:rsidR="0023382D">
        <w:t xml:space="preserve">. При перенесении его в место с расположенными рядом дорогами он загорится зелёным цветом и образует перекрёсток с отображением выездов </w:t>
      </w:r>
      <w:proofErr w:type="gramStart"/>
      <w:r w:rsidR="0023382D">
        <w:t>в въездов</w:t>
      </w:r>
      <w:proofErr w:type="gramEnd"/>
      <w:r w:rsidR="0023382D">
        <w:t xml:space="preserve"> на дороги (</w:t>
      </w:r>
      <w:r w:rsidR="0023382D">
        <w:fldChar w:fldCharType="begin"/>
      </w:r>
      <w:r w:rsidR="0023382D">
        <w:instrText xml:space="preserve"> REF _Ref128311760 \h </w:instrText>
      </w:r>
      <w:r w:rsidR="0023382D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5</w:t>
      </w:r>
      <w:r w:rsidR="0023382D">
        <w:fldChar w:fldCharType="end"/>
      </w:r>
      <w:r w:rsidR="0023382D">
        <w:t>).</w:t>
      </w:r>
    </w:p>
    <w:p w14:paraId="394D2F93" w14:textId="20CA18E7" w:rsidR="0023382D" w:rsidRDefault="0023382D" w:rsidP="0023382D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F91569" wp14:editId="1F4392ED">
            <wp:extent cx="3778885" cy="2276475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768" t="31176" r="43083" b="25826"/>
                    <a:stretch/>
                  </pic:blipFill>
                  <pic:spPr bwMode="auto">
                    <a:xfrm>
                      <a:off x="0" y="0"/>
                      <a:ext cx="3788937" cy="2282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D0DA" w14:textId="4D37EF80" w:rsidR="00213BAE" w:rsidRPr="00E55DB6" w:rsidRDefault="0023382D" w:rsidP="00F8656D">
      <w:pPr>
        <w:pStyle w:val="ac"/>
      </w:pPr>
      <w:bookmarkStart w:id="37" w:name="_Ref128311760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5</w:t>
      </w:r>
      <w:r w:rsidR="00000000">
        <w:rPr>
          <w:noProof/>
        </w:rPr>
        <w:fldChar w:fldCharType="end"/>
      </w:r>
      <w:bookmarkEnd w:id="37"/>
      <w:r>
        <w:t xml:space="preserve"> – Ввод информации о перекрёстке</w:t>
      </w:r>
      <w:r w:rsidR="00F8656D">
        <w:t xml:space="preserve"> в</w:t>
      </w:r>
      <w:r w:rsidR="00F8656D" w:rsidRPr="00F8656D">
        <w:t xml:space="preserve"> </w:t>
      </w:r>
      <w:r w:rsidR="00F8656D">
        <w:rPr>
          <w:lang w:val="en-US"/>
        </w:rPr>
        <w:t>AnyLogic</w:t>
      </w:r>
    </w:p>
    <w:p w14:paraId="72129EC7" w14:textId="346B761F" w:rsidR="00213BAE" w:rsidRDefault="00616AA3" w:rsidP="00226747">
      <w:pPr>
        <w:pStyle w:val="ad"/>
      </w:pPr>
      <w:r>
        <w:t xml:space="preserve">По умолчанию при создании перекрёстка создаются все возможные пути движения транспортных средств. </w:t>
      </w:r>
      <w:r w:rsidR="0023382D">
        <w:t>При нажатии на въезд или выезд с дороги можно добавить или удалить возможные пути движения машин</w:t>
      </w:r>
      <w:r w:rsidR="00CD5972">
        <w:t xml:space="preserve"> (</w:t>
      </w:r>
      <w:r w:rsidR="001774EA">
        <w:t xml:space="preserve">так называемые </w:t>
      </w:r>
      <w:proofErr w:type="spellStart"/>
      <w:r w:rsidR="001774EA">
        <w:rPr>
          <w:lang w:val="en-US"/>
        </w:rPr>
        <w:t>lineConnector</w:t>
      </w:r>
      <w:proofErr w:type="spellEnd"/>
      <w:r w:rsidR="001774EA" w:rsidRPr="001774EA">
        <w:t xml:space="preserve">, </w:t>
      </w:r>
      <w:r w:rsidR="001774EA">
        <w:t>отображены стрелочками</w:t>
      </w:r>
      <w:r w:rsidR="00CD5972">
        <w:t>)</w:t>
      </w:r>
      <w:r w:rsidR="0023382D">
        <w:t>, если на реальном участке некоторые направления разрешены</w:t>
      </w:r>
      <w:r w:rsidR="0023382D" w:rsidRPr="0023382D">
        <w:t>/</w:t>
      </w:r>
      <w:r w:rsidR="0023382D">
        <w:t>запрещены.</w:t>
      </w:r>
    </w:p>
    <w:p w14:paraId="359DC818" w14:textId="77777777" w:rsidR="005873E9" w:rsidRPr="00201906" w:rsidRDefault="005873E9" w:rsidP="005873E9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01121A43" w14:textId="0E6C0132" w:rsidR="005873E9" w:rsidRPr="00201906" w:rsidRDefault="005873E9" w:rsidP="009A6D25">
      <w:pPr>
        <w:pStyle w:val="ad"/>
      </w:pPr>
      <w:r>
        <w:t xml:space="preserve">Создать </w:t>
      </w:r>
      <w:r w:rsidR="002D2377">
        <w:t>объект «П</w:t>
      </w:r>
      <w:r>
        <w:t>ерекрёсток</w:t>
      </w:r>
      <w:r w:rsidR="002D2377">
        <w:t>»</w:t>
      </w:r>
      <w:r w:rsidR="00385DDA">
        <w:t xml:space="preserve"> для необходимых дорог</w:t>
      </w:r>
      <w:r w:rsidR="009A6D25">
        <w:t>, после чего выполнить следующее действие:</w:t>
      </w:r>
    </w:p>
    <w:p w14:paraId="6D3E5296" w14:textId="458EFEFA" w:rsidR="005873E9" w:rsidRPr="006F6102" w:rsidRDefault="001774EA" w:rsidP="00143F49">
      <w:pPr>
        <w:pStyle w:val="ad"/>
        <w:numPr>
          <w:ilvl w:val="0"/>
          <w:numId w:val="12"/>
        </w:numPr>
      </w:pPr>
      <w:r>
        <w:t>Добавить</w:t>
      </w:r>
      <w:r w:rsidR="00042B0D">
        <w:t xml:space="preserve"> или удалить</w:t>
      </w:r>
      <w:r w:rsidR="005873E9">
        <w:t xml:space="preserve"> возможные направления движения на перекрёстке</w:t>
      </w:r>
      <w:r w:rsidR="002D2377">
        <w:t xml:space="preserve"> (объекты-</w:t>
      </w:r>
      <w:proofErr w:type="spellStart"/>
      <w:r w:rsidR="002D2377">
        <w:rPr>
          <w:lang w:val="en-US"/>
        </w:rPr>
        <w:t>lineConnector</w:t>
      </w:r>
      <w:proofErr w:type="spellEnd"/>
      <w:r w:rsidR="002D2377">
        <w:t>)</w:t>
      </w:r>
      <w:r w:rsidR="005873E9">
        <w:t>.</w:t>
      </w:r>
    </w:p>
    <w:p w14:paraId="4F105C07" w14:textId="263D4826" w:rsidR="0023382D" w:rsidRPr="00213BAE" w:rsidRDefault="00660D93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38" w:name="_Toc167783399"/>
      <w:bookmarkStart w:id="39" w:name="_Toc167785433"/>
      <w:r w:rsidR="0023382D">
        <w:t>Информация о местоположении остановок</w:t>
      </w:r>
      <w:bookmarkEnd w:id="38"/>
      <w:bookmarkEnd w:id="39"/>
    </w:p>
    <w:p w14:paraId="7E6B7F01" w14:textId="5F688AA0" w:rsidR="00F60A6E" w:rsidRPr="005A66F7" w:rsidRDefault="00F60A6E" w:rsidP="0023382D">
      <w:pPr>
        <w:pStyle w:val="ad"/>
      </w:pPr>
      <w:r>
        <w:t>На данном этапе необходимо внести в систему информацию об остановках</w:t>
      </w:r>
      <w:r w:rsidR="005A66F7" w:rsidRPr="005A66F7">
        <w:t xml:space="preserve">: </w:t>
      </w:r>
      <w:r w:rsidR="005A66F7">
        <w:t>дорога и сторона, к которой остановка прикрепляется, её местоположение, длина.</w:t>
      </w:r>
    </w:p>
    <w:p w14:paraId="270A596C" w14:textId="7DC85797" w:rsidR="0023382D" w:rsidRDefault="0023382D" w:rsidP="0023382D">
      <w:pPr>
        <w:pStyle w:val="ad"/>
      </w:pPr>
      <w:r>
        <w:t>Для добавления остановки</w:t>
      </w:r>
      <w:r w:rsidR="00F60A6E">
        <w:t xml:space="preserve"> в </w:t>
      </w:r>
      <w:r w:rsidR="00F60A6E">
        <w:rPr>
          <w:lang w:val="en-US"/>
        </w:rPr>
        <w:t>AnyLogic</w:t>
      </w:r>
      <w:r>
        <w:t xml:space="preserve"> используется объект «Автобусная остановка», он прикрепляется к дороге в нужном месте и представляет собой расширение проезжей части трапециевидной формы (</w:t>
      </w:r>
      <w:r>
        <w:fldChar w:fldCharType="begin"/>
      </w:r>
      <w:r>
        <w:instrText xml:space="preserve"> REF _Ref128312180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6</w:t>
      </w:r>
      <w:r>
        <w:fldChar w:fldCharType="end"/>
      </w:r>
      <w:r>
        <w:t>). Также можно регулировать длину остановки в поле «Длина».</w:t>
      </w:r>
    </w:p>
    <w:p w14:paraId="27BCC66E" w14:textId="013E804B" w:rsidR="0023382D" w:rsidRDefault="0023382D" w:rsidP="0023382D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ADF146" wp14:editId="64F504E9">
            <wp:extent cx="2512695" cy="1428750"/>
            <wp:effectExtent l="0" t="0" r="190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3227" t="42935" r="36929" b="26898"/>
                    <a:stretch/>
                  </pic:blipFill>
                  <pic:spPr bwMode="auto">
                    <a:xfrm>
                      <a:off x="0" y="0"/>
                      <a:ext cx="2513601" cy="142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C7059" w14:textId="172B90D8" w:rsidR="0023382D" w:rsidRDefault="0023382D" w:rsidP="0023382D">
      <w:pPr>
        <w:pStyle w:val="ac"/>
      </w:pPr>
      <w:bookmarkStart w:id="40" w:name="_Ref128312180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6</w:t>
      </w:r>
      <w:r w:rsidR="00000000">
        <w:rPr>
          <w:noProof/>
        </w:rPr>
        <w:fldChar w:fldCharType="end"/>
      </w:r>
      <w:bookmarkEnd w:id="40"/>
      <w:r>
        <w:t xml:space="preserve"> – Добавление остановки</w:t>
      </w:r>
      <w:r w:rsidR="005873E9">
        <w:t xml:space="preserve"> в</w:t>
      </w:r>
      <w:r w:rsidR="005873E9" w:rsidRPr="00F8656D">
        <w:t xml:space="preserve"> </w:t>
      </w:r>
      <w:r w:rsidR="005873E9">
        <w:rPr>
          <w:lang w:val="en-US"/>
        </w:rPr>
        <w:t>AnyLogic</w:t>
      </w:r>
    </w:p>
    <w:p w14:paraId="78566A5B" w14:textId="5B4FDF8E" w:rsidR="0023382D" w:rsidRDefault="0023382D" w:rsidP="00226747">
      <w:pPr>
        <w:pStyle w:val="ad"/>
      </w:pPr>
    </w:p>
    <w:p w14:paraId="0B41C8E9" w14:textId="77777777" w:rsidR="005A66F7" w:rsidRPr="00201906" w:rsidRDefault="005A66F7" w:rsidP="005A66F7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75C54E0F" w14:textId="3C57BFEA" w:rsidR="005A66F7" w:rsidRPr="00201906" w:rsidRDefault="005A66F7" w:rsidP="00633A47">
      <w:pPr>
        <w:pStyle w:val="ad"/>
      </w:pPr>
      <w:r>
        <w:t xml:space="preserve">Добавить </w:t>
      </w:r>
      <w:r w:rsidR="002D2377">
        <w:t>объект «Остановка»</w:t>
      </w:r>
      <w:r w:rsidR="00385DDA">
        <w:t>, прикрепить его к нужной дороге с нужной стороны</w:t>
      </w:r>
      <w:r w:rsidR="00633A47">
        <w:t>, затем выполнить</w:t>
      </w:r>
      <w:r w:rsidR="009A6D25">
        <w:t xml:space="preserve"> следующие действия</w:t>
      </w:r>
      <w:r w:rsidR="00633A47">
        <w:t>:</w:t>
      </w:r>
    </w:p>
    <w:p w14:paraId="33E25EA2" w14:textId="20102306" w:rsidR="005A66F7" w:rsidRDefault="005A66F7" w:rsidP="00143F49">
      <w:pPr>
        <w:pStyle w:val="ad"/>
        <w:numPr>
          <w:ilvl w:val="0"/>
          <w:numId w:val="32"/>
        </w:numPr>
      </w:pPr>
      <w:r>
        <w:t>Указать смещение</w:t>
      </w:r>
      <w:r w:rsidR="00CD5972">
        <w:t xml:space="preserve"> относительно начала дороги</w:t>
      </w:r>
      <w:r w:rsidR="00FC3CBE">
        <w:t xml:space="preserve"> (</w:t>
      </w:r>
      <w:r w:rsidR="00633A47">
        <w:t>поле</w:t>
      </w:r>
      <w:r w:rsidR="00FC3CBE" w:rsidRPr="00FC3CBE">
        <w:t xml:space="preserve"> </w:t>
      </w:r>
      <w:r w:rsidR="00FC3CBE">
        <w:t>«Смещение относительно начала дороги»)</w:t>
      </w:r>
      <w:r w:rsidR="00CD5972" w:rsidRPr="00CD5972">
        <w:t>;</w:t>
      </w:r>
    </w:p>
    <w:p w14:paraId="3EB295B6" w14:textId="726D9F4C" w:rsidR="00CD5972" w:rsidRDefault="00CD5972" w:rsidP="00143F49">
      <w:pPr>
        <w:pStyle w:val="ad"/>
        <w:numPr>
          <w:ilvl w:val="0"/>
          <w:numId w:val="32"/>
        </w:numPr>
      </w:pPr>
      <w:r>
        <w:t>Указать длину остановки</w:t>
      </w:r>
      <w:r w:rsidR="00FC3CBE">
        <w:t xml:space="preserve"> (</w:t>
      </w:r>
      <w:r w:rsidR="00633A47">
        <w:t>поле</w:t>
      </w:r>
      <w:r w:rsidR="00FC3CBE" w:rsidRPr="00FC3CBE">
        <w:t xml:space="preserve"> </w:t>
      </w:r>
      <w:r w:rsidR="00FC3CBE">
        <w:t>«Длина»)</w:t>
      </w:r>
      <w:r>
        <w:t>.</w:t>
      </w:r>
    </w:p>
    <w:p w14:paraId="53D8381B" w14:textId="593E1C2B" w:rsidR="00944AEA" w:rsidRPr="00944AEA" w:rsidRDefault="00660D93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41" w:name="_Toc167783400"/>
      <w:bookmarkStart w:id="42" w:name="_Toc167785434"/>
      <w:r w:rsidR="00944AEA" w:rsidRPr="00944AEA">
        <w:t xml:space="preserve">Информация о местоположении парковок и способе парковки </w:t>
      </w:r>
      <w:r w:rsidR="00944AEA">
        <w:t>транспортных средств (параллельная/перпендикулярная)</w:t>
      </w:r>
      <w:bookmarkEnd w:id="41"/>
      <w:bookmarkEnd w:id="42"/>
    </w:p>
    <w:p w14:paraId="707EAE8C" w14:textId="1597DABC" w:rsidR="002B50AE" w:rsidRDefault="002B50AE" w:rsidP="002B50AE">
      <w:pPr>
        <w:pStyle w:val="ad"/>
      </w:pPr>
      <w:r>
        <w:t>Необходимо внести в систему информацию о парковках</w:t>
      </w:r>
      <w:r w:rsidRPr="005A66F7">
        <w:t xml:space="preserve">: </w:t>
      </w:r>
      <w:r>
        <w:t>дорога и сторона, к которой парковка прикрепляется, её местоположение, тип (параллельная</w:t>
      </w:r>
      <w:r w:rsidRPr="002B50AE">
        <w:t>/</w:t>
      </w:r>
      <w:r>
        <w:t xml:space="preserve">перпендикулярная), </w:t>
      </w:r>
      <w:r w:rsidR="006F10A8">
        <w:t>размер</w:t>
      </w:r>
      <w:r>
        <w:t xml:space="preserve"> (</w:t>
      </w:r>
      <w:r w:rsidR="006F10A8">
        <w:t>длину и ширину</w:t>
      </w:r>
      <w:r>
        <w:t xml:space="preserve"> одного парковочного места и суммарное количество парковочных мест).</w:t>
      </w:r>
    </w:p>
    <w:p w14:paraId="0781BAB5" w14:textId="1989F6EB" w:rsidR="0023382D" w:rsidRPr="00944AEA" w:rsidRDefault="00944AEA" w:rsidP="00944AEA">
      <w:pPr>
        <w:pStyle w:val="ad"/>
      </w:pPr>
      <w:r>
        <w:t xml:space="preserve">Для создания придорожной парковки </w:t>
      </w:r>
      <w:r w:rsidR="002B50AE">
        <w:t xml:space="preserve">в </w:t>
      </w:r>
      <w:r w:rsidR="002B50AE">
        <w:rPr>
          <w:lang w:val="en-US"/>
        </w:rPr>
        <w:t>AnyLogic</w:t>
      </w:r>
      <w:r w:rsidR="002B50AE">
        <w:t xml:space="preserve"> </w:t>
      </w:r>
      <w:r>
        <w:t xml:space="preserve">используется объект «Парковка». Он прикрепляется к дороге в нужном месте. В свойствах данного объекта можно выбрать тип парковки («Параллельная», «Перпендикулярная»), настроить длину парковочного места. Перпендикулярная парковка с длиной 6м представлена на </w:t>
      </w:r>
      <w:r>
        <w:fldChar w:fldCharType="begin"/>
      </w:r>
      <w:r>
        <w:instrText xml:space="preserve"> REF _Ref93351546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7</w:t>
      </w:r>
      <w:r>
        <w:fldChar w:fldCharType="end"/>
      </w:r>
      <w:r>
        <w:t>.</w:t>
      </w:r>
    </w:p>
    <w:p w14:paraId="40C3338F" w14:textId="1FDFA6C9" w:rsidR="00D47D57" w:rsidRDefault="00944AEA" w:rsidP="00944AEA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0E3BEB" wp14:editId="62678D54">
            <wp:extent cx="2752725" cy="1995170"/>
            <wp:effectExtent l="0" t="0" r="9525" b="508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5074" t="36372" r="55400" b="38468"/>
                    <a:stretch/>
                  </pic:blipFill>
                  <pic:spPr bwMode="auto">
                    <a:xfrm>
                      <a:off x="0" y="0"/>
                      <a:ext cx="2754897" cy="199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1870A" w14:textId="0E05F391" w:rsidR="00D47D57" w:rsidRPr="00E55DB6" w:rsidRDefault="00D47D57" w:rsidP="00D47D57">
      <w:pPr>
        <w:pStyle w:val="ac"/>
      </w:pPr>
      <w:bookmarkStart w:id="43" w:name="_Ref9335154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7</w:t>
      </w:r>
      <w:r w:rsidR="00000000">
        <w:rPr>
          <w:noProof/>
        </w:rPr>
        <w:fldChar w:fldCharType="end"/>
      </w:r>
      <w:bookmarkEnd w:id="43"/>
      <w:r w:rsidR="00944AEA">
        <w:t xml:space="preserve"> – Добавление парковки</w:t>
      </w:r>
      <w:r w:rsidR="005873E9">
        <w:t xml:space="preserve"> в</w:t>
      </w:r>
      <w:r w:rsidR="005873E9" w:rsidRPr="00F8656D">
        <w:t xml:space="preserve"> </w:t>
      </w:r>
      <w:r w:rsidR="005873E9">
        <w:rPr>
          <w:lang w:val="en-US"/>
        </w:rPr>
        <w:t>AnyLogic</w:t>
      </w:r>
    </w:p>
    <w:p w14:paraId="330D929B" w14:textId="6ECE29F7" w:rsidR="002B50AE" w:rsidRPr="00E55DB6" w:rsidRDefault="002B50AE" w:rsidP="002B50AE">
      <w:pPr>
        <w:pStyle w:val="ad"/>
      </w:pPr>
    </w:p>
    <w:p w14:paraId="7E80791E" w14:textId="77777777" w:rsidR="002B50AE" w:rsidRPr="00201906" w:rsidRDefault="002B50AE" w:rsidP="002B50AE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1B36A83" w14:textId="390E3092" w:rsidR="002B50AE" w:rsidRPr="00201906" w:rsidRDefault="002B50AE" w:rsidP="00633A47">
      <w:pPr>
        <w:pStyle w:val="ad"/>
      </w:pPr>
      <w:r>
        <w:t xml:space="preserve">Добавить </w:t>
      </w:r>
      <w:r w:rsidR="00192537">
        <w:t>объект «Парковка»</w:t>
      </w:r>
      <w:r w:rsidR="00385DDA">
        <w:t>, прикрепить его к нужной дороге с нужной стороны</w:t>
      </w:r>
      <w:r w:rsidR="00633A47">
        <w:t>, затем выполнить</w:t>
      </w:r>
      <w:r w:rsidR="009A6D25">
        <w:t xml:space="preserve"> следующие действия</w:t>
      </w:r>
      <w:r w:rsidR="00633A47">
        <w:t>:</w:t>
      </w:r>
    </w:p>
    <w:p w14:paraId="62EF2031" w14:textId="3165F4B5" w:rsidR="002B50AE" w:rsidRDefault="002B50AE" w:rsidP="00143F49">
      <w:pPr>
        <w:pStyle w:val="ad"/>
        <w:numPr>
          <w:ilvl w:val="0"/>
          <w:numId w:val="39"/>
        </w:numPr>
      </w:pPr>
      <w:r>
        <w:t>Указать смещение</w:t>
      </w:r>
      <w:r w:rsidR="00CD5972">
        <w:t xml:space="preserve"> относительно начала дороги</w:t>
      </w:r>
      <w:r w:rsidR="009F4581">
        <w:t xml:space="preserve"> (</w:t>
      </w:r>
      <w:r w:rsidR="00633A47">
        <w:t>поле</w:t>
      </w:r>
      <w:r w:rsidR="009F4581" w:rsidRPr="00FC3CBE">
        <w:t xml:space="preserve"> </w:t>
      </w:r>
      <w:r w:rsidR="009F4581">
        <w:t>«Смещение относительно начала дороги»)</w:t>
      </w:r>
      <w:r w:rsidR="00CD5972">
        <w:t>;</w:t>
      </w:r>
    </w:p>
    <w:p w14:paraId="4EFD93A9" w14:textId="7AAD5099" w:rsidR="00CD5972" w:rsidRDefault="00CD5972" w:rsidP="00143F49">
      <w:pPr>
        <w:pStyle w:val="ad"/>
        <w:numPr>
          <w:ilvl w:val="0"/>
          <w:numId w:val="39"/>
        </w:numPr>
      </w:pPr>
      <w:r>
        <w:t>Указать тип парковки (параллельная</w:t>
      </w:r>
      <w:r w:rsidRPr="00CD5972">
        <w:t>/</w:t>
      </w:r>
      <w:r>
        <w:t>перпендикулярная</w:t>
      </w:r>
      <w:r w:rsidR="009F4581">
        <w:t xml:space="preserve">, </w:t>
      </w:r>
      <w:r w:rsidR="00633A47">
        <w:t>свойства</w:t>
      </w:r>
      <w:r w:rsidR="009F4581" w:rsidRPr="009F4581">
        <w:t xml:space="preserve"> </w:t>
      </w:r>
      <w:r w:rsidR="009F4581">
        <w:t>«Параллельная», «Перпендикулярная»</w:t>
      </w:r>
      <w:r>
        <w:t>)</w:t>
      </w:r>
      <w:r w:rsidRPr="00CD5972">
        <w:t>;</w:t>
      </w:r>
    </w:p>
    <w:p w14:paraId="044CF401" w14:textId="675A38FC" w:rsidR="00CD5972" w:rsidRDefault="00CD5972" w:rsidP="00143F49">
      <w:pPr>
        <w:pStyle w:val="ad"/>
        <w:numPr>
          <w:ilvl w:val="0"/>
          <w:numId w:val="39"/>
        </w:numPr>
      </w:pPr>
      <w:r>
        <w:t xml:space="preserve">Указать </w:t>
      </w:r>
      <w:r w:rsidR="006F10A8">
        <w:t>размер</w:t>
      </w:r>
      <w:r>
        <w:t xml:space="preserve"> парковки:</w:t>
      </w:r>
    </w:p>
    <w:p w14:paraId="0A83BA59" w14:textId="5A447489" w:rsidR="00CD5972" w:rsidRDefault="00CD5972" w:rsidP="00143F49">
      <w:pPr>
        <w:pStyle w:val="aff1"/>
        <w:numPr>
          <w:ilvl w:val="0"/>
          <w:numId w:val="38"/>
        </w:numPr>
        <w:tabs>
          <w:tab w:val="clear" w:pos="720"/>
          <w:tab w:val="num" w:pos="1069"/>
        </w:tabs>
        <w:ind w:left="1069"/>
      </w:pPr>
      <w:r>
        <w:t>Длину</w:t>
      </w:r>
      <w:r w:rsidR="006F10A8">
        <w:t xml:space="preserve"> и </w:t>
      </w:r>
      <w:r>
        <w:t>ширину одного парковочного места</w:t>
      </w:r>
      <w:r w:rsidR="009F4581">
        <w:t xml:space="preserve"> (</w:t>
      </w:r>
      <w:r w:rsidR="00633A47">
        <w:t>поле</w:t>
      </w:r>
      <w:r w:rsidR="009F4581" w:rsidRPr="009F4581">
        <w:t xml:space="preserve"> </w:t>
      </w:r>
      <w:r w:rsidR="009F4581">
        <w:t xml:space="preserve">«Длина парковочного места», ширина задаётся в </w:t>
      </w:r>
      <w:r w:rsidR="00633A47">
        <w:t>поле</w:t>
      </w:r>
      <w:r w:rsidR="009F4581" w:rsidRPr="009F4581">
        <w:t xml:space="preserve"> </w:t>
      </w:r>
      <w:r w:rsidR="009F4581">
        <w:t>«Ширина полосы» в параметрах дорожной сети)</w:t>
      </w:r>
      <w:r>
        <w:t>;</w:t>
      </w:r>
    </w:p>
    <w:p w14:paraId="1FBEBE5E" w14:textId="3A14D708" w:rsidR="00CD5972" w:rsidRDefault="00CD5972" w:rsidP="00143F49">
      <w:pPr>
        <w:pStyle w:val="aff1"/>
        <w:numPr>
          <w:ilvl w:val="0"/>
          <w:numId w:val="38"/>
        </w:numPr>
        <w:tabs>
          <w:tab w:val="clear" w:pos="720"/>
          <w:tab w:val="num" w:pos="1069"/>
        </w:tabs>
        <w:ind w:left="1069"/>
      </w:pPr>
      <w:r>
        <w:t>Количество парковочных мест</w:t>
      </w:r>
      <w:r w:rsidR="009F4581">
        <w:t xml:space="preserve"> (</w:t>
      </w:r>
      <w:r w:rsidR="00633A47">
        <w:t>поле</w:t>
      </w:r>
      <w:r w:rsidR="009F4581" w:rsidRPr="009F4581">
        <w:t xml:space="preserve"> </w:t>
      </w:r>
      <w:r w:rsidR="009F4581">
        <w:t>«Количество парковочных мест»)</w:t>
      </w:r>
      <w:r>
        <w:t>.</w:t>
      </w:r>
    </w:p>
    <w:p w14:paraId="0BA46A95" w14:textId="38547A09" w:rsidR="00944AEA" w:rsidRDefault="00660D93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44" w:name="_Toc167783401"/>
      <w:bookmarkStart w:id="45" w:name="_Toc167785435"/>
      <w:r w:rsidR="00402A52">
        <w:t>Информация об участниках дорожного движения</w:t>
      </w:r>
      <w:bookmarkEnd w:id="44"/>
      <w:bookmarkEnd w:id="45"/>
    </w:p>
    <w:p w14:paraId="5D95573D" w14:textId="07E851F0" w:rsidR="001774EA" w:rsidRDefault="001774EA" w:rsidP="001774EA">
      <w:pPr>
        <w:pStyle w:val="ad"/>
        <w:rPr>
          <w:lang w:eastAsia="en-US"/>
        </w:rPr>
      </w:pPr>
      <w:r>
        <w:rPr>
          <w:lang w:eastAsia="en-US"/>
        </w:rPr>
        <w:t>Необходимо внести в систему информацию о</w:t>
      </w:r>
      <w:r w:rsidR="00402A52">
        <w:rPr>
          <w:lang w:eastAsia="en-US"/>
        </w:rPr>
        <w:t xml:space="preserve"> движущихся</w:t>
      </w:r>
      <w:r>
        <w:rPr>
          <w:lang w:eastAsia="en-US"/>
        </w:rPr>
        <w:t xml:space="preserve"> транспортных средствах: </w:t>
      </w:r>
      <w:r w:rsidR="00421290">
        <w:rPr>
          <w:lang w:eastAsia="en-US"/>
        </w:rPr>
        <w:t>размер, внешний вид</w:t>
      </w:r>
      <w:r w:rsidR="008577EB">
        <w:rPr>
          <w:lang w:eastAsia="en-US"/>
        </w:rPr>
        <w:t xml:space="preserve"> (модельку), параметры движения</w:t>
      </w:r>
      <w:r w:rsidR="00421290">
        <w:rPr>
          <w:lang w:eastAsia="en-US"/>
        </w:rPr>
        <w:t>.</w:t>
      </w:r>
      <w:r w:rsidR="002A1046" w:rsidRPr="002A1046">
        <w:rPr>
          <w:lang w:eastAsia="en-US"/>
        </w:rPr>
        <w:t xml:space="preserve"> </w:t>
      </w:r>
      <w:r w:rsidR="002A1046">
        <w:rPr>
          <w:lang w:eastAsia="en-US"/>
        </w:rPr>
        <w:t>Если внешний вид и размеры ТС нас не интересуют, можно задать только параметры движения.</w:t>
      </w:r>
    </w:p>
    <w:p w14:paraId="672A1DBF" w14:textId="2E34BF15" w:rsidR="00944AEA" w:rsidRDefault="00451D39" w:rsidP="00143F49">
      <w:pPr>
        <w:pStyle w:val="aff1"/>
        <w:numPr>
          <w:ilvl w:val="0"/>
          <w:numId w:val="37"/>
        </w:numPr>
      </w:pPr>
      <w:r>
        <w:rPr>
          <w:b/>
        </w:rPr>
        <w:t>Автомобили</w:t>
      </w:r>
    </w:p>
    <w:p w14:paraId="1C84C8B7" w14:textId="2C3A024C" w:rsidR="00451D39" w:rsidRDefault="00451D39" w:rsidP="00D47D57">
      <w:pPr>
        <w:pStyle w:val="ad"/>
      </w:pPr>
      <w:r>
        <w:t>Для задания внешнего вида автомобиля</w:t>
      </w:r>
      <w:r w:rsidR="00421290">
        <w:t xml:space="preserve"> </w:t>
      </w:r>
      <w:r w:rsidR="00A67BD6">
        <w:t xml:space="preserve">и размеров </w:t>
      </w:r>
      <w:r w:rsidR="00421290">
        <w:t xml:space="preserve">в </w:t>
      </w:r>
      <w:r w:rsidR="00421290">
        <w:rPr>
          <w:lang w:val="en-US"/>
        </w:rPr>
        <w:t>AnyLogic</w:t>
      </w:r>
      <w:r>
        <w:t xml:space="preserve"> необходимо создать нового агента </w:t>
      </w:r>
      <w:r w:rsidR="003970A3">
        <w:t>для отображения авто</w:t>
      </w:r>
      <w:r w:rsidRPr="00451D39">
        <w:t xml:space="preserve"> </w:t>
      </w:r>
      <w:r>
        <w:t xml:space="preserve">с помощью объекта палитры «Тип </w:t>
      </w:r>
      <w:r>
        <w:lastRenderedPageBreak/>
        <w:t>автомобиля», иначе все машины будут отображены как разноцветные параллелепипеды. В качестве 3</w:t>
      </w:r>
      <w:r>
        <w:rPr>
          <w:lang w:val="en-US"/>
        </w:rPr>
        <w:t>D</w:t>
      </w:r>
      <w:r>
        <w:t xml:space="preserve"> модели можно выбрать, к примеру, стандартную модель, предложенную </w:t>
      </w:r>
      <w:r>
        <w:rPr>
          <w:lang w:val="en-US"/>
        </w:rPr>
        <w:t>AnyLogic</w:t>
      </w:r>
      <w:r>
        <w:t xml:space="preserve"> (</w:t>
      </w:r>
      <w:r>
        <w:fldChar w:fldCharType="begin"/>
      </w:r>
      <w:r>
        <w:instrText xml:space="preserve"> REF _Ref128313210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8</w:t>
      </w:r>
      <w:r>
        <w:fldChar w:fldCharType="end"/>
      </w:r>
      <w:r>
        <w:t>).</w:t>
      </w:r>
    </w:p>
    <w:p w14:paraId="40B8A494" w14:textId="6161D62C" w:rsidR="00451D39" w:rsidRDefault="00451D39" w:rsidP="00451D39">
      <w:pPr>
        <w:pStyle w:val="ad"/>
        <w:ind w:firstLine="0"/>
      </w:pPr>
      <w:r>
        <w:rPr>
          <w:noProof/>
        </w:rPr>
        <w:drawing>
          <wp:inline distT="0" distB="0" distL="0" distR="0" wp14:anchorId="73BFE5E7" wp14:editId="19F82A11">
            <wp:extent cx="6251945" cy="3629999"/>
            <wp:effectExtent l="0" t="0" r="0" b="88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8323" b="2538"/>
                    <a:stretch/>
                  </pic:blipFill>
                  <pic:spPr bwMode="auto">
                    <a:xfrm>
                      <a:off x="0" y="0"/>
                      <a:ext cx="6251945" cy="3629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24C9A" w14:textId="28A8FE2E" w:rsidR="00451D39" w:rsidRPr="00DB6274" w:rsidRDefault="00451D39" w:rsidP="00451D39">
      <w:pPr>
        <w:pStyle w:val="ac"/>
      </w:pPr>
      <w:bookmarkStart w:id="46" w:name="_Ref128313210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8</w:t>
      </w:r>
      <w:r w:rsidR="00000000">
        <w:rPr>
          <w:noProof/>
        </w:rPr>
        <w:fldChar w:fldCharType="end"/>
      </w:r>
      <w:bookmarkEnd w:id="46"/>
      <w:r>
        <w:t xml:space="preserve"> – Процесс создания агента</w:t>
      </w:r>
      <w:r w:rsidR="005873E9">
        <w:t xml:space="preserve"> в</w:t>
      </w:r>
      <w:r w:rsidR="005873E9" w:rsidRPr="00F8656D">
        <w:t xml:space="preserve"> </w:t>
      </w:r>
      <w:r w:rsidR="005873E9">
        <w:rPr>
          <w:lang w:val="en-US"/>
        </w:rPr>
        <w:t>AnyLogic</w:t>
      </w:r>
    </w:p>
    <w:p w14:paraId="2C00398C" w14:textId="360DC58E" w:rsidR="00A67BD6" w:rsidRPr="00A67BD6" w:rsidRDefault="00A67BD6" w:rsidP="009322F8">
      <w:pPr>
        <w:pStyle w:val="ad"/>
      </w:pPr>
      <w:r>
        <w:t>Модель можно изменить, выбрав файл в 3</w:t>
      </w:r>
      <w:r>
        <w:rPr>
          <w:lang w:val="en-US"/>
        </w:rPr>
        <w:t>D</w:t>
      </w:r>
      <w:r w:rsidRPr="00A67BD6">
        <w:t>-</w:t>
      </w:r>
      <w:r>
        <w:t>объекте агента</w:t>
      </w:r>
      <w:r w:rsidR="003C5326">
        <w:t xml:space="preserve"> (</w:t>
      </w:r>
      <w:r w:rsidR="003C5326">
        <w:fldChar w:fldCharType="begin"/>
      </w:r>
      <w:r w:rsidR="003C5326">
        <w:instrText xml:space="preserve"> REF _Ref131704934 \h </w:instrText>
      </w:r>
      <w:r w:rsidR="003C5326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9</w:t>
      </w:r>
      <w:r w:rsidR="003C5326">
        <w:fldChar w:fldCharType="end"/>
      </w:r>
      <w:r w:rsidR="003C5326">
        <w:t>), также можно изменить расположение, масштабирование, уровень, цвета и другие свойства модели.</w:t>
      </w:r>
    </w:p>
    <w:p w14:paraId="47B53D41" w14:textId="7F179A20" w:rsidR="00A67BD6" w:rsidRDefault="00A67BD6" w:rsidP="00A67BD6">
      <w:pPr>
        <w:pStyle w:val="ad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484990" wp14:editId="6AED561F">
            <wp:extent cx="4540103" cy="5441448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65254" t="6974" r="11390" b="41348"/>
                    <a:stretch/>
                  </pic:blipFill>
                  <pic:spPr bwMode="auto">
                    <a:xfrm>
                      <a:off x="0" y="0"/>
                      <a:ext cx="4551304" cy="5454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0A986" w14:textId="5F32DE8E" w:rsidR="00A67BD6" w:rsidRPr="00A67BD6" w:rsidRDefault="00A67BD6" w:rsidP="00A67BD6">
      <w:pPr>
        <w:pStyle w:val="ac"/>
      </w:pPr>
      <w:bookmarkStart w:id="47" w:name="_Ref131704934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9</w:t>
      </w:r>
      <w:r w:rsidR="00000000">
        <w:rPr>
          <w:noProof/>
        </w:rPr>
        <w:fldChar w:fldCharType="end"/>
      </w:r>
      <w:bookmarkEnd w:id="47"/>
      <w:r>
        <w:t xml:space="preserve"> – Свойства 3</w:t>
      </w:r>
      <w:r>
        <w:rPr>
          <w:lang w:val="en-US"/>
        </w:rPr>
        <w:t>D</w:t>
      </w:r>
      <w:r w:rsidRPr="00DB6274">
        <w:t>-</w:t>
      </w:r>
      <w:r>
        <w:t>объекта агента</w:t>
      </w:r>
    </w:p>
    <w:p w14:paraId="406CC8A7" w14:textId="77777777" w:rsidR="009E1BF5" w:rsidRDefault="009E1BF5" w:rsidP="00D47D57">
      <w:pPr>
        <w:pStyle w:val="ad"/>
      </w:pPr>
    </w:p>
    <w:p w14:paraId="26DFF33C" w14:textId="0D56DA4B" w:rsidR="009E1BF5" w:rsidRDefault="00540D9C" w:rsidP="00D47D57">
      <w:pPr>
        <w:pStyle w:val="ad"/>
      </w:pPr>
      <w:r>
        <w:t>Для задания информации об автомобильном потоке</w:t>
      </w:r>
      <w:r w:rsidR="00421290">
        <w:t xml:space="preserve"> в </w:t>
      </w:r>
      <w:r w:rsidR="00421290">
        <w:rPr>
          <w:lang w:val="en-US"/>
        </w:rPr>
        <w:t>AnyLogic</w:t>
      </w:r>
      <w:r w:rsidR="009E1BF5">
        <w:t xml:space="preserve"> используется объект «</w:t>
      </w:r>
      <w:r w:rsidR="009E1BF5">
        <w:rPr>
          <w:lang w:val="en-US"/>
        </w:rPr>
        <w:t>Car</w:t>
      </w:r>
      <w:r w:rsidR="009E1BF5" w:rsidRPr="009E1BF5">
        <w:t xml:space="preserve"> </w:t>
      </w:r>
      <w:r w:rsidR="003970A3">
        <w:rPr>
          <w:lang w:val="en-US"/>
        </w:rPr>
        <w:t>S</w:t>
      </w:r>
      <w:r w:rsidR="009E1BF5">
        <w:rPr>
          <w:lang w:val="en-US"/>
        </w:rPr>
        <w:t>ource</w:t>
      </w:r>
      <w:r w:rsidR="009E1BF5">
        <w:t>»</w:t>
      </w:r>
      <w:r w:rsidR="009E1BF5" w:rsidRPr="009E1BF5">
        <w:t xml:space="preserve"> (</w:t>
      </w:r>
      <w:r w:rsidR="009E1BF5">
        <w:fldChar w:fldCharType="begin"/>
      </w:r>
      <w:r w:rsidR="009E1BF5">
        <w:instrText xml:space="preserve"> REF _Ref128313406 \h </w:instrText>
      </w:r>
      <w:r w:rsidR="009E1BF5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10</w:t>
      </w:r>
      <w:r w:rsidR="009E1BF5">
        <w:fldChar w:fldCharType="end"/>
      </w:r>
      <w:r w:rsidR="009E1BF5" w:rsidRPr="009E1BF5">
        <w:t>).</w:t>
      </w:r>
      <w:r w:rsidR="009E1BF5">
        <w:t xml:space="preserve"> </w:t>
      </w:r>
      <w:r>
        <w:t xml:space="preserve">На этапе ввода данных нас интересует раздел </w:t>
      </w:r>
      <w:r w:rsidR="00994DAE">
        <w:t xml:space="preserve">«Автомобиль» данного блока. Здесь можно </w:t>
      </w:r>
      <w:r w:rsidR="003970A3">
        <w:t>выбрать модельку автомобиля</w:t>
      </w:r>
      <w:r w:rsidR="00140D82">
        <w:t xml:space="preserve"> и параметры автомобиля (размер, скорость)</w:t>
      </w:r>
      <w:r w:rsidR="003970A3">
        <w:t>.</w:t>
      </w:r>
    </w:p>
    <w:p w14:paraId="0EEEB0F0" w14:textId="61047EF1" w:rsidR="009E1BF5" w:rsidRDefault="009E1BF5" w:rsidP="009E1BF5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3269E" wp14:editId="308C65D7">
            <wp:extent cx="4937760" cy="4914469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65840" t="9025" r="1549" b="33273"/>
                    <a:stretch/>
                  </pic:blipFill>
                  <pic:spPr bwMode="auto">
                    <a:xfrm>
                      <a:off x="0" y="0"/>
                      <a:ext cx="4948942" cy="4925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6DD9D" w14:textId="3002A741" w:rsidR="009E1BF5" w:rsidRPr="009E1BF5" w:rsidRDefault="009E1BF5" w:rsidP="009E1BF5">
      <w:pPr>
        <w:pStyle w:val="ac"/>
      </w:pPr>
      <w:bookmarkStart w:id="48" w:name="_Ref12831340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10</w:t>
      </w:r>
      <w:r w:rsidR="00000000">
        <w:rPr>
          <w:noProof/>
        </w:rPr>
        <w:fldChar w:fldCharType="end"/>
      </w:r>
      <w:bookmarkEnd w:id="48"/>
      <w:r w:rsidRPr="009E1BF5">
        <w:t xml:space="preserve"> – </w:t>
      </w:r>
      <w:r>
        <w:t>Свойства объекта «</w:t>
      </w:r>
      <w:r>
        <w:rPr>
          <w:lang w:val="en-US"/>
        </w:rPr>
        <w:t>Car</w:t>
      </w:r>
      <w:r w:rsidRPr="009E1BF5">
        <w:t xml:space="preserve"> </w:t>
      </w:r>
      <w:r w:rsidR="003970A3">
        <w:rPr>
          <w:lang w:val="en-US"/>
        </w:rPr>
        <w:t>S</w:t>
      </w:r>
      <w:r>
        <w:rPr>
          <w:lang w:val="en-US"/>
        </w:rPr>
        <w:t>ource</w:t>
      </w:r>
      <w:r>
        <w:t>»</w:t>
      </w:r>
    </w:p>
    <w:p w14:paraId="473339AD" w14:textId="0EA7C21E" w:rsidR="003970A3" w:rsidRDefault="003970A3" w:rsidP="00D47D57">
      <w:pPr>
        <w:pStyle w:val="ad"/>
      </w:pPr>
    </w:p>
    <w:p w14:paraId="79190D65" w14:textId="5EF54DF2" w:rsidR="003970A3" w:rsidRDefault="003970A3" w:rsidP="00143F49">
      <w:pPr>
        <w:pStyle w:val="aff1"/>
        <w:numPr>
          <w:ilvl w:val="0"/>
          <w:numId w:val="37"/>
        </w:numPr>
      </w:pPr>
      <w:r>
        <w:rPr>
          <w:b/>
        </w:rPr>
        <w:t>Автобусы</w:t>
      </w:r>
    </w:p>
    <w:p w14:paraId="6EBDB101" w14:textId="66527B63" w:rsidR="003970A3" w:rsidRDefault="003970A3" w:rsidP="003970A3">
      <w:pPr>
        <w:pStyle w:val="ad"/>
      </w:pPr>
      <w:r>
        <w:t>Для задания внешнего вида автобуса необходимо создать нового агента для отображения автобуса</w:t>
      </w:r>
      <w:r w:rsidRPr="00451D39">
        <w:t xml:space="preserve"> </w:t>
      </w:r>
      <w:r>
        <w:t>с помощью объекта палитры «Тип автомобиля». В качестве 3</w:t>
      </w:r>
      <w:r>
        <w:rPr>
          <w:lang w:val="en-US"/>
        </w:rPr>
        <w:t>D</w:t>
      </w:r>
      <w:r>
        <w:t xml:space="preserve"> модели можно выбрать стандартную модель, предложенную </w:t>
      </w:r>
      <w:r>
        <w:rPr>
          <w:lang w:val="en-US"/>
        </w:rPr>
        <w:t>AnyLogic</w:t>
      </w:r>
      <w:r>
        <w:t>.</w:t>
      </w:r>
    </w:p>
    <w:p w14:paraId="5DBCB929" w14:textId="6203FAD9" w:rsidR="005A00E9" w:rsidRPr="005A00E9" w:rsidRDefault="003970A3" w:rsidP="00660D93">
      <w:pPr>
        <w:pStyle w:val="ad"/>
      </w:pPr>
      <w:r>
        <w:t xml:space="preserve">Для задания информации об </w:t>
      </w:r>
      <w:r w:rsidR="00994DAE">
        <w:t>автобусном потоке</w:t>
      </w:r>
      <w:r>
        <w:t xml:space="preserve"> используется тот же блок «</w:t>
      </w:r>
      <w:r>
        <w:rPr>
          <w:lang w:val="en-US"/>
        </w:rPr>
        <w:t>Car</w:t>
      </w:r>
      <w:r w:rsidRPr="003970A3">
        <w:t xml:space="preserve"> </w:t>
      </w:r>
      <w:r>
        <w:rPr>
          <w:lang w:val="en-US"/>
        </w:rPr>
        <w:t>source</w:t>
      </w:r>
      <w:r w:rsidR="00994DAE">
        <w:t>». А</w:t>
      </w:r>
      <w:r>
        <w:t>гент (моделька) у автобуса будет отли</w:t>
      </w:r>
      <w:r w:rsidR="00140D82">
        <w:t xml:space="preserve">чной от автомобиля. </w:t>
      </w:r>
      <w:r w:rsidR="00994DAE">
        <w:t>Также можно настроить остальные параметры (размер, скорость).</w:t>
      </w:r>
    </w:p>
    <w:p w14:paraId="01EAD270" w14:textId="189B5BE1" w:rsidR="001A58A8" w:rsidRDefault="001A58A8" w:rsidP="001A58A8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1B207A37" w14:textId="018222AF" w:rsidR="002A1046" w:rsidRPr="002A1046" w:rsidRDefault="00B40FFA" w:rsidP="001A58A8">
      <w:pPr>
        <w:pStyle w:val="ad"/>
      </w:pPr>
      <w:r>
        <w:t>*Пункты С 1 и 2</w:t>
      </w:r>
      <w:r w:rsidR="002A1046">
        <w:t xml:space="preserve"> выполнять необязательно, если нас не интересует внешний вид и размеры ТС.</w:t>
      </w:r>
    </w:p>
    <w:p w14:paraId="2897BF59" w14:textId="54B8E61B" w:rsidR="001A58A8" w:rsidRDefault="00CE01B5" w:rsidP="00143F49">
      <w:pPr>
        <w:pStyle w:val="ad"/>
        <w:numPr>
          <w:ilvl w:val="0"/>
          <w:numId w:val="14"/>
        </w:numPr>
      </w:pPr>
      <w:r>
        <w:lastRenderedPageBreak/>
        <w:t>В</w:t>
      </w:r>
      <w:r w:rsidR="003C5326">
        <w:t>ыбра</w:t>
      </w:r>
      <w:r>
        <w:t>ть</w:t>
      </w:r>
      <w:r w:rsidR="003C5326">
        <w:t xml:space="preserve"> файл 3</w:t>
      </w:r>
      <w:r w:rsidR="003C5326">
        <w:rPr>
          <w:lang w:val="en-US"/>
        </w:rPr>
        <w:t>D</w:t>
      </w:r>
      <w:r w:rsidR="003C5326" w:rsidRPr="003C5326">
        <w:t>-</w:t>
      </w:r>
      <w:r w:rsidR="003C5326">
        <w:t xml:space="preserve">объекта при создании агента или при редактировании в свойствах </w:t>
      </w:r>
      <w:r w:rsidR="003C5326" w:rsidRPr="003C5326">
        <w:t>3</w:t>
      </w:r>
      <w:r w:rsidR="003C5326">
        <w:rPr>
          <w:lang w:val="en-US"/>
        </w:rPr>
        <w:t>D</w:t>
      </w:r>
      <w:r w:rsidR="003C5326" w:rsidRPr="003C5326">
        <w:t>-</w:t>
      </w:r>
      <w:r w:rsidR="003C5326">
        <w:t>объекта (</w:t>
      </w:r>
      <w:r>
        <w:t>окно</w:t>
      </w:r>
      <w:r w:rsidR="003C5326" w:rsidRPr="003C5326">
        <w:t xml:space="preserve"> </w:t>
      </w:r>
      <w:r w:rsidR="003C5326">
        <w:t>«Файл»)</w:t>
      </w:r>
      <w:r>
        <w:t>. Тем самым выполним следующие действия:</w:t>
      </w:r>
    </w:p>
    <w:p w14:paraId="725C31AC" w14:textId="6919098E" w:rsidR="00CE01B5" w:rsidRDefault="007B628A" w:rsidP="00143F49">
      <w:pPr>
        <w:pStyle w:val="aff1"/>
        <w:numPr>
          <w:ilvl w:val="0"/>
          <w:numId w:val="37"/>
        </w:numPr>
        <w:tabs>
          <w:tab w:val="clear" w:pos="720"/>
          <w:tab w:val="num" w:pos="1429"/>
        </w:tabs>
        <w:ind w:left="1429"/>
      </w:pPr>
      <w:r>
        <w:t>о</w:t>
      </w:r>
      <w:r w:rsidR="00CE01B5">
        <w:t>пределим размер (длину, ширину, высоту) Т</w:t>
      </w:r>
      <w:r>
        <w:t>С</w:t>
      </w:r>
      <w:r w:rsidRPr="007B628A">
        <w:t>;</w:t>
      </w:r>
    </w:p>
    <w:p w14:paraId="3885FC9D" w14:textId="470D122D" w:rsidR="00CE01B5" w:rsidRDefault="007B628A" w:rsidP="00143F49">
      <w:pPr>
        <w:pStyle w:val="aff1"/>
        <w:numPr>
          <w:ilvl w:val="0"/>
          <w:numId w:val="37"/>
        </w:numPr>
        <w:tabs>
          <w:tab w:val="clear" w:pos="720"/>
          <w:tab w:val="num" w:pos="1429"/>
        </w:tabs>
        <w:ind w:left="1429"/>
      </w:pPr>
      <w:r>
        <w:t>о</w:t>
      </w:r>
      <w:r w:rsidR="00CE01B5">
        <w:t xml:space="preserve">пределим внешний вид модели </w:t>
      </w:r>
      <w:r>
        <w:t>ТС</w:t>
      </w:r>
      <w:r w:rsidR="00CE01B5">
        <w:t>.</w:t>
      </w:r>
    </w:p>
    <w:p w14:paraId="395B388C" w14:textId="0DC303A1" w:rsidR="00402A52" w:rsidRDefault="00402A52" w:rsidP="00143F49">
      <w:pPr>
        <w:pStyle w:val="ad"/>
        <w:numPr>
          <w:ilvl w:val="0"/>
          <w:numId w:val="14"/>
        </w:numPr>
      </w:pPr>
      <w:r>
        <w:t>Изменить параметры движения и фактический размер:</w:t>
      </w:r>
    </w:p>
    <w:p w14:paraId="3A9A98CE" w14:textId="509B0593" w:rsidR="001A58A8" w:rsidRDefault="00402A52" w:rsidP="00143F49">
      <w:pPr>
        <w:pStyle w:val="ad"/>
        <w:numPr>
          <w:ilvl w:val="1"/>
          <w:numId w:val="14"/>
        </w:numPr>
      </w:pPr>
      <w:r>
        <w:t>ТС</w:t>
      </w:r>
      <w:r w:rsidR="003212C8">
        <w:t xml:space="preserve"> </w:t>
      </w:r>
      <w:r>
        <w:t>(автомобиля</w:t>
      </w:r>
      <w:r w:rsidRPr="001A58A8">
        <w:t>/</w:t>
      </w:r>
      <w:r>
        <w:t xml:space="preserve">автобуса) </w:t>
      </w:r>
      <w:r w:rsidR="003212C8">
        <w:t>в блоках «</w:t>
      </w:r>
      <w:r w:rsidR="003212C8" w:rsidRPr="00402A52">
        <w:rPr>
          <w:lang w:val="en-US"/>
        </w:rPr>
        <w:t>Car</w:t>
      </w:r>
      <w:r w:rsidR="003212C8" w:rsidRPr="003970A3">
        <w:t xml:space="preserve"> </w:t>
      </w:r>
      <w:r w:rsidRPr="00402A52">
        <w:rPr>
          <w:lang w:val="en-US"/>
        </w:rPr>
        <w:t>S</w:t>
      </w:r>
      <w:r w:rsidR="003212C8" w:rsidRPr="00402A52">
        <w:rPr>
          <w:lang w:val="en-US"/>
        </w:rPr>
        <w:t>ource</w:t>
      </w:r>
      <w:r>
        <w:t>»</w:t>
      </w:r>
      <w:r w:rsidR="001A58A8">
        <w:t>:</w:t>
      </w:r>
    </w:p>
    <w:p w14:paraId="64D5679C" w14:textId="77DD6773" w:rsidR="0087597E" w:rsidRDefault="0087597E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длина (</w:t>
      </w:r>
      <w:r w:rsidR="00A35692">
        <w:t>поле</w:t>
      </w:r>
      <w:r w:rsidRPr="001864EF">
        <w:t xml:space="preserve"> </w:t>
      </w:r>
      <w:r>
        <w:t>«длина»)</w:t>
      </w:r>
      <w:r>
        <w:rPr>
          <w:lang w:val="en-US"/>
        </w:rPr>
        <w:t>;</w:t>
      </w:r>
    </w:p>
    <w:p w14:paraId="57E4E044" w14:textId="26915446" w:rsidR="001A58A8" w:rsidRPr="00421290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наиболее вероятная скорость</w:t>
      </w:r>
      <w:r w:rsidR="001864EF">
        <w:t xml:space="preserve"> (</w:t>
      </w:r>
      <w:r w:rsidR="00A35692">
        <w:t>поле</w:t>
      </w:r>
      <w:r w:rsidR="001864EF" w:rsidRPr="001864EF">
        <w:t xml:space="preserve"> </w:t>
      </w:r>
      <w:r w:rsidR="001864EF">
        <w:t>«Предпочитаемая скорость»)</w:t>
      </w:r>
      <w:r w:rsidRPr="001864EF">
        <w:t>;</w:t>
      </w:r>
    </w:p>
    <w:p w14:paraId="027C6AD9" w14:textId="2F89519C" w:rsidR="001A58A8" w:rsidRPr="00421290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начальная скорость</w:t>
      </w:r>
      <w:r w:rsidR="001864EF">
        <w:t xml:space="preserve"> (</w:t>
      </w:r>
      <w:r w:rsidR="00A35692">
        <w:t>поле</w:t>
      </w:r>
      <w:r w:rsidR="001864EF" w:rsidRPr="001864EF">
        <w:t xml:space="preserve"> </w:t>
      </w:r>
      <w:r w:rsidR="001864EF">
        <w:t>«Начальная скорость»)</w:t>
      </w:r>
      <w:r w:rsidR="001864EF" w:rsidRPr="001864EF">
        <w:t>;</w:t>
      </w:r>
    </w:p>
    <w:p w14:paraId="7A1BA7A6" w14:textId="333F6AF2" w:rsidR="001A58A8" w:rsidRPr="00421290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максимальное ускорение</w:t>
      </w:r>
      <w:r w:rsidR="00A35692">
        <w:t xml:space="preserve"> (поле</w:t>
      </w:r>
      <w:r w:rsidR="001864EF" w:rsidRPr="001864EF">
        <w:t xml:space="preserve"> </w:t>
      </w:r>
      <w:r w:rsidR="001864EF">
        <w:t>«Максимальное ускорение»)</w:t>
      </w:r>
      <w:r w:rsidR="001864EF" w:rsidRPr="001864EF">
        <w:t>;</w:t>
      </w:r>
    </w:p>
    <w:p w14:paraId="11FB7A94" w14:textId="02EDA796" w:rsidR="001A58A8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максимальное торможение</w:t>
      </w:r>
      <w:r w:rsidR="001864EF">
        <w:t xml:space="preserve"> </w:t>
      </w:r>
      <w:r w:rsidR="00A35692">
        <w:t xml:space="preserve">(поле </w:t>
      </w:r>
      <w:r w:rsidR="001864EF">
        <w:t>«Максимальное торможение»).</w:t>
      </w:r>
    </w:p>
    <w:p w14:paraId="092079BA" w14:textId="4B4845C4" w:rsidR="003970A3" w:rsidRPr="00944AEA" w:rsidRDefault="000960EE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49" w:name="_Toc167783402"/>
      <w:bookmarkStart w:id="50" w:name="_Toc167785436"/>
      <w:r w:rsidR="003970A3" w:rsidRPr="00944AEA">
        <w:t xml:space="preserve">Информация о </w:t>
      </w:r>
      <w:r w:rsidR="003970A3">
        <w:t>светофоре (режим работы)</w:t>
      </w:r>
      <w:bookmarkEnd w:id="49"/>
      <w:bookmarkEnd w:id="50"/>
    </w:p>
    <w:p w14:paraId="7C5774B2" w14:textId="6436D6F0" w:rsidR="0098554F" w:rsidRPr="0098554F" w:rsidRDefault="0098554F" w:rsidP="00E90042">
      <w:pPr>
        <w:pStyle w:val="ad"/>
      </w:pPr>
      <w:r>
        <w:t xml:space="preserve">Необходимо создать светофор для каждого перекрёстка (у нас </w:t>
      </w:r>
      <w:r w:rsidR="000960EE">
        <w:t>2</w:t>
      </w:r>
      <w:r>
        <w:t>) и настроить режим его работы.</w:t>
      </w:r>
    </w:p>
    <w:p w14:paraId="64764A4C" w14:textId="535F6618" w:rsidR="003970A3" w:rsidRPr="003970A3" w:rsidRDefault="003970A3" w:rsidP="00E90042">
      <w:pPr>
        <w:pStyle w:val="ad"/>
      </w:pPr>
      <w:r>
        <w:t>Для настройки светофоров</w:t>
      </w:r>
      <w:r w:rsidR="001E4DBA">
        <w:t xml:space="preserve"> в </w:t>
      </w:r>
      <w:r w:rsidR="001E4DBA">
        <w:rPr>
          <w:lang w:val="en-US"/>
        </w:rPr>
        <w:t>AnyLogic</w:t>
      </w:r>
      <w:r>
        <w:t xml:space="preserve"> используется элемент «</w:t>
      </w:r>
      <w:r>
        <w:rPr>
          <w:lang w:val="en-US"/>
        </w:rPr>
        <w:t>Traffic</w:t>
      </w:r>
      <w:r w:rsidRPr="003970A3">
        <w:t xml:space="preserve"> </w:t>
      </w:r>
      <w:r>
        <w:rPr>
          <w:lang w:val="en-US"/>
        </w:rPr>
        <w:t>Light</w:t>
      </w:r>
      <w:r>
        <w:t>»</w:t>
      </w:r>
      <w:r w:rsidRPr="003970A3">
        <w:t xml:space="preserve">. </w:t>
      </w:r>
      <w:r>
        <w:t xml:space="preserve">Он определяет светофоры для одного перекрёстка, соответственно, в его свойствах </w:t>
      </w:r>
      <w:r w:rsidR="00E90042">
        <w:t>можно</w:t>
      </w:r>
      <w:r>
        <w:t xml:space="preserve"> выбрать </w:t>
      </w:r>
      <w:r w:rsidR="00E90042">
        <w:t>необходимый перекрёсток. Цвета светофора и их длительности настраиваются для стоп-линий с помощью специального поля (</w:t>
      </w:r>
      <w:r w:rsidR="00E90042">
        <w:fldChar w:fldCharType="begin"/>
      </w:r>
      <w:r w:rsidR="00E90042">
        <w:instrText xml:space="preserve"> REF _Ref93351775 \h </w:instrText>
      </w:r>
      <w:r w:rsidR="00E90042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11</w:t>
      </w:r>
      <w:r w:rsidR="00E90042">
        <w:fldChar w:fldCharType="end"/>
      </w:r>
      <w:r w:rsidR="00E90042">
        <w:t>).</w:t>
      </w:r>
    </w:p>
    <w:p w14:paraId="0B5DCF02" w14:textId="04509FB9" w:rsidR="00D47D57" w:rsidRDefault="003970A3" w:rsidP="00D47D57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240C2E09" wp14:editId="39702464">
            <wp:extent cx="6194669" cy="19431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0765" t="9298" r="1856" b="58705"/>
                    <a:stretch/>
                  </pic:blipFill>
                  <pic:spPr bwMode="auto">
                    <a:xfrm>
                      <a:off x="0" y="0"/>
                      <a:ext cx="6198951" cy="194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A158A" w14:textId="3842C7C6" w:rsidR="00D47D57" w:rsidRDefault="00D47D57" w:rsidP="001E4DBA">
      <w:pPr>
        <w:pStyle w:val="ac"/>
      </w:pPr>
      <w:bookmarkStart w:id="51" w:name="_Ref93351775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11</w:t>
      </w:r>
      <w:r w:rsidR="00000000">
        <w:rPr>
          <w:noProof/>
        </w:rPr>
        <w:fldChar w:fldCharType="end"/>
      </w:r>
      <w:bookmarkEnd w:id="51"/>
      <w:r w:rsidR="003970A3">
        <w:t xml:space="preserve"> – Настройка режима работы светофора</w:t>
      </w:r>
      <w:r w:rsidR="001E4DBA">
        <w:t xml:space="preserve"> в </w:t>
      </w:r>
      <w:r w:rsidR="001E4DBA">
        <w:rPr>
          <w:lang w:val="en-US"/>
        </w:rPr>
        <w:t>AnyLogic</w:t>
      </w:r>
    </w:p>
    <w:p w14:paraId="354D1D1F" w14:textId="7277E8AB" w:rsidR="00D47D57" w:rsidRDefault="00D47D57" w:rsidP="001E4DBA">
      <w:pPr>
        <w:pStyle w:val="ad"/>
        <w:ind w:firstLine="0"/>
      </w:pPr>
    </w:p>
    <w:p w14:paraId="012BA701" w14:textId="77777777" w:rsidR="006548C5" w:rsidRPr="00201906" w:rsidRDefault="006548C5" w:rsidP="006548C5">
      <w:pPr>
        <w:pStyle w:val="ad"/>
        <w:rPr>
          <w:u w:val="single"/>
        </w:rPr>
      </w:pPr>
      <w:r w:rsidRPr="00201906">
        <w:rPr>
          <w:u w:val="single"/>
        </w:rPr>
        <w:lastRenderedPageBreak/>
        <w:t>Обобщённый алгоритм:</w:t>
      </w:r>
    </w:p>
    <w:p w14:paraId="310FCF93" w14:textId="1C72A0D7" w:rsidR="0098554F" w:rsidRPr="00A35692" w:rsidRDefault="0098554F" w:rsidP="00A35692">
      <w:pPr>
        <w:pStyle w:val="ad"/>
      </w:pPr>
      <w:r>
        <w:t xml:space="preserve">Создать </w:t>
      </w:r>
      <w:r w:rsidR="003212C8">
        <w:t>объект «</w:t>
      </w:r>
      <w:r w:rsidR="003212C8">
        <w:rPr>
          <w:lang w:val="en-US"/>
        </w:rPr>
        <w:t>Traffic</w:t>
      </w:r>
      <w:r w:rsidR="003212C8" w:rsidRPr="00A35692">
        <w:t xml:space="preserve"> </w:t>
      </w:r>
      <w:r w:rsidR="003212C8">
        <w:rPr>
          <w:lang w:val="en-US"/>
        </w:rPr>
        <w:t>Light</w:t>
      </w:r>
      <w:r w:rsidR="003212C8">
        <w:t>»</w:t>
      </w:r>
      <w:r w:rsidR="00A35692">
        <w:t xml:space="preserve"> и выполнить следующее действие:</w:t>
      </w:r>
    </w:p>
    <w:p w14:paraId="2652E4CA" w14:textId="58D24D60" w:rsidR="001E4DBA" w:rsidRDefault="001E4DBA" w:rsidP="00143F49">
      <w:pPr>
        <w:pStyle w:val="ad"/>
        <w:numPr>
          <w:ilvl w:val="0"/>
          <w:numId w:val="15"/>
        </w:numPr>
      </w:pPr>
      <w:r>
        <w:t>Добавить сигналы</w:t>
      </w:r>
      <w:r w:rsidR="001864EF">
        <w:t xml:space="preserve"> </w:t>
      </w:r>
      <w:r>
        <w:t xml:space="preserve">(красный, зелёный и, если необходимо, жёлтый) для стоп-полос </w:t>
      </w:r>
      <w:r w:rsidR="00A97EB4">
        <w:t xml:space="preserve">перекрёстка </w:t>
      </w:r>
      <w:r>
        <w:t xml:space="preserve">в соответствии с правилами ПДД (для </w:t>
      </w:r>
      <w:r w:rsidR="0098554F">
        <w:t>дороги справа</w:t>
      </w:r>
      <w:r w:rsidR="0098554F" w:rsidRPr="0098554F">
        <w:t>/</w:t>
      </w:r>
      <w:r w:rsidR="0098554F">
        <w:t>слева не может одновременно красный или зелёный, длительности текущих сигналов для всех стоп-полос должны быть равны</w:t>
      </w:r>
      <w:r>
        <w:t>)</w:t>
      </w:r>
      <w:r w:rsidR="00E55DB6">
        <w:t>.</w:t>
      </w:r>
      <w:r w:rsidR="001864EF">
        <w:t xml:space="preserve"> Добавить сигналы можно, добавив в элемент столбец (фазу) и отрегулировать заголовок столбца «Длительность».</w:t>
      </w:r>
    </w:p>
    <w:p w14:paraId="5F79AE50" w14:textId="57CDB892" w:rsidR="00E90042" w:rsidRDefault="00E90042" w:rsidP="0029694B">
      <w:pPr>
        <w:pStyle w:val="2"/>
        <w:tabs>
          <w:tab w:val="clear" w:pos="1427"/>
          <w:tab w:val="num" w:pos="1776"/>
        </w:tabs>
      </w:pPr>
      <w:bookmarkStart w:id="52" w:name="_Toc136276278"/>
      <w:bookmarkStart w:id="53" w:name="_Toc167783403"/>
      <w:bookmarkStart w:id="54" w:name="_Toc167785437"/>
      <w:r>
        <w:t>Моделирование (обработка)</w:t>
      </w:r>
      <w:bookmarkEnd w:id="52"/>
      <w:bookmarkEnd w:id="53"/>
      <w:bookmarkEnd w:id="54"/>
    </w:p>
    <w:p w14:paraId="151851A6" w14:textId="74CC654C" w:rsidR="00E90042" w:rsidRPr="00E90042" w:rsidRDefault="00E90042" w:rsidP="0029694B">
      <w:pPr>
        <w:pStyle w:val="3"/>
        <w:tabs>
          <w:tab w:val="clear" w:pos="1276"/>
          <w:tab w:val="num" w:pos="1625"/>
        </w:tabs>
      </w:pPr>
      <w:bookmarkStart w:id="55" w:name="_Toc167783404"/>
      <w:bookmarkStart w:id="56" w:name="_Toc167785438"/>
      <w:r w:rsidRPr="00E90042">
        <w:t>Моделирование движения тра</w:t>
      </w:r>
      <w:r w:rsidR="00293567">
        <w:t xml:space="preserve">нспортных средств по дорогам (с </w:t>
      </w:r>
      <w:r w:rsidRPr="00E90042">
        <w:t>учетом сторон и полос дорожного движения);</w:t>
      </w:r>
      <w:bookmarkEnd w:id="55"/>
      <w:bookmarkEnd w:id="56"/>
    </w:p>
    <w:p w14:paraId="1C14AD71" w14:textId="77777777" w:rsidR="00774002" w:rsidRDefault="00E55DB6" w:rsidP="00486FC8">
      <w:pPr>
        <w:pStyle w:val="ad"/>
      </w:pPr>
      <w:r>
        <w:t>Транспортные средства (их модельки) должны</w:t>
      </w:r>
      <w:r w:rsidR="00774002">
        <w:t>:</w:t>
      </w:r>
    </w:p>
    <w:p w14:paraId="6825F2EC" w14:textId="77777777" w:rsidR="00D8047D" w:rsidRDefault="00D8047D" w:rsidP="00143F49">
      <w:pPr>
        <w:pStyle w:val="aff1"/>
        <w:numPr>
          <w:ilvl w:val="0"/>
          <w:numId w:val="43"/>
        </w:numPr>
      </w:pPr>
      <w:r>
        <w:t>появляться на началах дорог;</w:t>
      </w:r>
    </w:p>
    <w:p w14:paraId="03872A7A" w14:textId="77777777" w:rsidR="00D8047D" w:rsidRDefault="00E55DB6" w:rsidP="00143F49">
      <w:pPr>
        <w:pStyle w:val="aff1"/>
        <w:numPr>
          <w:ilvl w:val="0"/>
          <w:numId w:val="43"/>
        </w:numPr>
      </w:pPr>
      <w:r>
        <w:t>двигаться по нужной стороне, по возможности сменять полосы (перестраиваться), не пересекаться с дру</w:t>
      </w:r>
      <w:r w:rsidR="00D8047D">
        <w:t>гими транспортными средствами;</w:t>
      </w:r>
    </w:p>
    <w:p w14:paraId="65DDB873" w14:textId="10D2D6CD" w:rsidR="00E55DB6" w:rsidRDefault="00E55DB6" w:rsidP="00143F49">
      <w:pPr>
        <w:pStyle w:val="aff1"/>
        <w:numPr>
          <w:ilvl w:val="0"/>
          <w:numId w:val="43"/>
        </w:numPr>
      </w:pPr>
      <w:r>
        <w:t>заканчивать своё движения на концах дорог.</w:t>
      </w:r>
    </w:p>
    <w:p w14:paraId="7D00F597" w14:textId="4E58130E" w:rsidR="00774002" w:rsidRDefault="00E90042" w:rsidP="00486FC8">
      <w:pPr>
        <w:pStyle w:val="ad"/>
      </w:pPr>
      <w:r>
        <w:t>Для моделирования движения транспортных средств по дороге</w:t>
      </w:r>
      <w:r w:rsidR="00E55DB6">
        <w:t xml:space="preserve"> в </w:t>
      </w:r>
      <w:r w:rsidR="00E55DB6">
        <w:rPr>
          <w:lang w:val="en-US"/>
        </w:rPr>
        <w:t>AnyLogic</w:t>
      </w:r>
      <w:r>
        <w:t xml:space="preserve"> используются</w:t>
      </w:r>
      <w:r w:rsidR="00C85258" w:rsidRPr="00C85258">
        <w:t xml:space="preserve"> </w:t>
      </w:r>
      <w:r w:rsidR="00C85258">
        <w:t>объекты</w:t>
      </w:r>
      <w:r w:rsidR="00774002">
        <w:t>:</w:t>
      </w:r>
    </w:p>
    <w:p w14:paraId="19BA87EF" w14:textId="7A003CAC" w:rsidR="00D8047D" w:rsidRDefault="00E90042" w:rsidP="00143F49">
      <w:pPr>
        <w:pStyle w:val="aff1"/>
        <w:numPr>
          <w:ilvl w:val="0"/>
          <w:numId w:val="44"/>
        </w:numPr>
      </w:pPr>
      <w:r>
        <w:t>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</w:t>
      </w:r>
      <w:r w:rsidRPr="00E90042">
        <w:t xml:space="preserve"> (</w:t>
      </w:r>
      <w:r w:rsidR="00140D82">
        <w:t>источник машин)</w:t>
      </w:r>
      <w:r w:rsidR="00D8047D">
        <w:t>;</w:t>
      </w:r>
    </w:p>
    <w:p w14:paraId="36D9F2BB" w14:textId="77777777" w:rsidR="00D8047D" w:rsidRDefault="00486FC8" w:rsidP="00143F49">
      <w:pPr>
        <w:pStyle w:val="aff1"/>
        <w:numPr>
          <w:ilvl w:val="0"/>
          <w:numId w:val="44"/>
        </w:numPr>
      </w:pPr>
      <w:r>
        <w:t>«</w:t>
      </w:r>
      <w:r w:rsidRPr="00D8047D">
        <w:rPr>
          <w:lang w:val="en-US"/>
        </w:rPr>
        <w:t>Car</w:t>
      </w:r>
      <w:r w:rsidRPr="00E90042">
        <w:t xml:space="preserve"> </w:t>
      </w:r>
      <w:r w:rsidRPr="00D8047D">
        <w:rPr>
          <w:lang w:val="en-US"/>
        </w:rPr>
        <w:t>Move</w:t>
      </w:r>
      <w:r w:rsidRPr="00486FC8">
        <w:t xml:space="preserve"> </w:t>
      </w:r>
      <w:r w:rsidRPr="00D8047D">
        <w:rPr>
          <w:lang w:val="en-US"/>
        </w:rPr>
        <w:t>To</w:t>
      </w:r>
      <w:r>
        <w:t>»</w:t>
      </w:r>
      <w:r w:rsidRPr="00486FC8">
        <w:t xml:space="preserve"> </w:t>
      </w:r>
      <w:r>
        <w:t>(моделирует перемещение машины)</w:t>
      </w:r>
      <w:r w:rsidR="00D8047D">
        <w:t>;</w:t>
      </w:r>
    </w:p>
    <w:p w14:paraId="1D83FC1B" w14:textId="05700E1C" w:rsidR="00C85258" w:rsidRDefault="00E90042" w:rsidP="00143F49">
      <w:pPr>
        <w:pStyle w:val="aff1"/>
        <w:numPr>
          <w:ilvl w:val="0"/>
          <w:numId w:val="44"/>
        </w:numPr>
      </w:pPr>
      <w:r>
        <w:t>«</w:t>
      </w:r>
      <w:r w:rsidRPr="00D8047D">
        <w:rPr>
          <w:lang w:val="en-US"/>
        </w:rPr>
        <w:t>Car</w:t>
      </w:r>
      <w:r w:rsidRPr="00E90042">
        <w:t xml:space="preserve"> </w:t>
      </w:r>
      <w:r w:rsidRPr="00D8047D">
        <w:rPr>
          <w:lang w:val="en-US"/>
        </w:rPr>
        <w:t>Dispose</w:t>
      </w:r>
      <w:r>
        <w:t>»</w:t>
      </w:r>
      <w:r w:rsidR="00486FC8">
        <w:t xml:space="preserve"> (сборщик машин)</w:t>
      </w:r>
      <w:r w:rsidRPr="00E90042">
        <w:t>.</w:t>
      </w:r>
    </w:p>
    <w:p w14:paraId="43C72C1D" w14:textId="13E04356" w:rsidR="00E90042" w:rsidRDefault="00486FC8" w:rsidP="00486FC8">
      <w:pPr>
        <w:pStyle w:val="ad"/>
      </w:pPr>
      <w:r>
        <w:t>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 имеет один выход, т.е. машины не могут входить в него.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Dispose</w:t>
      </w:r>
      <w:r>
        <w:t>» имеет один вход, т.е. машины не могут исходить от него.</w:t>
      </w:r>
    </w:p>
    <w:p w14:paraId="7F324299" w14:textId="0289A194" w:rsidR="00140D82" w:rsidRDefault="00140D82" w:rsidP="00140D82">
      <w:pPr>
        <w:pStyle w:val="ad"/>
      </w:pPr>
      <w:r>
        <w:t>В свойствах объекта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 (</w:t>
      </w:r>
      <w:r>
        <w:fldChar w:fldCharType="begin"/>
      </w:r>
      <w:r>
        <w:instrText xml:space="preserve"> REF _Ref128313406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10</w:t>
      </w:r>
      <w:r>
        <w:fldChar w:fldCharType="end"/>
      </w:r>
      <w:r>
        <w:t>) необходимо задать, какой тип транспортного средства, где (в начале какой дороги, либо на парковке) и с какой интенсивностью будет появляться.</w:t>
      </w:r>
    </w:p>
    <w:p w14:paraId="48A96114" w14:textId="23D810B3" w:rsidR="00140D82" w:rsidRDefault="00140D82" w:rsidP="00140D82">
      <w:pPr>
        <w:pStyle w:val="ad"/>
      </w:pPr>
      <w:r>
        <w:t>В свойствах объекта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(</w:t>
      </w:r>
      <w:r>
        <w:fldChar w:fldCharType="begin"/>
      </w:r>
      <w:r>
        <w:instrText xml:space="preserve"> REF _Ref128315706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12</w:t>
      </w:r>
      <w:r>
        <w:fldChar w:fldCharType="end"/>
      </w:r>
      <w:r>
        <w:t>) необходимо задать цель движения транспортного средства.</w:t>
      </w:r>
    </w:p>
    <w:p w14:paraId="035F1AFA" w14:textId="5DFFD5A2" w:rsidR="00140D82" w:rsidRDefault="00140D82" w:rsidP="00140D82">
      <w:pPr>
        <w:pStyle w:val="ad"/>
      </w:pPr>
      <w:r>
        <w:lastRenderedPageBreak/>
        <w:t xml:space="preserve">Простейшая схема, моделирующая перемещение автомобиля от начала дороги до конца той же дороги в одном направлении представлена на </w:t>
      </w:r>
      <w:r w:rsidR="00A31E87">
        <w:fldChar w:fldCharType="begin"/>
      </w:r>
      <w:r w:rsidR="00A31E87">
        <w:instrText xml:space="preserve"> REF _Ref128315974 \h </w:instrText>
      </w:r>
      <w:r w:rsidR="00A31E87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13</w:t>
      </w:r>
      <w:r w:rsidR="00A31E87">
        <w:fldChar w:fldCharType="end"/>
      </w:r>
      <w:r>
        <w:t>.</w:t>
      </w:r>
    </w:p>
    <w:p w14:paraId="1F3E1E27" w14:textId="324E7A8B" w:rsidR="00140D82" w:rsidRDefault="00140D82" w:rsidP="00140D82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BFA2059" wp14:editId="78E62B8D">
            <wp:extent cx="5196976" cy="2303813"/>
            <wp:effectExtent l="0" t="0" r="3810" b="127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65532" t="9571" r="4625" b="66910"/>
                    <a:stretch/>
                  </pic:blipFill>
                  <pic:spPr bwMode="auto">
                    <a:xfrm>
                      <a:off x="0" y="0"/>
                      <a:ext cx="5210027" cy="230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FE909" w14:textId="12C09632" w:rsidR="00140D82" w:rsidRPr="00486FC8" w:rsidRDefault="00140D82" w:rsidP="00140D82">
      <w:pPr>
        <w:pStyle w:val="ac"/>
      </w:pPr>
      <w:bookmarkStart w:id="57" w:name="_Ref12831570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12</w:t>
      </w:r>
      <w:r w:rsidR="00000000">
        <w:rPr>
          <w:noProof/>
        </w:rPr>
        <w:fldChar w:fldCharType="end"/>
      </w:r>
      <w:bookmarkEnd w:id="57"/>
      <w:r>
        <w:t xml:space="preserve"> </w:t>
      </w:r>
      <w:r w:rsidRPr="009E1BF5">
        <w:t xml:space="preserve">– </w:t>
      </w:r>
      <w:r>
        <w:t>Свойства объекта «</w:t>
      </w:r>
      <w:r>
        <w:rPr>
          <w:lang w:val="en-US"/>
        </w:rPr>
        <w:t>Car</w:t>
      </w:r>
      <w:r w:rsidRPr="009E1BF5">
        <w:t xml:space="preserve"> </w:t>
      </w:r>
      <w:r>
        <w:rPr>
          <w:lang w:val="en-US"/>
        </w:rPr>
        <w:t>Move</w:t>
      </w:r>
      <w:r w:rsidRPr="00140D82">
        <w:t xml:space="preserve"> </w:t>
      </w:r>
      <w:r>
        <w:rPr>
          <w:lang w:val="en-US"/>
        </w:rPr>
        <w:t>To</w:t>
      </w:r>
      <w:r>
        <w:t>»</w:t>
      </w:r>
    </w:p>
    <w:p w14:paraId="2CD43242" w14:textId="69E6279B" w:rsidR="00140D82" w:rsidRDefault="00140D82" w:rsidP="00140D82">
      <w:pPr>
        <w:pStyle w:val="ad"/>
      </w:pPr>
    </w:p>
    <w:p w14:paraId="3D8A6357" w14:textId="07CEB000" w:rsidR="00140D82" w:rsidRDefault="00140D82" w:rsidP="00140D82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3A586524" wp14:editId="4D1D2432">
            <wp:extent cx="3790950" cy="1876425"/>
            <wp:effectExtent l="0" t="0" r="0" b="9525"/>
            <wp:docPr id="101" name="Рисунок 101" descr="https://anylogic.help/ru/tutorials/road-traffic/images/flowch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nylogic.help/ru/tutorials/road-traffic/images/flowchart_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A979" w14:textId="5BA2C10F" w:rsidR="00140D82" w:rsidRDefault="00140D82" w:rsidP="00140D82">
      <w:pPr>
        <w:pStyle w:val="ac"/>
      </w:pPr>
      <w:bookmarkStart w:id="58" w:name="_Ref128315974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13</w:t>
      </w:r>
      <w:r w:rsidR="00000000">
        <w:rPr>
          <w:noProof/>
        </w:rPr>
        <w:fldChar w:fldCharType="end"/>
      </w:r>
      <w:bookmarkEnd w:id="58"/>
      <w:r>
        <w:t xml:space="preserve"> – Простейшая схема</w:t>
      </w:r>
      <w:r w:rsidR="00196E4A">
        <w:t>, моделирующая движение автомобилей</w:t>
      </w:r>
    </w:p>
    <w:p w14:paraId="5FAC9EFE" w14:textId="5B51F46F" w:rsidR="00196E4A" w:rsidRDefault="00196E4A" w:rsidP="00196E4A">
      <w:pPr>
        <w:pStyle w:val="ad"/>
      </w:pPr>
    </w:p>
    <w:p w14:paraId="16843A0A" w14:textId="77777777" w:rsidR="00E55DB6" w:rsidRPr="00201906" w:rsidRDefault="00E55DB6" w:rsidP="00E55DB6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69B33F43" w14:textId="40F51F1B" w:rsidR="00E55DB6" w:rsidRDefault="00312886" w:rsidP="00143F49">
      <w:pPr>
        <w:pStyle w:val="ad"/>
        <w:numPr>
          <w:ilvl w:val="0"/>
          <w:numId w:val="16"/>
        </w:numPr>
      </w:pPr>
      <w:r>
        <w:t>Смоделировать появление автомобилей на началах дорог</w:t>
      </w:r>
      <w:r w:rsidR="00261490">
        <w:t xml:space="preserve">: </w:t>
      </w:r>
      <w:r>
        <w:t>создать источник автомобилей</w:t>
      </w:r>
      <w:r w:rsidR="003212C8">
        <w:t xml:space="preserve"> «</w:t>
      </w:r>
      <w:r w:rsidR="003212C8">
        <w:rPr>
          <w:lang w:val="en-US"/>
        </w:rPr>
        <w:t>Car</w:t>
      </w:r>
      <w:r w:rsidR="003212C8" w:rsidRPr="003212C8">
        <w:t xml:space="preserve"> </w:t>
      </w:r>
      <w:r w:rsidR="003212C8">
        <w:rPr>
          <w:lang w:val="en-US"/>
        </w:rPr>
        <w:t>Source</w:t>
      </w:r>
      <w:r w:rsidR="003212C8">
        <w:t>»</w:t>
      </w:r>
      <w:r w:rsidR="002A1046">
        <w:t>,</w:t>
      </w:r>
      <w:r w:rsidR="006606CE">
        <w:t xml:space="preserve"> выбрать агента для ТС</w:t>
      </w:r>
      <w:r w:rsidR="0043440B">
        <w:t xml:space="preserve"> (</w:t>
      </w:r>
      <w:r w:rsidR="000F28D5">
        <w:t>меню выбора</w:t>
      </w:r>
      <w:r w:rsidR="0043440B" w:rsidRPr="0043440B">
        <w:t xml:space="preserve"> </w:t>
      </w:r>
      <w:r w:rsidR="0043440B">
        <w:t>«Новый автомобиль»)</w:t>
      </w:r>
      <w:r w:rsidR="006606CE">
        <w:t>,</w:t>
      </w:r>
      <w:r w:rsidR="002A1046">
        <w:t xml:space="preserve"> задать интенсивность появления </w:t>
      </w:r>
      <w:r w:rsidR="006606CE">
        <w:t>ТС</w:t>
      </w:r>
      <w:r w:rsidR="00261490">
        <w:t xml:space="preserve"> в </w:t>
      </w:r>
      <w:r w:rsidR="000F28D5">
        <w:t>поле</w:t>
      </w:r>
      <w:r w:rsidR="00261490">
        <w:t xml:space="preserve"> «Интенсивность прибытия»</w:t>
      </w:r>
      <w:r w:rsidR="006606CE">
        <w:t>, место появления</w:t>
      </w:r>
      <w:r w:rsidR="0043440B" w:rsidRPr="0043440B">
        <w:t xml:space="preserve"> (</w:t>
      </w:r>
      <w:r w:rsidR="000F28D5">
        <w:t>свойство</w:t>
      </w:r>
      <w:r w:rsidR="0043440B" w:rsidRPr="0043440B">
        <w:t xml:space="preserve"> </w:t>
      </w:r>
      <w:r w:rsidR="0043440B">
        <w:t xml:space="preserve">«Появляется», </w:t>
      </w:r>
      <w:r w:rsidR="000F28D5">
        <w:t>меню выбора</w:t>
      </w:r>
      <w:r w:rsidR="0043440B" w:rsidRPr="0043440B">
        <w:t xml:space="preserve"> </w:t>
      </w:r>
      <w:r w:rsidR="0043440B">
        <w:t>«Дорога»</w:t>
      </w:r>
      <w:r w:rsidR="0043440B" w:rsidRPr="0043440B">
        <w:t>,</w:t>
      </w:r>
      <w:r w:rsidR="0043440B">
        <w:t xml:space="preserve"> </w:t>
      </w:r>
      <w:r w:rsidR="000F28D5">
        <w:t>свойство</w:t>
      </w:r>
      <w:r w:rsidR="0043440B" w:rsidRPr="0043440B">
        <w:t xml:space="preserve"> </w:t>
      </w:r>
      <w:r w:rsidR="0043440B">
        <w:t>«Помещается на полосу»</w:t>
      </w:r>
      <w:r w:rsidR="0043440B" w:rsidRPr="0043440B">
        <w:t xml:space="preserve">, </w:t>
      </w:r>
      <w:r w:rsidR="000F28D5">
        <w:t>свойство</w:t>
      </w:r>
      <w:r w:rsidR="0043440B" w:rsidRPr="0043440B">
        <w:t xml:space="preserve"> </w:t>
      </w:r>
      <w:r w:rsidR="0043440B">
        <w:t>«Случайная полоса»</w:t>
      </w:r>
      <w:r w:rsidR="0043440B" w:rsidRPr="0043440B">
        <w:t>)</w:t>
      </w:r>
      <w:r w:rsidR="00E55DB6" w:rsidRPr="00312886">
        <w:t>;</w:t>
      </w:r>
    </w:p>
    <w:p w14:paraId="41C45C79" w14:textId="3502196A" w:rsidR="00312886" w:rsidRDefault="00312886" w:rsidP="00143F49">
      <w:pPr>
        <w:pStyle w:val="ad"/>
        <w:numPr>
          <w:ilvl w:val="0"/>
          <w:numId w:val="16"/>
        </w:numPr>
      </w:pPr>
      <w:r>
        <w:lastRenderedPageBreak/>
        <w:t>Описать движение автомобилей по проезжей части</w:t>
      </w:r>
      <w:r w:rsidR="00261490">
        <w:t xml:space="preserve">: </w:t>
      </w:r>
      <w:r w:rsidR="0092661D">
        <w:t>добавить маршрут</w:t>
      </w:r>
      <w:r w:rsidR="003212C8">
        <w:t>, создав блок</w:t>
      </w:r>
      <w:r w:rsidR="003212C8" w:rsidRPr="003212C8">
        <w:t xml:space="preserve"> </w:t>
      </w:r>
      <w:r w:rsidR="003212C8">
        <w:t>«</w:t>
      </w:r>
      <w:r w:rsidR="003212C8">
        <w:rPr>
          <w:lang w:val="en-US"/>
        </w:rPr>
        <w:t>Car</w:t>
      </w:r>
      <w:r w:rsidR="003212C8">
        <w:t xml:space="preserve"> </w:t>
      </w:r>
      <w:r w:rsidR="003212C8">
        <w:rPr>
          <w:lang w:val="en-US"/>
        </w:rPr>
        <w:t>Move</w:t>
      </w:r>
      <w:r w:rsidR="003212C8">
        <w:t xml:space="preserve"> </w:t>
      </w:r>
      <w:r w:rsidR="003212C8">
        <w:rPr>
          <w:lang w:val="en-US"/>
        </w:rPr>
        <w:t>To</w:t>
      </w:r>
      <w:r w:rsidR="003212C8">
        <w:t>» и в параметрах указав</w:t>
      </w:r>
      <w:r w:rsidR="002A1046">
        <w:t xml:space="preserve"> цель движения</w:t>
      </w:r>
      <w:r w:rsidR="00261490">
        <w:t xml:space="preserve"> (</w:t>
      </w:r>
      <w:r w:rsidR="000F28D5">
        <w:t xml:space="preserve">свойство </w:t>
      </w:r>
      <w:r w:rsidR="00261490">
        <w:t xml:space="preserve">«Цель движения», </w:t>
      </w:r>
      <w:r w:rsidR="000F28D5">
        <w:t>меню</w:t>
      </w:r>
      <w:r w:rsidR="00261490" w:rsidRPr="00261490">
        <w:t xml:space="preserve"> </w:t>
      </w:r>
      <w:r w:rsidR="00261490">
        <w:t xml:space="preserve">с выбором конкретного объекта-цели, </w:t>
      </w:r>
      <w:r w:rsidR="000F28D5">
        <w:t xml:space="preserve">свойство </w:t>
      </w:r>
      <w:r w:rsidR="00261490">
        <w:t>«Доехать до конца полосы»)</w:t>
      </w:r>
      <w:r w:rsidR="002A1046">
        <w:t>, соединить с источником</w:t>
      </w:r>
      <w:r w:rsidRPr="00312886">
        <w:t>;</w:t>
      </w:r>
    </w:p>
    <w:p w14:paraId="216A284F" w14:textId="77EC61E2" w:rsidR="00312886" w:rsidRDefault="00312886" w:rsidP="00143F49">
      <w:pPr>
        <w:pStyle w:val="ad"/>
        <w:numPr>
          <w:ilvl w:val="0"/>
          <w:numId w:val="16"/>
        </w:numPr>
      </w:pPr>
      <w:r>
        <w:t>Смоделировать исчезновение автомобилей на концах дорог (добавить сборщик автомобилей</w:t>
      </w:r>
      <w:r w:rsidR="002A1046">
        <w:t xml:space="preserve"> «</w:t>
      </w:r>
      <w:r w:rsidR="002A1046">
        <w:rPr>
          <w:lang w:val="en-US"/>
        </w:rPr>
        <w:t>Car</w:t>
      </w:r>
      <w:r w:rsidR="002A1046" w:rsidRPr="002A1046">
        <w:t xml:space="preserve"> </w:t>
      </w:r>
      <w:r w:rsidR="002A1046">
        <w:rPr>
          <w:lang w:val="en-US"/>
        </w:rPr>
        <w:t>Dispose</w:t>
      </w:r>
      <w:r w:rsidR="002A1046">
        <w:t>», соединить с «</w:t>
      </w:r>
      <w:r w:rsidR="002A1046">
        <w:rPr>
          <w:lang w:val="en-US"/>
        </w:rPr>
        <w:t>Car</w:t>
      </w:r>
      <w:r w:rsidR="002A1046">
        <w:t xml:space="preserve"> </w:t>
      </w:r>
      <w:r w:rsidR="002A1046">
        <w:rPr>
          <w:lang w:val="en-US"/>
        </w:rPr>
        <w:t>Move</w:t>
      </w:r>
      <w:r w:rsidR="002A1046">
        <w:t xml:space="preserve"> </w:t>
      </w:r>
      <w:r w:rsidR="002A1046">
        <w:rPr>
          <w:lang w:val="en-US"/>
        </w:rPr>
        <w:t>To</w:t>
      </w:r>
      <w:r w:rsidR="002A1046">
        <w:t>»</w:t>
      </w:r>
      <w:r>
        <w:t>).</w:t>
      </w:r>
    </w:p>
    <w:p w14:paraId="610118FB" w14:textId="3B9BC206" w:rsidR="00E90042" w:rsidRPr="00E90042" w:rsidRDefault="00A138BB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59" w:name="_Toc167783405"/>
      <w:bookmarkStart w:id="60" w:name="_Toc167785439"/>
      <w:r w:rsidR="00E90042" w:rsidRPr="00E90042">
        <w:t>Моделирование движения тран</w:t>
      </w:r>
      <w:r>
        <w:t xml:space="preserve">спортных средств на перекрестке </w:t>
      </w:r>
      <w:r w:rsidR="00E90042" w:rsidRPr="00E90042">
        <w:t>как на пересечении дорог;</w:t>
      </w:r>
      <w:bookmarkEnd w:id="59"/>
      <w:bookmarkEnd w:id="60"/>
    </w:p>
    <w:p w14:paraId="2FA015DD" w14:textId="33864F1A" w:rsidR="00312886" w:rsidRDefault="00312886" w:rsidP="00312886">
      <w:pPr>
        <w:pStyle w:val="ad"/>
      </w:pPr>
      <w:r>
        <w:t>Транспортные средства должны иметь возможность поворота на перекрёстке. Для этого организуется возможность поворота с определённой полосы на другие дороги с учетом возможных направлений движения.</w:t>
      </w:r>
      <w:r w:rsidR="00780248">
        <w:t xml:space="preserve"> Для этого необходимо добавить разветвители, чтобы машина могла продолжить движение в нескольких направлениях.</w:t>
      </w:r>
    </w:p>
    <w:p w14:paraId="5D6B1363" w14:textId="3DCB9A73" w:rsidR="00BF5A4A" w:rsidRDefault="00733F53" w:rsidP="00B50C23">
      <w:pPr>
        <w:pStyle w:val="ad"/>
      </w:pPr>
      <w:r>
        <w:t>Для моделирования движения на перекрёстке используются логические перекрёстки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</w:t>
      </w:r>
      <w:r w:rsidR="00EF0F7F">
        <w:t xml:space="preserve"> или «</w:t>
      </w:r>
      <w:r w:rsidR="00EF0F7F">
        <w:rPr>
          <w:lang w:val="en-US"/>
        </w:rPr>
        <w:t>Select</w:t>
      </w:r>
      <w:r w:rsidR="00801D5A">
        <w:t xml:space="preserve"> </w:t>
      </w:r>
      <w:r w:rsidR="00EF0F7F">
        <w:rPr>
          <w:lang w:val="en-US"/>
        </w:rPr>
        <w:t>Output</w:t>
      </w:r>
      <w:r w:rsidR="00EF0F7F" w:rsidRPr="00EF0F7F">
        <w:t>5</w:t>
      </w:r>
      <w:r w:rsidR="00EF0F7F">
        <w:t>»</w:t>
      </w:r>
      <w:r w:rsidR="00BF5A4A">
        <w:t>.</w:t>
      </w:r>
      <w:r>
        <w:t xml:space="preserve"> </w:t>
      </w:r>
      <w:r w:rsidR="00B50C23">
        <w:t>«</w:t>
      </w:r>
      <w:r w:rsidR="00B50C23">
        <w:rPr>
          <w:lang w:val="en-US"/>
        </w:rPr>
        <w:t>Select</w:t>
      </w:r>
      <w:r w:rsidR="00B50C23" w:rsidRPr="00B50C23">
        <w:t xml:space="preserve"> </w:t>
      </w:r>
      <w:r w:rsidR="00B50C23">
        <w:rPr>
          <w:lang w:val="en-US"/>
        </w:rPr>
        <w:t>Output</w:t>
      </w:r>
      <w:r w:rsidR="00B50C23">
        <w:t>» имеет 2 выхода, «</w:t>
      </w:r>
      <w:r w:rsidR="00B50C23">
        <w:rPr>
          <w:lang w:val="en-US"/>
        </w:rPr>
        <w:t>Select</w:t>
      </w:r>
      <w:r w:rsidR="00B50C23" w:rsidRPr="00B50C23">
        <w:t xml:space="preserve"> </w:t>
      </w:r>
      <w:r w:rsidR="00B50C23">
        <w:rPr>
          <w:lang w:val="en-US"/>
        </w:rPr>
        <w:t>Output</w:t>
      </w:r>
      <w:r w:rsidR="00B50C23" w:rsidRPr="00B50C23">
        <w:t>5</w:t>
      </w:r>
      <w:r w:rsidR="00B50C23">
        <w:t>»</w:t>
      </w:r>
      <w:r w:rsidR="00B50C23" w:rsidRPr="00B50C23">
        <w:t xml:space="preserve"> </w:t>
      </w:r>
      <w:r w:rsidR="00B50C23">
        <w:t>имеет 5 выходов. Чтобы всё работало корректно, необходимо ввести вероятности выбора в каждый выход логического перекрёстка.</w:t>
      </w:r>
    </w:p>
    <w:p w14:paraId="24876DE5" w14:textId="4DD7ED89" w:rsidR="00E90042" w:rsidRPr="00733F53" w:rsidRDefault="00733F53" w:rsidP="00733F53">
      <w:pPr>
        <w:pStyle w:val="ad"/>
      </w:pPr>
      <w:r>
        <w:t xml:space="preserve">Пример моделирования движения для Т-образного перекрёстка представлен на </w:t>
      </w:r>
      <w:r>
        <w:fldChar w:fldCharType="begin"/>
      </w:r>
      <w:r>
        <w:instrText xml:space="preserve"> REF _Ref128317546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14</w:t>
      </w:r>
      <w:r>
        <w:fldChar w:fldCharType="end"/>
      </w:r>
      <w:r>
        <w:t>. С каждой дороги машина может проехать только в 2-х направлениях, соответственно, достаточно одного блока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».</w:t>
      </w:r>
    </w:p>
    <w:p w14:paraId="15588AC5" w14:textId="4D8F3150" w:rsidR="00733F53" w:rsidRDefault="00733F53" w:rsidP="00733F53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CAD87D" wp14:editId="7E72F2F8">
            <wp:extent cx="4114800" cy="2878701"/>
            <wp:effectExtent l="0" t="0" r="0" b="0"/>
            <wp:docPr id="102" name="Рисунок 102" descr="https://anylogic.help/ru/tutorials/road-traffic/images/flowchar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nylogic.help/ru/tutorials/road-traffic/images/flowchart_1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46" cy="288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D653" w14:textId="1EBAA115" w:rsidR="00733F53" w:rsidRDefault="00733F53" w:rsidP="006606CE">
      <w:pPr>
        <w:pStyle w:val="ac"/>
      </w:pPr>
      <w:bookmarkStart w:id="61" w:name="_Ref12831754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14</w:t>
      </w:r>
      <w:r w:rsidR="00000000">
        <w:rPr>
          <w:noProof/>
        </w:rPr>
        <w:fldChar w:fldCharType="end"/>
      </w:r>
      <w:bookmarkEnd w:id="61"/>
      <w:r w:rsidRPr="00733F53">
        <w:t xml:space="preserve"> – </w:t>
      </w:r>
      <w:r>
        <w:t>Пример моделирования движения для Т-образного перекрёстка</w:t>
      </w:r>
    </w:p>
    <w:p w14:paraId="096DA1F1" w14:textId="77777777" w:rsidR="000F28D5" w:rsidRPr="000F28D5" w:rsidRDefault="000F28D5" w:rsidP="000F28D5">
      <w:pPr>
        <w:pStyle w:val="ad"/>
      </w:pPr>
    </w:p>
    <w:p w14:paraId="5F824D6C" w14:textId="77777777" w:rsidR="00312886" w:rsidRPr="00201906" w:rsidRDefault="00312886" w:rsidP="00312886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4578A040" w14:textId="35D7D598" w:rsidR="006606CE" w:rsidRDefault="00294EFE" w:rsidP="00143F49">
      <w:pPr>
        <w:pStyle w:val="ad"/>
        <w:numPr>
          <w:ilvl w:val="0"/>
          <w:numId w:val="17"/>
        </w:numPr>
      </w:pPr>
      <w:r>
        <w:t xml:space="preserve">Описать заезд </w:t>
      </w:r>
      <w:r w:rsidR="000335ED">
        <w:t>ТС</w:t>
      </w:r>
      <w:r>
        <w:t xml:space="preserve"> на нерегулируемый перекрёсток с входящих дорог</w:t>
      </w:r>
      <w:r w:rsidR="002A1046">
        <w:t>:</w:t>
      </w:r>
      <w:r w:rsidR="006606CE">
        <w:t xml:space="preserve"> с</w:t>
      </w:r>
      <w:r w:rsidR="002A1046">
        <w:t>оздать логические перекрёстки «</w:t>
      </w:r>
      <w:r w:rsidR="002A1046" w:rsidRPr="006606CE">
        <w:rPr>
          <w:lang w:val="en-US"/>
        </w:rPr>
        <w:t>Select</w:t>
      </w:r>
      <w:r w:rsidR="002A1046" w:rsidRPr="002A1046">
        <w:t xml:space="preserve"> </w:t>
      </w:r>
      <w:r w:rsidR="002A1046" w:rsidRPr="006606CE">
        <w:rPr>
          <w:lang w:val="en-US"/>
        </w:rPr>
        <w:t>Output</w:t>
      </w:r>
      <w:r w:rsidR="002A1046">
        <w:t>» или «</w:t>
      </w:r>
      <w:r w:rsidR="002A1046" w:rsidRPr="006606CE">
        <w:rPr>
          <w:lang w:val="en-US"/>
        </w:rPr>
        <w:t>Select</w:t>
      </w:r>
      <w:r w:rsidR="002A1046" w:rsidRPr="002A1046">
        <w:t xml:space="preserve"> </w:t>
      </w:r>
      <w:r w:rsidR="002A1046" w:rsidRPr="006606CE">
        <w:rPr>
          <w:lang w:val="en-US"/>
        </w:rPr>
        <w:t>Output</w:t>
      </w:r>
      <w:r w:rsidR="002A1046" w:rsidRPr="002A1046">
        <w:t xml:space="preserve"> 5</w:t>
      </w:r>
      <w:r w:rsidR="002A1046">
        <w:t>»</w:t>
      </w:r>
      <w:r w:rsidR="006606CE">
        <w:t xml:space="preserve"> в зависимости от числа возможных направлений движения</w:t>
      </w:r>
      <w:r w:rsidR="00087915">
        <w:t>, соединить с источниками</w:t>
      </w:r>
      <w:r w:rsidR="006606CE" w:rsidRPr="006606CE">
        <w:t>;</w:t>
      </w:r>
    </w:p>
    <w:p w14:paraId="2345FED2" w14:textId="5BAEBA7D" w:rsidR="002A1046" w:rsidRDefault="006606CE" w:rsidP="00143F49">
      <w:pPr>
        <w:pStyle w:val="ad"/>
        <w:numPr>
          <w:ilvl w:val="0"/>
          <w:numId w:val="17"/>
        </w:numPr>
      </w:pPr>
      <w:r>
        <w:t>У</w:t>
      </w:r>
      <w:r w:rsidR="00087915">
        <w:t>казать вероятности продолжения движения в том или ином направлении</w:t>
      </w:r>
      <w:r w:rsidR="00662FCF">
        <w:t xml:space="preserve"> (</w:t>
      </w:r>
      <w:r w:rsidR="000F28D5">
        <w:t>поле</w:t>
      </w:r>
      <w:r w:rsidR="00662FCF" w:rsidRPr="00662FCF">
        <w:t xml:space="preserve"> </w:t>
      </w:r>
      <w:r w:rsidR="00662FCF">
        <w:t>«Вероятность»)</w:t>
      </w:r>
      <w:r>
        <w:t>.</w:t>
      </w:r>
    </w:p>
    <w:p w14:paraId="46E364D5" w14:textId="3711F9BC" w:rsidR="00312886" w:rsidRDefault="009F27DE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62" w:name="_Toc167783406"/>
      <w:bookmarkStart w:id="63" w:name="_Toc167785440"/>
      <w:r w:rsidR="00A97EB4">
        <w:t>Моделирование движения</w:t>
      </w:r>
      <w:r w:rsidR="00312886">
        <w:t xml:space="preserve"> с учётом работы светофора</w:t>
      </w:r>
      <w:bookmarkEnd w:id="62"/>
      <w:bookmarkEnd w:id="63"/>
    </w:p>
    <w:p w14:paraId="0A004DAE" w14:textId="46FA168B" w:rsidR="00312886" w:rsidRPr="002A02EA" w:rsidRDefault="002A02EA" w:rsidP="00312886">
      <w:pPr>
        <w:pStyle w:val="ad"/>
      </w:pPr>
      <w:r>
        <w:t>Заезд автомобилей на перекрёсток должен осуществляться в соответствии с сигналами светофора – автомобили, для который горит красный не могут заехать на перекрёсток.</w:t>
      </w:r>
    </w:p>
    <w:p w14:paraId="157B7585" w14:textId="7662FCF0" w:rsidR="00294EFE" w:rsidRDefault="002A02EA" w:rsidP="00312886">
      <w:pPr>
        <w:pStyle w:val="ad"/>
      </w:pPr>
      <w:r>
        <w:t xml:space="preserve">В </w:t>
      </w:r>
      <w:r>
        <w:rPr>
          <w:lang w:val="en-US"/>
        </w:rPr>
        <w:t>AnyLogic</w:t>
      </w:r>
      <w:r w:rsidRPr="002A02EA">
        <w:t xml:space="preserve"> </w:t>
      </w:r>
      <w:r>
        <w:t>для моделирования движения с светофором ничего предпринимать не нужно, все необходимые действия мы проделали на этапе ввода данных о светофоре, система сама учтёт эти правила.</w:t>
      </w:r>
    </w:p>
    <w:p w14:paraId="5D416C96" w14:textId="40A208EB" w:rsidR="00E90042" w:rsidRDefault="009F27DE" w:rsidP="0029694B">
      <w:pPr>
        <w:pStyle w:val="3"/>
        <w:tabs>
          <w:tab w:val="clear" w:pos="1276"/>
          <w:tab w:val="num" w:pos="1625"/>
        </w:tabs>
      </w:pPr>
      <w:r>
        <w:lastRenderedPageBreak/>
        <w:t xml:space="preserve"> </w:t>
      </w:r>
      <w:bookmarkStart w:id="64" w:name="_Toc167783407"/>
      <w:bookmarkStart w:id="65" w:name="_Toc167785441"/>
      <w:r w:rsidR="00E90042" w:rsidRPr="00E90042">
        <w:t xml:space="preserve">Моделирование движения </w:t>
      </w:r>
      <w:r w:rsidR="00293567">
        <w:t xml:space="preserve">с учетом остановки транспортных </w:t>
      </w:r>
      <w:r w:rsidR="00E90042" w:rsidRPr="00E90042">
        <w:t>средств на остановках;</w:t>
      </w:r>
      <w:bookmarkEnd w:id="64"/>
      <w:bookmarkEnd w:id="65"/>
    </w:p>
    <w:p w14:paraId="4352EF20" w14:textId="3C46E788" w:rsidR="009F494D" w:rsidRDefault="009F494D" w:rsidP="00CE5DF5">
      <w:pPr>
        <w:pStyle w:val="ad"/>
      </w:pPr>
      <w:r>
        <w:t xml:space="preserve">На остановках могут останавливаться только автобусы. То есть нужно создать источник автобусов (смоделировать их появление на началах дорог), описать их возможные маршруты движения. </w:t>
      </w:r>
      <w:r w:rsidR="0016248B">
        <w:t xml:space="preserve">Эти шаги мы проделали в пунктах 1-3. </w:t>
      </w:r>
      <w:r>
        <w:t>Когда автобус приближается к остановке необходимо организовать его заезд и небольшую остановку, после чего организовать съезд с остановки в том же направлении, в котором автобус двигался до съезда на остановку.</w:t>
      </w:r>
    </w:p>
    <w:p w14:paraId="55732215" w14:textId="3566F71E" w:rsidR="009B1980" w:rsidRDefault="009B1980" w:rsidP="00CE5DF5">
      <w:pPr>
        <w:pStyle w:val="ad"/>
      </w:pPr>
      <w:r>
        <w:t xml:space="preserve">Для моделирования остановки ТС на остановках необходимо </w:t>
      </w:r>
      <w:r w:rsidR="0016248B">
        <w:t>добавить блок</w:t>
      </w:r>
      <w:r w:rsidR="00CE5DF5">
        <w:t xml:space="preserve"> «</w:t>
      </w:r>
      <w:r w:rsidR="00CE5DF5">
        <w:rPr>
          <w:lang w:val="en-US"/>
        </w:rPr>
        <w:t>Delay</w:t>
      </w:r>
      <w:r w:rsidR="0016248B">
        <w:t>», моделирующий</w:t>
      </w:r>
      <w:r w:rsidR="00CE5DF5">
        <w:t xml:space="preserve"> задержку ТС на остановке (</w:t>
      </w:r>
      <w:r w:rsidR="00CE5DF5">
        <w:fldChar w:fldCharType="begin"/>
      </w:r>
      <w:r w:rsidR="00CE5DF5">
        <w:instrText xml:space="preserve"> REF _Ref128318740 \h </w:instrText>
      </w:r>
      <w:r w:rsidR="00CE5DF5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15</w:t>
      </w:r>
      <w:r w:rsidR="00CE5DF5">
        <w:fldChar w:fldCharType="end"/>
      </w:r>
      <w:r w:rsidR="00CE5DF5">
        <w:t>, сверху). Далее</w:t>
      </w:r>
      <w:r w:rsidR="0016248B">
        <w:t xml:space="preserve"> необходимо соединить данный блок с двумя «</w:t>
      </w:r>
      <w:r w:rsidR="0016248B">
        <w:rPr>
          <w:lang w:val="en-US"/>
        </w:rPr>
        <w:t>Car</w:t>
      </w:r>
      <w:r w:rsidR="0016248B" w:rsidRPr="0016248B">
        <w:t xml:space="preserve"> </w:t>
      </w:r>
      <w:r w:rsidR="0016248B">
        <w:rPr>
          <w:lang w:val="en-US"/>
        </w:rPr>
        <w:t>Move</w:t>
      </w:r>
      <w:r w:rsidR="0016248B" w:rsidRPr="0016248B">
        <w:t xml:space="preserve"> </w:t>
      </w:r>
      <w:r w:rsidR="0016248B">
        <w:rPr>
          <w:lang w:val="en-US"/>
        </w:rPr>
        <w:t>To</w:t>
      </w:r>
      <w:r w:rsidR="0016248B">
        <w:t>», благодаря которым</w:t>
      </w:r>
      <w:r w:rsidR="00CE5DF5">
        <w:t xml:space="preserve"> ТС будет перенаправлено </w:t>
      </w:r>
      <w:r w:rsidR="0016248B">
        <w:t>сначала на остановку</w:t>
      </w:r>
      <w:r w:rsidR="00CE5DF5">
        <w:t xml:space="preserve">, </w:t>
      </w:r>
      <w:r w:rsidR="0016248B">
        <w:t>а затем</w:t>
      </w:r>
      <w:r w:rsidR="00CE5DF5">
        <w:t xml:space="preserve"> сможет продолжить путь с остальными участниками движения.</w:t>
      </w:r>
    </w:p>
    <w:p w14:paraId="45346D63" w14:textId="2B1A0848" w:rsidR="00E90042" w:rsidRDefault="009B1980" w:rsidP="009B1980">
      <w:pPr>
        <w:pStyle w:val="aff0"/>
        <w:jc w:val="center"/>
        <w:rPr>
          <w:b/>
        </w:rPr>
      </w:pPr>
      <w:r>
        <w:rPr>
          <w:noProof/>
        </w:rPr>
        <w:drawing>
          <wp:inline distT="0" distB="0" distL="0" distR="0" wp14:anchorId="6435B7AD" wp14:editId="67925918">
            <wp:extent cx="5734050" cy="2276475"/>
            <wp:effectExtent l="0" t="0" r="0" b="9525"/>
            <wp:docPr id="105" name="Рисунок 105" descr="https://anylogic.help/ru/tutorials/road-traffic/images/flowchar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nylogic.help/ru/tutorials/road-traffic/images/flowchart_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8" b="52481"/>
                    <a:stretch/>
                  </pic:blipFill>
                  <pic:spPr bwMode="auto">
                    <a:xfrm>
                      <a:off x="0" y="0"/>
                      <a:ext cx="57340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C79CA" w14:textId="652278DC" w:rsidR="009B1980" w:rsidRDefault="009B1980" w:rsidP="009B1980">
      <w:pPr>
        <w:pStyle w:val="ac"/>
      </w:pPr>
      <w:bookmarkStart w:id="66" w:name="_Ref128318740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15</w:t>
      </w:r>
      <w:r w:rsidR="00000000">
        <w:rPr>
          <w:noProof/>
        </w:rPr>
        <w:fldChar w:fldCharType="end"/>
      </w:r>
      <w:bookmarkEnd w:id="66"/>
      <w:r>
        <w:t xml:space="preserve"> – Моделирование остановки ТС на остановках</w:t>
      </w:r>
    </w:p>
    <w:p w14:paraId="34051EFF" w14:textId="77777777" w:rsidR="00723B26" w:rsidRPr="00723B26" w:rsidRDefault="00723B26" w:rsidP="00723B26">
      <w:pPr>
        <w:pStyle w:val="ad"/>
      </w:pPr>
    </w:p>
    <w:p w14:paraId="5F2D3FEC" w14:textId="77777777" w:rsidR="009F494D" w:rsidRPr="00201906" w:rsidRDefault="009F494D" w:rsidP="009F494D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E9E707E" w14:textId="0F4E68B2" w:rsidR="003F2AFD" w:rsidRDefault="009F494D" w:rsidP="00143F49">
      <w:pPr>
        <w:pStyle w:val="ad"/>
        <w:numPr>
          <w:ilvl w:val="0"/>
          <w:numId w:val="18"/>
        </w:numPr>
      </w:pPr>
      <w:r>
        <w:t xml:space="preserve">Описать </w:t>
      </w:r>
      <w:r w:rsidR="003F2AFD">
        <w:t>остановку автобусов на</w:t>
      </w:r>
      <w:r w:rsidR="003F2AFD" w:rsidRPr="003F2AFD">
        <w:t xml:space="preserve"> </w:t>
      </w:r>
      <w:r w:rsidR="003F2AFD">
        <w:t>автобусной остановке с помощью блока «</w:t>
      </w:r>
      <w:r w:rsidR="003F2AFD">
        <w:rPr>
          <w:lang w:val="en-US"/>
        </w:rPr>
        <w:t>Delay</w:t>
      </w:r>
      <w:r w:rsidR="003F2AFD">
        <w:t>»</w:t>
      </w:r>
      <w:r w:rsidR="003F2AFD" w:rsidRPr="003F2AFD">
        <w:t xml:space="preserve"> </w:t>
      </w:r>
      <w:r>
        <w:t>с указанием времени остановки</w:t>
      </w:r>
      <w:r w:rsidR="00A97EB4">
        <w:t xml:space="preserve"> (</w:t>
      </w:r>
      <w:r w:rsidR="003F2AFD">
        <w:t>поле</w:t>
      </w:r>
      <w:r w:rsidR="004A1959" w:rsidRPr="004A1959">
        <w:t xml:space="preserve"> </w:t>
      </w:r>
      <w:r w:rsidR="004A1959">
        <w:t>«Время задержки»</w:t>
      </w:r>
      <w:r w:rsidR="00A97EB4">
        <w:t>)</w:t>
      </w:r>
      <w:r w:rsidR="003F2AFD">
        <w:t>.</w:t>
      </w:r>
    </w:p>
    <w:p w14:paraId="65A71F1A" w14:textId="3EAFAE42" w:rsidR="009F494D" w:rsidRDefault="00236C24" w:rsidP="00143F49">
      <w:pPr>
        <w:pStyle w:val="ad"/>
        <w:numPr>
          <w:ilvl w:val="0"/>
          <w:numId w:val="18"/>
        </w:numPr>
      </w:pPr>
      <w:r>
        <w:t>Описать перемещение автобуса до остановки и после, с</w:t>
      </w:r>
      <w:r w:rsidR="003F2AFD">
        <w:t>оеди</w:t>
      </w:r>
      <w:r>
        <w:t>нив</w:t>
      </w:r>
      <w:r w:rsidR="003F2AFD">
        <w:t xml:space="preserve"> вход и выход блока «</w:t>
      </w:r>
      <w:r w:rsidR="003F2AFD">
        <w:rPr>
          <w:lang w:val="en-US"/>
        </w:rPr>
        <w:t>Delay</w:t>
      </w:r>
      <w:r w:rsidR="003F2AFD">
        <w:t>»</w:t>
      </w:r>
      <w:r w:rsidR="003F2AFD" w:rsidRPr="003F2AFD">
        <w:t xml:space="preserve"> </w:t>
      </w:r>
      <w:r w:rsidR="003F2AFD">
        <w:t xml:space="preserve">в соответствии с маршрутом движения автобусов (с </w:t>
      </w:r>
      <w:r w:rsidR="00936A1B">
        <w:t>соответствующими</w:t>
      </w:r>
      <w:r w:rsidR="003F2AFD">
        <w:t xml:space="preserve"> блоками «</w:t>
      </w:r>
      <w:r w:rsidR="003F2AFD">
        <w:rPr>
          <w:lang w:val="en-US"/>
        </w:rPr>
        <w:t>Car</w:t>
      </w:r>
      <w:r w:rsidR="003F2AFD" w:rsidRPr="003F2AFD">
        <w:t xml:space="preserve"> </w:t>
      </w:r>
      <w:r w:rsidR="003F2AFD">
        <w:rPr>
          <w:lang w:val="en-US"/>
        </w:rPr>
        <w:t>Move</w:t>
      </w:r>
      <w:r w:rsidR="003F2AFD" w:rsidRPr="003F2AFD">
        <w:t xml:space="preserve"> </w:t>
      </w:r>
      <w:r w:rsidR="003F2AFD">
        <w:rPr>
          <w:lang w:val="en-US"/>
        </w:rPr>
        <w:t>To</w:t>
      </w:r>
      <w:r w:rsidR="003F2AFD">
        <w:t>»).</w:t>
      </w:r>
    </w:p>
    <w:p w14:paraId="31EFB101" w14:textId="786C06E2" w:rsidR="00E90042" w:rsidRDefault="009F27DE" w:rsidP="0029694B">
      <w:pPr>
        <w:pStyle w:val="3"/>
        <w:tabs>
          <w:tab w:val="clear" w:pos="1276"/>
          <w:tab w:val="num" w:pos="1625"/>
        </w:tabs>
      </w:pPr>
      <w:r>
        <w:lastRenderedPageBreak/>
        <w:t xml:space="preserve"> </w:t>
      </w:r>
      <w:bookmarkStart w:id="67" w:name="_Toc167783408"/>
      <w:bookmarkStart w:id="68" w:name="_Toc167785442"/>
      <w:r w:rsidR="00E90042" w:rsidRPr="00E90042">
        <w:t>Моделирование движения с уче</w:t>
      </w:r>
      <w:r>
        <w:t xml:space="preserve">том заезда транспортных средств </w:t>
      </w:r>
      <w:r w:rsidR="00E90042" w:rsidRPr="00E90042">
        <w:t>на парковочные места.</w:t>
      </w:r>
      <w:bookmarkEnd w:id="67"/>
      <w:bookmarkEnd w:id="68"/>
    </w:p>
    <w:p w14:paraId="1104C35D" w14:textId="378E4B3C" w:rsidR="006134E2" w:rsidRDefault="006134E2" w:rsidP="007E0C80">
      <w:pPr>
        <w:pStyle w:val="ad"/>
      </w:pPr>
      <w:r>
        <w:t xml:space="preserve">На парковочные места съезжать могут только автомобили. </w:t>
      </w:r>
      <w:r w:rsidR="0092661D">
        <w:t>Необходимо изменить маршруты автомобилей, которые проезжают мимо парковки, добавив возможность съезда на парковку. Далее задать возможное время остановки, организовать съезд автомобилей на те же направления движений, в которых они двигались до заезда на парковку.</w:t>
      </w:r>
    </w:p>
    <w:p w14:paraId="4764E61E" w14:textId="763D9058" w:rsidR="00CE5DF5" w:rsidRPr="00CE5DF5" w:rsidRDefault="007E0C80" w:rsidP="007E0C80">
      <w:pPr>
        <w:pStyle w:val="ad"/>
      </w:pPr>
      <w:r>
        <w:t>Для моделирования остановки ТС на парковке необходимо создать новую ветку движения ТС (</w:t>
      </w:r>
      <w:r>
        <w:fldChar w:fldCharType="begin"/>
      </w:r>
      <w:r>
        <w:instrText xml:space="preserve"> REF _Ref128319454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16</w:t>
      </w:r>
      <w:r>
        <w:fldChar w:fldCharType="end"/>
      </w:r>
      <w:r>
        <w:t>), а конкретнее новый перекрёсток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 (определяет, заедет ТС на парковку или проедет дальше),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(целью которого будет парковка), «</w:t>
      </w:r>
      <w:r>
        <w:rPr>
          <w:lang w:val="en-US"/>
        </w:rPr>
        <w:t>Delay</w:t>
      </w:r>
      <w:r>
        <w:t>» (моделирует задержку ТС на парковке). Далее ТС будет направлено на ту же дорогу и сможет продолжить движение с остальными участниками. У блока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необходимо добавить вывод «</w:t>
      </w:r>
      <w:proofErr w:type="spellStart"/>
      <w:r>
        <w:rPr>
          <w:lang w:val="en-US"/>
        </w:rPr>
        <w:t>outWayNotFound</w:t>
      </w:r>
      <w:proofErr w:type="spellEnd"/>
      <w:r>
        <w:t>». При отсутствии свободных мест на парковке ТС будет перенаправлена согласно этому выводу.</w:t>
      </w:r>
    </w:p>
    <w:p w14:paraId="6FB9EB21" w14:textId="635A3108" w:rsidR="00E90042" w:rsidRDefault="007E0C80" w:rsidP="009F611D">
      <w:pPr>
        <w:jc w:val="center"/>
      </w:pPr>
      <w:r>
        <w:rPr>
          <w:noProof/>
        </w:rPr>
        <w:drawing>
          <wp:inline distT="0" distB="0" distL="0" distR="0" wp14:anchorId="76E89754" wp14:editId="1E2DE543">
            <wp:extent cx="5391397" cy="2140438"/>
            <wp:effectExtent l="0" t="0" r="0" b="0"/>
            <wp:docPr id="106" name="Рисунок 106" descr="https://anylogic.help/ru/tutorials/road-traffic/images/flowchar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nylogic.help/ru/tutorials/road-traffic/images/flowchart_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63" b="1527"/>
                    <a:stretch/>
                  </pic:blipFill>
                  <pic:spPr bwMode="auto">
                    <a:xfrm>
                      <a:off x="0" y="0"/>
                      <a:ext cx="5395211" cy="214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7FBB1" w14:textId="3B0AAD0E" w:rsidR="007E0C80" w:rsidRDefault="007E0C80" w:rsidP="007E0C80">
      <w:pPr>
        <w:pStyle w:val="ac"/>
      </w:pPr>
      <w:bookmarkStart w:id="69" w:name="_Ref128319454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16</w:t>
      </w:r>
      <w:r w:rsidR="00000000">
        <w:rPr>
          <w:noProof/>
        </w:rPr>
        <w:fldChar w:fldCharType="end"/>
      </w:r>
      <w:bookmarkEnd w:id="69"/>
      <w:r>
        <w:t xml:space="preserve"> – Моделирование остановки ТС на парковке</w:t>
      </w:r>
    </w:p>
    <w:p w14:paraId="512B63EF" w14:textId="77777777" w:rsidR="00723B26" w:rsidRPr="00723B26" w:rsidRDefault="00723B26" w:rsidP="00723B26">
      <w:pPr>
        <w:pStyle w:val="ad"/>
      </w:pPr>
    </w:p>
    <w:p w14:paraId="7EF5C942" w14:textId="77777777" w:rsidR="0092661D" w:rsidRPr="00201906" w:rsidRDefault="0092661D" w:rsidP="0092661D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57D6AD95" w14:textId="2D33EDB6" w:rsidR="00236C24" w:rsidRDefault="00236C24" w:rsidP="00143F49">
      <w:pPr>
        <w:pStyle w:val="ad"/>
        <w:numPr>
          <w:ilvl w:val="0"/>
          <w:numId w:val="19"/>
        </w:numPr>
      </w:pPr>
      <w:r>
        <w:t>Описать выбор для съезда с маршрута на парковку (добавить логический перекрёсток «</w:t>
      </w:r>
      <w:r>
        <w:rPr>
          <w:lang w:val="en-US"/>
        </w:rPr>
        <w:t>Select</w:t>
      </w:r>
      <w:r w:rsidRPr="00A97EB4">
        <w:t xml:space="preserve"> </w:t>
      </w:r>
      <w:r>
        <w:rPr>
          <w:lang w:val="en-US"/>
        </w:rPr>
        <w:t>Output</w:t>
      </w:r>
      <w:r>
        <w:t>»</w:t>
      </w:r>
      <w:r w:rsidRPr="00A97EB4">
        <w:t xml:space="preserve"> </w:t>
      </w:r>
      <w:r>
        <w:t>для выбора «Поехать дальше» или «Съехать на парковку», ввести вероятность);</w:t>
      </w:r>
    </w:p>
    <w:p w14:paraId="604FAFFF" w14:textId="1CC1F4BD" w:rsidR="000778C4" w:rsidRDefault="000778C4" w:rsidP="00143F49">
      <w:pPr>
        <w:pStyle w:val="ad"/>
        <w:numPr>
          <w:ilvl w:val="0"/>
          <w:numId w:val="19"/>
        </w:numPr>
      </w:pPr>
      <w:r>
        <w:lastRenderedPageBreak/>
        <w:t>Смоделировать задержку автомобилей на парковке</w:t>
      </w:r>
      <w:r w:rsidR="009A73D3" w:rsidRPr="009A73D3">
        <w:t>,</w:t>
      </w:r>
      <w:r>
        <w:t xml:space="preserve"> добави</w:t>
      </w:r>
      <w:r w:rsidR="009A73D3">
        <w:t>в блок</w:t>
      </w:r>
      <w:r>
        <w:t xml:space="preserve"> «</w:t>
      </w:r>
      <w:r>
        <w:rPr>
          <w:lang w:val="en-US"/>
        </w:rPr>
        <w:t>Delay</w:t>
      </w:r>
      <w:r>
        <w:t>»</w:t>
      </w:r>
      <w:r w:rsidRPr="000778C4">
        <w:t xml:space="preserve"> </w:t>
      </w:r>
      <w:r>
        <w:t>с указанием времени задержки</w:t>
      </w:r>
      <w:r w:rsidR="009A73D3">
        <w:t xml:space="preserve"> (поле «Время задержки»)</w:t>
      </w:r>
      <w:r w:rsidRPr="000778C4">
        <w:t>;</w:t>
      </w:r>
    </w:p>
    <w:p w14:paraId="01490D1F" w14:textId="2C7ED80B" w:rsidR="00423D66" w:rsidRDefault="00236C24" w:rsidP="00143F49">
      <w:pPr>
        <w:pStyle w:val="ad"/>
        <w:numPr>
          <w:ilvl w:val="0"/>
          <w:numId w:val="19"/>
        </w:numPr>
      </w:pPr>
      <w:r>
        <w:t>Описать движение автомобилей до парковки и после, с</w:t>
      </w:r>
      <w:r w:rsidR="00423D66">
        <w:t>оедини</w:t>
      </w:r>
      <w:r>
        <w:t>в</w:t>
      </w:r>
      <w:r w:rsidR="00423D66">
        <w:t xml:space="preserve"> вход и выход блока «</w:t>
      </w:r>
      <w:r w:rsidR="00423D66">
        <w:rPr>
          <w:lang w:val="en-US"/>
        </w:rPr>
        <w:t>Delay</w:t>
      </w:r>
      <w:r w:rsidR="00423D66">
        <w:t>»</w:t>
      </w:r>
      <w:r w:rsidR="00423D66" w:rsidRPr="003F2AFD">
        <w:t xml:space="preserve"> </w:t>
      </w:r>
      <w:r>
        <w:t>и «</w:t>
      </w:r>
      <w:r>
        <w:rPr>
          <w:lang w:val="en-US"/>
        </w:rPr>
        <w:t>Select</w:t>
      </w:r>
      <w:r w:rsidRPr="00236C24">
        <w:t xml:space="preserve"> </w:t>
      </w:r>
      <w:r>
        <w:rPr>
          <w:lang w:val="en-US"/>
        </w:rPr>
        <w:t>Output</w:t>
      </w:r>
      <w:r>
        <w:t xml:space="preserve">» </w:t>
      </w:r>
      <w:r w:rsidR="00423D66">
        <w:t xml:space="preserve">в соответствии с маршрутом движения </w:t>
      </w:r>
      <w:r w:rsidR="009A73D3">
        <w:t>автомобилей, заезжающих на парковку</w:t>
      </w:r>
      <w:r w:rsidR="00423D66">
        <w:t xml:space="preserve"> (с </w:t>
      </w:r>
      <w:r w:rsidR="00D8047D">
        <w:t>соответствующими</w:t>
      </w:r>
      <w:r w:rsidR="00423D66">
        <w:t xml:space="preserve"> блоками «</w:t>
      </w:r>
      <w:r w:rsidR="00423D66">
        <w:rPr>
          <w:lang w:val="en-US"/>
        </w:rPr>
        <w:t>Car</w:t>
      </w:r>
      <w:r w:rsidR="00423D66" w:rsidRPr="003F2AFD">
        <w:t xml:space="preserve"> </w:t>
      </w:r>
      <w:r w:rsidR="00423D66">
        <w:rPr>
          <w:lang w:val="en-US"/>
        </w:rPr>
        <w:t>Move</w:t>
      </w:r>
      <w:r w:rsidR="00423D66" w:rsidRPr="003F2AFD">
        <w:t xml:space="preserve"> </w:t>
      </w:r>
      <w:r w:rsidR="00423D66">
        <w:rPr>
          <w:lang w:val="en-US"/>
        </w:rPr>
        <w:t>To</w:t>
      </w:r>
      <w:r w:rsidR="00423D66">
        <w:t>»)</w:t>
      </w:r>
      <w:r w:rsidR="009A73D3" w:rsidRPr="009A73D3">
        <w:t>;</w:t>
      </w:r>
    </w:p>
    <w:p w14:paraId="564D7C74" w14:textId="1B3B1FE0" w:rsidR="009A73D3" w:rsidRDefault="009A73D3" w:rsidP="00143F49">
      <w:pPr>
        <w:pStyle w:val="ad"/>
        <w:numPr>
          <w:ilvl w:val="0"/>
          <w:numId w:val="19"/>
        </w:numPr>
      </w:pPr>
      <w:r>
        <w:t>Учесть переполненность парковки (добавить вывод «</w:t>
      </w:r>
      <w:r>
        <w:rPr>
          <w:lang w:val="en-US"/>
        </w:rPr>
        <w:t>Way</w:t>
      </w:r>
      <w:r w:rsidRPr="000778C4">
        <w:t xml:space="preserve"> </w:t>
      </w:r>
      <w:r>
        <w:rPr>
          <w:lang w:val="en-US"/>
        </w:rPr>
        <w:t>Not</w:t>
      </w:r>
      <w:r w:rsidRPr="000778C4">
        <w:t xml:space="preserve"> </w:t>
      </w:r>
      <w:r>
        <w:rPr>
          <w:lang w:val="en-US"/>
        </w:rPr>
        <w:t>Found</w:t>
      </w:r>
      <w:r>
        <w:t>» для блока «</w:t>
      </w:r>
      <w:r>
        <w:rPr>
          <w:lang w:val="en-US"/>
        </w:rPr>
        <w:t>Car</w:t>
      </w:r>
      <w:r w:rsidRPr="000778C4">
        <w:t xml:space="preserve"> </w:t>
      </w:r>
      <w:r>
        <w:rPr>
          <w:lang w:val="en-US"/>
        </w:rPr>
        <w:t>Move</w:t>
      </w:r>
      <w:r w:rsidRPr="000778C4">
        <w:t xml:space="preserve"> </w:t>
      </w:r>
      <w:r>
        <w:rPr>
          <w:lang w:val="en-US"/>
        </w:rPr>
        <w:t>To</w:t>
      </w:r>
      <w:r>
        <w:t>» с целью-парковкой, направить дальше по такому же маршруту, что был до предполагаемого заезда на парковку)</w:t>
      </w:r>
      <w:r w:rsidRPr="009A73D3">
        <w:t>.</w:t>
      </w:r>
    </w:p>
    <w:p w14:paraId="7D773520" w14:textId="07D3E489" w:rsidR="00B075C4" w:rsidRPr="00B075C4" w:rsidRDefault="00B075C4" w:rsidP="0029694B">
      <w:pPr>
        <w:pStyle w:val="2"/>
        <w:tabs>
          <w:tab w:val="clear" w:pos="1427"/>
          <w:tab w:val="num" w:pos="1776"/>
        </w:tabs>
      </w:pPr>
      <w:bookmarkStart w:id="70" w:name="_Toc136276279"/>
      <w:bookmarkStart w:id="71" w:name="_Toc167783409"/>
      <w:bookmarkStart w:id="72" w:name="_Toc167785443"/>
      <w:r>
        <w:t>Визуализация (вывод)</w:t>
      </w:r>
      <w:bookmarkEnd w:id="70"/>
      <w:bookmarkEnd w:id="71"/>
      <w:bookmarkEnd w:id="72"/>
    </w:p>
    <w:p w14:paraId="3E5D35B8" w14:textId="5801DFE1" w:rsidR="00B075C4" w:rsidRDefault="0045661A" w:rsidP="0029694B">
      <w:pPr>
        <w:pStyle w:val="3"/>
        <w:tabs>
          <w:tab w:val="clear" w:pos="1276"/>
          <w:tab w:val="num" w:pos="1625"/>
        </w:tabs>
      </w:pPr>
      <w:r>
        <w:rPr>
          <w:lang w:val="en-US"/>
        </w:rPr>
        <w:t xml:space="preserve"> </w:t>
      </w:r>
      <w:bookmarkStart w:id="73" w:name="_Toc167783410"/>
      <w:bookmarkStart w:id="74" w:name="_Toc167785444"/>
      <w:r w:rsidR="00D84F72">
        <w:t>Участка дорожного движения</w:t>
      </w:r>
      <w:bookmarkEnd w:id="73"/>
      <w:bookmarkEnd w:id="74"/>
    </w:p>
    <w:p w14:paraId="67B9BBC7" w14:textId="1ED6C320" w:rsidR="00587073" w:rsidRDefault="00587073" w:rsidP="00143F49">
      <w:pPr>
        <w:pStyle w:val="aff1"/>
        <w:numPr>
          <w:ilvl w:val="0"/>
          <w:numId w:val="37"/>
        </w:numPr>
        <w:rPr>
          <w:b/>
          <w:bCs/>
          <w:lang w:eastAsia="en-US"/>
        </w:rPr>
      </w:pPr>
      <w:r w:rsidRPr="00587073">
        <w:rPr>
          <w:b/>
          <w:bCs/>
        </w:rPr>
        <w:t xml:space="preserve">Статика (дороги, перекрёсток, </w:t>
      </w:r>
      <w:r w:rsidR="00B72D08">
        <w:rPr>
          <w:b/>
          <w:bCs/>
        </w:rPr>
        <w:t xml:space="preserve">парковка, остановка, </w:t>
      </w:r>
      <w:r w:rsidRPr="00587073">
        <w:rPr>
          <w:b/>
          <w:bCs/>
        </w:rPr>
        <w:t>окружающая обстановка</w:t>
      </w:r>
      <w:r>
        <w:rPr>
          <w:b/>
          <w:bCs/>
        </w:rPr>
        <w:t>)</w:t>
      </w:r>
    </w:p>
    <w:p w14:paraId="26FF25AE" w14:textId="60C7BADA" w:rsidR="004806D4" w:rsidRDefault="00587073" w:rsidP="004806D4">
      <w:pPr>
        <w:pStyle w:val="ad"/>
      </w:pPr>
      <w:r>
        <w:t>На данном этапе необходимо вывести модель участка дорожного движения в статике на основе ранее введённых данных (дороги,</w:t>
      </w:r>
      <w:r w:rsidR="00B72D08">
        <w:t xml:space="preserve"> тротуары, </w:t>
      </w:r>
      <w:r>
        <w:t>перекрёсток, парковка, остановка, окружающая обстановка). Не нужно учитывать внешний вид транспортных средств</w:t>
      </w:r>
      <w:r w:rsidR="00C92F52">
        <w:t>,</w:t>
      </w:r>
      <w:r w:rsidR="002838A0">
        <w:t xml:space="preserve"> смену знаков светофора,</w:t>
      </w:r>
      <w:r w:rsidR="00C92F52">
        <w:t xml:space="preserve"> так как модель не будет включать </w:t>
      </w:r>
      <w:r w:rsidR="00B72D08">
        <w:t>движущиеся объекты</w:t>
      </w:r>
      <w:r w:rsidR="00C92F52">
        <w:t>.</w:t>
      </w:r>
      <w:r w:rsidR="004806D4">
        <w:t xml:space="preserve"> </w:t>
      </w:r>
      <w:r w:rsidR="00C92F52">
        <w:t xml:space="preserve">Так как в </w:t>
      </w:r>
      <w:r w:rsidR="00C92F52">
        <w:rPr>
          <w:lang w:val="en-US"/>
        </w:rPr>
        <w:t>AnyLogic</w:t>
      </w:r>
      <w:r w:rsidR="00C92F52" w:rsidRPr="00C92F52">
        <w:t xml:space="preserve"> </w:t>
      </w:r>
      <w:r w:rsidR="00C92F52">
        <w:t>мы ввели все необходимы данные на этапе ввода, то модель можно с</w:t>
      </w:r>
      <w:r w:rsidR="005D0B5A">
        <w:t>читать уже построена, осталось только её визуализировать</w:t>
      </w:r>
      <w:r w:rsidR="00C92F52">
        <w:t>.</w:t>
      </w:r>
    </w:p>
    <w:p w14:paraId="79D23808" w14:textId="24FE439B" w:rsidR="005D0B5A" w:rsidRDefault="005D0B5A" w:rsidP="00042B77">
      <w:pPr>
        <w:pStyle w:val="ad"/>
      </w:pPr>
      <w:r>
        <w:t>Во время запуска модели на выполнение, создаётся и выполняется сначала агент верхнего уровня (</w:t>
      </w:r>
      <w:r w:rsidR="00E1023D">
        <w:t>агент</w:t>
      </w:r>
      <w:r>
        <w:t xml:space="preserve"> </w:t>
      </w:r>
      <w:r>
        <w:rPr>
          <w:lang w:val="en-US"/>
        </w:rPr>
        <w:t>Main</w:t>
      </w:r>
      <w:r>
        <w:t>)</w:t>
      </w:r>
      <w:r w:rsidR="004806D4">
        <w:t xml:space="preserve">. </w:t>
      </w:r>
    </w:p>
    <w:p w14:paraId="3AEF319C" w14:textId="3BD4E474" w:rsidR="00042B77" w:rsidRPr="00042B77" w:rsidRDefault="00042B77" w:rsidP="00042B77">
      <w:pPr>
        <w:pStyle w:val="ad"/>
      </w:pPr>
      <w:r>
        <w:t>Графические объекты (дороги, окружающая обстановка и так далее) не являются агентами, они являются объектами-презентациями агента верхнего уровня. Соответственно, они будут визуализироваться при создании экземпляра агента верхнего уровня.</w:t>
      </w:r>
      <w:r w:rsidR="00B379DF">
        <w:t xml:space="preserve"> </w:t>
      </w:r>
    </w:p>
    <w:p w14:paraId="61766F8D" w14:textId="06095638" w:rsidR="00042B77" w:rsidRPr="00042B77" w:rsidRDefault="00042B77" w:rsidP="00042B77">
      <w:pPr>
        <w:pStyle w:val="ad"/>
      </w:pPr>
      <w:r>
        <w:t>Создание экземпляра агента верхнего уровня выполняется компилятором автоматически при запуске модели на выполнение, поэтому проделывать данное действие явно нам не придётся.</w:t>
      </w:r>
    </w:p>
    <w:p w14:paraId="49F1B279" w14:textId="587063B2" w:rsidR="00B075C4" w:rsidRDefault="00B075C4" w:rsidP="00143F49">
      <w:pPr>
        <w:pStyle w:val="aff1"/>
        <w:numPr>
          <w:ilvl w:val="0"/>
          <w:numId w:val="37"/>
        </w:numPr>
        <w:rPr>
          <w:b/>
        </w:rPr>
      </w:pPr>
      <w:r w:rsidRPr="00D84F72">
        <w:rPr>
          <w:b/>
        </w:rPr>
        <w:lastRenderedPageBreak/>
        <w:t>Динамика (</w:t>
      </w:r>
      <w:r w:rsidR="00B35F64">
        <w:rPr>
          <w:b/>
        </w:rPr>
        <w:t xml:space="preserve">движущиеся </w:t>
      </w:r>
      <w:r w:rsidR="00E6092E">
        <w:rPr>
          <w:b/>
        </w:rPr>
        <w:t>ТС</w:t>
      </w:r>
      <w:r w:rsidR="00B35F64">
        <w:rPr>
          <w:b/>
        </w:rPr>
        <w:t>)</w:t>
      </w:r>
    </w:p>
    <w:p w14:paraId="1F2B333B" w14:textId="2CFADD99" w:rsidR="00BE334B" w:rsidRDefault="00C92F52" w:rsidP="00FE0D3B">
      <w:pPr>
        <w:pStyle w:val="ad"/>
      </w:pPr>
      <w:r>
        <w:t>Необходимо дополнить модель в статике движущимися транспортными средствами, сменяющимися знаками светофора. Транспортные средства появляются и движутся в соответствии с заданными на э</w:t>
      </w:r>
      <w:r w:rsidR="004806D4">
        <w:t>тапе моделирования параметрами, которые представлены в различных блоках («</w:t>
      </w:r>
      <w:r w:rsidR="004806D4">
        <w:rPr>
          <w:lang w:val="en-US"/>
        </w:rPr>
        <w:t>Car</w:t>
      </w:r>
      <w:r w:rsidR="004806D4" w:rsidRPr="004806D4">
        <w:t xml:space="preserve"> </w:t>
      </w:r>
      <w:r w:rsidR="004806D4">
        <w:rPr>
          <w:lang w:val="en-US"/>
        </w:rPr>
        <w:t>Source</w:t>
      </w:r>
      <w:r w:rsidR="004806D4">
        <w:t>»</w:t>
      </w:r>
      <w:r w:rsidR="004806D4" w:rsidRPr="004806D4">
        <w:t xml:space="preserve">, </w:t>
      </w:r>
      <w:r w:rsidR="004806D4">
        <w:t>«</w:t>
      </w:r>
      <w:r w:rsidR="004806D4">
        <w:rPr>
          <w:lang w:val="en-US"/>
        </w:rPr>
        <w:t>Car</w:t>
      </w:r>
      <w:r w:rsidR="004806D4" w:rsidRPr="004806D4">
        <w:t xml:space="preserve"> </w:t>
      </w:r>
      <w:r w:rsidR="004806D4">
        <w:rPr>
          <w:lang w:val="en-US"/>
        </w:rPr>
        <w:t>Move</w:t>
      </w:r>
      <w:r w:rsidR="004806D4" w:rsidRPr="004806D4">
        <w:t xml:space="preserve"> </w:t>
      </w:r>
      <w:r w:rsidR="004806D4">
        <w:rPr>
          <w:lang w:val="en-US"/>
        </w:rPr>
        <w:t>To</w:t>
      </w:r>
      <w:r w:rsidR="004806D4">
        <w:t>»</w:t>
      </w:r>
      <w:r w:rsidR="00690630">
        <w:t xml:space="preserve"> </w:t>
      </w:r>
      <w:r w:rsidR="004806D4">
        <w:t>и так далее). Все эти блоки, как и сами ТС являются вложенными агентами для агента верхнего уровня.</w:t>
      </w:r>
    </w:p>
    <w:p w14:paraId="14700B49" w14:textId="77777777" w:rsidR="00042B77" w:rsidRDefault="00042B77" w:rsidP="00042B77">
      <w:pPr>
        <w:pStyle w:val="ad"/>
      </w:pPr>
      <w:r>
        <w:t>После создания экземпляра агента верхнего уровня и настройки его параметров выполняется визуализация всех входящих в него агентов. В</w:t>
      </w:r>
      <w:r w:rsidRPr="005D0B5A">
        <w:t>ызывается функция агента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: задаются значения динамических переменных, рисуется анимация. Функция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 выполняется поочередно для всех агентов, вложенных в агента верхнего уровня.</w:t>
      </w:r>
    </w:p>
    <w:p w14:paraId="296DA625" w14:textId="77777777" w:rsidR="00042B77" w:rsidRDefault="00042B77" w:rsidP="00042B77">
      <w:pPr>
        <w:pStyle w:val="ad"/>
      </w:pPr>
      <w:r w:rsidRPr="005D0B5A">
        <w:t>К моменту, когда функция отработает для всех агентов модели, создание модели и рисование</w:t>
      </w:r>
      <w:r>
        <w:t xml:space="preserve"> анимации фактически завершены.</w:t>
      </w:r>
    </w:p>
    <w:p w14:paraId="0BCE399D" w14:textId="722ABD91" w:rsidR="00124AE6" w:rsidRDefault="00042B77" w:rsidP="00E068C6">
      <w:pPr>
        <w:pStyle w:val="ad"/>
      </w:pPr>
      <w:r w:rsidRPr="005D0B5A">
        <w:t>После функции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 для каждого агента вызывается функция </w:t>
      </w:r>
      <w:proofErr w:type="spellStart"/>
      <w:r w:rsidRPr="005D0B5A">
        <w:rPr>
          <w:rStyle w:val="codeline"/>
        </w:rPr>
        <w:t>start</w:t>
      </w:r>
      <w:proofErr w:type="spellEnd"/>
      <w:r w:rsidRPr="005D0B5A">
        <w:rPr>
          <w:rStyle w:val="codeline"/>
        </w:rPr>
        <w:t>()</w:t>
      </w:r>
      <w:r w:rsidRPr="005D0B5A">
        <w:t>. Для каждого агента формируются </w:t>
      </w:r>
      <w:hyperlink r:id="rId29" w:history="1">
        <w:r w:rsidRPr="005D0B5A">
          <w:rPr>
            <w:rStyle w:val="ae"/>
            <w:color w:val="auto"/>
            <w:u w:val="none"/>
          </w:rPr>
          <w:t>диаграммы состояний</w:t>
        </w:r>
      </w:hyperlink>
      <w:r w:rsidRPr="005D0B5A">
        <w:t> и заводятся </w:t>
      </w:r>
      <w:hyperlink r:id="rId30" w:history="1">
        <w:r w:rsidRPr="005D0B5A">
          <w:rPr>
            <w:rStyle w:val="ae"/>
            <w:color w:val="auto"/>
            <w:u w:val="none"/>
          </w:rPr>
          <w:t>события</w:t>
        </w:r>
      </w:hyperlink>
      <w:r w:rsidRPr="005D0B5A">
        <w:t>. Наконец, выполняется код </w:t>
      </w:r>
      <w:r>
        <w:t>«</w:t>
      </w:r>
      <w:r w:rsidRPr="005D0B5A">
        <w:t>При запуске агента</w:t>
      </w:r>
      <w:r>
        <w:t>»</w:t>
      </w:r>
      <w:r w:rsidRPr="005D0B5A">
        <w:t>: сначала для агентов, находящихся на наиболее глубоком уровне вложенности, затем выше по дереву модели и далее.</w:t>
      </w:r>
    </w:p>
    <w:p w14:paraId="5863C045" w14:textId="76FCD91C" w:rsidR="00BE334B" w:rsidRPr="00BE334B" w:rsidRDefault="00BE334B" w:rsidP="00BE334B">
      <w:pPr>
        <w:pStyle w:val="ad"/>
      </w:pPr>
      <w:r>
        <w:t xml:space="preserve">Методы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и </w:t>
      </w:r>
      <w:r>
        <w:rPr>
          <w:lang w:val="en-US"/>
        </w:rPr>
        <w:t>start</w:t>
      </w:r>
      <w:r w:rsidRPr="00BE334B">
        <w:t xml:space="preserve">() </w:t>
      </w:r>
      <w:r>
        <w:t>выполняются компилятором автоматически при запуске модели на выполнение, поэтому проделывать данные действия явно нам не придётся.</w:t>
      </w:r>
    </w:p>
    <w:p w14:paraId="63258936" w14:textId="27552258" w:rsidR="00B35F64" w:rsidRPr="00FF2D2F" w:rsidRDefault="00B35F64" w:rsidP="00143F49">
      <w:pPr>
        <w:pStyle w:val="aff1"/>
        <w:numPr>
          <w:ilvl w:val="0"/>
          <w:numId w:val="37"/>
        </w:numPr>
        <w:rPr>
          <w:b/>
        </w:rPr>
      </w:pPr>
      <w:r>
        <w:rPr>
          <w:b/>
        </w:rPr>
        <w:t>Динамика в 3</w:t>
      </w:r>
      <w:r>
        <w:rPr>
          <w:b/>
          <w:lang w:val="en-US"/>
        </w:rPr>
        <w:t>D</w:t>
      </w:r>
    </w:p>
    <w:p w14:paraId="425D4E77" w14:textId="621595CA" w:rsidR="00C92F52" w:rsidRPr="002838A0" w:rsidRDefault="00C92F52" w:rsidP="00FF2D2F">
      <w:pPr>
        <w:pStyle w:val="ad"/>
      </w:pPr>
      <w:r>
        <w:t xml:space="preserve">Необходимо визуализировать модель в динамике </w:t>
      </w:r>
      <w:r w:rsidR="002838A0">
        <w:t xml:space="preserve">в формате </w:t>
      </w:r>
      <w:r w:rsidR="002838A0" w:rsidRPr="002838A0">
        <w:t>3</w:t>
      </w:r>
      <w:r w:rsidR="002838A0">
        <w:rPr>
          <w:lang w:val="en-US"/>
        </w:rPr>
        <w:t>D</w:t>
      </w:r>
      <w:r w:rsidR="002838A0">
        <w:t>. Остальные параметры, кроме размерности модели, остаются как в модели в динамике, созданной на предыдущем шаге.</w:t>
      </w:r>
    </w:p>
    <w:p w14:paraId="081358F2" w14:textId="1FE72374" w:rsidR="00FF2D2F" w:rsidRDefault="00FF2D2F" w:rsidP="00FF2D2F">
      <w:pPr>
        <w:pStyle w:val="ad"/>
      </w:pPr>
      <w:r>
        <w:t>Для визуализации в 3</w:t>
      </w:r>
      <w:r>
        <w:rPr>
          <w:lang w:val="en-US"/>
        </w:rPr>
        <w:t>D</w:t>
      </w:r>
      <w:r w:rsidRPr="00FF2D2F">
        <w:t xml:space="preserve"> </w:t>
      </w:r>
      <w:r w:rsidR="00B379DF">
        <w:t xml:space="preserve">используется </w:t>
      </w:r>
      <w:r>
        <w:t>объект «</w:t>
      </w:r>
      <w:r w:rsidRPr="00FF2D2F">
        <w:t>3</w:t>
      </w:r>
      <w:r>
        <w:rPr>
          <w:lang w:val="en-US"/>
        </w:rPr>
        <w:t>D</w:t>
      </w:r>
      <w:r w:rsidRPr="00FF2D2F">
        <w:t xml:space="preserve"> </w:t>
      </w:r>
      <w:r>
        <w:t>окно» библиотеки «Презентация»</w:t>
      </w:r>
      <w:r w:rsidR="00B379DF">
        <w:t>, его необходимо поместить</w:t>
      </w:r>
      <w:r>
        <w:t xml:space="preserve"> на созданную нами дорожную сеть.</w:t>
      </w:r>
      <w:r w:rsidR="00A308F0">
        <w:t xml:space="preserve"> «3</w:t>
      </w:r>
      <w:r w:rsidR="00A308F0">
        <w:rPr>
          <w:lang w:val="en-US"/>
        </w:rPr>
        <w:t>D</w:t>
      </w:r>
      <w:r w:rsidR="00A308F0">
        <w:t xml:space="preserve"> окно» является элементом презентации агента верхнего уровня, поэтому необходимо создать экземпляр агента верхнего уровня и для отображения ТС выполнить </w:t>
      </w:r>
      <w:r w:rsidR="00A308F0">
        <w:lastRenderedPageBreak/>
        <w:t xml:space="preserve">методы </w:t>
      </w:r>
      <w:proofErr w:type="gramStart"/>
      <w:r w:rsidR="00A308F0">
        <w:rPr>
          <w:lang w:val="en-US"/>
        </w:rPr>
        <w:t>create</w:t>
      </w:r>
      <w:r w:rsidR="00A308F0" w:rsidRPr="00A308F0">
        <w:t>(</w:t>
      </w:r>
      <w:proofErr w:type="gramEnd"/>
      <w:r w:rsidR="00A308F0" w:rsidRPr="00A308F0">
        <w:t xml:space="preserve">) </w:t>
      </w:r>
      <w:r w:rsidR="00A308F0">
        <w:t xml:space="preserve">и </w:t>
      </w:r>
      <w:r w:rsidR="00A308F0">
        <w:rPr>
          <w:lang w:val="en-US"/>
        </w:rPr>
        <w:t>start</w:t>
      </w:r>
      <w:r w:rsidR="00A308F0" w:rsidRPr="00A308F0">
        <w:t>()</w:t>
      </w:r>
      <w:r w:rsidR="00A308F0">
        <w:t>, то есть выполнить два предыдущих шага.</w:t>
      </w:r>
      <w:r>
        <w:t xml:space="preserve"> Примерный результат представлен на</w:t>
      </w:r>
      <w:r w:rsidR="008C626C">
        <w:t xml:space="preserve"> </w:t>
      </w:r>
      <w:proofErr w:type="spellStart"/>
      <w:proofErr w:type="gramStart"/>
      <w:r w:rsidR="008C626C">
        <w:t>Рисунок</w:t>
      </w:r>
      <w:r w:rsidR="008C626C">
        <w:t>е</w:t>
      </w:r>
      <w:proofErr w:type="spellEnd"/>
      <w:r w:rsidR="008C626C">
        <w:t xml:space="preserve">  </w:t>
      </w:r>
      <w:r>
        <w:t>.</w:t>
      </w:r>
      <w:proofErr w:type="gramEnd"/>
    </w:p>
    <w:p w14:paraId="2E348F26" w14:textId="051F90C5" w:rsidR="00FF2D2F" w:rsidRDefault="00FF2D2F" w:rsidP="00FF2D2F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B2F00E1" wp14:editId="3250D378">
            <wp:extent cx="6191885" cy="3603037"/>
            <wp:effectExtent l="0" t="0" r="0" b="0"/>
            <wp:docPr id="109" name="Рисунок 109" descr="https://anylogic.help/ru/tutorials/road-traffic/images/model_run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nylogic.help/ru/tutorials/road-traffic/images/model_run_3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60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8479" w14:textId="560EFA43" w:rsidR="00FF2D2F" w:rsidRDefault="00FF2D2F" w:rsidP="00FF2D2F">
      <w:pPr>
        <w:pStyle w:val="ac"/>
      </w:pPr>
      <w:bookmarkStart w:id="75" w:name="_Ref128322523"/>
      <w:proofErr w:type="gramStart"/>
      <w:r>
        <w:t xml:space="preserve">Рисунок </w:t>
      </w:r>
      <w:bookmarkEnd w:id="75"/>
      <w:r>
        <w:t xml:space="preserve"> –</w:t>
      </w:r>
      <w:proofErr w:type="gramEnd"/>
      <w:r>
        <w:t xml:space="preserve"> 3</w:t>
      </w:r>
      <w:r>
        <w:rPr>
          <w:lang w:val="en-US"/>
        </w:rPr>
        <w:t>D</w:t>
      </w:r>
      <w:r w:rsidRPr="00C50EDC">
        <w:t xml:space="preserve"> </w:t>
      </w:r>
      <w:r>
        <w:t>анимация</w:t>
      </w:r>
    </w:p>
    <w:p w14:paraId="77261600" w14:textId="16AA1CF7" w:rsidR="00FF2D2F" w:rsidRDefault="00FF2D2F" w:rsidP="00FF2D2F">
      <w:pPr>
        <w:pStyle w:val="ad"/>
      </w:pPr>
    </w:p>
    <w:p w14:paraId="27DA0844" w14:textId="77777777" w:rsidR="00C92F52" w:rsidRPr="00201906" w:rsidRDefault="00C92F52" w:rsidP="00C92F52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02C8E3A" w14:textId="7346425D" w:rsidR="00C92F52" w:rsidRDefault="00FC70DC" w:rsidP="00143F49">
      <w:pPr>
        <w:pStyle w:val="ad"/>
        <w:numPr>
          <w:ilvl w:val="0"/>
          <w:numId w:val="20"/>
        </w:numPr>
      </w:pPr>
      <w:r>
        <w:t>Выделить область визуализации в 3</w:t>
      </w:r>
      <w:r>
        <w:rPr>
          <w:lang w:val="en-US"/>
        </w:rPr>
        <w:t>D</w:t>
      </w:r>
      <w:r w:rsidRPr="00FC70DC">
        <w:t xml:space="preserve">, </w:t>
      </w:r>
      <w:r>
        <w:t>п</w:t>
      </w:r>
      <w:r w:rsidR="00C92F52">
        <w:t>омести</w:t>
      </w:r>
      <w:r>
        <w:t>в</w:t>
      </w:r>
      <w:r w:rsidR="00C92F52">
        <w:t xml:space="preserve"> элемент «3</w:t>
      </w:r>
      <w:r w:rsidR="00C92F52">
        <w:rPr>
          <w:lang w:val="en-US"/>
        </w:rPr>
        <w:t>D</w:t>
      </w:r>
      <w:r w:rsidR="00C92F52">
        <w:t xml:space="preserve"> окно» на область моделирования, которую необходимо визуализировать в 3</w:t>
      </w:r>
      <w:r w:rsidR="00C92F52">
        <w:rPr>
          <w:lang w:val="en-US"/>
        </w:rPr>
        <w:t>D</w:t>
      </w:r>
      <w:r w:rsidR="003A0494">
        <w:t>.</w:t>
      </w:r>
    </w:p>
    <w:p w14:paraId="3E9D4F74" w14:textId="52E0649D" w:rsidR="002838A0" w:rsidRPr="00C92F52" w:rsidRDefault="002838A0" w:rsidP="00B379DF">
      <w:pPr>
        <w:pStyle w:val="ad"/>
      </w:pPr>
      <w:r>
        <w:t>Визуализ</w:t>
      </w:r>
      <w:r w:rsidR="00B379DF">
        <w:t>ация модели</w:t>
      </w:r>
      <w:r w:rsidR="009F78BE">
        <w:t xml:space="preserve"> </w:t>
      </w:r>
      <w:r w:rsidR="00B379DF">
        <w:t>(</w:t>
      </w:r>
      <w:r w:rsidR="009F78BE">
        <w:t>созда</w:t>
      </w:r>
      <w:r w:rsidR="00B379DF">
        <w:t>ние</w:t>
      </w:r>
      <w:r w:rsidR="009F78BE">
        <w:t xml:space="preserve"> экземпляр</w:t>
      </w:r>
      <w:r w:rsidR="00B379DF">
        <w:t>а</w:t>
      </w:r>
      <w:r w:rsidR="009F78BE">
        <w:t xml:space="preserve"> агента верхнего уровня</w:t>
      </w:r>
      <w:r w:rsidR="00B379DF">
        <w:t>)</w:t>
      </w:r>
      <w:r w:rsidR="009F78BE">
        <w:t xml:space="preserve"> выполняется неявно при запуске модели.</w:t>
      </w:r>
    </w:p>
    <w:p w14:paraId="58589E4D" w14:textId="094E3A87" w:rsidR="00B075C4" w:rsidRDefault="00B075C4" w:rsidP="0029694B">
      <w:pPr>
        <w:pStyle w:val="3"/>
        <w:tabs>
          <w:tab w:val="clear" w:pos="1276"/>
          <w:tab w:val="num" w:pos="1625"/>
        </w:tabs>
      </w:pPr>
      <w:bookmarkStart w:id="76" w:name="_Toc167783411"/>
      <w:bookmarkStart w:id="77" w:name="_Toc167785445"/>
      <w:r w:rsidRPr="00D84F72">
        <w:t>Па</w:t>
      </w:r>
      <w:r w:rsidR="007F3B62">
        <w:t>раметров/характеристик</w:t>
      </w:r>
      <w:r w:rsidRPr="00D84F72">
        <w:t xml:space="preserve"> движения</w:t>
      </w:r>
      <w:bookmarkEnd w:id="76"/>
      <w:bookmarkEnd w:id="77"/>
    </w:p>
    <w:p w14:paraId="48E68F65" w14:textId="70F068B2" w:rsidR="00E6092E" w:rsidRDefault="002838A0" w:rsidP="00B35F64">
      <w:pPr>
        <w:pStyle w:val="ad"/>
      </w:pPr>
      <w:r>
        <w:t>Для более точного анализа модели необходимо иметь возможность просматривать параметры и характеристики дорожного движения, например, загруженность дорог</w:t>
      </w:r>
      <w:r w:rsidR="00E6092E">
        <w:t>.</w:t>
      </w:r>
    </w:p>
    <w:p w14:paraId="23F8219E" w14:textId="456E651A" w:rsidR="00E6092E" w:rsidRPr="00E6092E" w:rsidRDefault="00E6092E" w:rsidP="00143F49">
      <w:pPr>
        <w:pStyle w:val="aff1"/>
        <w:numPr>
          <w:ilvl w:val="0"/>
          <w:numId w:val="42"/>
        </w:numPr>
        <w:rPr>
          <w:b/>
        </w:rPr>
      </w:pPr>
      <w:r w:rsidRPr="00E6092E">
        <w:rPr>
          <w:b/>
        </w:rPr>
        <w:t>Транспортных средств</w:t>
      </w:r>
    </w:p>
    <w:p w14:paraId="7EA86CBA" w14:textId="167B5300" w:rsidR="002838A0" w:rsidRDefault="00E6092E" w:rsidP="00B35F64">
      <w:pPr>
        <w:pStyle w:val="ad"/>
      </w:pPr>
      <w:r>
        <w:t>Необходимо вывести з</w:t>
      </w:r>
      <w:r w:rsidR="002838A0">
        <w:t>агруженность дорог</w:t>
      </w:r>
      <w:r>
        <w:t>.</w:t>
      </w:r>
      <w:r w:rsidR="002838A0">
        <w:t xml:space="preserve"> </w:t>
      </w:r>
      <w:r>
        <w:t xml:space="preserve">Она </w:t>
      </w:r>
      <w:r w:rsidR="002838A0">
        <w:t xml:space="preserve">должна выводиться в привычном нам формате, как в онлайн-картах: дорога разделена на участки, каждый </w:t>
      </w:r>
      <w:r w:rsidR="002838A0">
        <w:lastRenderedPageBreak/>
        <w:t>из которых выделяется цветом в зависимости от того, сколько транспортных средств на нём находится.</w:t>
      </w:r>
    </w:p>
    <w:p w14:paraId="0C6436E9" w14:textId="685AE70C" w:rsidR="00653B0E" w:rsidRPr="00653B0E" w:rsidRDefault="00B35F64" w:rsidP="00B35F64">
      <w:pPr>
        <w:pStyle w:val="ad"/>
      </w:pPr>
      <w:r>
        <w:t xml:space="preserve">Для визуализации параметров дорожного движения можно использовать блок </w:t>
      </w:r>
      <w:r>
        <w:rPr>
          <w:lang w:val="en-US"/>
        </w:rPr>
        <w:t>Road</w:t>
      </w:r>
      <w:r w:rsidRPr="00B35F64">
        <w:t xml:space="preserve"> </w:t>
      </w:r>
      <w:r>
        <w:rPr>
          <w:lang w:val="en-US"/>
        </w:rPr>
        <w:t>Network</w:t>
      </w:r>
      <w:r w:rsidRPr="00B35F64">
        <w:t xml:space="preserve"> </w:t>
      </w:r>
      <w:r>
        <w:rPr>
          <w:lang w:val="en-US"/>
        </w:rPr>
        <w:t>Descriptor</w:t>
      </w:r>
      <w:r w:rsidRPr="00B35F64">
        <w:t>.</w:t>
      </w:r>
      <w:r>
        <w:t xml:space="preserve"> Для этого в его параметрах нужно выбрать созданную нами дорожную сеть и </w:t>
      </w:r>
      <w:r w:rsidR="00FF2D2F">
        <w:t>выбрать необходимые параметры для вывода</w:t>
      </w:r>
      <w:r>
        <w:t>.</w:t>
      </w:r>
      <w:r w:rsidR="00653B0E">
        <w:t xml:space="preserve"> У </w:t>
      </w:r>
      <w:r w:rsidR="00653B0E">
        <w:rPr>
          <w:lang w:val="en-US"/>
        </w:rPr>
        <w:t>Road</w:t>
      </w:r>
      <w:r w:rsidR="00653B0E" w:rsidRPr="00B35F64">
        <w:t xml:space="preserve"> </w:t>
      </w:r>
      <w:r w:rsidR="00653B0E">
        <w:rPr>
          <w:lang w:val="en-US"/>
        </w:rPr>
        <w:t>Network</w:t>
      </w:r>
      <w:r w:rsidR="00653B0E" w:rsidRPr="00B35F64">
        <w:t xml:space="preserve"> </w:t>
      </w:r>
      <w:r w:rsidR="00653B0E">
        <w:rPr>
          <w:lang w:val="en-US"/>
        </w:rPr>
        <w:t>Descriptor</w:t>
      </w:r>
      <w:r w:rsidR="00653B0E">
        <w:t xml:space="preserve"> есть свойство «Показывать пробки», а также есть поля, в которых можно назначить действия при въезде на дорогу, съезда с дороги, при смене полосы, при остановке и так далее.</w:t>
      </w:r>
    </w:p>
    <w:p w14:paraId="7F3E9FB7" w14:textId="630EDC15" w:rsidR="00B35F64" w:rsidRDefault="009F78BE" w:rsidP="00B35F64">
      <w:pPr>
        <w:pStyle w:val="ad"/>
      </w:pPr>
      <w:r>
        <w:rPr>
          <w:lang w:val="en-US"/>
        </w:rPr>
        <w:t>Road</w:t>
      </w:r>
      <w:r w:rsidRPr="00B35F64">
        <w:t xml:space="preserve"> </w:t>
      </w:r>
      <w:r>
        <w:rPr>
          <w:lang w:val="en-US"/>
        </w:rPr>
        <w:t>Network</w:t>
      </w:r>
      <w:r w:rsidRPr="00B35F64">
        <w:t xml:space="preserve"> </w:t>
      </w:r>
      <w:r>
        <w:rPr>
          <w:lang w:val="en-US"/>
        </w:rPr>
        <w:t>Descriptor</w:t>
      </w:r>
      <w:r>
        <w:t xml:space="preserve"> также является вложенным агентом и будет визуализирован с помощью методов </w:t>
      </w:r>
      <w:proofErr w:type="gramStart"/>
      <w:r>
        <w:rPr>
          <w:lang w:val="en-US"/>
        </w:rPr>
        <w:t>create</w:t>
      </w:r>
      <w:r w:rsidRPr="00A308F0">
        <w:t>(</w:t>
      </w:r>
      <w:proofErr w:type="gramEnd"/>
      <w:r w:rsidRPr="00A308F0">
        <w:t xml:space="preserve">) </w:t>
      </w:r>
      <w:r>
        <w:t xml:space="preserve">и </w:t>
      </w:r>
      <w:r>
        <w:rPr>
          <w:lang w:val="en-US"/>
        </w:rPr>
        <w:t>start</w:t>
      </w:r>
      <w:r w:rsidRPr="00A308F0">
        <w:t>()</w:t>
      </w:r>
      <w:r>
        <w:t xml:space="preserve">. </w:t>
      </w:r>
      <w:r w:rsidR="00FF2D2F">
        <w:t xml:space="preserve">К примеру, </w:t>
      </w:r>
      <w:r w:rsidR="00B35F64">
        <w:t xml:space="preserve">результат </w:t>
      </w:r>
      <w:r w:rsidR="00FF2D2F">
        <w:t xml:space="preserve">визуализации загруженности дорог </w:t>
      </w:r>
      <w:r w:rsidR="00B35F64">
        <w:t>представлен на</w:t>
      </w:r>
      <w:r w:rsidR="00FF2D2F">
        <w:t xml:space="preserve"> </w:t>
      </w:r>
      <w:r w:rsidR="00FF2D2F">
        <w:fldChar w:fldCharType="begin"/>
      </w:r>
      <w:r w:rsidR="00FF2D2F">
        <w:instrText xml:space="preserve"> REF _Ref128322581 \h </w:instrText>
      </w:r>
      <w:r w:rsidR="00FF2D2F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19</w:t>
      </w:r>
      <w:r w:rsidR="00FF2D2F">
        <w:fldChar w:fldCharType="end"/>
      </w:r>
      <w:r w:rsidR="00B35F64">
        <w:t>.</w:t>
      </w:r>
    </w:p>
    <w:p w14:paraId="056B258D" w14:textId="05C4FE14" w:rsidR="00B35F64" w:rsidRDefault="00B35F64" w:rsidP="00FF2D2F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545B9337" wp14:editId="72ADE9B2">
            <wp:extent cx="6086475" cy="3848100"/>
            <wp:effectExtent l="0" t="0" r="9525" b="0"/>
            <wp:docPr id="107" name="Рисунок 107" descr="https://anylogic.help/ru/tutorials/road-traffic/images/run_dens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nylogic.help/ru/tutorials/road-traffic/images/run_density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0C69" w14:textId="62BC4A73" w:rsidR="00FF2D2F" w:rsidRDefault="00FF2D2F" w:rsidP="00FF2D2F">
      <w:pPr>
        <w:pStyle w:val="ac"/>
      </w:pPr>
      <w:bookmarkStart w:id="78" w:name="_Ref128322581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19</w:t>
      </w:r>
      <w:r w:rsidR="00000000">
        <w:rPr>
          <w:noProof/>
        </w:rPr>
        <w:fldChar w:fldCharType="end"/>
      </w:r>
      <w:bookmarkEnd w:id="78"/>
      <w:r>
        <w:t xml:space="preserve"> – Визуализация загруженности дорог</w:t>
      </w:r>
    </w:p>
    <w:p w14:paraId="7CF9F217" w14:textId="1BC94ED9" w:rsidR="002838A0" w:rsidRDefault="002838A0" w:rsidP="002838A0">
      <w:pPr>
        <w:pStyle w:val="ad"/>
      </w:pPr>
    </w:p>
    <w:p w14:paraId="585C73EB" w14:textId="77777777" w:rsidR="002838A0" w:rsidRPr="00201906" w:rsidRDefault="002838A0" w:rsidP="002838A0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6DD7D583" w14:textId="3A2960F0" w:rsidR="002838A0" w:rsidRDefault="002838A0" w:rsidP="001D6564">
      <w:pPr>
        <w:pStyle w:val="ad"/>
      </w:pPr>
      <w:r>
        <w:t>Поместить</w:t>
      </w:r>
      <w:r w:rsidR="00EF0A6F">
        <w:t xml:space="preserve"> объект «</w:t>
      </w:r>
      <w:r w:rsidR="00EF0A6F">
        <w:rPr>
          <w:lang w:val="en-US"/>
        </w:rPr>
        <w:t>Road</w:t>
      </w:r>
      <w:r w:rsidR="00EF0A6F" w:rsidRPr="00EF0A6F">
        <w:t xml:space="preserve"> </w:t>
      </w:r>
      <w:r w:rsidR="00EF0A6F">
        <w:rPr>
          <w:lang w:val="en-US"/>
        </w:rPr>
        <w:t>Network</w:t>
      </w:r>
      <w:r w:rsidR="00EF0A6F" w:rsidRPr="00EF0A6F">
        <w:t xml:space="preserve"> </w:t>
      </w:r>
      <w:r w:rsidR="00EF0A6F">
        <w:rPr>
          <w:lang w:val="en-US"/>
        </w:rPr>
        <w:t>Descriptor</w:t>
      </w:r>
      <w:r w:rsidR="00EF0A6F">
        <w:t>» на область моделирования</w:t>
      </w:r>
      <w:r w:rsidR="001D6564">
        <w:t>, после чего выполнить следующее действие:</w:t>
      </w:r>
    </w:p>
    <w:p w14:paraId="0C26E5F3" w14:textId="24025DB5" w:rsidR="002838A0" w:rsidRPr="00EF0A6F" w:rsidRDefault="00FC70DC" w:rsidP="00143F49">
      <w:pPr>
        <w:pStyle w:val="ad"/>
        <w:numPr>
          <w:ilvl w:val="0"/>
          <w:numId w:val="21"/>
        </w:numPr>
      </w:pPr>
      <w:r>
        <w:lastRenderedPageBreak/>
        <w:t>Указать параметры движения, которые необходимо вывести: в</w:t>
      </w:r>
      <w:r w:rsidR="00EF0A6F">
        <w:t xml:space="preserve"> параметрах «</w:t>
      </w:r>
      <w:r w:rsidR="00EF0A6F">
        <w:rPr>
          <w:lang w:val="en-US"/>
        </w:rPr>
        <w:t>Road</w:t>
      </w:r>
      <w:r w:rsidR="00EF0A6F" w:rsidRPr="00EF0A6F">
        <w:t xml:space="preserve"> </w:t>
      </w:r>
      <w:r w:rsidR="00EF0A6F">
        <w:rPr>
          <w:lang w:val="en-US"/>
        </w:rPr>
        <w:t>Network</w:t>
      </w:r>
      <w:r w:rsidR="00EF0A6F" w:rsidRPr="00EF0A6F">
        <w:t xml:space="preserve"> </w:t>
      </w:r>
      <w:r w:rsidR="00EF0A6F">
        <w:rPr>
          <w:lang w:val="en-US"/>
        </w:rPr>
        <w:t>Descriptor</w:t>
      </w:r>
      <w:r w:rsidR="00EF0A6F">
        <w:t>»</w:t>
      </w:r>
      <w:r w:rsidR="00EF0A6F" w:rsidRPr="00EF0A6F">
        <w:t xml:space="preserve"> </w:t>
      </w:r>
      <w:r w:rsidR="00EF0A6F">
        <w:t xml:space="preserve">выбрать </w:t>
      </w:r>
      <w:r w:rsidR="00653B0E">
        <w:t>свойство</w:t>
      </w:r>
      <w:r w:rsidR="004A1959" w:rsidRPr="004A1959">
        <w:t xml:space="preserve"> </w:t>
      </w:r>
      <w:r w:rsidR="00EF0A6F">
        <w:t>«Показывать пробки»</w:t>
      </w:r>
      <w:r>
        <w:t>.</w:t>
      </w:r>
    </w:p>
    <w:p w14:paraId="14E2A34A" w14:textId="540273CE" w:rsidR="002838A0" w:rsidRDefault="001D6564" w:rsidP="001D6564">
      <w:pPr>
        <w:pStyle w:val="ad"/>
      </w:pPr>
      <w:r>
        <w:t>Далее необходимо в</w:t>
      </w:r>
      <w:r w:rsidR="00EF0A6F">
        <w:t>изуализировать</w:t>
      </w:r>
      <w:r w:rsidR="009F78BE">
        <w:t xml:space="preserve"> параметры дорожного движения, вызвав методы </w:t>
      </w:r>
      <w:proofErr w:type="gramStart"/>
      <w:r w:rsidR="009F78BE">
        <w:rPr>
          <w:lang w:val="en-US"/>
        </w:rPr>
        <w:t>create</w:t>
      </w:r>
      <w:r w:rsidR="009F78BE" w:rsidRPr="00A308F0">
        <w:t>(</w:t>
      </w:r>
      <w:proofErr w:type="gramEnd"/>
      <w:r w:rsidR="009F78BE" w:rsidRPr="00A308F0">
        <w:t xml:space="preserve">) </w:t>
      </w:r>
      <w:r w:rsidR="009F78BE">
        <w:t xml:space="preserve">и </w:t>
      </w:r>
      <w:r w:rsidR="009F78BE">
        <w:rPr>
          <w:lang w:val="en-US"/>
        </w:rPr>
        <w:t>start</w:t>
      </w:r>
      <w:r w:rsidR="009F78BE" w:rsidRPr="00A308F0">
        <w:t>()</w:t>
      </w:r>
      <w:r w:rsidR="009F78BE">
        <w:t xml:space="preserve"> для агента «</w:t>
      </w:r>
      <w:r w:rsidR="009F78BE">
        <w:rPr>
          <w:lang w:val="en-US"/>
        </w:rPr>
        <w:t>Road</w:t>
      </w:r>
      <w:r w:rsidR="009F78BE" w:rsidRPr="00EF0A6F">
        <w:t xml:space="preserve"> </w:t>
      </w:r>
      <w:r w:rsidR="009F78BE">
        <w:rPr>
          <w:lang w:val="en-US"/>
        </w:rPr>
        <w:t>Network</w:t>
      </w:r>
      <w:r w:rsidR="009F78BE" w:rsidRPr="00EF0A6F">
        <w:t xml:space="preserve"> </w:t>
      </w:r>
      <w:r w:rsidR="009F78BE">
        <w:rPr>
          <w:lang w:val="en-US"/>
        </w:rPr>
        <w:t>Descriptor</w:t>
      </w:r>
      <w:r w:rsidR="009F78BE">
        <w:t>»</w:t>
      </w:r>
      <w:r>
        <w:t xml:space="preserve">. Данное действие </w:t>
      </w:r>
      <w:r w:rsidR="009F78BE">
        <w:t>выполняется неявно при запуске модели.</w:t>
      </w:r>
    </w:p>
    <w:p w14:paraId="767DE89B" w14:textId="3878EA2B" w:rsidR="001E7336" w:rsidRDefault="0070584C" w:rsidP="0029694B">
      <w:pPr>
        <w:pStyle w:val="1"/>
        <w:tabs>
          <w:tab w:val="clear" w:pos="1283"/>
          <w:tab w:val="num" w:pos="1632"/>
        </w:tabs>
      </w:pPr>
      <w:bookmarkStart w:id="79" w:name="_Toc136276280"/>
      <w:bookmarkStart w:id="80" w:name="_Toc167783412"/>
      <w:bookmarkStart w:id="81" w:name="_Toc167785446"/>
      <w:r>
        <w:lastRenderedPageBreak/>
        <w:t>Описание реализации применяемых методов</w:t>
      </w:r>
      <w:bookmarkEnd w:id="79"/>
      <w:bookmarkEnd w:id="80"/>
      <w:bookmarkEnd w:id="81"/>
    </w:p>
    <w:p w14:paraId="290CB23A" w14:textId="62D987F5" w:rsidR="00266EF1" w:rsidRDefault="00266EF1" w:rsidP="0029694B">
      <w:pPr>
        <w:pStyle w:val="2"/>
        <w:tabs>
          <w:tab w:val="clear" w:pos="1427"/>
          <w:tab w:val="num" w:pos="1776"/>
        </w:tabs>
      </w:pPr>
      <w:bookmarkStart w:id="82" w:name="_Toc136276281"/>
      <w:bookmarkStart w:id="83" w:name="_Toc167783413"/>
      <w:bookmarkStart w:id="84" w:name="_Toc167785447"/>
      <w:r>
        <w:t>Ввод данных об участке дорожного движения</w:t>
      </w:r>
      <w:bookmarkEnd w:id="82"/>
      <w:bookmarkEnd w:id="83"/>
      <w:bookmarkEnd w:id="84"/>
    </w:p>
    <w:p w14:paraId="4E41A103" w14:textId="354FD904" w:rsidR="00A308F0" w:rsidRPr="00A308F0" w:rsidRDefault="00044C3D" w:rsidP="0029694B">
      <w:pPr>
        <w:pStyle w:val="3"/>
        <w:tabs>
          <w:tab w:val="clear" w:pos="1276"/>
          <w:tab w:val="num" w:pos="1625"/>
        </w:tabs>
      </w:pPr>
      <w:r w:rsidRPr="00CA2A50">
        <w:t xml:space="preserve"> </w:t>
      </w:r>
      <w:bookmarkStart w:id="85" w:name="_Toc167783414"/>
      <w:bookmarkStart w:id="86" w:name="_Toc167785448"/>
      <w:r w:rsidR="00A308F0">
        <w:t>Графическое изображение</w:t>
      </w:r>
      <w:bookmarkEnd w:id="85"/>
      <w:bookmarkEnd w:id="86"/>
    </w:p>
    <w:p w14:paraId="07B987FD" w14:textId="155AC753" w:rsidR="00266EF1" w:rsidRPr="001F55D8" w:rsidRDefault="00061C98" w:rsidP="001F55D8">
      <w:pPr>
        <w:pStyle w:val="ad"/>
      </w:pPr>
      <w:r>
        <w:t xml:space="preserve">Для ввода графического изображения необходимо иметь спутниковый снимок местности. С этой целью будем использовать снимок местности пересечение улиц </w:t>
      </w:r>
      <w:r w:rsidR="003B12AF">
        <w:t>Проспекта Октября</w:t>
      </w:r>
      <w:r>
        <w:t xml:space="preserve"> и </w:t>
      </w:r>
      <w:proofErr w:type="gramStart"/>
      <w:r w:rsidR="003B12AF">
        <w:t>Галле</w:t>
      </w:r>
      <w:r>
        <w:t xml:space="preserve">,  </w:t>
      </w:r>
      <w:r w:rsidR="003B12AF">
        <w:t>Галле</w:t>
      </w:r>
      <w:proofErr w:type="gramEnd"/>
      <w:r w:rsidR="003B12AF">
        <w:t xml:space="preserve"> </w:t>
      </w:r>
      <w:r>
        <w:t xml:space="preserve"> и </w:t>
      </w:r>
      <w:r w:rsidR="003B12AF">
        <w:t>Зорге</w:t>
      </w:r>
      <w:r>
        <w:t xml:space="preserve"> </w:t>
      </w:r>
      <w:r w:rsidR="001D1E38">
        <w:t>(</w:t>
      </w:r>
      <w:r w:rsidR="001F55D8">
        <w:fldChar w:fldCharType="begin"/>
      </w:r>
      <w:r w:rsidR="001F55D8">
        <w:instrText xml:space="preserve"> REF _Ref128325289 \h </w:instrText>
      </w:r>
      <w:r w:rsidR="001F55D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</w:t>
      </w:r>
      <w:r w:rsidR="001F55D8">
        <w:fldChar w:fldCharType="end"/>
      </w:r>
      <w:r w:rsidR="001F55D8">
        <w:t>).</w:t>
      </w:r>
      <w:r w:rsidR="0025459C">
        <w:t xml:space="preserve"> </w:t>
      </w:r>
      <w:r>
        <w:t>Далее поместим объект «Изображение» на область моделирования и выберем файл со снимком.</w:t>
      </w:r>
    </w:p>
    <w:p w14:paraId="73A2AD41" w14:textId="300FF923" w:rsidR="00266EF1" w:rsidRDefault="003B12AF" w:rsidP="00061C98">
      <w:pPr>
        <w:pStyle w:val="ad"/>
        <w:ind w:firstLine="0"/>
        <w:jc w:val="center"/>
      </w:pPr>
      <w:r w:rsidRPr="003B12AF">
        <w:drawing>
          <wp:inline distT="0" distB="0" distL="0" distR="0" wp14:anchorId="6FD587C8" wp14:editId="124983FB">
            <wp:extent cx="6191885" cy="4465955"/>
            <wp:effectExtent l="0" t="0" r="0" b="0"/>
            <wp:docPr id="179784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0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507B" w14:textId="6CBFF038" w:rsidR="001F55D8" w:rsidRDefault="001F55D8" w:rsidP="001F55D8">
      <w:pPr>
        <w:pStyle w:val="ac"/>
      </w:pPr>
      <w:bookmarkStart w:id="87" w:name="_Ref128325289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</w:t>
      </w:r>
      <w:r w:rsidR="00000000">
        <w:rPr>
          <w:noProof/>
        </w:rPr>
        <w:fldChar w:fldCharType="end"/>
      </w:r>
      <w:bookmarkEnd w:id="87"/>
      <w:r>
        <w:t xml:space="preserve"> – Спутниковый снимок местности</w:t>
      </w:r>
    </w:p>
    <w:p w14:paraId="2541BC19" w14:textId="1E96E4CD" w:rsidR="005A034B" w:rsidRDefault="005A034B" w:rsidP="005A034B">
      <w:pPr>
        <w:pStyle w:val="ad"/>
      </w:pPr>
    </w:p>
    <w:p w14:paraId="1BB9ECC6" w14:textId="75F86E71" w:rsidR="001D1E38" w:rsidRPr="00201906" w:rsidRDefault="001D1E38" w:rsidP="001D1E38">
      <w:pPr>
        <w:pStyle w:val="ad"/>
        <w:rPr>
          <w:u w:val="single"/>
        </w:rPr>
      </w:pPr>
      <w:r>
        <w:rPr>
          <w:u w:val="single"/>
        </w:rPr>
        <w:t xml:space="preserve">Укрупнённый </w:t>
      </w:r>
      <w:r w:rsidRPr="00201906">
        <w:rPr>
          <w:u w:val="single"/>
        </w:rPr>
        <w:t>алгоритм:</w:t>
      </w:r>
    </w:p>
    <w:p w14:paraId="63B98972" w14:textId="2958E3C4" w:rsidR="001D1E38" w:rsidRPr="0073653D" w:rsidRDefault="000B355A" w:rsidP="00143F49">
      <w:pPr>
        <w:pStyle w:val="ad"/>
        <w:numPr>
          <w:ilvl w:val="0"/>
          <w:numId w:val="23"/>
        </w:numPr>
      </w:pPr>
      <w:r>
        <w:t>Добавили</w:t>
      </w:r>
      <w:r w:rsidR="001D1E38">
        <w:t xml:space="preserve"> объект «Изображение»</w:t>
      </w:r>
      <w:r>
        <w:t xml:space="preserve"> </w:t>
      </w:r>
      <w:r w:rsidRPr="004459D5">
        <w:rPr>
          <w:lang w:val="en-US"/>
        </w:rPr>
        <w:t>image</w:t>
      </w:r>
      <w:r w:rsidR="001D1E38">
        <w:t xml:space="preserve"> (</w:t>
      </w:r>
      <w:r w:rsidR="001D1E38">
        <w:fldChar w:fldCharType="begin"/>
      </w:r>
      <w:r w:rsidR="001D1E38">
        <w:instrText xml:space="preserve"> REF _Ref131713577 \h </w:instrText>
      </w:r>
      <w:r w:rsidR="001D1E3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</w:t>
      </w:r>
      <w:r w:rsidR="001D1E38">
        <w:fldChar w:fldCharType="end"/>
      </w:r>
      <w:r w:rsidR="001D1E38">
        <w:t>)</w:t>
      </w:r>
      <w:r w:rsidR="004459D5">
        <w:t xml:space="preserve"> и в</w:t>
      </w:r>
      <w:r>
        <w:t>ыбрали</w:t>
      </w:r>
      <w:r w:rsidR="001D1E38">
        <w:t xml:space="preserve"> в </w:t>
      </w:r>
      <w:proofErr w:type="spellStart"/>
      <w:r w:rsidR="001D1E38" w:rsidRPr="004459D5">
        <w:rPr>
          <w:lang w:val="en-US"/>
        </w:rPr>
        <w:t>openFileDialog</w:t>
      </w:r>
      <w:proofErr w:type="spellEnd"/>
      <w:r w:rsidR="001D1E38" w:rsidRPr="004E1AFB">
        <w:t xml:space="preserve"> </w:t>
      </w:r>
      <w:r w:rsidR="001D1E38">
        <w:t>необходимое изображение (спутниковый снимок участка дороги</w:t>
      </w:r>
      <w:r>
        <w:t xml:space="preserve"> </w:t>
      </w:r>
      <w:r w:rsidR="00061C98" w:rsidRPr="005E1EC0">
        <w:t>1</w:t>
      </w:r>
      <w:r w:rsidR="00061C98" w:rsidRPr="000B355A">
        <w:t>.</w:t>
      </w:r>
      <w:r w:rsidR="00061C98">
        <w:rPr>
          <w:lang w:val="en-US"/>
        </w:rPr>
        <w:t>jpg</w:t>
      </w:r>
      <w:r w:rsidR="001D1E38" w:rsidRPr="001D1E38">
        <w:t xml:space="preserve">, </w:t>
      </w:r>
      <w:r w:rsidR="001D1E38">
        <w:fldChar w:fldCharType="begin"/>
      </w:r>
      <w:r w:rsidR="001D1E38">
        <w:instrText xml:space="preserve"> REF _Ref131713688 \h </w:instrText>
      </w:r>
      <w:r w:rsidR="001D1E3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</w:t>
      </w:r>
      <w:r w:rsidR="001D1E38">
        <w:fldChar w:fldCharType="end"/>
      </w:r>
      <w:r w:rsidR="001D1E38">
        <w:t>).</w:t>
      </w:r>
    </w:p>
    <w:p w14:paraId="1DD458D4" w14:textId="22C63578" w:rsidR="001D1E38" w:rsidRDefault="00061C98" w:rsidP="001D1E38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FDF158" wp14:editId="31209203">
            <wp:extent cx="4896200" cy="2696902"/>
            <wp:effectExtent l="0" t="0" r="0" b="825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8068" cy="26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7B6B" w14:textId="56B732FA" w:rsidR="001D1E38" w:rsidRDefault="001D1E38" w:rsidP="001D1E38">
      <w:pPr>
        <w:pStyle w:val="ac"/>
      </w:pPr>
      <w:bookmarkStart w:id="88" w:name="_Ref131713577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</w:t>
      </w:r>
      <w:r w:rsidR="00000000">
        <w:rPr>
          <w:noProof/>
        </w:rPr>
        <w:fldChar w:fldCharType="end"/>
      </w:r>
      <w:bookmarkEnd w:id="88"/>
      <w:r>
        <w:t xml:space="preserve"> – </w:t>
      </w:r>
      <w:r w:rsidRPr="003B12AF">
        <w:rPr>
          <w:highlight w:val="yellow"/>
        </w:rPr>
        <w:t>Свойства добавленного объекта «Изображение»</w:t>
      </w:r>
    </w:p>
    <w:p w14:paraId="077B324C" w14:textId="167B74F1" w:rsidR="001D1E38" w:rsidRDefault="001D1E38" w:rsidP="001D1E38">
      <w:pPr>
        <w:pStyle w:val="ad"/>
      </w:pPr>
    </w:p>
    <w:p w14:paraId="1942091C" w14:textId="6A50FB81" w:rsidR="001D1E38" w:rsidRDefault="00224C3B" w:rsidP="004459D5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3FCD7C80" wp14:editId="6C6AFF4E">
            <wp:extent cx="6191885" cy="290068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7A63" w14:textId="250B93A1" w:rsidR="001D1E38" w:rsidRPr="0085582E" w:rsidRDefault="001D1E38" w:rsidP="001D1E38">
      <w:pPr>
        <w:pStyle w:val="ac"/>
      </w:pPr>
      <w:bookmarkStart w:id="89" w:name="_Ref131713688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</w:t>
      </w:r>
      <w:r w:rsidR="00000000">
        <w:rPr>
          <w:noProof/>
        </w:rPr>
        <w:fldChar w:fldCharType="end"/>
      </w:r>
      <w:bookmarkEnd w:id="89"/>
      <w:r>
        <w:t xml:space="preserve"> – </w:t>
      </w:r>
      <w:r w:rsidRPr="003B12AF">
        <w:rPr>
          <w:highlight w:val="yellow"/>
        </w:rPr>
        <w:t xml:space="preserve">Объект «Изображение» после выбора картинки </w:t>
      </w:r>
      <w:r w:rsidR="00224C3B" w:rsidRPr="003B12AF">
        <w:rPr>
          <w:highlight w:val="yellow"/>
        </w:rPr>
        <w:t>11111111111111111111111.</w:t>
      </w:r>
      <w:r w:rsidR="00224C3B" w:rsidRPr="003B12AF">
        <w:rPr>
          <w:highlight w:val="yellow"/>
          <w:lang w:val="en-US"/>
        </w:rPr>
        <w:t>jpg</w:t>
      </w:r>
    </w:p>
    <w:p w14:paraId="7BC5480D" w14:textId="77777777" w:rsidR="001D1E38" w:rsidRPr="0085582E" w:rsidRDefault="001D1E38" w:rsidP="001D1E38">
      <w:pPr>
        <w:pStyle w:val="ad"/>
      </w:pPr>
    </w:p>
    <w:p w14:paraId="42DD873B" w14:textId="2B746438" w:rsidR="00266EF1" w:rsidRDefault="00266EF1" w:rsidP="0029694B">
      <w:pPr>
        <w:pStyle w:val="3"/>
        <w:tabs>
          <w:tab w:val="clear" w:pos="1276"/>
          <w:tab w:val="num" w:pos="1625"/>
        </w:tabs>
      </w:pPr>
      <w:bookmarkStart w:id="90" w:name="_Toc167783415"/>
      <w:bookmarkStart w:id="91" w:name="_Toc167785449"/>
      <w:r w:rsidRPr="00EF1FB6">
        <w:lastRenderedPageBreak/>
        <w:t>Информация о названиях и местоположении дорог, сторон</w:t>
      </w:r>
      <w:r w:rsidRPr="00EF1FB6">
        <w:br/>
      </w:r>
      <w:r w:rsidRPr="00266EF1">
        <w:t>дорожного</w:t>
      </w:r>
      <w:r w:rsidRPr="00EF1FB6">
        <w:t xml:space="preserve"> движения и количестве полос на каждой стороне дороги</w:t>
      </w:r>
      <w:r>
        <w:t xml:space="preserve">, ширине </w:t>
      </w:r>
      <w:r w:rsidRPr="00C04C69">
        <w:t>полосы</w:t>
      </w:r>
      <w:bookmarkEnd w:id="90"/>
      <w:bookmarkEnd w:id="91"/>
    </w:p>
    <w:p w14:paraId="76986073" w14:textId="1B23A7C7" w:rsidR="005A034B" w:rsidRDefault="00606071" w:rsidP="00922893">
      <w:pPr>
        <w:pStyle w:val="ad"/>
      </w:pPr>
      <w:r>
        <w:rPr>
          <w:lang w:eastAsia="en-US"/>
        </w:rPr>
        <w:t xml:space="preserve">Построим </w:t>
      </w:r>
      <w:r w:rsidRPr="00824887">
        <w:rPr>
          <w:lang w:eastAsia="en-US"/>
        </w:rPr>
        <w:t>6</w:t>
      </w:r>
      <w:r>
        <w:rPr>
          <w:lang w:eastAsia="en-US"/>
        </w:rPr>
        <w:t xml:space="preserve"> дорог с помощью объекта «Дорога» поверх спутникового снимка и зададим и настроим их свойства</w:t>
      </w:r>
      <w:r>
        <w:t>, а также свойства дорожных сетей и добавим стоп-линии для каждой из дорог</w:t>
      </w:r>
      <w:r w:rsidR="0025459C">
        <w:t>.</w:t>
      </w:r>
    </w:p>
    <w:p w14:paraId="51B62EF8" w14:textId="674B0597" w:rsidR="00922893" w:rsidRPr="005A034B" w:rsidRDefault="00922893" w:rsidP="00922893">
      <w:pPr>
        <w:pStyle w:val="ad"/>
      </w:pPr>
      <w:r>
        <w:t xml:space="preserve">Результат представлен на </w:t>
      </w:r>
      <w:r>
        <w:fldChar w:fldCharType="begin"/>
      </w:r>
      <w:r>
        <w:instrText xml:space="preserve"> REF _Ref131714826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4</w:t>
      </w:r>
      <w:r>
        <w:fldChar w:fldCharType="end"/>
      </w:r>
      <w:r>
        <w:t>.</w:t>
      </w:r>
    </w:p>
    <w:p w14:paraId="51728BC9" w14:textId="2E927974" w:rsidR="00266EF1" w:rsidRDefault="00606071" w:rsidP="005A034B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444A146F" wp14:editId="68FEB020">
            <wp:extent cx="5857143" cy="5095238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5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A2FE" w14:textId="25A31195" w:rsidR="004459D5" w:rsidRDefault="005A034B" w:rsidP="004459D5">
      <w:pPr>
        <w:pStyle w:val="ac"/>
      </w:pPr>
      <w:bookmarkStart w:id="92" w:name="_Ref13171482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bookmarkEnd w:id="92"/>
      <w:r w:rsidR="005737EF">
        <w:t xml:space="preserve"> – </w:t>
      </w:r>
      <w:r w:rsidR="005737EF" w:rsidRPr="003B12AF">
        <w:rPr>
          <w:highlight w:val="yellow"/>
        </w:rPr>
        <w:t>Схема дорог</w:t>
      </w:r>
    </w:p>
    <w:p w14:paraId="0475650E" w14:textId="4564FF8D" w:rsidR="000B355A" w:rsidRDefault="000B355A" w:rsidP="000B355A">
      <w:pPr>
        <w:pStyle w:val="ad"/>
      </w:pPr>
    </w:p>
    <w:p w14:paraId="559CB81F" w14:textId="4C260055" w:rsidR="000B355A" w:rsidRPr="00201906" w:rsidRDefault="000B355A" w:rsidP="000B355A">
      <w:pPr>
        <w:pStyle w:val="ad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78506FF9" w14:textId="6BDEF563" w:rsidR="000B355A" w:rsidRDefault="00922893" w:rsidP="00143F49">
      <w:pPr>
        <w:pStyle w:val="ad"/>
        <w:numPr>
          <w:ilvl w:val="0"/>
          <w:numId w:val="24"/>
        </w:numPr>
      </w:pPr>
      <w:r>
        <w:t xml:space="preserve">Создали </w:t>
      </w:r>
      <w:r w:rsidR="00606071">
        <w:rPr>
          <w:lang w:val="en-US"/>
        </w:rPr>
        <w:t>6</w:t>
      </w:r>
      <w:r w:rsidR="00606071">
        <w:t xml:space="preserve"> объектов </w:t>
      </w:r>
      <w:r w:rsidR="000B355A">
        <w:t>«Дорога»</w:t>
      </w:r>
      <w:r>
        <w:t>:</w:t>
      </w:r>
    </w:p>
    <w:p w14:paraId="6378B599" w14:textId="0B772FCC" w:rsidR="00074465" w:rsidRPr="00074465" w:rsidRDefault="00074465" w:rsidP="00074465">
      <w:pPr>
        <w:pStyle w:val="ad"/>
        <w:ind w:left="1069" w:firstLine="0"/>
      </w:pPr>
      <w:r>
        <w:rPr>
          <w:lang w:eastAsia="en-US"/>
        </w:rPr>
        <w:t>-</w:t>
      </w:r>
      <w:r w:rsidRPr="006D3FCF">
        <w:rPr>
          <w:lang w:eastAsia="en-US"/>
        </w:rPr>
        <w:t xml:space="preserve"> </w:t>
      </w:r>
      <w:r>
        <w:rPr>
          <w:lang w:eastAsia="en-US"/>
        </w:rPr>
        <w:t>для первого перекрестка:</w:t>
      </w:r>
    </w:p>
    <w:p w14:paraId="5E7248C3" w14:textId="39799853" w:rsidR="00844665" w:rsidRPr="005A034B" w:rsidRDefault="00074465" w:rsidP="00844665">
      <w:pPr>
        <w:pStyle w:val="ad"/>
        <w:ind w:left="1069" w:firstLine="0"/>
        <w:rPr>
          <w:lang w:eastAsia="en-US"/>
        </w:rPr>
      </w:pPr>
      <w:proofErr w:type="spellStart"/>
      <w:r w:rsidRPr="00074465">
        <w:rPr>
          <w:lang w:val="en-US" w:eastAsia="en-US"/>
        </w:rPr>
        <w:lastRenderedPageBreak/>
        <w:t>road</w:t>
      </w:r>
      <w:r w:rsidR="003B12AF">
        <w:rPr>
          <w:lang w:val="en-US" w:eastAsia="en-US"/>
        </w:rPr>
        <w:t>Oktyabrya</w:t>
      </w:r>
      <w:proofErr w:type="spellEnd"/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 w:rsidR="003B12AF">
        <w:t>Проспекта Октября</w:t>
      </w:r>
      <w:r w:rsidR="00844665">
        <w:rPr>
          <w:lang w:eastAsia="en-US"/>
        </w:rPr>
        <w:t xml:space="preserve">, северная часть, по </w:t>
      </w:r>
      <w:r w:rsidR="003B12AF">
        <w:rPr>
          <w:lang w:eastAsia="en-US"/>
        </w:rPr>
        <w:t>три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615E3CB3" w14:textId="5819FEF8" w:rsidR="00844665" w:rsidRDefault="003B12AF" w:rsidP="00844665">
      <w:pPr>
        <w:pStyle w:val="ad"/>
        <w:ind w:left="1069" w:firstLine="0"/>
        <w:rPr>
          <w:lang w:eastAsia="en-US"/>
        </w:rPr>
      </w:pPr>
      <w:proofErr w:type="spellStart"/>
      <w:r w:rsidRPr="00074465">
        <w:rPr>
          <w:lang w:val="en-US" w:eastAsia="en-US"/>
        </w:rPr>
        <w:t>road</w:t>
      </w:r>
      <w:r>
        <w:rPr>
          <w:lang w:val="en-US" w:eastAsia="en-US"/>
        </w:rPr>
        <w:t>Oktyabrya</w:t>
      </w:r>
      <w:proofErr w:type="spellEnd"/>
      <w:r w:rsidRPr="005A034B">
        <w:rPr>
          <w:lang w:eastAsia="en-US"/>
        </w:rPr>
        <w:t xml:space="preserve"> </w:t>
      </w:r>
      <w:r w:rsidR="006D3FCF" w:rsidRPr="006D3FCF">
        <w:rPr>
          <w:lang w:eastAsia="en-US"/>
        </w:rPr>
        <w:t>2</w:t>
      </w:r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>
        <w:t>Проспекта Октября</w:t>
      </w:r>
      <w:r w:rsidR="00844665">
        <w:rPr>
          <w:lang w:eastAsia="en-US"/>
        </w:rPr>
        <w:t xml:space="preserve">, южная часть, по </w:t>
      </w:r>
      <w:r w:rsidR="00497C87">
        <w:rPr>
          <w:lang w:eastAsia="en-US"/>
        </w:rPr>
        <w:t>три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774B9363" w14:textId="426E470D" w:rsidR="00844665" w:rsidRPr="005A034B" w:rsidRDefault="006D3FCF" w:rsidP="00844665">
      <w:pPr>
        <w:pStyle w:val="ad"/>
        <w:ind w:left="1069" w:firstLine="0"/>
        <w:rPr>
          <w:lang w:eastAsia="en-US"/>
        </w:rPr>
      </w:pPr>
      <w:proofErr w:type="spellStart"/>
      <w:r w:rsidRPr="006D3FCF">
        <w:rPr>
          <w:lang w:val="en-US" w:eastAsia="en-US"/>
        </w:rPr>
        <w:t>road</w:t>
      </w:r>
      <w:r w:rsidR="003B12AF">
        <w:rPr>
          <w:lang w:val="en-US" w:eastAsia="en-US"/>
        </w:rPr>
        <w:t>Galle</w:t>
      </w:r>
      <w:proofErr w:type="spellEnd"/>
      <w:r w:rsidRPr="006D3FCF">
        <w:rPr>
          <w:lang w:eastAsia="en-US"/>
        </w:rPr>
        <w:t>2</w:t>
      </w:r>
      <w:r w:rsidR="00844665" w:rsidRPr="00977826">
        <w:rPr>
          <w:lang w:eastAsia="en-US"/>
        </w:rPr>
        <w:t xml:space="preserve"> </w:t>
      </w:r>
      <w:r w:rsidR="00844665" w:rsidRPr="005A034B">
        <w:rPr>
          <w:lang w:eastAsia="en-US"/>
        </w:rPr>
        <w:t xml:space="preserve">– </w:t>
      </w:r>
      <w:r w:rsidR="00844665">
        <w:rPr>
          <w:lang w:eastAsia="en-US"/>
        </w:rPr>
        <w:t xml:space="preserve">улица </w:t>
      </w:r>
      <w:r w:rsidR="00497C87">
        <w:t>Галле</w:t>
      </w:r>
      <w:r w:rsidR="00844665">
        <w:rPr>
          <w:lang w:eastAsia="en-US"/>
        </w:rPr>
        <w:t xml:space="preserve">, восточная часть, по </w:t>
      </w:r>
      <w:r w:rsidR="00497C87">
        <w:rPr>
          <w:lang w:eastAsia="en-US"/>
        </w:rPr>
        <w:t>две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2962408A" w14:textId="0C4BF027" w:rsidR="00844665" w:rsidRDefault="006D3FCF" w:rsidP="00844665">
      <w:pPr>
        <w:pStyle w:val="ad"/>
        <w:ind w:left="1069" w:firstLine="0"/>
        <w:rPr>
          <w:lang w:eastAsia="en-US"/>
        </w:rPr>
      </w:pPr>
      <w:proofErr w:type="spellStart"/>
      <w:proofErr w:type="gramStart"/>
      <w:r w:rsidRPr="006D3FCF">
        <w:rPr>
          <w:lang w:val="en-US" w:eastAsia="en-US"/>
        </w:rPr>
        <w:t>road</w:t>
      </w:r>
      <w:r w:rsidR="003B12AF">
        <w:rPr>
          <w:lang w:val="en-US" w:eastAsia="en-US"/>
        </w:rPr>
        <w:t>Galle</w:t>
      </w:r>
      <w:proofErr w:type="spellEnd"/>
      <w:r w:rsidRPr="005A034B">
        <w:rPr>
          <w:lang w:eastAsia="en-US"/>
        </w:rPr>
        <w:t xml:space="preserve"> </w:t>
      </w:r>
      <w:r>
        <w:rPr>
          <w:lang w:eastAsia="en-US"/>
        </w:rPr>
        <w:t xml:space="preserve"> </w:t>
      </w:r>
      <w:r w:rsidR="00844665" w:rsidRPr="005A034B">
        <w:rPr>
          <w:lang w:eastAsia="en-US"/>
        </w:rPr>
        <w:t>–</w:t>
      </w:r>
      <w:proofErr w:type="gramEnd"/>
      <w:r w:rsidR="00844665" w:rsidRPr="005A034B">
        <w:rPr>
          <w:lang w:eastAsia="en-US"/>
        </w:rPr>
        <w:t xml:space="preserve"> </w:t>
      </w:r>
      <w:r w:rsidR="00844665">
        <w:rPr>
          <w:lang w:eastAsia="en-US"/>
        </w:rPr>
        <w:t xml:space="preserve">улица </w:t>
      </w:r>
      <w:r w:rsidR="00497C87">
        <w:t>Галле</w:t>
      </w:r>
      <w:r w:rsidR="00844665">
        <w:rPr>
          <w:lang w:eastAsia="en-US"/>
        </w:rPr>
        <w:t xml:space="preserve">, западная часть, по </w:t>
      </w:r>
      <w:r w:rsidR="00497C87">
        <w:rPr>
          <w:lang w:eastAsia="en-US"/>
        </w:rPr>
        <w:t>две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3952C679" w14:textId="77777777" w:rsidR="00844665" w:rsidRDefault="00844665" w:rsidP="00844665">
      <w:pPr>
        <w:pStyle w:val="ad"/>
        <w:ind w:left="1069" w:firstLine="0"/>
        <w:rPr>
          <w:lang w:eastAsia="en-US"/>
        </w:rPr>
      </w:pPr>
      <w:r>
        <w:rPr>
          <w:lang w:eastAsia="en-US"/>
        </w:rPr>
        <w:t>- для второго перекрестка:</w:t>
      </w:r>
    </w:p>
    <w:p w14:paraId="1182A534" w14:textId="116B7370" w:rsidR="00844665" w:rsidRDefault="006D3FCF" w:rsidP="00844665">
      <w:pPr>
        <w:pStyle w:val="ad"/>
        <w:ind w:left="1069" w:firstLine="0"/>
        <w:rPr>
          <w:lang w:eastAsia="en-US"/>
        </w:rPr>
      </w:pPr>
      <w:proofErr w:type="spellStart"/>
      <w:r w:rsidRPr="006D3FCF">
        <w:rPr>
          <w:lang w:val="en-US" w:eastAsia="en-US"/>
        </w:rPr>
        <w:t>road</w:t>
      </w:r>
      <w:r w:rsidR="003B12AF">
        <w:rPr>
          <w:lang w:val="en-US" w:eastAsia="en-US"/>
        </w:rPr>
        <w:t>Zorge</w:t>
      </w:r>
      <w:proofErr w:type="spellEnd"/>
      <w:r w:rsidRPr="006D3FCF">
        <w:rPr>
          <w:lang w:eastAsia="en-US"/>
        </w:rPr>
        <w:t>2</w:t>
      </w:r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 w:rsidR="00497C87">
        <w:t>Зорге</w:t>
      </w:r>
      <w:r w:rsidR="00844665">
        <w:rPr>
          <w:lang w:eastAsia="en-US"/>
        </w:rPr>
        <w:t xml:space="preserve">, северная часть, </w:t>
      </w:r>
      <w:r>
        <w:rPr>
          <w:lang w:eastAsia="en-US"/>
        </w:rPr>
        <w:t>три</w:t>
      </w:r>
      <w:r w:rsidR="00844665">
        <w:rPr>
          <w:lang w:eastAsia="en-US"/>
        </w:rPr>
        <w:t xml:space="preserve"> полосы основного и </w:t>
      </w:r>
      <w:r>
        <w:rPr>
          <w:lang w:eastAsia="en-US"/>
        </w:rPr>
        <w:t>две</w:t>
      </w:r>
      <w:r w:rsidR="00844665">
        <w:rPr>
          <w:lang w:eastAsia="en-US"/>
        </w:rPr>
        <w:t xml:space="preserve"> полосы для встречного движения;</w:t>
      </w:r>
    </w:p>
    <w:p w14:paraId="4CFECE24" w14:textId="4CB9C6F5" w:rsidR="000B355A" w:rsidRDefault="003B12AF" w:rsidP="00844665">
      <w:pPr>
        <w:pStyle w:val="ad"/>
        <w:ind w:left="1069" w:firstLine="0"/>
        <w:rPr>
          <w:lang w:eastAsia="en-US"/>
        </w:rPr>
      </w:pPr>
      <w:proofErr w:type="spellStart"/>
      <w:r w:rsidRPr="006D3FCF">
        <w:rPr>
          <w:lang w:val="en-US" w:eastAsia="en-US"/>
        </w:rPr>
        <w:t>road</w:t>
      </w:r>
      <w:r>
        <w:rPr>
          <w:lang w:val="en-US" w:eastAsia="en-US"/>
        </w:rPr>
        <w:t>Zorge</w:t>
      </w:r>
      <w:proofErr w:type="spellEnd"/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 w:rsidR="00844665">
        <w:t>Авроры</w:t>
      </w:r>
      <w:r w:rsidR="00844665">
        <w:rPr>
          <w:lang w:eastAsia="en-US"/>
        </w:rPr>
        <w:t>, южная часть, по две полосы с каждой стороны</w:t>
      </w:r>
      <w:r w:rsidR="000B355A" w:rsidRPr="005A034B">
        <w:rPr>
          <w:lang w:eastAsia="en-US"/>
        </w:rPr>
        <w:t>;</w:t>
      </w:r>
    </w:p>
    <w:p w14:paraId="40E4A72E" w14:textId="0E6BC513" w:rsidR="000B355A" w:rsidRPr="006F6102" w:rsidRDefault="000B355A" w:rsidP="00143F49">
      <w:pPr>
        <w:pStyle w:val="ad"/>
        <w:numPr>
          <w:ilvl w:val="1"/>
          <w:numId w:val="24"/>
        </w:numPr>
      </w:pPr>
      <w:r>
        <w:t>Отрегули</w:t>
      </w:r>
      <w:r w:rsidR="00922893">
        <w:t>ровали</w:t>
      </w:r>
      <w:r>
        <w:t xml:space="preserve"> положение и длину объектов «Дорога»</w:t>
      </w:r>
      <w:r w:rsidR="00922893">
        <w:t>, задав координаты дороги и координаты опорных точек</w:t>
      </w:r>
      <w:r w:rsidR="0085582E" w:rsidRPr="0085582E">
        <w:t xml:space="preserve"> (</w:t>
      </w:r>
      <w:r w:rsidR="0085582E">
        <w:fldChar w:fldCharType="begin"/>
      </w:r>
      <w:r w:rsidR="0085582E">
        <w:instrText xml:space="preserve"> REF _Ref131715643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5</w:t>
      </w:r>
      <w:r w:rsidR="0085582E">
        <w:fldChar w:fldCharType="end"/>
      </w:r>
      <w:r w:rsidR="0085582E">
        <w:t xml:space="preserve">, </w:t>
      </w:r>
      <w:r w:rsidR="0085582E">
        <w:fldChar w:fldCharType="begin"/>
      </w:r>
      <w:r w:rsidR="0085582E">
        <w:instrText xml:space="preserve"> REF _Ref131715644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6</w:t>
      </w:r>
      <w:r w:rsidR="0085582E">
        <w:fldChar w:fldCharType="end"/>
      </w:r>
      <w:r w:rsidR="0085582E">
        <w:t xml:space="preserve">, </w:t>
      </w:r>
      <w:r w:rsidR="0085582E">
        <w:fldChar w:fldCharType="begin"/>
      </w:r>
      <w:r w:rsidR="0085582E">
        <w:instrText xml:space="preserve"> REF _Ref131715645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7</w:t>
      </w:r>
      <w:r w:rsidR="0085582E">
        <w:fldChar w:fldCharType="end"/>
      </w:r>
      <w:r w:rsidR="0085582E">
        <w:t xml:space="preserve">, </w:t>
      </w:r>
      <w:r w:rsidR="0085582E">
        <w:fldChar w:fldCharType="begin"/>
      </w:r>
      <w:r w:rsidR="0085582E">
        <w:instrText xml:space="preserve"> REF _Ref131715646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8</w:t>
      </w:r>
      <w:r w:rsidR="0085582E">
        <w:fldChar w:fldCharType="end"/>
      </w:r>
      <w:r w:rsidR="0085582E" w:rsidRPr="0085582E">
        <w:t>)</w:t>
      </w:r>
      <w:r w:rsidRPr="006F6102">
        <w:t>;</w:t>
      </w:r>
    </w:p>
    <w:p w14:paraId="1EEE7624" w14:textId="445E9CFC" w:rsidR="000B355A" w:rsidRDefault="000B355A" w:rsidP="00143F49">
      <w:pPr>
        <w:pStyle w:val="ad"/>
        <w:numPr>
          <w:ilvl w:val="1"/>
          <w:numId w:val="24"/>
        </w:numPr>
      </w:pPr>
      <w:r>
        <w:t>В параметрах объектов-дорог</w:t>
      </w:r>
      <w:r w:rsidR="00922893">
        <w:t xml:space="preserve"> указали</w:t>
      </w:r>
      <w:r>
        <w:t>, являются ли они односторонними</w:t>
      </w:r>
      <w:r w:rsidRPr="006F6102">
        <w:t>/</w:t>
      </w:r>
      <w:r>
        <w:t>двухсторонними</w:t>
      </w:r>
      <w:r w:rsidR="0085582E">
        <w:t xml:space="preserve"> </w:t>
      </w:r>
      <w:r w:rsidR="0085582E" w:rsidRPr="0085582E">
        <w:t>(</w:t>
      </w:r>
      <w:r w:rsidR="0078225D">
        <w:fldChar w:fldCharType="begin"/>
      </w:r>
      <w:r w:rsidR="0078225D">
        <w:instrText xml:space="preserve"> REF _Ref131715643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5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_Ref131715644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6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_Ref131715645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7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_Ref131715646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8</w:t>
      </w:r>
      <w:r w:rsidR="0078225D">
        <w:fldChar w:fldCharType="end"/>
      </w:r>
      <w:r w:rsidR="0085582E" w:rsidRPr="0085582E">
        <w:t>)</w:t>
      </w:r>
      <w:r w:rsidR="00922893">
        <w:t>;</w:t>
      </w:r>
    </w:p>
    <w:p w14:paraId="3D37022B" w14:textId="7A4D2ACE" w:rsidR="000B355A" w:rsidRPr="00B35831" w:rsidRDefault="000B355A" w:rsidP="00143F49">
      <w:pPr>
        <w:pStyle w:val="ad"/>
        <w:numPr>
          <w:ilvl w:val="1"/>
          <w:numId w:val="24"/>
        </w:numPr>
      </w:pPr>
      <w:r>
        <w:t>В параметрах объектов-</w:t>
      </w:r>
      <w:r w:rsidR="00922893">
        <w:t>дорог указали</w:t>
      </w:r>
      <w:r>
        <w:t xml:space="preserve"> количество полос на каждой стороне движения</w:t>
      </w:r>
      <w:r w:rsidR="0078225D">
        <w:t xml:space="preserve"> </w:t>
      </w:r>
      <w:r w:rsidR="0078225D" w:rsidRPr="0085582E">
        <w:t>(</w:t>
      </w:r>
      <w:r w:rsidR="0078225D">
        <w:fldChar w:fldCharType="begin"/>
      </w:r>
      <w:r w:rsidR="0078225D">
        <w:instrText xml:space="preserve"> REF _Ref131715643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5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_Ref131715644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6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_Ref131715645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7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_Ref131715646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8</w:t>
      </w:r>
      <w:r w:rsidR="0078225D">
        <w:fldChar w:fldCharType="end"/>
      </w:r>
      <w:r w:rsidR="0078225D" w:rsidRPr="0085582E">
        <w:t>)</w:t>
      </w:r>
      <w:r w:rsidR="00922893" w:rsidRPr="00922893">
        <w:t>;</w:t>
      </w:r>
    </w:p>
    <w:p w14:paraId="025B0337" w14:textId="017089EB" w:rsidR="000B355A" w:rsidRDefault="000B355A" w:rsidP="00143F49">
      <w:pPr>
        <w:pStyle w:val="ad"/>
        <w:numPr>
          <w:ilvl w:val="0"/>
          <w:numId w:val="24"/>
        </w:numPr>
      </w:pPr>
      <w:r>
        <w:t xml:space="preserve">В параметрах </w:t>
      </w:r>
      <w:r w:rsidR="000F575B">
        <w:t>дорожных сетей</w:t>
      </w:r>
      <w:r w:rsidR="0085582E">
        <w:t xml:space="preserve"> указали </w:t>
      </w:r>
      <w:r w:rsidR="0078225D">
        <w:t xml:space="preserve">ширину полосы </w:t>
      </w:r>
      <w:r w:rsidR="000E2A5A">
        <w:t>1,5 м</w:t>
      </w:r>
      <w:r w:rsidR="0078225D">
        <w:t xml:space="preserve"> (</w:t>
      </w:r>
      <w:r w:rsidR="0078225D">
        <w:fldChar w:fldCharType="begin"/>
      </w:r>
      <w:r w:rsidR="0078225D">
        <w:instrText xml:space="preserve"> REF _Ref131715803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11</w:t>
      </w:r>
      <w:r w:rsidR="0078225D">
        <w:fldChar w:fldCharType="end"/>
      </w:r>
      <w:r w:rsidR="0078225D">
        <w:t>)</w:t>
      </w:r>
      <w:r>
        <w:t>;</w:t>
      </w:r>
    </w:p>
    <w:p w14:paraId="7897156A" w14:textId="655E524B" w:rsidR="000B355A" w:rsidRPr="00201906" w:rsidRDefault="000A2A50" w:rsidP="00143F49">
      <w:pPr>
        <w:pStyle w:val="ad"/>
        <w:numPr>
          <w:ilvl w:val="0"/>
          <w:numId w:val="24"/>
        </w:numPr>
      </w:pPr>
      <w:r>
        <w:t>Создали</w:t>
      </w:r>
      <w:r w:rsidRPr="00B907AF">
        <w:rPr>
          <w:lang w:val="en-US"/>
        </w:rPr>
        <w:t xml:space="preserve"> </w:t>
      </w:r>
      <w:r w:rsidR="000E2A5A" w:rsidRPr="00B907AF">
        <w:rPr>
          <w:lang w:val="en-US"/>
        </w:rPr>
        <w:t>7</w:t>
      </w:r>
      <w:r w:rsidR="0078225D" w:rsidRPr="00B907AF">
        <w:rPr>
          <w:lang w:val="en-US"/>
        </w:rPr>
        <w:t xml:space="preserve"> </w:t>
      </w:r>
      <w:r w:rsidR="0078225D">
        <w:t>стоп</w:t>
      </w:r>
      <w:r w:rsidR="0078225D" w:rsidRPr="00B907AF">
        <w:rPr>
          <w:lang w:val="en-US"/>
        </w:rPr>
        <w:t>-</w:t>
      </w:r>
      <w:r w:rsidR="000E2A5A">
        <w:t>линий</w:t>
      </w:r>
      <w:r w:rsidRPr="00B907AF">
        <w:rPr>
          <w:lang w:val="en-US"/>
        </w:rPr>
        <w:t xml:space="preserve">: </w:t>
      </w:r>
      <w:proofErr w:type="spellStart"/>
      <w:r w:rsidR="0078225D">
        <w:rPr>
          <w:lang w:val="en-US"/>
        </w:rPr>
        <w:t>stopLine</w:t>
      </w:r>
      <w:proofErr w:type="spellEnd"/>
      <w:r w:rsidR="0078225D" w:rsidRPr="00B907AF">
        <w:rPr>
          <w:lang w:val="en-US"/>
        </w:rPr>
        <w:t xml:space="preserve">, </w:t>
      </w:r>
      <w:r w:rsidR="0078225D">
        <w:rPr>
          <w:lang w:val="en-US"/>
        </w:rPr>
        <w:t>stopLine</w:t>
      </w:r>
      <w:r w:rsidR="0078225D" w:rsidRPr="00B907AF">
        <w:rPr>
          <w:lang w:val="en-US"/>
        </w:rPr>
        <w:t xml:space="preserve">1, </w:t>
      </w:r>
      <w:r w:rsidR="0078225D">
        <w:rPr>
          <w:lang w:val="en-US"/>
        </w:rPr>
        <w:t>stopLine</w:t>
      </w:r>
      <w:r w:rsidR="0078225D" w:rsidRPr="00B907AF">
        <w:rPr>
          <w:lang w:val="en-US"/>
        </w:rPr>
        <w:t xml:space="preserve">2, </w:t>
      </w:r>
      <w:r w:rsidR="0078225D">
        <w:rPr>
          <w:lang w:val="en-US"/>
        </w:rPr>
        <w:t>stopLine</w:t>
      </w:r>
      <w:r w:rsidR="0078225D" w:rsidRPr="00B907AF">
        <w:rPr>
          <w:lang w:val="en-US"/>
        </w:rPr>
        <w:t>3</w:t>
      </w:r>
      <w:r w:rsidR="000E2A5A" w:rsidRPr="00B907AF">
        <w:rPr>
          <w:lang w:val="en-US"/>
        </w:rPr>
        <w:t xml:space="preserve">, </w:t>
      </w:r>
      <w:r w:rsidR="000E2A5A">
        <w:rPr>
          <w:lang w:val="en-US"/>
        </w:rPr>
        <w:t>stopLine</w:t>
      </w:r>
      <w:r w:rsidR="000E2A5A" w:rsidRPr="00B907AF">
        <w:rPr>
          <w:lang w:val="en-US"/>
        </w:rPr>
        <w:t xml:space="preserve">4, </w:t>
      </w:r>
      <w:r w:rsidR="000E2A5A">
        <w:rPr>
          <w:lang w:val="en-US"/>
        </w:rPr>
        <w:t>stopLine</w:t>
      </w:r>
      <w:r w:rsidR="000E2A5A" w:rsidRPr="00B907AF">
        <w:rPr>
          <w:lang w:val="en-US"/>
        </w:rPr>
        <w:t xml:space="preserve">5, </w:t>
      </w:r>
      <w:r w:rsidR="000E2A5A">
        <w:rPr>
          <w:lang w:val="en-US"/>
        </w:rPr>
        <w:t>stopLine</w:t>
      </w:r>
      <w:r w:rsidR="000E2A5A" w:rsidRPr="00B907AF">
        <w:rPr>
          <w:lang w:val="en-US"/>
        </w:rPr>
        <w:t>6</w:t>
      </w:r>
      <w:r w:rsidR="0078225D" w:rsidRPr="00B907AF">
        <w:rPr>
          <w:lang w:val="en-US"/>
        </w:rPr>
        <w:t xml:space="preserve"> </w:t>
      </w:r>
      <w:r w:rsidRPr="00B907AF">
        <w:rPr>
          <w:lang w:val="en-US"/>
        </w:rPr>
        <w:t>(</w:t>
      </w:r>
      <w:r w:rsidR="0078225D">
        <w:fldChar w:fldCharType="begin"/>
      </w:r>
      <w:r w:rsidR="0078225D" w:rsidRPr="00B907AF">
        <w:rPr>
          <w:lang w:val="en-US"/>
        </w:rPr>
        <w:instrText xml:space="preserve"> </w:instrText>
      </w:r>
      <w:r w:rsidR="0078225D" w:rsidRPr="000A2A50">
        <w:rPr>
          <w:lang w:val="en-US"/>
        </w:rPr>
        <w:instrText>REF</w:instrText>
      </w:r>
      <w:r w:rsidR="0078225D" w:rsidRPr="00B907AF">
        <w:rPr>
          <w:lang w:val="en-US"/>
        </w:rPr>
        <w:instrText xml:space="preserve"> _</w:instrText>
      </w:r>
      <w:r w:rsidR="0078225D" w:rsidRPr="000A2A50">
        <w:rPr>
          <w:lang w:val="en-US"/>
        </w:rPr>
        <w:instrText>Ref</w:instrText>
      </w:r>
      <w:r w:rsidR="0078225D" w:rsidRPr="00B907AF">
        <w:rPr>
          <w:lang w:val="en-US"/>
        </w:rPr>
        <w:instrText>131716286 \</w:instrText>
      </w:r>
      <w:r w:rsidR="0078225D" w:rsidRPr="000A2A50">
        <w:rPr>
          <w:lang w:val="en-US"/>
        </w:rPr>
        <w:instrText>h</w:instrText>
      </w:r>
      <w:r w:rsidR="0078225D" w:rsidRPr="00B907AF">
        <w:rPr>
          <w:lang w:val="en-US"/>
        </w:rPr>
        <w:instrText xml:space="preserve"> </w:instrText>
      </w:r>
      <w:r w:rsidR="0078225D">
        <w:fldChar w:fldCharType="separate"/>
      </w:r>
      <w:r w:rsidR="00A90F38">
        <w:t>Рисунок</w:t>
      </w:r>
      <w:r w:rsidR="00A90F38" w:rsidRPr="00A90F38">
        <w:rPr>
          <w:lang w:val="en-US"/>
        </w:rPr>
        <w:t xml:space="preserve"> </w:t>
      </w:r>
      <w:r w:rsidR="00A90F38" w:rsidRPr="00A90F38">
        <w:rPr>
          <w:noProof/>
          <w:lang w:val="en-US"/>
        </w:rPr>
        <w:t>4</w:t>
      </w:r>
      <w:r w:rsidR="00A90F38" w:rsidRPr="00A90F38">
        <w:rPr>
          <w:lang w:val="en-US"/>
        </w:rPr>
        <w:t>.</w:t>
      </w:r>
      <w:r w:rsidR="00A90F38" w:rsidRPr="00A90F38">
        <w:rPr>
          <w:noProof/>
          <w:lang w:val="en-US"/>
        </w:rPr>
        <w:t>12</w:t>
      </w:r>
      <w:r w:rsidR="0078225D">
        <w:fldChar w:fldCharType="end"/>
      </w:r>
      <w:r w:rsidR="0078225D" w:rsidRPr="00B907AF">
        <w:rPr>
          <w:lang w:val="en-US"/>
        </w:rPr>
        <w:t>)</w:t>
      </w:r>
      <w:r w:rsidR="000B355A" w:rsidRPr="00B907AF">
        <w:rPr>
          <w:lang w:val="en-US"/>
        </w:rPr>
        <w:t>.</w:t>
      </w:r>
      <w:r w:rsidR="0078225D" w:rsidRPr="00B907AF">
        <w:rPr>
          <w:lang w:val="en-US"/>
        </w:rPr>
        <w:t xml:space="preserve"> </w:t>
      </w:r>
      <w:r w:rsidR="0078225D">
        <w:t xml:space="preserve">Смещения от начала дорог соответственно равны </w:t>
      </w:r>
      <w:r w:rsidR="000E2A5A">
        <w:t>10</w:t>
      </w:r>
      <w:r w:rsidR="004459D5">
        <w:t>5</w:t>
      </w:r>
      <w:r w:rsidR="0078225D">
        <w:t xml:space="preserve">, </w:t>
      </w:r>
      <w:r w:rsidR="000E2A5A">
        <w:t>55</w:t>
      </w:r>
      <w:r w:rsidR="0078225D">
        <w:t xml:space="preserve">, </w:t>
      </w:r>
      <w:r w:rsidR="000E2A5A">
        <w:t>8</w:t>
      </w:r>
      <w:r w:rsidR="0078225D">
        <w:t xml:space="preserve">, </w:t>
      </w:r>
      <w:r w:rsidR="000E2A5A">
        <w:t>59, 690, 113, 8</w:t>
      </w:r>
      <w:r w:rsidR="0078225D">
        <w:t>.</w:t>
      </w:r>
    </w:p>
    <w:p w14:paraId="4EAC9538" w14:textId="1802070A" w:rsidR="000B355A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D4C288" wp14:editId="4F906DB8">
            <wp:extent cx="5567881" cy="7636965"/>
            <wp:effectExtent l="0" t="0" r="0" b="254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0046" cy="76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B492" w14:textId="1B205369" w:rsidR="0085582E" w:rsidRDefault="0085582E" w:rsidP="0085582E">
      <w:pPr>
        <w:pStyle w:val="ac"/>
        <w:rPr>
          <w:lang w:val="en-US"/>
        </w:rPr>
      </w:pPr>
      <w:bookmarkStart w:id="93" w:name="_Ref131715643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5</w:t>
      </w:r>
      <w:r w:rsidR="00000000">
        <w:rPr>
          <w:noProof/>
        </w:rPr>
        <w:fldChar w:fldCharType="end"/>
      </w:r>
      <w:bookmarkEnd w:id="93"/>
      <w:r>
        <w:t xml:space="preserve"> </w:t>
      </w:r>
      <w:r w:rsidRPr="00497C87">
        <w:rPr>
          <w:highlight w:val="yellow"/>
        </w:rPr>
        <w:t xml:space="preserve">– Свойства дороги </w:t>
      </w:r>
      <w:proofErr w:type="spellStart"/>
      <w:r w:rsidR="00CA2A50" w:rsidRPr="00497C87">
        <w:rPr>
          <w:highlight w:val="yellow"/>
          <w:lang w:val="en-US"/>
        </w:rPr>
        <w:t>roadMubaryakova</w:t>
      </w:r>
      <w:proofErr w:type="spellEnd"/>
    </w:p>
    <w:p w14:paraId="17D9EECC" w14:textId="77777777" w:rsidR="00CA2A50" w:rsidRPr="00CA2A50" w:rsidRDefault="00CA2A50" w:rsidP="00CA2A50">
      <w:pPr>
        <w:pStyle w:val="ad"/>
        <w:rPr>
          <w:lang w:val="en-US"/>
        </w:rPr>
      </w:pPr>
    </w:p>
    <w:p w14:paraId="67BFDE5E" w14:textId="445DC2D7" w:rsidR="0085582E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0894A3" wp14:editId="291535F1">
            <wp:extent cx="5261480" cy="7478162"/>
            <wp:effectExtent l="0" t="0" r="0" b="889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3357" cy="748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B947" w14:textId="0FAECF36" w:rsidR="0085582E" w:rsidRPr="0085582E" w:rsidRDefault="0085582E" w:rsidP="0085582E">
      <w:pPr>
        <w:pStyle w:val="ac"/>
        <w:rPr>
          <w:lang w:val="en-US"/>
        </w:rPr>
      </w:pPr>
      <w:bookmarkStart w:id="94" w:name="_Ref131715644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6</w:t>
      </w:r>
      <w:r w:rsidR="00000000">
        <w:rPr>
          <w:noProof/>
        </w:rPr>
        <w:fldChar w:fldCharType="end"/>
      </w:r>
      <w:bookmarkEnd w:id="94"/>
      <w:r>
        <w:t xml:space="preserve"> – </w:t>
      </w:r>
      <w:r w:rsidRPr="00497C87">
        <w:rPr>
          <w:highlight w:val="yellow"/>
        </w:rPr>
        <w:t xml:space="preserve">Свойства дороги </w:t>
      </w:r>
      <w:r w:rsidR="00CA2A50" w:rsidRPr="00497C87">
        <w:rPr>
          <w:highlight w:val="yellow"/>
          <w:lang w:val="en-US"/>
        </w:rPr>
        <w:t>roadMubaryakova2</w:t>
      </w:r>
    </w:p>
    <w:p w14:paraId="27E59AE9" w14:textId="29A365B6" w:rsidR="0085582E" w:rsidRDefault="0085582E" w:rsidP="0085582E">
      <w:pPr>
        <w:pStyle w:val="ad"/>
        <w:rPr>
          <w:lang w:val="en-US"/>
        </w:rPr>
      </w:pPr>
    </w:p>
    <w:p w14:paraId="52970D2C" w14:textId="52EFDF0C" w:rsidR="0085582E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4CC05A" wp14:editId="38E46130">
            <wp:extent cx="5462237" cy="7749766"/>
            <wp:effectExtent l="0" t="0" r="5715" b="381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3834" cy="77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CC6" w14:textId="3B1A3BCA" w:rsidR="0085582E" w:rsidRPr="0085582E" w:rsidRDefault="0085582E" w:rsidP="0085582E">
      <w:pPr>
        <w:pStyle w:val="ac"/>
        <w:rPr>
          <w:lang w:val="en-US"/>
        </w:rPr>
      </w:pPr>
      <w:bookmarkStart w:id="95" w:name="_Ref131715645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7</w:t>
      </w:r>
      <w:r w:rsidR="00000000">
        <w:rPr>
          <w:noProof/>
        </w:rPr>
        <w:fldChar w:fldCharType="end"/>
      </w:r>
      <w:bookmarkEnd w:id="95"/>
      <w:r>
        <w:t xml:space="preserve"> – Свойства </w:t>
      </w:r>
      <w:r w:rsidRPr="00497C87">
        <w:rPr>
          <w:highlight w:val="yellow"/>
        </w:rPr>
        <w:t xml:space="preserve">дороги </w:t>
      </w:r>
      <w:proofErr w:type="spellStart"/>
      <w:r w:rsidR="00CA2A50" w:rsidRPr="00497C87">
        <w:rPr>
          <w:highlight w:val="yellow"/>
          <w:lang w:val="en-US"/>
        </w:rPr>
        <w:t>roadPerovskaya</w:t>
      </w:r>
      <w:proofErr w:type="spellEnd"/>
    </w:p>
    <w:p w14:paraId="19BE61FE" w14:textId="2D396D3B" w:rsidR="0085582E" w:rsidRDefault="0085582E" w:rsidP="0085582E">
      <w:pPr>
        <w:pStyle w:val="ad"/>
        <w:rPr>
          <w:lang w:val="en-US"/>
        </w:rPr>
      </w:pPr>
    </w:p>
    <w:p w14:paraId="39CD8BD2" w14:textId="6FD96651" w:rsidR="0085582E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3717A2" wp14:editId="0EC836A3">
            <wp:extent cx="5471963" cy="7749766"/>
            <wp:effectExtent l="0" t="0" r="0" b="381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4522" cy="77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BCD3" w14:textId="70E9B904" w:rsidR="0085582E" w:rsidRPr="0085582E" w:rsidRDefault="0085582E" w:rsidP="0085582E">
      <w:pPr>
        <w:pStyle w:val="ac"/>
        <w:rPr>
          <w:lang w:val="en-US"/>
        </w:rPr>
      </w:pPr>
      <w:bookmarkStart w:id="96" w:name="_Ref13171564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8</w:t>
      </w:r>
      <w:r w:rsidR="00000000">
        <w:rPr>
          <w:noProof/>
        </w:rPr>
        <w:fldChar w:fldCharType="end"/>
      </w:r>
      <w:bookmarkEnd w:id="96"/>
      <w:r>
        <w:t xml:space="preserve"> – </w:t>
      </w:r>
      <w:r w:rsidRPr="00497C87">
        <w:rPr>
          <w:highlight w:val="yellow"/>
        </w:rPr>
        <w:t xml:space="preserve">Свойства дороги </w:t>
      </w:r>
      <w:r w:rsidR="00CA2A50" w:rsidRPr="00497C87">
        <w:rPr>
          <w:highlight w:val="yellow"/>
          <w:lang w:val="en-US"/>
        </w:rPr>
        <w:t>roadPerovskaya2</w:t>
      </w:r>
    </w:p>
    <w:p w14:paraId="0F203BF7" w14:textId="1E774331" w:rsidR="0085582E" w:rsidRDefault="0085582E" w:rsidP="0085582E">
      <w:pPr>
        <w:pStyle w:val="ad"/>
        <w:rPr>
          <w:lang w:val="en-US"/>
        </w:rPr>
      </w:pPr>
    </w:p>
    <w:p w14:paraId="1E2BCE04" w14:textId="77777777" w:rsidR="00CA2A50" w:rsidRDefault="00CA2A50" w:rsidP="00CA2A50">
      <w:pPr>
        <w:pStyle w:val="ac"/>
      </w:pPr>
      <w:r>
        <w:rPr>
          <w:noProof/>
        </w:rPr>
        <w:lastRenderedPageBreak/>
        <w:drawing>
          <wp:inline distT="0" distB="0" distL="0" distR="0" wp14:anchorId="15C5F1C0" wp14:editId="55B8CF77">
            <wp:extent cx="5704720" cy="8093798"/>
            <wp:effectExtent l="0" t="0" r="0" b="254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6172" cy="80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754" w14:textId="21219EB4" w:rsidR="00CA2A50" w:rsidRDefault="00CA2A50" w:rsidP="00CA2A50">
      <w:pPr>
        <w:pStyle w:val="ac"/>
      </w:pP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9</w:t>
      </w:r>
      <w:r w:rsidR="00000000">
        <w:rPr>
          <w:noProof/>
        </w:rPr>
        <w:fldChar w:fldCharType="end"/>
      </w:r>
      <w:r>
        <w:t xml:space="preserve"> – Свойства дороги </w:t>
      </w:r>
      <w:proofErr w:type="spellStart"/>
      <w:r w:rsidRPr="00CA2A50">
        <w:t>roadaurors</w:t>
      </w:r>
      <w:proofErr w:type="spellEnd"/>
    </w:p>
    <w:p w14:paraId="48ECE332" w14:textId="279C3009" w:rsidR="00CA2A50" w:rsidRDefault="00CA2A50" w:rsidP="00CA2A50">
      <w:pPr>
        <w:pStyle w:val="ad"/>
      </w:pPr>
    </w:p>
    <w:p w14:paraId="62227247" w14:textId="77777777" w:rsidR="00CA2A50" w:rsidRDefault="00CA2A50" w:rsidP="00CA2A50">
      <w:pPr>
        <w:pStyle w:val="ac"/>
      </w:pPr>
      <w:r>
        <w:rPr>
          <w:noProof/>
        </w:rPr>
        <w:lastRenderedPageBreak/>
        <w:drawing>
          <wp:inline distT="0" distB="0" distL="0" distR="0" wp14:anchorId="2C525ED4" wp14:editId="67E9FCB5">
            <wp:extent cx="5450114" cy="7668285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3841" cy="76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9A1E" w14:textId="5B03D3AE" w:rsidR="00CA2A50" w:rsidRDefault="00CA2A50" w:rsidP="00CA2A50">
      <w:pPr>
        <w:pStyle w:val="ac"/>
      </w:pP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10</w:t>
      </w:r>
      <w:r w:rsidR="00000000">
        <w:rPr>
          <w:noProof/>
        </w:rPr>
        <w:fldChar w:fldCharType="end"/>
      </w:r>
      <w:r>
        <w:t xml:space="preserve"> – Свойства дороги </w:t>
      </w:r>
      <w:r w:rsidRPr="00CA2A50">
        <w:t>roadaurors2</w:t>
      </w:r>
    </w:p>
    <w:p w14:paraId="791DC7CF" w14:textId="77777777" w:rsidR="00CA2A50" w:rsidRPr="00CA2A50" w:rsidRDefault="00CA2A50" w:rsidP="00CA2A50">
      <w:pPr>
        <w:pStyle w:val="ad"/>
      </w:pPr>
    </w:p>
    <w:p w14:paraId="73397AF1" w14:textId="6A97B9A0" w:rsidR="0078225D" w:rsidRDefault="00B4459A" w:rsidP="0078225D">
      <w:pPr>
        <w:pStyle w:val="ad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B92FDA" wp14:editId="7CED8D4A">
            <wp:extent cx="5021235" cy="2666283"/>
            <wp:effectExtent l="0" t="0" r="8255" b="127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4055" cy="26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DA12" w14:textId="03201C29" w:rsidR="0078225D" w:rsidRDefault="0078225D" w:rsidP="0078225D">
      <w:pPr>
        <w:pStyle w:val="ac"/>
      </w:pPr>
      <w:bookmarkStart w:id="97" w:name="_Ref131715803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11</w:t>
      </w:r>
      <w:r w:rsidR="00000000">
        <w:rPr>
          <w:noProof/>
        </w:rPr>
        <w:fldChar w:fldCharType="end"/>
      </w:r>
      <w:bookmarkEnd w:id="97"/>
      <w:r>
        <w:t xml:space="preserve"> – Настройки параметров дорожной сети</w:t>
      </w:r>
    </w:p>
    <w:p w14:paraId="362FA79E" w14:textId="421A8A15" w:rsidR="0078225D" w:rsidRDefault="0078225D" w:rsidP="0078225D">
      <w:pPr>
        <w:pStyle w:val="ad"/>
      </w:pPr>
    </w:p>
    <w:p w14:paraId="0F30248B" w14:textId="142E3F38" w:rsidR="0078225D" w:rsidRDefault="000E2A5A" w:rsidP="0078225D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4D3C11E6" wp14:editId="14877422">
            <wp:extent cx="2304762" cy="4780952"/>
            <wp:effectExtent l="0" t="0" r="635" b="63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3B5B" w14:textId="16AE9DFB" w:rsidR="0078225D" w:rsidRPr="0078225D" w:rsidRDefault="0078225D" w:rsidP="0078225D">
      <w:pPr>
        <w:pStyle w:val="ac"/>
      </w:pPr>
      <w:bookmarkStart w:id="98" w:name="_Ref13171628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 w:rsidRPr="00190F47">
        <w:rPr>
          <w:highlight w:val="yellow"/>
        </w:rPr>
        <w:fldChar w:fldCharType="begin"/>
      </w:r>
      <w:r w:rsidR="00000000" w:rsidRPr="00190F47">
        <w:rPr>
          <w:highlight w:val="yellow"/>
        </w:rPr>
        <w:instrText xml:space="preserve"> SEQ Рисунок \* ARABIC \s 1 </w:instrText>
      </w:r>
      <w:r w:rsidR="00000000" w:rsidRPr="00190F47">
        <w:rPr>
          <w:highlight w:val="yellow"/>
        </w:rPr>
        <w:fldChar w:fldCharType="separate"/>
      </w:r>
      <w:r w:rsidR="00A90F38" w:rsidRPr="00190F47">
        <w:rPr>
          <w:noProof/>
          <w:highlight w:val="yellow"/>
        </w:rPr>
        <w:t>12</w:t>
      </w:r>
      <w:r w:rsidR="00000000" w:rsidRPr="00190F47">
        <w:rPr>
          <w:noProof/>
          <w:highlight w:val="yellow"/>
        </w:rPr>
        <w:fldChar w:fldCharType="end"/>
      </w:r>
      <w:bookmarkEnd w:id="98"/>
      <w:r w:rsidRPr="00190F47">
        <w:rPr>
          <w:highlight w:val="yellow"/>
        </w:rPr>
        <w:t xml:space="preserve"> – Стоп-линии дорог</w:t>
      </w:r>
    </w:p>
    <w:p w14:paraId="3A0D6876" w14:textId="77777777" w:rsidR="005737EF" w:rsidRPr="005737EF" w:rsidRDefault="005737EF" w:rsidP="005737EF">
      <w:pPr>
        <w:pStyle w:val="ad"/>
      </w:pPr>
    </w:p>
    <w:p w14:paraId="32698BF1" w14:textId="77777777" w:rsidR="00266EF1" w:rsidRPr="00213BAE" w:rsidRDefault="00266EF1" w:rsidP="0029694B">
      <w:pPr>
        <w:pStyle w:val="3"/>
        <w:tabs>
          <w:tab w:val="clear" w:pos="1276"/>
          <w:tab w:val="num" w:pos="1625"/>
        </w:tabs>
      </w:pPr>
      <w:bookmarkStart w:id="99" w:name="_Toc167783416"/>
      <w:bookmarkStart w:id="100" w:name="_Toc167785450"/>
      <w:r w:rsidRPr="00213BAE">
        <w:lastRenderedPageBreak/>
        <w:t>Информация о перекрестке (в том числе о возможных</w:t>
      </w:r>
      <w:r w:rsidRPr="00213BAE">
        <w:br/>
        <w:t>направлениях движения автомоб</w:t>
      </w:r>
      <w:r>
        <w:t>илей)</w:t>
      </w:r>
      <w:bookmarkEnd w:id="99"/>
      <w:bookmarkEnd w:id="100"/>
    </w:p>
    <w:p w14:paraId="162A61F0" w14:textId="2E8065D0" w:rsidR="00266EF1" w:rsidRDefault="004557D2" w:rsidP="00266EF1">
      <w:pPr>
        <w:pStyle w:val="ad"/>
      </w:pPr>
      <w:r>
        <w:t>Используем объект «Перекрёсток», поместим его на пересечении 4-ёх дорог. В результате образуется перекрёсток (</w:t>
      </w:r>
      <w:r>
        <w:fldChar w:fldCharType="begin"/>
      </w:r>
      <w:r>
        <w:instrText xml:space="preserve"> REF _Ref128327312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13</w:t>
      </w:r>
      <w:r>
        <w:fldChar w:fldCharType="end"/>
      </w:r>
      <w:r w:rsidR="003B635D">
        <w:t xml:space="preserve">, </w:t>
      </w:r>
      <w:r w:rsidR="003B635D">
        <w:fldChar w:fldCharType="begin"/>
      </w:r>
      <w:r w:rsidR="003B635D">
        <w:instrText xml:space="preserve"> REF _Ref167784501 \h </w:instrText>
      </w:r>
      <w:r w:rsidR="003B635D"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14</w:t>
      </w:r>
      <w:r w:rsidR="003B635D">
        <w:fldChar w:fldCharType="end"/>
      </w:r>
      <w:r>
        <w:t>). Настроим возможные пути перемещения автомобилей. С каждой дороги автомобиль может поехать прямо, повернуть налево с левой полосы, повернуть направо с правой полосы, развернуться с левой полосы.</w:t>
      </w:r>
    </w:p>
    <w:p w14:paraId="72FBEF4E" w14:textId="338C9D04" w:rsidR="00266EF1" w:rsidRDefault="008C294F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347060A5" wp14:editId="5DB26F4E">
            <wp:extent cx="3811440" cy="3935188"/>
            <wp:effectExtent l="0" t="0" r="0" b="825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3432" cy="39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93D" w14:textId="769A12E4" w:rsidR="00266EF1" w:rsidRDefault="00266EF1" w:rsidP="00266EF1">
      <w:pPr>
        <w:pStyle w:val="ac"/>
      </w:pPr>
      <w:bookmarkStart w:id="101" w:name="_Ref131717154"/>
      <w:bookmarkStart w:id="102" w:name="_Ref128327312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13</w:t>
      </w:r>
      <w:r w:rsidR="00000000">
        <w:rPr>
          <w:noProof/>
        </w:rPr>
        <w:fldChar w:fldCharType="end"/>
      </w:r>
      <w:bookmarkEnd w:id="101"/>
      <w:r>
        <w:t xml:space="preserve"> – </w:t>
      </w:r>
      <w:bookmarkEnd w:id="102"/>
      <w:r w:rsidR="005737EF">
        <w:t xml:space="preserve">Схема </w:t>
      </w:r>
      <w:r w:rsidR="005737EF" w:rsidRPr="00190F47">
        <w:rPr>
          <w:highlight w:val="yellow"/>
        </w:rPr>
        <w:t xml:space="preserve">разъездов на </w:t>
      </w:r>
      <w:r w:rsidR="003B635D" w:rsidRPr="00190F47">
        <w:rPr>
          <w:highlight w:val="yellow"/>
        </w:rPr>
        <w:t xml:space="preserve">1-м </w:t>
      </w:r>
      <w:r w:rsidR="005737EF" w:rsidRPr="00190F47">
        <w:rPr>
          <w:highlight w:val="yellow"/>
        </w:rPr>
        <w:t>перекрёстке</w:t>
      </w:r>
    </w:p>
    <w:p w14:paraId="57E99B54" w14:textId="19388870" w:rsidR="00157A87" w:rsidRDefault="00157A87" w:rsidP="00157A87">
      <w:pPr>
        <w:pStyle w:val="ad"/>
      </w:pPr>
    </w:p>
    <w:p w14:paraId="28D70057" w14:textId="5A2831F9" w:rsidR="00AE20CF" w:rsidRDefault="00AE20CF" w:rsidP="00157A87">
      <w:pPr>
        <w:pStyle w:val="ad"/>
      </w:pPr>
      <w:r>
        <w:t>Рассмотрим второй перекресток. Используем объект «Перекрёсток», поместим его на пересечении 3-ёх дорог. В результате образуется перекрёсток (</w:t>
      </w:r>
      <w:r w:rsidR="003B635D">
        <w:rPr>
          <w:b/>
        </w:rPr>
        <w:fldChar w:fldCharType="begin"/>
      </w:r>
      <w:r w:rsidR="003B635D">
        <w:instrText xml:space="preserve"> REF _Ref167784501 \h </w:instrText>
      </w:r>
      <w:r w:rsidR="003B635D">
        <w:rPr>
          <w:b/>
        </w:rPr>
      </w:r>
      <w:r w:rsidR="003B635D">
        <w:rPr>
          <w:b/>
        </w:rPr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14</w:t>
      </w:r>
      <w:r w:rsidR="003B635D">
        <w:rPr>
          <w:b/>
        </w:rPr>
        <w:fldChar w:fldCharType="end"/>
      </w:r>
      <w:r>
        <w:t>). Аналогично с каждой дороги автомобиль может поехать прямо, повернуть налево с левой полосы, повернуть направо с правой полосы.</w:t>
      </w:r>
    </w:p>
    <w:p w14:paraId="67AE97EE" w14:textId="77777777" w:rsidR="00AE20CF" w:rsidRDefault="00AE20CF" w:rsidP="00AE20CF">
      <w:pPr>
        <w:pStyle w:val="ac"/>
      </w:pPr>
      <w:r>
        <w:rPr>
          <w:noProof/>
        </w:rPr>
        <w:lastRenderedPageBreak/>
        <w:drawing>
          <wp:inline distT="0" distB="0" distL="0" distR="0" wp14:anchorId="38DC42D0" wp14:editId="74FBFF66">
            <wp:extent cx="3200000" cy="3657143"/>
            <wp:effectExtent l="0" t="0" r="635" b="63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DF05" w14:textId="39E92983" w:rsidR="00AE20CF" w:rsidRDefault="00AE20CF" w:rsidP="00AE20CF">
      <w:pPr>
        <w:pStyle w:val="ac"/>
      </w:pPr>
      <w:bookmarkStart w:id="103" w:name="_Ref167784501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14</w:t>
      </w:r>
      <w:r w:rsidR="00000000">
        <w:rPr>
          <w:noProof/>
        </w:rPr>
        <w:fldChar w:fldCharType="end"/>
      </w:r>
      <w:bookmarkEnd w:id="103"/>
      <w:r>
        <w:t xml:space="preserve"> – Схема разъездов на 2-м перекрёстке</w:t>
      </w:r>
    </w:p>
    <w:p w14:paraId="0A61ABDD" w14:textId="77777777" w:rsidR="00AE20CF" w:rsidRPr="00AE20CF" w:rsidRDefault="00AE20CF" w:rsidP="00AE20CF">
      <w:pPr>
        <w:pStyle w:val="ad"/>
      </w:pPr>
    </w:p>
    <w:p w14:paraId="45333E9B" w14:textId="22A11C42" w:rsidR="000F575B" w:rsidRPr="00201906" w:rsidRDefault="000F575B" w:rsidP="000F575B">
      <w:pPr>
        <w:pStyle w:val="ad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59F58F22" w14:textId="6D997B9B" w:rsidR="000F575B" w:rsidRPr="00201906" w:rsidRDefault="001B20FC" w:rsidP="004459D5">
      <w:pPr>
        <w:pStyle w:val="ad"/>
      </w:pPr>
      <w:r>
        <w:t xml:space="preserve">Создали объект «Перекрёсток» </w:t>
      </w:r>
      <w:r>
        <w:rPr>
          <w:lang w:val="en-US"/>
        </w:rPr>
        <w:t>intersection</w:t>
      </w:r>
      <w:r w:rsidRPr="00262218">
        <w:t>1</w:t>
      </w:r>
      <w:r>
        <w:t xml:space="preserve"> для всех 4 дорог первого перекрестка, и </w:t>
      </w:r>
      <w:r>
        <w:rPr>
          <w:lang w:val="en-US"/>
        </w:rPr>
        <w:t>intersection</w:t>
      </w:r>
      <w:r>
        <w:t xml:space="preserve"> для второго перекрестка, дороги и перекрёстки объединились в одну дорожную сеть </w:t>
      </w:r>
      <w:proofErr w:type="spellStart"/>
      <w:r>
        <w:rPr>
          <w:lang w:val="en-US"/>
        </w:rPr>
        <w:t>roadNetwork</w:t>
      </w:r>
      <w:proofErr w:type="spellEnd"/>
      <w:r w:rsidRPr="00262218">
        <w:t xml:space="preserve"> </w:t>
      </w:r>
      <w:r w:rsidR="00262218" w:rsidRPr="00262218">
        <w:t>(</w:t>
      </w:r>
      <w:r w:rsidR="00262218">
        <w:fldChar w:fldCharType="begin"/>
      </w:r>
      <w:r w:rsidR="00262218">
        <w:instrText xml:space="preserve"> REF _Ref131717558 \h </w:instrText>
      </w:r>
      <w:r w:rsidR="0026221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15</w:t>
      </w:r>
      <w:r w:rsidR="00262218">
        <w:fldChar w:fldCharType="end"/>
      </w:r>
      <w:r w:rsidR="00262218" w:rsidRPr="00262218">
        <w:t>)</w:t>
      </w:r>
      <w:r w:rsidR="004459D5">
        <w:t>, затем выполнили следующее:</w:t>
      </w:r>
    </w:p>
    <w:p w14:paraId="18FEFB8E" w14:textId="29F2968C" w:rsidR="000F575B" w:rsidRDefault="000F575B" w:rsidP="00143F49">
      <w:pPr>
        <w:pStyle w:val="ad"/>
        <w:numPr>
          <w:ilvl w:val="0"/>
          <w:numId w:val="25"/>
        </w:numPr>
      </w:pPr>
      <w:r>
        <w:t>Добавили с помощью интерактивных указателей возможные направления движения на перекрёстке (</w:t>
      </w:r>
      <w:r w:rsidR="00262218">
        <w:fldChar w:fldCharType="begin"/>
      </w:r>
      <w:r w:rsidR="00262218">
        <w:instrText xml:space="preserve"> REF _Ref131717154 \h </w:instrText>
      </w:r>
      <w:r w:rsidR="0026221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13</w:t>
      </w:r>
      <w:r w:rsidR="00262218">
        <w:fldChar w:fldCharType="end"/>
      </w:r>
      <w:r w:rsidR="003B635D">
        <w:t xml:space="preserve">, </w:t>
      </w:r>
      <w:r w:rsidR="003B635D">
        <w:fldChar w:fldCharType="begin"/>
      </w:r>
      <w:r w:rsidR="003B635D">
        <w:instrText xml:space="preserve"> REF _Ref167784501 \h </w:instrText>
      </w:r>
      <w:r w:rsidR="003B635D"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14</w:t>
      </w:r>
      <w:r w:rsidR="003B635D">
        <w:fldChar w:fldCharType="end"/>
      </w:r>
      <w:r>
        <w:t>).</w:t>
      </w:r>
    </w:p>
    <w:p w14:paraId="30BA30E2" w14:textId="5C5D0E5B" w:rsidR="00262218" w:rsidRDefault="00165253" w:rsidP="0026221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78FC9A16" wp14:editId="2E016DAB">
            <wp:extent cx="2066262" cy="2152357"/>
            <wp:effectExtent l="0" t="0" r="0" b="63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71309" cy="21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A36E" w14:textId="7C1BD81D" w:rsidR="00262218" w:rsidRDefault="00262218" w:rsidP="00262218">
      <w:pPr>
        <w:pStyle w:val="ac"/>
      </w:pPr>
      <w:bookmarkStart w:id="104" w:name="_Ref131717558"/>
      <w:r>
        <w:lastRenderedPageBreak/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15</w:t>
      </w:r>
      <w:r w:rsidR="00000000">
        <w:rPr>
          <w:noProof/>
        </w:rPr>
        <w:fldChar w:fldCharType="end"/>
      </w:r>
      <w:bookmarkEnd w:id="104"/>
      <w:r w:rsidRPr="00262218">
        <w:t xml:space="preserve"> – </w:t>
      </w:r>
      <w:r w:rsidRPr="00190F47">
        <w:rPr>
          <w:highlight w:val="yellow"/>
        </w:rPr>
        <w:t>Дорожная сеть после объединения дорог с перекрёстком</w:t>
      </w:r>
    </w:p>
    <w:p w14:paraId="374C073B" w14:textId="77777777" w:rsidR="00165253" w:rsidRPr="00165253" w:rsidRDefault="00165253" w:rsidP="00165253">
      <w:pPr>
        <w:pStyle w:val="ad"/>
      </w:pPr>
    </w:p>
    <w:p w14:paraId="3887A620" w14:textId="77777777" w:rsidR="00266EF1" w:rsidRPr="00213BAE" w:rsidRDefault="00266EF1" w:rsidP="0029694B">
      <w:pPr>
        <w:pStyle w:val="3"/>
        <w:tabs>
          <w:tab w:val="clear" w:pos="1276"/>
          <w:tab w:val="num" w:pos="1625"/>
        </w:tabs>
      </w:pPr>
      <w:bookmarkStart w:id="105" w:name="_Toc167783417"/>
      <w:bookmarkStart w:id="106" w:name="_Toc167785451"/>
      <w:r>
        <w:t>Информация о местоположении остановок</w:t>
      </w:r>
      <w:bookmarkEnd w:id="105"/>
      <w:bookmarkEnd w:id="106"/>
    </w:p>
    <w:p w14:paraId="46FCEDD8" w14:textId="08119D8C" w:rsidR="00266EF1" w:rsidRDefault="004557D2" w:rsidP="00266EF1">
      <w:pPr>
        <w:pStyle w:val="ad"/>
      </w:pPr>
      <w:r>
        <w:t>Ос</w:t>
      </w:r>
      <w:r w:rsidR="00C728A3">
        <w:t>тановку</w:t>
      </w:r>
      <w:r w:rsidR="005737EF">
        <w:t xml:space="preserve"> добавим с помощью объектов «Автобусная остановка» и разместим их в </w:t>
      </w:r>
      <w:r w:rsidR="00C728A3">
        <w:t>южной</w:t>
      </w:r>
      <w:r w:rsidR="005737EF">
        <w:t xml:space="preserve"> части на улице </w:t>
      </w:r>
      <w:r w:rsidR="00C728A3">
        <w:t>Перовской</w:t>
      </w:r>
      <w:r w:rsidR="005737EF">
        <w:t xml:space="preserve"> (</w:t>
      </w:r>
      <w:r w:rsidR="005737EF">
        <w:fldChar w:fldCharType="begin"/>
      </w:r>
      <w:r w:rsidR="005737EF">
        <w:instrText xml:space="preserve"> REF _Ref128327706 \h </w:instrText>
      </w:r>
      <w:r w:rsidR="005737EF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16</w:t>
      </w:r>
      <w:r w:rsidR="005737EF">
        <w:fldChar w:fldCharType="end"/>
      </w:r>
      <w:r w:rsidR="006A1FB3">
        <w:t>), настроим смещение относительно начала дороги и длину остановок.</w:t>
      </w:r>
    </w:p>
    <w:p w14:paraId="7C568A81" w14:textId="2E612B76" w:rsidR="00266EF1" w:rsidRDefault="00C728A3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0CD29F4" wp14:editId="266B3757">
            <wp:extent cx="4906979" cy="4218590"/>
            <wp:effectExtent l="0" t="0" r="825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9889" cy="42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75DE" w14:textId="6E2F9E83" w:rsidR="00266EF1" w:rsidRDefault="00266EF1" w:rsidP="00266EF1">
      <w:pPr>
        <w:pStyle w:val="ac"/>
      </w:pPr>
      <w:bookmarkStart w:id="107" w:name="_Ref128327706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16</w:t>
      </w:r>
      <w:r w:rsidR="00000000">
        <w:rPr>
          <w:noProof/>
        </w:rPr>
        <w:fldChar w:fldCharType="end"/>
      </w:r>
      <w:bookmarkEnd w:id="107"/>
      <w:r>
        <w:t xml:space="preserve"> – </w:t>
      </w:r>
      <w:r w:rsidR="005737EF">
        <w:t>Схема размещения остановок</w:t>
      </w:r>
    </w:p>
    <w:p w14:paraId="333BF746" w14:textId="362CC677" w:rsidR="006A1FB3" w:rsidRDefault="006A1FB3" w:rsidP="006A1FB3">
      <w:pPr>
        <w:pStyle w:val="ad"/>
      </w:pPr>
    </w:p>
    <w:p w14:paraId="6EC6A263" w14:textId="61911D01" w:rsidR="006A1FB3" w:rsidRPr="006A1FB3" w:rsidRDefault="006A1FB3" w:rsidP="006A1FB3">
      <w:pPr>
        <w:pStyle w:val="ad"/>
        <w:rPr>
          <w:u w:val="single"/>
        </w:rPr>
      </w:pPr>
      <w:r>
        <w:rPr>
          <w:u w:val="single"/>
        </w:rPr>
        <w:t>Укрупнённый алгоритм:</w:t>
      </w:r>
    </w:p>
    <w:p w14:paraId="3129783C" w14:textId="75723C41" w:rsidR="006A1FB3" w:rsidRPr="00201906" w:rsidRDefault="00C728A3" w:rsidP="004459D5">
      <w:pPr>
        <w:pStyle w:val="ad"/>
      </w:pPr>
      <w:r>
        <w:t>Добавили объект</w:t>
      </w:r>
      <w:r w:rsidR="006A1FB3">
        <w:t xml:space="preserve"> «Остановка» </w:t>
      </w:r>
      <w:proofErr w:type="spellStart"/>
      <w:r w:rsidR="006A1FB3">
        <w:rPr>
          <w:lang w:val="en-US"/>
        </w:rPr>
        <w:t>busStop</w:t>
      </w:r>
      <w:proofErr w:type="spellEnd"/>
      <w:r w:rsidR="006A1FB3">
        <w:t xml:space="preserve">, прикрепили к дороге </w:t>
      </w:r>
      <w:proofErr w:type="spellStart"/>
      <w:r w:rsidRPr="00C728A3">
        <w:rPr>
          <w:lang w:val="en-US"/>
        </w:rPr>
        <w:t>roadPerovskaya</w:t>
      </w:r>
      <w:proofErr w:type="spellEnd"/>
      <w:r w:rsidRPr="00C728A3">
        <w:t>2</w:t>
      </w:r>
      <w:r w:rsidR="006A1FB3">
        <w:t>.</w:t>
      </w:r>
      <w:r w:rsidR="006A1FB3" w:rsidRPr="006A1FB3">
        <w:t xml:space="preserve"> </w:t>
      </w:r>
      <w:r w:rsidR="006A1FB3">
        <w:t xml:space="preserve">В направлении основного движения </w:t>
      </w:r>
      <w:r w:rsidR="006A1FB3" w:rsidRPr="006A1FB3">
        <w:t>(</w:t>
      </w:r>
      <w:r w:rsidR="006A1FB3">
        <w:t>к перекрёстку</w:t>
      </w:r>
      <w:r w:rsidR="006A1FB3" w:rsidRPr="006A1FB3">
        <w:t xml:space="preserve">) </w:t>
      </w:r>
      <w:proofErr w:type="spellStart"/>
      <w:r w:rsidR="006A1FB3">
        <w:rPr>
          <w:lang w:val="en-US"/>
        </w:rPr>
        <w:t>busStop</w:t>
      </w:r>
      <w:proofErr w:type="spellEnd"/>
      <w:r w:rsidR="000B767F">
        <w:t>. Затем выполнили следующие действия:</w:t>
      </w:r>
    </w:p>
    <w:p w14:paraId="1EF667EC" w14:textId="67BA41C4" w:rsidR="006A1FB3" w:rsidRDefault="006A1FB3" w:rsidP="00143F49">
      <w:pPr>
        <w:pStyle w:val="ad"/>
        <w:numPr>
          <w:ilvl w:val="0"/>
          <w:numId w:val="26"/>
        </w:numPr>
      </w:pPr>
      <w:r>
        <w:t>Указали смещение относительно начала дороги</w:t>
      </w:r>
      <w:r w:rsidRPr="006A1FB3">
        <w:t xml:space="preserve"> (</w:t>
      </w:r>
      <w:r>
        <w:rPr>
          <w:lang w:val="en-US"/>
        </w:rPr>
        <w:fldChar w:fldCharType="begin"/>
      </w:r>
      <w:r w:rsidRPr="006A1FB3">
        <w:instrText xml:space="preserve"> </w:instrText>
      </w:r>
      <w:r>
        <w:rPr>
          <w:lang w:val="en-US"/>
        </w:rPr>
        <w:instrText>REF</w:instrText>
      </w:r>
      <w:r w:rsidRPr="006A1FB3">
        <w:instrText xml:space="preserve"> _</w:instrText>
      </w:r>
      <w:r>
        <w:rPr>
          <w:lang w:val="en-US"/>
        </w:rPr>
        <w:instrText>Ref</w:instrText>
      </w:r>
      <w:r w:rsidRPr="006A1FB3">
        <w:instrText>131718258 \</w:instrText>
      </w:r>
      <w:r>
        <w:rPr>
          <w:lang w:val="en-US"/>
        </w:rPr>
        <w:instrText>h</w:instrText>
      </w:r>
      <w:r w:rsidRPr="006A1FB3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17</w:t>
      </w:r>
      <w:r>
        <w:rPr>
          <w:lang w:val="en-US"/>
        </w:rPr>
        <w:fldChar w:fldCharType="end"/>
      </w:r>
      <w:r w:rsidR="003B635D">
        <w:t>)</w:t>
      </w:r>
    </w:p>
    <w:p w14:paraId="5F5A555F" w14:textId="6E5522D1" w:rsidR="006A1FB3" w:rsidRDefault="00C728A3" w:rsidP="00143F49">
      <w:pPr>
        <w:pStyle w:val="ad"/>
        <w:numPr>
          <w:ilvl w:val="0"/>
          <w:numId w:val="26"/>
        </w:numPr>
      </w:pPr>
      <w:r>
        <w:t>Указали длину остановки</w:t>
      </w:r>
      <w:r w:rsidR="006A1FB3">
        <w:t xml:space="preserve"> (</w:t>
      </w:r>
      <w:r w:rsidR="006A1FB3">
        <w:fldChar w:fldCharType="begin"/>
      </w:r>
      <w:r w:rsidR="006A1FB3">
        <w:instrText xml:space="preserve"> REF _Ref131718258 \h </w:instrText>
      </w:r>
      <w:r w:rsidR="006A1FB3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17</w:t>
      </w:r>
      <w:r w:rsidR="006A1FB3">
        <w:fldChar w:fldCharType="end"/>
      </w:r>
      <w:r w:rsidR="003B635D">
        <w:t>)</w:t>
      </w:r>
    </w:p>
    <w:p w14:paraId="09049857" w14:textId="7CFA7566" w:rsidR="006A1FB3" w:rsidRDefault="00C728A3" w:rsidP="006A1FB3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76CFA7" wp14:editId="235FD49D">
            <wp:extent cx="4092202" cy="3193714"/>
            <wp:effectExtent l="0" t="0" r="3810" b="698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5006" cy="31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797A" w14:textId="3A99C2C1" w:rsidR="006A1FB3" w:rsidRDefault="006A1FB3" w:rsidP="00AB34F6">
      <w:pPr>
        <w:pStyle w:val="ac"/>
        <w:rPr>
          <w:lang w:val="en-US"/>
        </w:rPr>
      </w:pPr>
      <w:bookmarkStart w:id="108" w:name="_Ref131718258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17</w:t>
      </w:r>
      <w:r w:rsidR="00000000">
        <w:rPr>
          <w:noProof/>
        </w:rPr>
        <w:fldChar w:fldCharType="end"/>
      </w:r>
      <w:bookmarkEnd w:id="108"/>
      <w:r>
        <w:t xml:space="preserve"> – Остановка </w:t>
      </w:r>
      <w:proofErr w:type="spellStart"/>
      <w:r>
        <w:rPr>
          <w:lang w:val="en-US"/>
        </w:rPr>
        <w:t>busStop</w:t>
      </w:r>
      <w:proofErr w:type="spellEnd"/>
    </w:p>
    <w:p w14:paraId="32FBD129" w14:textId="77777777" w:rsidR="00AB34F6" w:rsidRPr="00AB34F6" w:rsidRDefault="00AB34F6" w:rsidP="00AB34F6">
      <w:pPr>
        <w:pStyle w:val="ad"/>
        <w:rPr>
          <w:lang w:val="en-US"/>
        </w:rPr>
      </w:pPr>
    </w:p>
    <w:p w14:paraId="30D0D7D8" w14:textId="16639836" w:rsidR="00266EF1" w:rsidRPr="00944AEA" w:rsidRDefault="00266EF1" w:rsidP="0029694B">
      <w:pPr>
        <w:pStyle w:val="3"/>
        <w:tabs>
          <w:tab w:val="clear" w:pos="1276"/>
          <w:tab w:val="num" w:pos="1625"/>
        </w:tabs>
      </w:pPr>
      <w:bookmarkStart w:id="109" w:name="_Toc167783418"/>
      <w:bookmarkStart w:id="110" w:name="_Toc167785452"/>
      <w:r w:rsidRPr="00944AEA">
        <w:t xml:space="preserve">Информация о местоположении парковок и способе парковки </w:t>
      </w:r>
      <w:r w:rsidR="003B635D">
        <w:t xml:space="preserve">транспортных средств </w:t>
      </w:r>
      <w:r>
        <w:t>(параллельная/перпендикулярная)</w:t>
      </w:r>
      <w:bookmarkEnd w:id="109"/>
      <w:bookmarkEnd w:id="110"/>
    </w:p>
    <w:p w14:paraId="56F53D94" w14:textId="3775763F" w:rsidR="00266EF1" w:rsidRPr="00944AEA" w:rsidRDefault="005737EF" w:rsidP="00266EF1">
      <w:pPr>
        <w:pStyle w:val="ad"/>
      </w:pPr>
      <w:r>
        <w:t>С помощью объекта «</w:t>
      </w:r>
      <w:r w:rsidR="00E13E3C">
        <w:t>Парковка</w:t>
      </w:r>
      <w:r>
        <w:t>»</w:t>
      </w:r>
      <w:r w:rsidR="00E13E3C">
        <w:t xml:space="preserve"> добавим парковку рядом с </w:t>
      </w:r>
      <w:r w:rsidR="00A33514">
        <w:t>первым перекрестком</w:t>
      </w:r>
      <w:r w:rsidR="00E13E3C">
        <w:t xml:space="preserve"> в западной части улицы </w:t>
      </w:r>
      <w:r w:rsidR="00190F47">
        <w:t>Галле</w:t>
      </w:r>
      <w:r w:rsidR="00BA5C61">
        <w:t xml:space="preserve"> (</w:t>
      </w:r>
      <w:r w:rsidR="003B635D">
        <w:fldChar w:fldCharType="begin"/>
      </w:r>
      <w:r w:rsidR="003B635D">
        <w:instrText xml:space="preserve"> REF _Ref167784893 \h </w:instrText>
      </w:r>
      <w:r w:rsidR="003B635D"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18</w:t>
      </w:r>
      <w:r w:rsidR="003B635D">
        <w:fldChar w:fldCharType="end"/>
      </w:r>
      <w:r w:rsidR="003B635D">
        <w:t xml:space="preserve">, </w:t>
      </w:r>
      <w:r w:rsidR="00BA5C61">
        <w:fldChar w:fldCharType="begin"/>
      </w:r>
      <w:r w:rsidR="00BA5C61">
        <w:instrText xml:space="preserve"> REF _Ref131719071 \h </w:instrText>
      </w:r>
      <w:r w:rsidR="00BA5C61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 w:rsidR="00BA5C61">
        <w:fldChar w:fldCharType="end"/>
      </w:r>
      <w:r w:rsidR="00BA5C61">
        <w:t>)</w:t>
      </w:r>
      <w:r w:rsidR="00E13E3C">
        <w:t>, изменим ти</w:t>
      </w:r>
      <w:r w:rsidR="006A1FB3">
        <w:t>п парковки</w:t>
      </w:r>
      <w:r w:rsidR="00E13E3C">
        <w:t>,</w:t>
      </w:r>
      <w:r w:rsidR="006A1FB3">
        <w:t xml:space="preserve"> длину парковочного места</w:t>
      </w:r>
      <w:r w:rsidR="00E13E3C">
        <w:t>, ма</w:t>
      </w:r>
      <w:r w:rsidR="006A1FB3">
        <w:t>ксимальную вместительность</w:t>
      </w:r>
      <w:r w:rsidR="00E13E3C">
        <w:t>.</w:t>
      </w:r>
    </w:p>
    <w:p w14:paraId="194834E1" w14:textId="6ADF72E2" w:rsidR="00266EF1" w:rsidRDefault="000C0AD5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194727DD" wp14:editId="2B840251">
            <wp:extent cx="3402029" cy="2734146"/>
            <wp:effectExtent l="0" t="0" r="8255" b="952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03611" cy="27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549D" w14:textId="15494BF5" w:rsidR="00266EF1" w:rsidRDefault="00266EF1" w:rsidP="00266EF1">
      <w:pPr>
        <w:pStyle w:val="ac"/>
      </w:pPr>
      <w:bookmarkStart w:id="111" w:name="_Ref167784893"/>
      <w:r>
        <w:lastRenderedPageBreak/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18</w:t>
      </w:r>
      <w:r w:rsidR="00000000">
        <w:rPr>
          <w:noProof/>
        </w:rPr>
        <w:fldChar w:fldCharType="end"/>
      </w:r>
      <w:bookmarkEnd w:id="111"/>
      <w:r>
        <w:t xml:space="preserve"> – </w:t>
      </w:r>
      <w:r w:rsidR="005737EF" w:rsidRPr="00190F47">
        <w:rPr>
          <w:highlight w:val="yellow"/>
        </w:rPr>
        <w:t>Схема размещения парковки</w:t>
      </w:r>
    </w:p>
    <w:p w14:paraId="53B7B957" w14:textId="46494CBE" w:rsidR="00266EF1" w:rsidRDefault="00266EF1" w:rsidP="00266EF1">
      <w:pPr>
        <w:pStyle w:val="ad"/>
      </w:pPr>
    </w:p>
    <w:p w14:paraId="5015014B" w14:textId="77777777" w:rsidR="006A1FB3" w:rsidRPr="006A1FB3" w:rsidRDefault="006A1FB3" w:rsidP="006A1FB3">
      <w:pPr>
        <w:pStyle w:val="ad"/>
        <w:rPr>
          <w:u w:val="single"/>
        </w:rPr>
      </w:pPr>
      <w:r>
        <w:rPr>
          <w:u w:val="single"/>
        </w:rPr>
        <w:t>Укрупнённый алгоритм:</w:t>
      </w:r>
    </w:p>
    <w:p w14:paraId="60675D6D" w14:textId="030EB6C2" w:rsidR="006A1FB3" w:rsidRPr="00201906" w:rsidRDefault="006A1FB3" w:rsidP="000B767F">
      <w:pPr>
        <w:pStyle w:val="ad"/>
      </w:pPr>
      <w:r>
        <w:t>Добавили объект «Парковка»</w:t>
      </w:r>
      <w:r w:rsidR="00395868">
        <w:t xml:space="preserve"> </w:t>
      </w:r>
      <w:proofErr w:type="spellStart"/>
      <w:r w:rsidR="00395868">
        <w:rPr>
          <w:lang w:val="en-US"/>
        </w:rPr>
        <w:t>parkingLot</w:t>
      </w:r>
      <w:proofErr w:type="spellEnd"/>
      <w:r w:rsidR="00395868">
        <w:t>, прикрепили её</w:t>
      </w:r>
      <w:r w:rsidR="00395868" w:rsidRPr="00395868">
        <w:t xml:space="preserve"> </w:t>
      </w:r>
      <w:r w:rsidR="00395868">
        <w:t xml:space="preserve">в направлении </w:t>
      </w:r>
      <w:r w:rsidR="00AD366C">
        <w:t>встречного</w:t>
      </w:r>
      <w:r w:rsidR="00395868">
        <w:t xml:space="preserve"> движения дороги </w:t>
      </w:r>
      <w:r w:rsidR="00AD366C" w:rsidRPr="00AD366C">
        <w:rPr>
          <w:lang w:val="en-US"/>
        </w:rPr>
        <w:t>road</w:t>
      </w:r>
      <w:r w:rsidR="000B767F">
        <w:t>, и выполнили:</w:t>
      </w:r>
    </w:p>
    <w:p w14:paraId="7878058C" w14:textId="03AA8F31" w:rsidR="006A1FB3" w:rsidRDefault="00395868" w:rsidP="00143F49">
      <w:pPr>
        <w:pStyle w:val="ad"/>
        <w:numPr>
          <w:ilvl w:val="0"/>
          <w:numId w:val="27"/>
        </w:numPr>
      </w:pPr>
      <w:r>
        <w:t>Указали</w:t>
      </w:r>
      <w:r w:rsidR="006A1FB3">
        <w:t xml:space="preserve"> смещение относительно начала дороги</w:t>
      </w:r>
      <w:r>
        <w:t xml:space="preserve"> – </w:t>
      </w:r>
      <w:r w:rsidR="00AD366C">
        <w:t>8</w:t>
      </w:r>
      <w:r>
        <w:t>0</w:t>
      </w:r>
      <w:r w:rsidR="006A1FB3">
        <w:t xml:space="preserve"> (</w:t>
      </w:r>
      <w:r>
        <w:fldChar w:fldCharType="begin"/>
      </w:r>
      <w:r>
        <w:instrText xml:space="preserve"> REF _Ref131719071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>
        <w:fldChar w:fldCharType="end"/>
      </w:r>
      <w:r>
        <w:t>)</w:t>
      </w:r>
      <w:r w:rsidRPr="00395868">
        <w:t>;</w:t>
      </w:r>
    </w:p>
    <w:p w14:paraId="2F79BBBB" w14:textId="0BD482D8" w:rsidR="006A1FB3" w:rsidRDefault="00395868" w:rsidP="00143F49">
      <w:pPr>
        <w:pStyle w:val="ad"/>
        <w:numPr>
          <w:ilvl w:val="0"/>
          <w:numId w:val="27"/>
        </w:numPr>
      </w:pPr>
      <w:r>
        <w:t>Указали</w:t>
      </w:r>
      <w:r w:rsidR="006A1FB3">
        <w:t xml:space="preserve"> тип парковки </w:t>
      </w:r>
      <w:r>
        <w:t>– перпендикулярная (</w:t>
      </w:r>
      <w:r>
        <w:fldChar w:fldCharType="begin"/>
      </w:r>
      <w:r>
        <w:instrText xml:space="preserve"> REF _Ref131719071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>
        <w:fldChar w:fldCharType="end"/>
      </w:r>
      <w:r>
        <w:t>)</w:t>
      </w:r>
      <w:r w:rsidRPr="00395868">
        <w:t>;</w:t>
      </w:r>
    </w:p>
    <w:p w14:paraId="6C23AFC0" w14:textId="7D44B7D2" w:rsidR="006A1FB3" w:rsidRDefault="00395868" w:rsidP="00143F49">
      <w:pPr>
        <w:pStyle w:val="ad"/>
        <w:numPr>
          <w:ilvl w:val="0"/>
          <w:numId w:val="27"/>
        </w:numPr>
      </w:pPr>
      <w:r>
        <w:t>Указали</w:t>
      </w:r>
      <w:r w:rsidR="006A1FB3">
        <w:t xml:space="preserve"> размер парковки:</w:t>
      </w:r>
    </w:p>
    <w:p w14:paraId="02711449" w14:textId="0A7DBB11" w:rsidR="00395868" w:rsidRDefault="006A1FB3" w:rsidP="00143F49">
      <w:pPr>
        <w:pStyle w:val="aff1"/>
        <w:numPr>
          <w:ilvl w:val="0"/>
          <w:numId w:val="37"/>
        </w:numPr>
      </w:pPr>
      <w:r>
        <w:t>Длину и ширину одного парковочного места</w:t>
      </w:r>
      <w:r w:rsidR="00395868">
        <w:t xml:space="preserve"> – 6</w:t>
      </w:r>
      <w:r w:rsidR="00395868">
        <w:rPr>
          <w:lang w:val="en-US"/>
        </w:rPr>
        <w:t>x</w:t>
      </w:r>
      <w:r w:rsidR="00AD366C">
        <w:t>1,</w:t>
      </w:r>
      <w:r w:rsidR="00395868" w:rsidRPr="00395868">
        <w:t>5</w:t>
      </w:r>
      <w:r w:rsidR="00395868">
        <w:t>м, ширина в соответствии шириной полосы дорожной сети (</w:t>
      </w:r>
      <w:r w:rsidR="00395868">
        <w:fldChar w:fldCharType="begin"/>
      </w:r>
      <w:r w:rsidR="00395868">
        <w:instrText xml:space="preserve"> REF _Ref131719071 \h </w:instrText>
      </w:r>
      <w:r w:rsidR="0039586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 w:rsidR="00395868">
        <w:fldChar w:fldCharType="end"/>
      </w:r>
      <w:r w:rsidR="00395868">
        <w:t>)</w:t>
      </w:r>
      <w:r w:rsidR="00395868" w:rsidRPr="00395868">
        <w:t>;</w:t>
      </w:r>
    </w:p>
    <w:p w14:paraId="7B74D599" w14:textId="7054152E" w:rsidR="006A1FB3" w:rsidRDefault="006A1FB3" w:rsidP="00143F49">
      <w:pPr>
        <w:pStyle w:val="aff1"/>
        <w:numPr>
          <w:ilvl w:val="0"/>
          <w:numId w:val="37"/>
        </w:numPr>
      </w:pPr>
      <w:r>
        <w:t>Количество парковочных мест</w:t>
      </w:r>
      <w:r w:rsidR="00395868">
        <w:t xml:space="preserve"> – </w:t>
      </w:r>
      <w:r w:rsidR="00AD366C">
        <w:t>9</w:t>
      </w:r>
      <w:r>
        <w:t xml:space="preserve"> </w:t>
      </w:r>
      <w:r w:rsidR="00395868">
        <w:t>(</w:t>
      </w:r>
      <w:r w:rsidR="00395868">
        <w:fldChar w:fldCharType="begin"/>
      </w:r>
      <w:r w:rsidR="00395868">
        <w:instrText xml:space="preserve"> REF _Ref131719071 \h </w:instrText>
      </w:r>
      <w:r w:rsidR="0039586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 w:rsidR="00395868">
        <w:fldChar w:fldCharType="end"/>
      </w:r>
      <w:r w:rsidR="00395868">
        <w:t>).</w:t>
      </w:r>
    </w:p>
    <w:p w14:paraId="0511E726" w14:textId="58930C81" w:rsidR="006A1FB3" w:rsidRDefault="00AD366C" w:rsidP="0039586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1C53A8FA" wp14:editId="472CE4A5">
            <wp:extent cx="4406119" cy="3874884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7460" cy="38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FBA3" w14:textId="545CD33D" w:rsidR="00395868" w:rsidRDefault="00395868" w:rsidP="00395868">
      <w:pPr>
        <w:pStyle w:val="ac"/>
        <w:rPr>
          <w:lang w:val="en-US"/>
        </w:rPr>
      </w:pPr>
      <w:bookmarkStart w:id="112" w:name="_Ref131719071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19</w:t>
      </w:r>
      <w:r w:rsidR="00000000">
        <w:rPr>
          <w:noProof/>
        </w:rPr>
        <w:fldChar w:fldCharType="end"/>
      </w:r>
      <w:bookmarkEnd w:id="112"/>
      <w:r>
        <w:t xml:space="preserve"> – Свойства парковки </w:t>
      </w:r>
      <w:proofErr w:type="spellStart"/>
      <w:r>
        <w:rPr>
          <w:lang w:val="en-US"/>
        </w:rPr>
        <w:t>parkingLot</w:t>
      </w:r>
      <w:proofErr w:type="spellEnd"/>
    </w:p>
    <w:p w14:paraId="4E6DF44B" w14:textId="77777777" w:rsidR="00395868" w:rsidRPr="00395868" w:rsidRDefault="00395868" w:rsidP="00395868">
      <w:pPr>
        <w:pStyle w:val="ad"/>
        <w:rPr>
          <w:lang w:val="en-US"/>
        </w:rPr>
      </w:pPr>
    </w:p>
    <w:p w14:paraId="4A4E2230" w14:textId="1A252861" w:rsidR="00266EF1" w:rsidRPr="00944AEA" w:rsidRDefault="000661D9" w:rsidP="0029694B">
      <w:pPr>
        <w:pStyle w:val="3"/>
        <w:tabs>
          <w:tab w:val="clear" w:pos="1276"/>
          <w:tab w:val="num" w:pos="1625"/>
        </w:tabs>
      </w:pPr>
      <w:bookmarkStart w:id="113" w:name="_Toc167783419"/>
      <w:bookmarkStart w:id="114" w:name="_Toc167785453"/>
      <w:r>
        <w:t>Информация об участниках дорожного движения</w:t>
      </w:r>
      <w:bookmarkEnd w:id="113"/>
      <w:bookmarkEnd w:id="114"/>
    </w:p>
    <w:p w14:paraId="32826547" w14:textId="77777777" w:rsidR="00266EF1" w:rsidRDefault="00266EF1" w:rsidP="00143F49">
      <w:pPr>
        <w:pStyle w:val="aff1"/>
        <w:numPr>
          <w:ilvl w:val="0"/>
          <w:numId w:val="37"/>
        </w:numPr>
      </w:pPr>
      <w:r>
        <w:rPr>
          <w:b/>
        </w:rPr>
        <w:t>Автомобили</w:t>
      </w:r>
    </w:p>
    <w:p w14:paraId="4F742677" w14:textId="4C91D184" w:rsidR="00266EF1" w:rsidRDefault="00266EF1" w:rsidP="00266EF1">
      <w:pPr>
        <w:pStyle w:val="ad"/>
      </w:pPr>
      <w:r>
        <w:lastRenderedPageBreak/>
        <w:t xml:space="preserve">Для задания внешнего вида автомобиля </w:t>
      </w:r>
      <w:r w:rsidR="00E13E3C">
        <w:t>создадим нового агента «</w:t>
      </w:r>
      <w:r w:rsidR="00E13E3C">
        <w:rPr>
          <w:lang w:val="en-US"/>
        </w:rPr>
        <w:t>Car</w:t>
      </w:r>
      <w:r w:rsidR="00E13E3C">
        <w:t>», применив к нему стандартную модельку автомобиля (</w:t>
      </w:r>
      <w:r w:rsidR="00E13E3C">
        <w:fldChar w:fldCharType="begin"/>
      </w:r>
      <w:r w:rsidR="00E13E3C">
        <w:instrText xml:space="preserve"> REF _Ref128328213 \h </w:instrText>
      </w:r>
      <w:r w:rsidR="00E13E3C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20</w:t>
      </w:r>
      <w:r w:rsidR="00E13E3C">
        <w:fldChar w:fldCharType="end"/>
      </w:r>
      <w:r w:rsidR="00E13E3C">
        <w:t>).</w:t>
      </w:r>
    </w:p>
    <w:p w14:paraId="74CEF95B" w14:textId="3C6DC10A" w:rsidR="00E13E3C" w:rsidRDefault="00E13E3C" w:rsidP="004C5A6A">
      <w:pPr>
        <w:pStyle w:val="ad"/>
      </w:pPr>
      <w:r>
        <w:t xml:space="preserve">Для задания движения автомобилей создадим </w:t>
      </w:r>
      <w:r w:rsidR="006D321B">
        <w:t xml:space="preserve">5 </w:t>
      </w:r>
      <w:r>
        <w:t>объек</w:t>
      </w:r>
      <w:r w:rsidR="006D321B">
        <w:t>тов</w:t>
      </w:r>
      <w:r>
        <w:t xml:space="preserve"> «</w:t>
      </w:r>
      <w:r>
        <w:rPr>
          <w:lang w:val="en-US"/>
        </w:rPr>
        <w:t>Car</w:t>
      </w:r>
      <w:r w:rsidRPr="00E13E3C">
        <w:t xml:space="preserve"> </w:t>
      </w:r>
      <w:r>
        <w:rPr>
          <w:lang w:val="en-US"/>
        </w:rPr>
        <w:t>Source</w:t>
      </w:r>
      <w:r w:rsidR="004C5A6A">
        <w:t xml:space="preserve">»: </w:t>
      </w:r>
      <w:proofErr w:type="spellStart"/>
      <w:r w:rsidR="006D321B" w:rsidRPr="006D321B">
        <w:rPr>
          <w:lang w:val="en-US"/>
        </w:rPr>
        <w:t>carSourceroadaurors</w:t>
      </w:r>
      <w:proofErr w:type="spellEnd"/>
      <w:r w:rsidR="004C5A6A">
        <w:t xml:space="preserve">, </w:t>
      </w:r>
      <w:r w:rsidR="006D321B" w:rsidRPr="006D321B">
        <w:t>carSourceroadaurors</w:t>
      </w:r>
      <w:r w:rsidR="004C5A6A">
        <w:t xml:space="preserve">2, </w:t>
      </w:r>
      <w:r w:rsidR="006D321B">
        <w:t>carSourceroad</w:t>
      </w:r>
      <w:r w:rsidR="00190F47">
        <w:t>1</w:t>
      </w:r>
      <w:r w:rsidR="006D321B">
        <w:t xml:space="preserve">, </w:t>
      </w:r>
      <w:r w:rsidR="006D321B" w:rsidRPr="006D321B">
        <w:t>carSourceroad2</w:t>
      </w:r>
      <w:r w:rsidR="004C5A6A">
        <w:t>,</w:t>
      </w:r>
      <w:r w:rsidRPr="00E13E3C">
        <w:t xml:space="preserve"> </w:t>
      </w:r>
      <w:r>
        <w:rPr>
          <w:lang w:val="en-US"/>
        </w:rPr>
        <w:t>c</w:t>
      </w:r>
      <w:r w:rsidR="006D321B" w:rsidRPr="006D321B">
        <w:t xml:space="preserve"> </w:t>
      </w:r>
      <w:proofErr w:type="spellStart"/>
      <w:r w:rsidR="006D321B" w:rsidRPr="006D321B">
        <w:rPr>
          <w:lang w:val="en-US"/>
        </w:rPr>
        <w:t>carSourceroad</w:t>
      </w:r>
      <w:proofErr w:type="spellEnd"/>
      <w:r w:rsidR="00190F47">
        <w:t>3</w:t>
      </w:r>
      <w:r w:rsidR="00663E18">
        <w:t xml:space="preserve">(так как машины могут появляться в </w:t>
      </w:r>
      <w:r w:rsidR="006D321B">
        <w:t>5</w:t>
      </w:r>
      <w:r w:rsidR="00663E18">
        <w:t xml:space="preserve"> местах)</w:t>
      </w:r>
      <w:r w:rsidR="005E603A" w:rsidRPr="005E603A">
        <w:t>.</w:t>
      </w:r>
    </w:p>
    <w:p w14:paraId="2C0498C1" w14:textId="77777777" w:rsidR="004C5A6A" w:rsidRDefault="004C5A6A" w:rsidP="004C5A6A">
      <w:pPr>
        <w:pStyle w:val="ad"/>
      </w:pPr>
      <w:r>
        <w:t>Во всех 4 блоках в качестве нового автомобиля выбираем агент «</w:t>
      </w:r>
      <w:r>
        <w:rPr>
          <w:lang w:val="en-US"/>
        </w:rPr>
        <w:t>Car</w:t>
      </w:r>
      <w:r>
        <w:t>»</w:t>
      </w:r>
      <w:r w:rsidRPr="005E603A">
        <w:t xml:space="preserve">, </w:t>
      </w:r>
      <w:r>
        <w:t>размеры оставляем по умолчанию.</w:t>
      </w:r>
    </w:p>
    <w:p w14:paraId="5E6B4004" w14:textId="36205B41" w:rsidR="00E13E3C" w:rsidRDefault="00E13E3C" w:rsidP="00E13E3C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4F38528" wp14:editId="460B00DB">
            <wp:extent cx="1326961" cy="9025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20068" t="17299" r="74891" b="76605"/>
                    <a:stretch/>
                  </pic:blipFill>
                  <pic:spPr bwMode="auto">
                    <a:xfrm>
                      <a:off x="0" y="0"/>
                      <a:ext cx="1332185" cy="90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99CDD" w14:textId="2C300464" w:rsidR="00E13E3C" w:rsidRDefault="00E13E3C" w:rsidP="00E13E3C">
      <w:pPr>
        <w:pStyle w:val="ac"/>
      </w:pPr>
      <w:bookmarkStart w:id="115" w:name="_Ref128328213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20</w:t>
      </w:r>
      <w:r w:rsidR="00000000">
        <w:rPr>
          <w:noProof/>
        </w:rPr>
        <w:fldChar w:fldCharType="end"/>
      </w:r>
      <w:bookmarkEnd w:id="115"/>
      <w:r w:rsidRPr="00E13E3C">
        <w:t xml:space="preserve"> – </w:t>
      </w:r>
      <w:r>
        <w:t>Агент «</w:t>
      </w:r>
      <w:r>
        <w:rPr>
          <w:lang w:val="en-US"/>
        </w:rPr>
        <w:t>Car</w:t>
      </w:r>
      <w:r>
        <w:t>»</w:t>
      </w:r>
    </w:p>
    <w:p w14:paraId="2474B709" w14:textId="77777777" w:rsidR="00E13E3C" w:rsidRPr="00E13E3C" w:rsidRDefault="00E13E3C" w:rsidP="00E13E3C">
      <w:pPr>
        <w:pStyle w:val="ad"/>
      </w:pPr>
    </w:p>
    <w:p w14:paraId="68D9C7B6" w14:textId="77777777" w:rsidR="00266EF1" w:rsidRDefault="00266EF1" w:rsidP="00143F49">
      <w:pPr>
        <w:pStyle w:val="aff1"/>
        <w:numPr>
          <w:ilvl w:val="0"/>
          <w:numId w:val="37"/>
        </w:numPr>
      </w:pPr>
      <w:r>
        <w:rPr>
          <w:b/>
        </w:rPr>
        <w:t>Автобусы</w:t>
      </w:r>
    </w:p>
    <w:p w14:paraId="759DABB4" w14:textId="3FB3E02E" w:rsidR="005E603A" w:rsidRDefault="005E603A" w:rsidP="005E603A">
      <w:pPr>
        <w:pStyle w:val="ad"/>
      </w:pPr>
      <w:r>
        <w:t>Для задания внешнего вида автобуса создадим нового агента «</w:t>
      </w:r>
      <w:r>
        <w:rPr>
          <w:lang w:val="en-US"/>
        </w:rPr>
        <w:t>Bus</w:t>
      </w:r>
      <w:r>
        <w:t>», применив к нему стандартную модельку автобуса (</w:t>
      </w:r>
      <w:r w:rsidR="004C5A6A">
        <w:fldChar w:fldCharType="begin"/>
      </w:r>
      <w:r w:rsidR="004C5A6A">
        <w:instrText xml:space="preserve"> REF _Ref128331579 \h </w:instrText>
      </w:r>
      <w:r w:rsidR="004C5A6A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21</w:t>
      </w:r>
      <w:r w:rsidR="004C5A6A">
        <w:fldChar w:fldCharType="end"/>
      </w:r>
      <w:r>
        <w:t>).</w:t>
      </w:r>
    </w:p>
    <w:p w14:paraId="6695D6C2" w14:textId="7AD16C1C" w:rsidR="005E603A" w:rsidRDefault="005E603A" w:rsidP="004C5A6A">
      <w:pPr>
        <w:pStyle w:val="ad"/>
      </w:pPr>
      <w:r>
        <w:t xml:space="preserve">Для задания движения автобусов создадим </w:t>
      </w:r>
      <w:r w:rsidR="00F94CFD">
        <w:t>1 объект</w:t>
      </w:r>
      <w:r>
        <w:t xml:space="preserve"> «</w:t>
      </w:r>
      <w:r>
        <w:rPr>
          <w:lang w:val="en-US"/>
        </w:rPr>
        <w:t>Car</w:t>
      </w:r>
      <w:r w:rsidRPr="00E13E3C">
        <w:t xml:space="preserve"> </w:t>
      </w:r>
      <w:r>
        <w:rPr>
          <w:lang w:val="en-US"/>
        </w:rPr>
        <w:t>Source</w:t>
      </w:r>
      <w:r w:rsidR="004C5A6A">
        <w:t xml:space="preserve">»: </w:t>
      </w:r>
      <w:r>
        <w:rPr>
          <w:lang w:val="en-US"/>
        </w:rPr>
        <w:t>bus</w:t>
      </w:r>
      <w:r>
        <w:t>Source</w:t>
      </w:r>
      <w:r w:rsidR="004C5A6A">
        <w:t xml:space="preserve">, </w:t>
      </w:r>
      <w:r w:rsidR="00663E18">
        <w:t xml:space="preserve">(так как автобусы могут появляться в </w:t>
      </w:r>
      <w:r w:rsidR="00F94CFD">
        <w:t>1 месте</w:t>
      </w:r>
      <w:r w:rsidR="00663E18">
        <w:t>)</w:t>
      </w:r>
      <w:r w:rsidR="004C5A6A">
        <w:t>.</w:t>
      </w:r>
    </w:p>
    <w:p w14:paraId="05F78D3D" w14:textId="350C3255" w:rsidR="004C5A6A" w:rsidRPr="00203DC3" w:rsidRDefault="00356928" w:rsidP="004C5A6A">
      <w:pPr>
        <w:pStyle w:val="ad"/>
      </w:pPr>
      <w:r>
        <w:t xml:space="preserve">В </w:t>
      </w:r>
      <w:r w:rsidR="004C5A6A">
        <w:t>качестве нового автомобиля выбираем агент «</w:t>
      </w:r>
      <w:r w:rsidR="004C5A6A">
        <w:rPr>
          <w:lang w:val="en-US"/>
        </w:rPr>
        <w:t>Bus</w:t>
      </w:r>
      <w:r w:rsidR="004C5A6A">
        <w:t>»</w:t>
      </w:r>
      <w:r w:rsidR="004C5A6A" w:rsidRPr="005E603A">
        <w:t xml:space="preserve">, </w:t>
      </w:r>
      <w:r w:rsidR="004C5A6A">
        <w:t>размеры оставляем по умолчанию.</w:t>
      </w:r>
    </w:p>
    <w:p w14:paraId="1D5CB136" w14:textId="75F39825" w:rsidR="005E603A" w:rsidRDefault="005E603A" w:rsidP="005E603A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1D20B21D" wp14:editId="4434C96D">
            <wp:extent cx="1737995" cy="828675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16921" t="13674" r="74772" b="79284"/>
                    <a:stretch/>
                  </pic:blipFill>
                  <pic:spPr bwMode="auto">
                    <a:xfrm>
                      <a:off x="0" y="0"/>
                      <a:ext cx="1740509" cy="82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9925B" w14:textId="2484F449" w:rsidR="00157A87" w:rsidRDefault="005E603A" w:rsidP="004C5A6A">
      <w:pPr>
        <w:pStyle w:val="ac"/>
      </w:pPr>
      <w:bookmarkStart w:id="116" w:name="_Ref128331579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21</w:t>
      </w:r>
      <w:r w:rsidR="00000000">
        <w:rPr>
          <w:noProof/>
        </w:rPr>
        <w:fldChar w:fldCharType="end"/>
      </w:r>
      <w:bookmarkEnd w:id="116"/>
      <w:r w:rsidRPr="00E13E3C">
        <w:t xml:space="preserve"> – </w:t>
      </w:r>
      <w:r>
        <w:t>Агент «</w:t>
      </w:r>
      <w:r>
        <w:rPr>
          <w:lang w:val="en-US"/>
        </w:rPr>
        <w:t>Bus</w:t>
      </w:r>
      <w:r>
        <w:t>»</w:t>
      </w:r>
    </w:p>
    <w:p w14:paraId="1EAF96DF" w14:textId="50D63D11" w:rsidR="004C5A6A" w:rsidRDefault="004C5A6A" w:rsidP="004C5A6A">
      <w:pPr>
        <w:pStyle w:val="ad"/>
      </w:pPr>
    </w:p>
    <w:p w14:paraId="0A5A3F05" w14:textId="37576F95" w:rsidR="00395868" w:rsidRPr="00395868" w:rsidRDefault="00395868" w:rsidP="00395868">
      <w:pPr>
        <w:pStyle w:val="ad"/>
        <w:rPr>
          <w:u w:val="single"/>
        </w:rPr>
      </w:pPr>
      <w:r>
        <w:rPr>
          <w:u w:val="single"/>
        </w:rPr>
        <w:t>Укрупнённый алгоритм:</w:t>
      </w:r>
    </w:p>
    <w:p w14:paraId="363653D4" w14:textId="2D391713" w:rsidR="000661D9" w:rsidRDefault="000661D9" w:rsidP="00143F49">
      <w:pPr>
        <w:pStyle w:val="ad"/>
        <w:numPr>
          <w:ilvl w:val="0"/>
          <w:numId w:val="46"/>
        </w:numPr>
      </w:pPr>
      <w:r>
        <w:t xml:space="preserve">Создали агентов </w:t>
      </w:r>
      <w:r>
        <w:rPr>
          <w:lang w:val="en-US"/>
        </w:rPr>
        <w:t>Car</w:t>
      </w:r>
      <w:r w:rsidRPr="000661D9">
        <w:t xml:space="preserve">, </w:t>
      </w:r>
      <w:r>
        <w:rPr>
          <w:lang w:val="en-US"/>
        </w:rPr>
        <w:t>Bus</w:t>
      </w:r>
      <w:r w:rsidRPr="000661D9">
        <w:t xml:space="preserve"> </w:t>
      </w:r>
      <w:r>
        <w:t>для автомобилей, автобусов и выбрали для них стандартные файлы с 3</w:t>
      </w:r>
      <w:r>
        <w:rPr>
          <w:lang w:val="en-US"/>
        </w:rPr>
        <w:t>D</w:t>
      </w:r>
      <w:r w:rsidRPr="000661D9">
        <w:t>-</w:t>
      </w:r>
      <w:r>
        <w:t>моделями («</w:t>
      </w:r>
      <w:r w:rsidRPr="00395868">
        <w:t>3</w:t>
      </w:r>
      <w:r>
        <w:rPr>
          <w:lang w:val="en-US"/>
        </w:rPr>
        <w:t>d</w:t>
      </w:r>
      <w:r w:rsidRPr="00395868">
        <w:t>/</w:t>
      </w:r>
      <w:r>
        <w:rPr>
          <w:lang w:val="en-US"/>
        </w:rPr>
        <w:t>car</w:t>
      </w:r>
      <w:r w:rsidRPr="00395868">
        <w:t>.</w:t>
      </w:r>
      <w:proofErr w:type="spellStart"/>
      <w:r>
        <w:rPr>
          <w:lang w:val="en-US"/>
        </w:rPr>
        <w:t>dae</w:t>
      </w:r>
      <w:proofErr w:type="spellEnd"/>
      <w:r>
        <w:t>», «</w:t>
      </w:r>
      <w:r w:rsidRPr="00395868">
        <w:t>3</w:t>
      </w:r>
      <w:r>
        <w:rPr>
          <w:lang w:val="en-US"/>
        </w:rPr>
        <w:t>d</w:t>
      </w:r>
      <w:r w:rsidRPr="00395868">
        <w:t>/</w:t>
      </w:r>
      <w:r>
        <w:rPr>
          <w:lang w:val="en-US"/>
        </w:rPr>
        <w:t>bus</w:t>
      </w:r>
      <w:r w:rsidRPr="00395868">
        <w:t>_2.</w:t>
      </w:r>
      <w:proofErr w:type="spellStart"/>
      <w:r>
        <w:rPr>
          <w:lang w:val="en-US"/>
        </w:rPr>
        <w:t>dae</w:t>
      </w:r>
      <w:proofErr w:type="spellEnd"/>
      <w:r w:rsidR="00D2475B">
        <w:t>»</w:t>
      </w:r>
      <w:r>
        <w:t>). Тем самым определили размеры и внешний вид ТС</w:t>
      </w:r>
      <w:r w:rsidRPr="000661D9">
        <w:t>;</w:t>
      </w:r>
    </w:p>
    <w:p w14:paraId="4CBCE8A2" w14:textId="074B736C" w:rsidR="000661D9" w:rsidRDefault="00D872C4" w:rsidP="00143F49">
      <w:pPr>
        <w:pStyle w:val="ad"/>
        <w:numPr>
          <w:ilvl w:val="0"/>
          <w:numId w:val="46"/>
        </w:numPr>
      </w:pPr>
      <w:r>
        <w:lastRenderedPageBreak/>
        <w:t>Изменили</w:t>
      </w:r>
      <w:r w:rsidR="000661D9">
        <w:t xml:space="preserve"> параметры движения и фактический размер:</w:t>
      </w:r>
    </w:p>
    <w:p w14:paraId="06355AFC" w14:textId="747042F3" w:rsidR="000661D9" w:rsidRPr="00190F47" w:rsidRDefault="000661D9" w:rsidP="00143F49">
      <w:pPr>
        <w:pStyle w:val="ad"/>
        <w:numPr>
          <w:ilvl w:val="1"/>
          <w:numId w:val="46"/>
        </w:numPr>
        <w:rPr>
          <w:lang w:val="en-US"/>
        </w:rPr>
      </w:pPr>
      <w:r>
        <w:t>ТС</w:t>
      </w:r>
      <w:r w:rsidRPr="00190F47">
        <w:rPr>
          <w:lang w:val="en-US"/>
        </w:rPr>
        <w:t xml:space="preserve"> </w:t>
      </w:r>
      <w:r w:rsidR="00D872C4" w:rsidRPr="00190F47">
        <w:rPr>
          <w:lang w:val="en-US"/>
        </w:rPr>
        <w:t>(</w:t>
      </w:r>
      <w:r w:rsidR="00D872C4">
        <w:t>автомобилей</w:t>
      </w:r>
      <w:r w:rsidRPr="00190F47">
        <w:rPr>
          <w:lang w:val="en-US"/>
        </w:rPr>
        <w:t>/</w:t>
      </w:r>
      <w:r w:rsidR="00D872C4">
        <w:t>автобусов</w:t>
      </w:r>
      <w:r w:rsidRPr="00190F47">
        <w:rPr>
          <w:lang w:val="en-US"/>
        </w:rPr>
        <w:t xml:space="preserve">) </w:t>
      </w:r>
      <w:r w:rsidR="00D872C4">
        <w:t>в</w:t>
      </w:r>
      <w:r w:rsidR="00D872C4" w:rsidRPr="00190F47">
        <w:rPr>
          <w:lang w:val="en-US"/>
        </w:rPr>
        <w:t xml:space="preserve"> </w:t>
      </w:r>
      <w:r w:rsidR="00D872C4">
        <w:t>блоках</w:t>
      </w:r>
      <w:r w:rsidR="00D872C4" w:rsidRPr="00190F47">
        <w:rPr>
          <w:lang w:val="en-US"/>
        </w:rPr>
        <w:t xml:space="preserve"> </w:t>
      </w:r>
      <w:proofErr w:type="spellStart"/>
      <w:r w:rsidR="00726838" w:rsidRPr="006D321B">
        <w:rPr>
          <w:lang w:val="en-US"/>
        </w:rPr>
        <w:t>carSourceroadaurors</w:t>
      </w:r>
      <w:proofErr w:type="spellEnd"/>
      <w:r w:rsidR="00726838" w:rsidRPr="00190F47">
        <w:rPr>
          <w:lang w:val="en-US"/>
        </w:rPr>
        <w:t xml:space="preserve">, carSourceroadaurors2, </w:t>
      </w:r>
      <w:proofErr w:type="spellStart"/>
      <w:r w:rsidR="00726838" w:rsidRPr="00190F47">
        <w:rPr>
          <w:lang w:val="en-US"/>
        </w:rPr>
        <w:t>carSourceroad</w:t>
      </w:r>
      <w:r w:rsidR="00190F47">
        <w:rPr>
          <w:lang w:val="en-US"/>
        </w:rPr>
        <w:t>OP</w:t>
      </w:r>
      <w:proofErr w:type="spellEnd"/>
      <w:r w:rsidR="00726838" w:rsidRPr="00190F47">
        <w:rPr>
          <w:lang w:val="en-US"/>
        </w:rPr>
        <w:t>, carSourceroad</w:t>
      </w:r>
      <w:r w:rsidR="00190F47">
        <w:rPr>
          <w:lang w:val="en-US"/>
        </w:rPr>
        <w:t>OP</w:t>
      </w:r>
      <w:r w:rsidR="00726838" w:rsidRPr="00190F47">
        <w:rPr>
          <w:lang w:val="en-US"/>
        </w:rPr>
        <w:t xml:space="preserve">2, </w:t>
      </w:r>
      <w:r w:rsidR="00726838">
        <w:rPr>
          <w:lang w:val="en-US"/>
        </w:rPr>
        <w:t>c</w:t>
      </w:r>
      <w:r w:rsidR="00726838" w:rsidRPr="00190F47">
        <w:rPr>
          <w:lang w:val="en-US"/>
        </w:rPr>
        <w:t xml:space="preserve"> </w:t>
      </w:r>
      <w:proofErr w:type="spellStart"/>
      <w:r w:rsidR="00726838" w:rsidRPr="006D321B">
        <w:rPr>
          <w:lang w:val="en-US"/>
        </w:rPr>
        <w:t>carSourceroad</w:t>
      </w:r>
      <w:r w:rsidR="00190F47">
        <w:rPr>
          <w:lang w:val="en-US"/>
        </w:rPr>
        <w:t>G</w:t>
      </w:r>
      <w:proofErr w:type="spellEnd"/>
      <w:r w:rsidR="00D872C4" w:rsidRPr="00190F47">
        <w:rPr>
          <w:lang w:val="en-US"/>
        </w:rPr>
        <w:t xml:space="preserve">, </w:t>
      </w:r>
      <w:proofErr w:type="spellStart"/>
      <w:r w:rsidR="00D872C4">
        <w:rPr>
          <w:lang w:val="en-US"/>
        </w:rPr>
        <w:t>bus</w:t>
      </w:r>
      <w:r w:rsidR="00D872C4" w:rsidRPr="00196D47">
        <w:rPr>
          <w:lang w:val="en-US"/>
        </w:rPr>
        <w:t>Source</w:t>
      </w:r>
      <w:proofErr w:type="spellEnd"/>
      <w:r w:rsidR="00D872C4" w:rsidRPr="00190F47">
        <w:rPr>
          <w:lang w:val="en-US"/>
        </w:rPr>
        <w:t>:</w:t>
      </w:r>
    </w:p>
    <w:p w14:paraId="47F017A4" w14:textId="0C2A30D3" w:rsidR="000661D9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длина: для автомобилей и автобусов во всех блоках – 5 м</w:t>
      </w:r>
      <w:r w:rsidRPr="00D872C4">
        <w:t>;</w:t>
      </w:r>
    </w:p>
    <w:p w14:paraId="493EAF78" w14:textId="77777777" w:rsidR="00D872C4" w:rsidRPr="00421290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наиболее вероятная скорость: для автомобилей и автобусов во всех блоках – 60 км</w:t>
      </w:r>
      <w:r w:rsidRPr="00FB44D8">
        <w:t>/</w:t>
      </w:r>
      <w:r>
        <w:t>ч</w:t>
      </w:r>
      <w:r w:rsidRPr="00196D47">
        <w:t>;</w:t>
      </w:r>
    </w:p>
    <w:p w14:paraId="04DE68A9" w14:textId="77777777" w:rsidR="00D872C4" w:rsidRPr="00421290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начальная скорость: для автомобилей и автобусов во всех блоках – 60 км/ч</w:t>
      </w:r>
      <w:r w:rsidRPr="00196D47">
        <w:t>;</w:t>
      </w:r>
    </w:p>
    <w:p w14:paraId="6361DB9B" w14:textId="77777777" w:rsidR="00D872C4" w:rsidRPr="00421290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 xml:space="preserve">максимальное ускорение: для автомобилей и автобусов во всех блоках – </w:t>
      </w:r>
      <w:proofErr w:type="gramStart"/>
      <w:r w:rsidRPr="00FB44D8">
        <w:t xml:space="preserve">1.8 </w:t>
      </w:r>
      <w:r>
        <w:t xml:space="preserve"> м</w:t>
      </w:r>
      <w:proofErr w:type="gramEnd"/>
      <w:r w:rsidRPr="00FB44D8">
        <w:t>/</w:t>
      </w:r>
      <w:r>
        <w:t>с</w:t>
      </w:r>
      <w:r w:rsidRPr="00FB44D8">
        <w:rPr>
          <w:vertAlign w:val="superscript"/>
        </w:rPr>
        <w:t>2</w:t>
      </w:r>
      <w:r w:rsidRPr="00196D47">
        <w:t>;</w:t>
      </w:r>
    </w:p>
    <w:p w14:paraId="4E49BEDC" w14:textId="7DD820FA" w:rsidR="000661D9" w:rsidRPr="004C5A6A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максимальное торможение: для автомобилей и автобусов во всех блоках – 4.2 м</w:t>
      </w:r>
      <w:r w:rsidRPr="00FB44D8">
        <w:t>/</w:t>
      </w:r>
      <w:r>
        <w:t>с</w:t>
      </w:r>
      <w:r w:rsidRPr="00FB44D8">
        <w:rPr>
          <w:vertAlign w:val="superscript"/>
        </w:rPr>
        <w:t>2</w:t>
      </w:r>
      <w:r>
        <w:t>.</w:t>
      </w:r>
    </w:p>
    <w:p w14:paraId="3682C270" w14:textId="4057CC69" w:rsidR="00186638" w:rsidRPr="00186638" w:rsidRDefault="00266EF1" w:rsidP="00186638">
      <w:pPr>
        <w:pStyle w:val="3"/>
        <w:tabs>
          <w:tab w:val="clear" w:pos="1276"/>
          <w:tab w:val="num" w:pos="1625"/>
        </w:tabs>
      </w:pPr>
      <w:bookmarkStart w:id="117" w:name="_Toc167783420"/>
      <w:bookmarkStart w:id="118" w:name="_Toc167785454"/>
      <w:r w:rsidRPr="00944AEA">
        <w:t xml:space="preserve">Информация о </w:t>
      </w:r>
      <w:r>
        <w:t>светофоре (режим работы)</w:t>
      </w:r>
      <w:bookmarkEnd w:id="117"/>
      <w:bookmarkEnd w:id="118"/>
    </w:p>
    <w:p w14:paraId="6C0954A5" w14:textId="77777777" w:rsidR="00186638" w:rsidRPr="00D117F7" w:rsidRDefault="00186638" w:rsidP="00186638">
      <w:pPr>
        <w:pStyle w:val="aff4"/>
      </w:pPr>
      <w:r>
        <w:rPr>
          <w:lang w:eastAsia="en-US"/>
        </w:rPr>
        <w:t>Светофор –</w:t>
      </w:r>
      <w:r>
        <w:t xml:space="preserve"> Устройство</w:t>
      </w:r>
      <w:r w:rsidRPr="00CD44EC">
        <w:t xml:space="preserve"> с красными, зелёными и жёлтыми </w:t>
      </w:r>
      <w:r>
        <w:t>световыми сигналами</w:t>
      </w:r>
      <w:r w:rsidRPr="00CD44EC">
        <w:t xml:space="preserve"> для регулирова</w:t>
      </w:r>
      <w:r>
        <w:t>ния движения на улицах, дорогах</w:t>
      </w:r>
      <w:r w:rsidRPr="00FC4581">
        <w:t>.</w:t>
      </w:r>
    </w:p>
    <w:p w14:paraId="3D0127D1" w14:textId="77777777" w:rsidR="00186638" w:rsidRDefault="00186638" w:rsidP="00186638">
      <w:pPr>
        <w:pStyle w:val="aff4"/>
        <w:rPr>
          <w:lang w:eastAsia="en-US"/>
        </w:rPr>
      </w:pPr>
      <w:r>
        <w:rPr>
          <w:lang w:eastAsia="en-US"/>
        </w:rPr>
        <w:t>Светофор характеризуется следующими свойствами:</w:t>
      </w:r>
    </w:p>
    <w:p w14:paraId="706149BA" w14:textId="77777777" w:rsidR="00186638" w:rsidRDefault="00186638" w:rsidP="00143F49">
      <w:pPr>
        <w:pStyle w:val="aff4"/>
        <w:numPr>
          <w:ilvl w:val="0"/>
          <w:numId w:val="50"/>
        </w:numPr>
        <w:rPr>
          <w:lang w:eastAsia="en-US"/>
        </w:rPr>
      </w:pPr>
      <w:r>
        <w:rPr>
          <w:lang w:eastAsia="en-US"/>
        </w:rPr>
        <w:t>Цвет сигнала светофора</w:t>
      </w:r>
      <w:r>
        <w:rPr>
          <w:lang w:val="en-US" w:eastAsia="en-US"/>
        </w:rPr>
        <w:t>;</w:t>
      </w:r>
    </w:p>
    <w:p w14:paraId="5F564560" w14:textId="77777777" w:rsidR="00186638" w:rsidRDefault="00186638" w:rsidP="00143F49">
      <w:pPr>
        <w:pStyle w:val="aff4"/>
        <w:numPr>
          <w:ilvl w:val="0"/>
          <w:numId w:val="50"/>
        </w:numPr>
        <w:rPr>
          <w:lang w:eastAsia="en-US"/>
        </w:rPr>
      </w:pPr>
      <w:r>
        <w:rPr>
          <w:lang w:eastAsia="en-US"/>
        </w:rPr>
        <w:t>Длительность сигнала</w:t>
      </w:r>
      <w:r>
        <w:rPr>
          <w:lang w:val="en-US" w:eastAsia="en-US"/>
        </w:rPr>
        <w:t>;</w:t>
      </w:r>
    </w:p>
    <w:p w14:paraId="0BB067CB" w14:textId="77777777" w:rsidR="00186638" w:rsidRDefault="00186638" w:rsidP="00143F49">
      <w:pPr>
        <w:pStyle w:val="aff4"/>
        <w:numPr>
          <w:ilvl w:val="0"/>
          <w:numId w:val="50"/>
        </w:numPr>
        <w:rPr>
          <w:lang w:eastAsia="en-US"/>
        </w:rPr>
      </w:pPr>
      <w:r>
        <w:rPr>
          <w:lang w:eastAsia="en-US"/>
        </w:rPr>
        <w:t>Последовательность сигналов</w:t>
      </w:r>
      <w:r w:rsidRPr="00685332">
        <w:rPr>
          <w:lang w:eastAsia="en-US"/>
        </w:rPr>
        <w:t>;</w:t>
      </w:r>
    </w:p>
    <w:p w14:paraId="098A8A27" w14:textId="34117928" w:rsidR="00186638" w:rsidRDefault="00186638" w:rsidP="00186638">
      <w:pPr>
        <w:pStyle w:val="aff4"/>
        <w:rPr>
          <w:lang w:eastAsia="en-US"/>
        </w:rPr>
      </w:pPr>
      <w:r w:rsidRPr="00060248">
        <w:rPr>
          <w:lang w:eastAsia="en-US"/>
        </w:rPr>
        <w:t xml:space="preserve">В </w:t>
      </w:r>
      <w:proofErr w:type="spellStart"/>
      <w:r w:rsidRPr="00060248">
        <w:rPr>
          <w:lang w:eastAsia="en-US"/>
        </w:rPr>
        <w:t>AnyLogic</w:t>
      </w:r>
      <w:proofErr w:type="spellEnd"/>
      <w:r w:rsidRPr="00060248">
        <w:rPr>
          <w:lang w:eastAsia="en-US"/>
        </w:rPr>
        <w:t xml:space="preserve"> для графического представления </w:t>
      </w:r>
      <w:r>
        <w:rPr>
          <w:lang w:eastAsia="en-US"/>
        </w:rPr>
        <w:t>светофоров</w:t>
      </w:r>
      <w:r w:rsidRPr="00060248">
        <w:rPr>
          <w:lang w:eastAsia="en-US"/>
        </w:rPr>
        <w:t xml:space="preserve"> </w:t>
      </w:r>
      <w:r>
        <w:rPr>
          <w:lang w:eastAsia="en-US"/>
        </w:rPr>
        <w:t>используется</w:t>
      </w:r>
      <w:r w:rsidRPr="00060248">
        <w:rPr>
          <w:lang w:eastAsia="en-US"/>
        </w:rPr>
        <w:t xml:space="preserve"> </w:t>
      </w:r>
      <w:r>
        <w:rPr>
          <w:lang w:eastAsia="en-US"/>
        </w:rPr>
        <w:t>объект «</w:t>
      </w:r>
      <w:r>
        <w:rPr>
          <w:lang w:val="en-US" w:eastAsia="en-US"/>
        </w:rPr>
        <w:t>Traffic</w:t>
      </w:r>
      <w:r w:rsidRPr="000D61BC">
        <w:rPr>
          <w:lang w:eastAsia="en-US"/>
        </w:rPr>
        <w:t xml:space="preserve"> </w:t>
      </w:r>
      <w:r>
        <w:rPr>
          <w:lang w:val="en-US" w:eastAsia="en-US"/>
        </w:rPr>
        <w:t>Light</w:t>
      </w:r>
      <w:r>
        <w:rPr>
          <w:lang w:eastAsia="en-US"/>
        </w:rPr>
        <w:t>»</w:t>
      </w:r>
      <w:r w:rsidRPr="00060248">
        <w:rPr>
          <w:lang w:eastAsia="en-US"/>
        </w:rPr>
        <w:t xml:space="preserve"> из библиотеки моделирования транспортных систем</w:t>
      </w:r>
      <w:r>
        <w:rPr>
          <w:lang w:eastAsia="en-US"/>
        </w:rPr>
        <w:t xml:space="preserve"> </w:t>
      </w:r>
      <w:r w:rsidRPr="008A7B33">
        <w:rPr>
          <w:lang w:eastAsia="en-US"/>
        </w:rPr>
        <w:t>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_Ref166061348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22</w:t>
      </w:r>
      <w:r>
        <w:rPr>
          <w:lang w:eastAsia="en-US"/>
        </w:rPr>
        <w:fldChar w:fldCharType="end"/>
      </w:r>
      <w:r>
        <w:rPr>
          <w:lang w:eastAsia="en-US"/>
        </w:rPr>
        <w:t xml:space="preserve">), который генерирует </w:t>
      </w:r>
      <w:proofErr w:type="gramStart"/>
      <w:r>
        <w:rPr>
          <w:lang w:eastAsia="en-US"/>
        </w:rPr>
        <w:t>объект</w:t>
      </w:r>
      <w:proofErr w:type="gramEnd"/>
      <w:r>
        <w:rPr>
          <w:lang w:eastAsia="en-US"/>
        </w:rPr>
        <w:t xml:space="preserve"> выполняющий функции светофора и обладает следующими свойствами:</w:t>
      </w:r>
    </w:p>
    <w:p w14:paraId="22E29E83" w14:textId="77777777" w:rsidR="00186638" w:rsidRDefault="00186638" w:rsidP="00143F49">
      <w:pPr>
        <w:pStyle w:val="aff4"/>
        <w:numPr>
          <w:ilvl w:val="0"/>
          <w:numId w:val="49"/>
        </w:numPr>
      </w:pPr>
      <w:r>
        <w:t xml:space="preserve">Для ввода названия у этого объекта есть свойство «Имя». </w:t>
      </w:r>
    </w:p>
    <w:p w14:paraId="6AE7BEBC" w14:textId="77777777" w:rsidR="00186638" w:rsidRDefault="00186638" w:rsidP="00143F49">
      <w:pPr>
        <w:pStyle w:val="aff4"/>
        <w:numPr>
          <w:ilvl w:val="0"/>
          <w:numId w:val="49"/>
        </w:numPr>
      </w:pPr>
      <w:r>
        <w:t xml:space="preserve">Месторасположение светофора осуществляется вручную, перетаскиванием объекта с помощью мышки. </w:t>
      </w:r>
    </w:p>
    <w:p w14:paraId="578D2682" w14:textId="77777777" w:rsidR="00186638" w:rsidRDefault="00186638" w:rsidP="00143F49">
      <w:pPr>
        <w:pStyle w:val="aff4"/>
        <w:numPr>
          <w:ilvl w:val="0"/>
          <w:numId w:val="49"/>
        </w:numPr>
      </w:pPr>
      <w:r>
        <w:t>При помощи нажатия мышки цвет сигнала в таблице «Фазы», можно изменять его цвет на зеленый или красный.</w:t>
      </w:r>
    </w:p>
    <w:p w14:paraId="5D0B3EF0" w14:textId="77777777" w:rsidR="00186638" w:rsidRDefault="00186638" w:rsidP="00143F49">
      <w:pPr>
        <w:pStyle w:val="aff4"/>
        <w:numPr>
          <w:ilvl w:val="0"/>
          <w:numId w:val="49"/>
        </w:numPr>
      </w:pPr>
      <w:r>
        <w:lastRenderedPageBreak/>
        <w:t>Длительность сигналов можно задать в столбце «Длительность».</w:t>
      </w:r>
    </w:p>
    <w:p w14:paraId="78380A33" w14:textId="0F3E9E65" w:rsidR="00186638" w:rsidRDefault="00186638" w:rsidP="00186638">
      <w:pPr>
        <w:pStyle w:val="ad"/>
      </w:pPr>
      <w:r>
        <w:t>Порядок сигналов меняется при помощи кнопок «Переместить влево» и «Переместить вправо».</w:t>
      </w:r>
    </w:p>
    <w:p w14:paraId="39D09E22" w14:textId="77777777" w:rsidR="00186638" w:rsidRDefault="00186638" w:rsidP="00186638">
      <w:pPr>
        <w:pStyle w:val="ac"/>
      </w:pPr>
      <w:r>
        <w:rPr>
          <w:noProof/>
        </w:rPr>
        <w:drawing>
          <wp:inline distT="0" distB="0" distL="0" distR="0" wp14:anchorId="6A8383E1" wp14:editId="240C660A">
            <wp:extent cx="4387120" cy="492013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8513" cy="49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3AB2" w14:textId="59795E89" w:rsidR="00186638" w:rsidRDefault="00186638" w:rsidP="00186638">
      <w:pPr>
        <w:pStyle w:val="ac"/>
        <w:rPr>
          <w:color w:val="000000"/>
        </w:rPr>
      </w:pPr>
      <w:bookmarkStart w:id="119" w:name="_Ref166061348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22</w:t>
      </w:r>
      <w:r w:rsidR="00000000">
        <w:rPr>
          <w:noProof/>
        </w:rPr>
        <w:fldChar w:fldCharType="end"/>
      </w:r>
      <w:bookmarkEnd w:id="119"/>
      <w:r>
        <w:t xml:space="preserve"> </w:t>
      </w:r>
      <w:r w:rsidRPr="001649D5">
        <w:rPr>
          <w:color w:val="000000"/>
        </w:rPr>
        <w:t xml:space="preserve">– </w:t>
      </w:r>
      <w:r>
        <w:rPr>
          <w:color w:val="000000"/>
        </w:rPr>
        <w:t>Объект «</w:t>
      </w:r>
      <w:r w:rsidRPr="00190F47">
        <w:rPr>
          <w:color w:val="000000"/>
          <w:highlight w:val="yellow"/>
          <w:lang w:val="en-US"/>
        </w:rPr>
        <w:t>Traffic</w:t>
      </w:r>
      <w:r w:rsidRPr="00190F47">
        <w:rPr>
          <w:color w:val="000000"/>
          <w:highlight w:val="yellow"/>
        </w:rPr>
        <w:t xml:space="preserve"> </w:t>
      </w:r>
      <w:r w:rsidRPr="00190F47">
        <w:rPr>
          <w:color w:val="000000"/>
          <w:highlight w:val="yellow"/>
          <w:lang w:val="en-US"/>
        </w:rPr>
        <w:t>Light</w:t>
      </w:r>
      <w:r w:rsidRPr="00190F47">
        <w:rPr>
          <w:color w:val="000000"/>
          <w:highlight w:val="yellow"/>
        </w:rPr>
        <w:t>»</w:t>
      </w:r>
    </w:p>
    <w:p w14:paraId="154613D5" w14:textId="77777777" w:rsidR="00186638" w:rsidRPr="00186638" w:rsidRDefault="00186638" w:rsidP="00186638">
      <w:pPr>
        <w:pStyle w:val="ad"/>
      </w:pPr>
    </w:p>
    <w:p w14:paraId="53FC44E8" w14:textId="729C4996" w:rsidR="00266EF1" w:rsidRPr="003970A3" w:rsidRDefault="003A1224" w:rsidP="00266EF1">
      <w:pPr>
        <w:pStyle w:val="ad"/>
      </w:pPr>
      <w:r>
        <w:t xml:space="preserve">Добавим </w:t>
      </w:r>
      <w:r w:rsidR="00357C6B" w:rsidRPr="00357C6B">
        <w:t xml:space="preserve">2 </w:t>
      </w:r>
      <w:r w:rsidR="00266EF1">
        <w:t>элемент</w:t>
      </w:r>
      <w:r w:rsidR="00186638" w:rsidRPr="00186638">
        <w:t>а</w:t>
      </w:r>
      <w:r w:rsidR="00266EF1">
        <w:t xml:space="preserve"> «</w:t>
      </w:r>
      <w:r w:rsidR="00266EF1">
        <w:rPr>
          <w:lang w:val="en-US"/>
        </w:rPr>
        <w:t>Traffic</w:t>
      </w:r>
      <w:r w:rsidR="00266EF1" w:rsidRPr="003970A3">
        <w:t xml:space="preserve"> </w:t>
      </w:r>
      <w:r w:rsidR="00266EF1">
        <w:rPr>
          <w:lang w:val="en-US"/>
        </w:rPr>
        <w:t>Light</w:t>
      </w:r>
      <w:r w:rsidR="00266EF1">
        <w:t>»</w:t>
      </w:r>
      <w:r>
        <w:t xml:space="preserve">, так как у нас </w:t>
      </w:r>
      <w:r w:rsidR="00357C6B" w:rsidRPr="00357C6B">
        <w:t>2</w:t>
      </w:r>
      <w:r w:rsidR="00357C6B">
        <w:t xml:space="preserve"> перекрёстка</w:t>
      </w:r>
      <w:r w:rsidR="00266EF1" w:rsidRPr="003970A3">
        <w:t xml:space="preserve">. </w:t>
      </w:r>
      <w:r>
        <w:t>Настроим в соответствии с</w:t>
      </w:r>
      <w:r w:rsidR="00BA5C61">
        <w:t xml:space="preserve"> требуемым режимом работы</w:t>
      </w:r>
      <w:r>
        <w:t xml:space="preserve"> </w:t>
      </w:r>
      <w:r w:rsidR="00BA5C61">
        <w:t>(</w:t>
      </w:r>
      <w:r>
        <w:fldChar w:fldCharType="begin"/>
      </w:r>
      <w:r>
        <w:instrText xml:space="preserve"> REF _Ref128329418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23</w:t>
      </w:r>
      <w:r>
        <w:fldChar w:fldCharType="end"/>
      </w:r>
      <w:r w:rsidR="00BA5C61">
        <w:t>)</w:t>
      </w:r>
      <w:r>
        <w:t xml:space="preserve">. Для стоп-линий по улице </w:t>
      </w:r>
      <w:r w:rsidR="00190F47">
        <w:t>Галле</w:t>
      </w:r>
      <w:r w:rsidR="00357C6B">
        <w:t xml:space="preserve"> зелёный сигнал длится 2</w:t>
      </w:r>
      <w:r>
        <w:t>0</w:t>
      </w:r>
      <w:r w:rsidR="00357C6B">
        <w:t xml:space="preserve"> </w:t>
      </w:r>
      <w:r>
        <w:t xml:space="preserve">с, красный </w:t>
      </w:r>
      <w:r w:rsidR="00357C6B">
        <w:t xml:space="preserve">25 </w:t>
      </w:r>
      <w:r>
        <w:t xml:space="preserve">с, так как данная дорога меньше. Для стоп-линий по улице </w:t>
      </w:r>
      <w:r w:rsidR="00357C6B">
        <w:t>Перовской зелёный сигнал 25 с, красный 2</w:t>
      </w:r>
      <w:r>
        <w:t>0</w:t>
      </w:r>
      <w:r w:rsidR="00357C6B">
        <w:t xml:space="preserve"> </w:t>
      </w:r>
      <w:r>
        <w:t>с. Добавим также жёлтый свет длительностью 3с.</w:t>
      </w:r>
    </w:p>
    <w:p w14:paraId="0FEC5C77" w14:textId="0F937101" w:rsidR="00266EF1" w:rsidRDefault="00357C6B" w:rsidP="00266EF1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62FB4C" wp14:editId="41D8F0F6">
            <wp:extent cx="6191885" cy="2578735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EF15" w14:textId="096694BF" w:rsidR="00266EF1" w:rsidRDefault="00266EF1" w:rsidP="00266EF1">
      <w:pPr>
        <w:pStyle w:val="ac"/>
      </w:pPr>
      <w:bookmarkStart w:id="120" w:name="_Ref128329418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23</w:t>
      </w:r>
      <w:r w:rsidR="00000000">
        <w:rPr>
          <w:noProof/>
        </w:rPr>
        <w:fldChar w:fldCharType="end"/>
      </w:r>
      <w:bookmarkEnd w:id="120"/>
      <w:r w:rsidR="003A1224">
        <w:t xml:space="preserve"> – Режим </w:t>
      </w:r>
      <w:r w:rsidR="003A1224" w:rsidRPr="00190F47">
        <w:rPr>
          <w:highlight w:val="yellow"/>
        </w:rPr>
        <w:t>работы светофора</w:t>
      </w:r>
      <w:r w:rsidR="00203DC3" w:rsidRPr="00190F47">
        <w:rPr>
          <w:highlight w:val="yellow"/>
        </w:rPr>
        <w:t xml:space="preserve"> «trafficLight1»</w:t>
      </w:r>
    </w:p>
    <w:p w14:paraId="4AAA7F28" w14:textId="38733691" w:rsidR="003A1224" w:rsidRDefault="003A1224" w:rsidP="003A1224">
      <w:pPr>
        <w:pStyle w:val="ad"/>
      </w:pPr>
    </w:p>
    <w:p w14:paraId="37013763" w14:textId="7A860A0A" w:rsidR="00203DC3" w:rsidRDefault="00203DC3" w:rsidP="003A1224">
      <w:pPr>
        <w:pStyle w:val="ad"/>
      </w:pPr>
      <w:r>
        <w:t xml:space="preserve">Рассмотрим второй перекресток. Для стоп-линий по улице Перовской зелёный сигнал длится 30 с, красный 35 с, так как данная дорога меньше. Для стоп-линий по улице </w:t>
      </w:r>
      <w:r w:rsidR="00190F47">
        <w:t>Зорге</w:t>
      </w:r>
      <w:r>
        <w:t xml:space="preserve"> зелёный сигнал 35 с, красный 30 с. Добавим также жёлтый свет длительностью 3с (</w:t>
      </w:r>
      <w:r w:rsidR="00E7585B">
        <w:fldChar w:fldCharType="begin"/>
      </w:r>
      <w:r w:rsidR="00E7585B">
        <w:instrText xml:space="preserve"> REF _Ref167784955 \h </w:instrText>
      </w:r>
      <w:r w:rsidR="00E7585B">
        <w:fldChar w:fldCharType="separate"/>
      </w:r>
      <w:r w:rsidR="00E7585B">
        <w:t xml:space="preserve">Рисунок </w:t>
      </w:r>
      <w:r w:rsidR="00E7585B">
        <w:rPr>
          <w:noProof/>
        </w:rPr>
        <w:t>4</w:t>
      </w:r>
      <w:r w:rsidR="00E7585B">
        <w:t>.</w:t>
      </w:r>
      <w:r w:rsidR="00E7585B">
        <w:rPr>
          <w:noProof/>
        </w:rPr>
        <w:t>24</w:t>
      </w:r>
      <w:r w:rsidR="00E7585B">
        <w:fldChar w:fldCharType="end"/>
      </w:r>
      <w:r>
        <w:t>).</w:t>
      </w:r>
    </w:p>
    <w:p w14:paraId="5678EC87" w14:textId="0F201242" w:rsidR="00203DC3" w:rsidRDefault="00203DC3" w:rsidP="00203DC3">
      <w:pPr>
        <w:pStyle w:val="ac"/>
      </w:pPr>
      <w:bookmarkStart w:id="121" w:name="_Ref167784955"/>
      <w:r>
        <w:rPr>
          <w:noProof/>
        </w:rPr>
        <w:drawing>
          <wp:inline distT="0" distB="0" distL="0" distR="0" wp14:anchorId="1C8D7FDD" wp14:editId="5B14B38E">
            <wp:extent cx="6191885" cy="2432685"/>
            <wp:effectExtent l="0" t="0" r="0" b="571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24</w:t>
      </w:r>
      <w:r w:rsidR="00000000">
        <w:rPr>
          <w:noProof/>
        </w:rPr>
        <w:fldChar w:fldCharType="end"/>
      </w:r>
      <w:bookmarkEnd w:id="121"/>
      <w:r>
        <w:t xml:space="preserve"> – Режим работы светофора «</w:t>
      </w:r>
      <w:proofErr w:type="spellStart"/>
      <w:r w:rsidRPr="00203DC3">
        <w:t>trafficLight</w:t>
      </w:r>
      <w:proofErr w:type="spellEnd"/>
      <w:r>
        <w:t>»</w:t>
      </w:r>
    </w:p>
    <w:p w14:paraId="3BEAEE53" w14:textId="77777777" w:rsidR="00203DC3" w:rsidRPr="00203DC3" w:rsidRDefault="00203DC3" w:rsidP="00203DC3">
      <w:pPr>
        <w:pStyle w:val="ad"/>
      </w:pPr>
    </w:p>
    <w:p w14:paraId="5CD7A383" w14:textId="223F53EC" w:rsidR="00814961" w:rsidRPr="00201906" w:rsidRDefault="00814961" w:rsidP="00814961">
      <w:pPr>
        <w:pStyle w:val="ad"/>
        <w:rPr>
          <w:u w:val="single"/>
        </w:rPr>
      </w:pPr>
      <w:r>
        <w:rPr>
          <w:u w:val="single"/>
        </w:rPr>
        <w:t>Укрупнё</w:t>
      </w:r>
      <w:r w:rsidRPr="00201906">
        <w:rPr>
          <w:u w:val="single"/>
        </w:rPr>
        <w:t>нный алгоритм:</w:t>
      </w:r>
    </w:p>
    <w:p w14:paraId="57A8B98C" w14:textId="582E6561" w:rsidR="00814961" w:rsidRPr="00FA5431" w:rsidRDefault="00C37AA6" w:rsidP="00380798">
      <w:pPr>
        <w:pStyle w:val="ad"/>
      </w:pPr>
      <w:r>
        <w:t>Создали</w:t>
      </w:r>
      <w:r w:rsidR="00814961" w:rsidRPr="00FA5431">
        <w:t xml:space="preserve"> </w:t>
      </w:r>
      <w:r w:rsidR="00814961">
        <w:t>объект</w:t>
      </w:r>
      <w:r w:rsidR="00814961" w:rsidRPr="00FA5431">
        <w:t xml:space="preserve"> «</w:t>
      </w:r>
      <w:r w:rsidR="00814961">
        <w:rPr>
          <w:lang w:val="en-US"/>
        </w:rPr>
        <w:t>Traffic</w:t>
      </w:r>
      <w:r w:rsidR="00814961" w:rsidRPr="00FA5431">
        <w:t xml:space="preserve"> </w:t>
      </w:r>
      <w:r w:rsidR="00814961">
        <w:rPr>
          <w:lang w:val="en-US"/>
        </w:rPr>
        <w:t>Light</w:t>
      </w:r>
      <w:r w:rsidR="00814961" w:rsidRPr="00FA5431">
        <w:t xml:space="preserve">» </w:t>
      </w:r>
      <w:proofErr w:type="spellStart"/>
      <w:r w:rsidR="00380798">
        <w:rPr>
          <w:lang w:val="en-US"/>
        </w:rPr>
        <w:t>trafficLight</w:t>
      </w:r>
      <w:proofErr w:type="spellEnd"/>
      <w:r w:rsidR="00203DC3" w:rsidRPr="00FA5431">
        <w:t xml:space="preserve">, </w:t>
      </w:r>
      <w:proofErr w:type="spellStart"/>
      <w:r w:rsidR="00203DC3">
        <w:rPr>
          <w:lang w:val="en-US"/>
        </w:rPr>
        <w:t>trafficLight</w:t>
      </w:r>
      <w:proofErr w:type="spellEnd"/>
      <w:r w:rsidR="00203DC3" w:rsidRPr="00FA5431">
        <w:t>1</w:t>
      </w:r>
      <w:r w:rsidR="00380798" w:rsidRPr="00FA5431">
        <w:t xml:space="preserve"> </w:t>
      </w:r>
      <w:r w:rsidR="00380798" w:rsidRPr="00AF0E4C">
        <w:t>и</w:t>
      </w:r>
      <w:r w:rsidR="00380798" w:rsidRPr="00FA5431">
        <w:t xml:space="preserve"> </w:t>
      </w:r>
      <w:r w:rsidR="00380798" w:rsidRPr="00AF0E4C">
        <w:t>выполнили</w:t>
      </w:r>
      <w:r w:rsidR="00380798" w:rsidRPr="00FA5431">
        <w:t>:</w:t>
      </w:r>
    </w:p>
    <w:p w14:paraId="10C47C0C" w14:textId="74EE855A" w:rsidR="00814961" w:rsidRDefault="00814961" w:rsidP="00143F49">
      <w:pPr>
        <w:pStyle w:val="ad"/>
        <w:numPr>
          <w:ilvl w:val="0"/>
          <w:numId w:val="28"/>
        </w:numPr>
      </w:pPr>
      <w:r>
        <w:t>Добави</w:t>
      </w:r>
      <w:r w:rsidR="00380798">
        <w:t>ли 4</w:t>
      </w:r>
      <w:r w:rsidR="00BA5C61">
        <w:t xml:space="preserve"> сигнала светофора</w:t>
      </w:r>
      <w:r w:rsidR="00203DC3">
        <w:t xml:space="preserve"> «</w:t>
      </w:r>
      <w:r w:rsidR="00203DC3" w:rsidRPr="00203DC3">
        <w:t>trafficLight</w:t>
      </w:r>
      <w:r w:rsidR="00203DC3">
        <w:t>1» и 3 сигнала для «</w:t>
      </w:r>
      <w:proofErr w:type="spellStart"/>
      <w:r w:rsidR="00203DC3" w:rsidRPr="00203DC3">
        <w:t>trafficLight</w:t>
      </w:r>
      <w:proofErr w:type="spellEnd"/>
      <w:r w:rsidR="00203DC3">
        <w:t>»</w:t>
      </w:r>
      <w:r w:rsidR="00BA5C61" w:rsidRPr="00BA5C61">
        <w:t xml:space="preserve"> (</w:t>
      </w:r>
      <w:r w:rsidR="00BA5C61">
        <w:fldChar w:fldCharType="begin"/>
      </w:r>
      <w:r w:rsidR="00BA5C61">
        <w:instrText xml:space="preserve"> REF _Ref128329418 \h </w:instrText>
      </w:r>
      <w:r w:rsidR="00BA5C61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23</w:t>
      </w:r>
      <w:r w:rsidR="00BA5C61">
        <w:fldChar w:fldCharType="end"/>
      </w:r>
      <w:r w:rsidR="00A611BF">
        <w:t>,</w:t>
      </w:r>
      <w:r w:rsidR="00A611BF">
        <w:fldChar w:fldCharType="begin"/>
      </w:r>
      <w:r w:rsidR="00A611BF">
        <w:instrText xml:space="preserve"> REF _Ref167784955 \h </w:instrText>
      </w:r>
      <w:r w:rsidR="00A611BF">
        <w:fldChar w:fldCharType="separate"/>
      </w:r>
      <w:r w:rsidR="00A611BF">
        <w:t xml:space="preserve">Рисунок </w:t>
      </w:r>
      <w:r w:rsidR="00A611BF">
        <w:rPr>
          <w:noProof/>
        </w:rPr>
        <w:t>4</w:t>
      </w:r>
      <w:r w:rsidR="00A611BF">
        <w:t>.</w:t>
      </w:r>
      <w:r w:rsidR="00A611BF">
        <w:rPr>
          <w:noProof/>
        </w:rPr>
        <w:t>24</w:t>
      </w:r>
      <w:r w:rsidR="00A611BF">
        <w:fldChar w:fldCharType="end"/>
      </w:r>
      <w:r w:rsidR="00BA5C61" w:rsidRPr="00BA5C61">
        <w:t>)</w:t>
      </w:r>
      <w:r w:rsidR="00BA5C61">
        <w:t xml:space="preserve"> и ввели их длительности по </w:t>
      </w:r>
      <w:r w:rsidR="00BA5C61">
        <w:lastRenderedPageBreak/>
        <w:t xml:space="preserve">столбцам </w:t>
      </w:r>
      <w:proofErr w:type="spellStart"/>
      <w:r w:rsidR="00BA5C61">
        <w:rPr>
          <w:lang w:val="en-US"/>
        </w:rPr>
        <w:t>dataGridView</w:t>
      </w:r>
      <w:proofErr w:type="spellEnd"/>
      <w:r w:rsidR="00BA5C61" w:rsidRPr="00BA5C61">
        <w:t xml:space="preserve"> </w:t>
      </w:r>
      <w:r w:rsidR="00BA5C61">
        <w:t>«Фазы»</w:t>
      </w:r>
      <w:r>
        <w:t xml:space="preserve">. </w:t>
      </w:r>
      <w:r w:rsidR="00BA5C61">
        <w:t xml:space="preserve">В этой же таблице добавили строки – сигналы для стоп линий </w:t>
      </w:r>
      <w:proofErr w:type="spellStart"/>
      <w:r w:rsidR="00203DC3">
        <w:rPr>
          <w:lang w:val="en-US"/>
        </w:rPr>
        <w:t>stopLine</w:t>
      </w:r>
      <w:proofErr w:type="spellEnd"/>
      <w:r w:rsidR="00203DC3">
        <w:t>1</w:t>
      </w:r>
      <w:r w:rsidR="00203DC3" w:rsidRPr="00BA5C61">
        <w:t xml:space="preserve">, </w:t>
      </w:r>
      <w:proofErr w:type="spellStart"/>
      <w:r w:rsidR="00203DC3">
        <w:rPr>
          <w:lang w:val="en-US"/>
        </w:rPr>
        <w:t>stopLine</w:t>
      </w:r>
      <w:proofErr w:type="spellEnd"/>
      <w:r w:rsidR="00203DC3">
        <w:t>2</w:t>
      </w:r>
      <w:r w:rsidR="00203DC3" w:rsidRPr="00BA5C61">
        <w:t xml:space="preserve">, </w:t>
      </w:r>
      <w:proofErr w:type="spellStart"/>
      <w:r w:rsidR="00203DC3">
        <w:rPr>
          <w:lang w:val="en-US"/>
        </w:rPr>
        <w:t>stopLine</w:t>
      </w:r>
      <w:proofErr w:type="spellEnd"/>
      <w:r w:rsidR="00DE7330">
        <w:t xml:space="preserve">3 (перекресток дорог </w:t>
      </w:r>
      <w:r w:rsidR="00190F47">
        <w:t>Октября</w:t>
      </w:r>
      <w:r w:rsidR="00203DC3">
        <w:t xml:space="preserve">, </w:t>
      </w:r>
      <w:r w:rsidR="00190F47">
        <w:t>Галле</w:t>
      </w:r>
      <w:r w:rsidR="00203DC3">
        <w:t xml:space="preserve">); </w:t>
      </w:r>
      <w:proofErr w:type="spellStart"/>
      <w:r w:rsidR="00BA5C61">
        <w:rPr>
          <w:lang w:val="en-US"/>
        </w:rPr>
        <w:t>stopLine</w:t>
      </w:r>
      <w:proofErr w:type="spellEnd"/>
      <w:r w:rsidR="00203DC3">
        <w:t>4</w:t>
      </w:r>
      <w:r w:rsidR="00BA5C61" w:rsidRPr="00BA5C61">
        <w:t xml:space="preserve">, </w:t>
      </w:r>
      <w:proofErr w:type="spellStart"/>
      <w:r w:rsidR="00BA5C61">
        <w:rPr>
          <w:lang w:val="en-US"/>
        </w:rPr>
        <w:t>stopLine</w:t>
      </w:r>
      <w:proofErr w:type="spellEnd"/>
      <w:r w:rsidR="00203DC3">
        <w:t>5</w:t>
      </w:r>
      <w:r w:rsidR="00BA5C61" w:rsidRPr="00BA5C61">
        <w:t xml:space="preserve">, </w:t>
      </w:r>
      <w:proofErr w:type="spellStart"/>
      <w:r w:rsidR="00BA5C61">
        <w:rPr>
          <w:lang w:val="en-US"/>
        </w:rPr>
        <w:t>stopLine</w:t>
      </w:r>
      <w:proofErr w:type="spellEnd"/>
      <w:r w:rsidR="00203DC3">
        <w:t>6 (</w:t>
      </w:r>
      <w:r w:rsidR="00DE7330">
        <w:t xml:space="preserve">перекресток дорог </w:t>
      </w:r>
      <w:r w:rsidR="00190F47">
        <w:t>Зорге</w:t>
      </w:r>
      <w:r w:rsidR="00DE7330">
        <w:t xml:space="preserve">, </w:t>
      </w:r>
      <w:r w:rsidR="00190F47">
        <w:t>Галле</w:t>
      </w:r>
      <w:r w:rsidR="00203DC3">
        <w:t>)</w:t>
      </w:r>
      <w:r>
        <w:t>.</w:t>
      </w:r>
      <w:r w:rsidR="00BA5C61">
        <w:t xml:space="preserve"> Для дорог </w:t>
      </w:r>
      <w:proofErr w:type="spellStart"/>
      <w:r w:rsidR="00931F48">
        <w:t>roadPerovskaya</w:t>
      </w:r>
      <w:proofErr w:type="spellEnd"/>
      <w:r w:rsidR="00931F48">
        <w:t xml:space="preserve">, roadPerovskaya2 (перекресток дорог </w:t>
      </w:r>
      <w:r w:rsidR="00190F47">
        <w:t>Октября</w:t>
      </w:r>
      <w:r w:rsidR="00931F48">
        <w:t xml:space="preserve">, </w:t>
      </w:r>
      <w:r w:rsidR="00190F47">
        <w:t>Галле</w:t>
      </w:r>
      <w:r w:rsidR="00931F48">
        <w:t xml:space="preserve">) </w:t>
      </w:r>
      <w:r w:rsidR="00BA5C61">
        <w:t>должен гореть один сигнал светофора.</w:t>
      </w:r>
      <w:r w:rsidR="00931F48">
        <w:t xml:space="preserve"> Аналогично для </w:t>
      </w:r>
      <w:proofErr w:type="spellStart"/>
      <w:r w:rsidR="00931F48" w:rsidRPr="006D321B">
        <w:rPr>
          <w:lang w:val="en-US"/>
        </w:rPr>
        <w:t>roadaurors</w:t>
      </w:r>
      <w:proofErr w:type="spellEnd"/>
      <w:r w:rsidR="00931F48">
        <w:t xml:space="preserve">, </w:t>
      </w:r>
      <w:proofErr w:type="spellStart"/>
      <w:r w:rsidR="00931F48" w:rsidRPr="006D321B">
        <w:rPr>
          <w:lang w:val="en-US"/>
        </w:rPr>
        <w:t>roadaurors</w:t>
      </w:r>
      <w:proofErr w:type="spellEnd"/>
      <w:r w:rsidR="00931F48">
        <w:t>2 (перекресток дорог Аврора, Перовской).</w:t>
      </w:r>
    </w:p>
    <w:p w14:paraId="30A34A43" w14:textId="77777777" w:rsidR="00266EF1" w:rsidRDefault="00266EF1" w:rsidP="0029694B">
      <w:pPr>
        <w:pStyle w:val="2"/>
        <w:tabs>
          <w:tab w:val="clear" w:pos="1427"/>
          <w:tab w:val="num" w:pos="1776"/>
        </w:tabs>
      </w:pPr>
      <w:bookmarkStart w:id="122" w:name="_Toc136276282"/>
      <w:bookmarkStart w:id="123" w:name="_Toc167783421"/>
      <w:bookmarkStart w:id="124" w:name="_Toc167785455"/>
      <w:r>
        <w:t>Моделирование (обработка)</w:t>
      </w:r>
      <w:bookmarkEnd w:id="122"/>
      <w:bookmarkEnd w:id="123"/>
      <w:bookmarkEnd w:id="124"/>
    </w:p>
    <w:p w14:paraId="0364CBCD" w14:textId="74F04021" w:rsidR="00266EF1" w:rsidRPr="00E90042" w:rsidRDefault="00266EF1" w:rsidP="0029694B">
      <w:pPr>
        <w:pStyle w:val="3"/>
        <w:tabs>
          <w:tab w:val="clear" w:pos="1276"/>
          <w:tab w:val="num" w:pos="1625"/>
        </w:tabs>
      </w:pPr>
      <w:bookmarkStart w:id="125" w:name="_Toc167783422"/>
      <w:bookmarkStart w:id="126" w:name="_Toc167785456"/>
      <w:r w:rsidRPr="00E90042">
        <w:t>Моделирование движения тра</w:t>
      </w:r>
      <w:r w:rsidR="00D73611">
        <w:t xml:space="preserve">нспортных средств по дорогам (с </w:t>
      </w:r>
      <w:r w:rsidRPr="00E90042">
        <w:t>учетом сторон и полос дорожного движения);</w:t>
      </w:r>
      <w:bookmarkEnd w:id="125"/>
      <w:bookmarkEnd w:id="126"/>
    </w:p>
    <w:p w14:paraId="2FDE98F3" w14:textId="3E1F311B" w:rsidR="00554F01" w:rsidRDefault="00554F01" w:rsidP="004C5A6A">
      <w:pPr>
        <w:pStyle w:val="ad"/>
      </w:pPr>
      <w:r w:rsidRPr="00060248">
        <w:rPr>
          <w:lang w:eastAsia="en-US"/>
        </w:rPr>
        <w:t xml:space="preserve">В </w:t>
      </w:r>
      <w:proofErr w:type="spellStart"/>
      <w:r w:rsidRPr="00060248">
        <w:rPr>
          <w:lang w:eastAsia="en-US"/>
        </w:rPr>
        <w:t>AnyLogic</w:t>
      </w:r>
      <w:proofErr w:type="spellEnd"/>
      <w:r w:rsidRPr="00060248">
        <w:rPr>
          <w:lang w:eastAsia="en-US"/>
        </w:rPr>
        <w:t xml:space="preserve"> для </w:t>
      </w:r>
      <w:r>
        <w:rPr>
          <w:lang w:eastAsia="en-US"/>
        </w:rPr>
        <w:t>моделирования</w:t>
      </w:r>
      <w:r w:rsidRPr="00060248">
        <w:rPr>
          <w:lang w:eastAsia="en-US"/>
        </w:rPr>
        <w:t xml:space="preserve"> </w:t>
      </w:r>
      <w:r>
        <w:rPr>
          <w:lang w:eastAsia="en-US"/>
        </w:rPr>
        <w:t>движения транспортных средств</w:t>
      </w:r>
      <w:r w:rsidRPr="00060248">
        <w:rPr>
          <w:lang w:eastAsia="en-US"/>
        </w:rPr>
        <w:t xml:space="preserve"> </w:t>
      </w:r>
      <w:r>
        <w:rPr>
          <w:lang w:eastAsia="en-US"/>
        </w:rPr>
        <w:t>используется</w:t>
      </w:r>
      <w:r w:rsidRPr="00060248">
        <w:rPr>
          <w:lang w:eastAsia="en-US"/>
        </w:rPr>
        <w:t xml:space="preserve"> </w:t>
      </w:r>
      <w:r>
        <w:rPr>
          <w:lang w:eastAsia="en-US"/>
        </w:rPr>
        <w:t>связка объектов «</w:t>
      </w:r>
      <w:r>
        <w:rPr>
          <w:lang w:val="en-US" w:eastAsia="en-US"/>
        </w:rPr>
        <w:t>Car</w:t>
      </w:r>
      <w:r w:rsidRPr="00604C34">
        <w:rPr>
          <w:lang w:eastAsia="en-US"/>
        </w:rPr>
        <w:t xml:space="preserve"> </w:t>
      </w:r>
      <w:r>
        <w:rPr>
          <w:lang w:val="en-US" w:eastAsia="en-US"/>
        </w:rPr>
        <w:t>Source</w:t>
      </w:r>
      <w:r>
        <w:rPr>
          <w:lang w:eastAsia="en-US"/>
        </w:rPr>
        <w:t>», «</w:t>
      </w:r>
      <w:r>
        <w:rPr>
          <w:lang w:val="en-US" w:eastAsia="en-US"/>
        </w:rPr>
        <w:t>Car</w:t>
      </w:r>
      <w:r w:rsidRPr="00763AC5">
        <w:rPr>
          <w:lang w:eastAsia="en-US"/>
        </w:rPr>
        <w:t xml:space="preserve"> </w:t>
      </w:r>
      <w:r>
        <w:rPr>
          <w:lang w:val="en-US" w:eastAsia="en-US"/>
        </w:rPr>
        <w:t>Move</w:t>
      </w:r>
      <w:r w:rsidRPr="00763AC5">
        <w:rPr>
          <w:lang w:eastAsia="en-US"/>
        </w:rPr>
        <w:t xml:space="preserve"> </w:t>
      </w:r>
      <w:r>
        <w:rPr>
          <w:lang w:val="en-US" w:eastAsia="en-US"/>
        </w:rPr>
        <w:t>To</w:t>
      </w:r>
      <w:r>
        <w:rPr>
          <w:lang w:eastAsia="en-US"/>
        </w:rPr>
        <w:t>»</w:t>
      </w:r>
      <w:r w:rsidRPr="00604C34">
        <w:rPr>
          <w:lang w:eastAsia="en-US"/>
        </w:rPr>
        <w:t xml:space="preserve">, </w:t>
      </w:r>
      <w:r>
        <w:rPr>
          <w:lang w:eastAsia="en-US"/>
        </w:rPr>
        <w:t>«</w:t>
      </w:r>
      <w:r>
        <w:rPr>
          <w:lang w:val="en-US" w:eastAsia="en-US"/>
        </w:rPr>
        <w:t>Car</w:t>
      </w:r>
      <w:r w:rsidRPr="00604C34">
        <w:rPr>
          <w:lang w:eastAsia="en-US"/>
        </w:rPr>
        <w:t xml:space="preserve"> </w:t>
      </w:r>
      <w:r>
        <w:rPr>
          <w:lang w:val="en-US" w:eastAsia="en-US"/>
        </w:rPr>
        <w:t>Dispose</w:t>
      </w:r>
      <w:r>
        <w:rPr>
          <w:lang w:eastAsia="en-US"/>
        </w:rPr>
        <w:t>»</w:t>
      </w:r>
      <w:r w:rsidRPr="00060248">
        <w:rPr>
          <w:lang w:eastAsia="en-US"/>
        </w:rPr>
        <w:t xml:space="preserve"> из библиотеки моделирования транспортных систем</w:t>
      </w:r>
      <w:r>
        <w:rPr>
          <w:lang w:eastAsia="en-US"/>
        </w:rPr>
        <w:t>.</w:t>
      </w:r>
    </w:p>
    <w:p w14:paraId="248E7A84" w14:textId="3C00C325" w:rsidR="005129BA" w:rsidRDefault="005129BA" w:rsidP="004C5A6A">
      <w:pPr>
        <w:pStyle w:val="ad"/>
      </w:pPr>
      <w:r>
        <w:t xml:space="preserve">Дорога представляет собой участок пути из начальной точки в конечную. Объектом, осуществляющим движение, являются транспортные средства. Следовательно, для осуществления моделирования необходим такой объект, который имитировал бы эти транспортные средства. В среде </w:t>
      </w:r>
      <w:r>
        <w:rPr>
          <w:lang w:val="en-US"/>
        </w:rPr>
        <w:t>AnyLogic</w:t>
      </w:r>
      <w:r w:rsidRPr="002740A0">
        <w:t xml:space="preserve"> </w:t>
      </w:r>
      <w:r>
        <w:t xml:space="preserve">таким объектом служит блок </w:t>
      </w:r>
      <w:proofErr w:type="spellStart"/>
      <w:r>
        <w:rPr>
          <w:lang w:val="en-US"/>
        </w:rPr>
        <w:t>carSource</w:t>
      </w:r>
      <w:proofErr w:type="spellEnd"/>
      <w:r>
        <w:t xml:space="preserve"> (</w:t>
      </w:r>
      <w:r>
        <w:fldChar w:fldCharType="begin"/>
      </w:r>
      <w:r>
        <w:instrText xml:space="preserve"> REF _Ref166054505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25</w:t>
      </w:r>
      <w:r>
        <w:fldChar w:fldCharType="end"/>
      </w:r>
      <w:r>
        <w:t>).</w:t>
      </w:r>
    </w:p>
    <w:p w14:paraId="56B53660" w14:textId="4C3B1D20" w:rsidR="00554F01" w:rsidRDefault="005129BA" w:rsidP="00E46C83">
      <w:pPr>
        <w:pStyle w:val="ad"/>
      </w:pPr>
      <w:r>
        <w:t>Помимо этого, движение должно быть направленным по определенному пути, то есть необходимо задать полосу движения.</w:t>
      </w:r>
      <w:r w:rsidRPr="009815A6">
        <w:t xml:space="preserve"> </w:t>
      </w:r>
      <w:r>
        <w:t xml:space="preserve">Такая задача решается путем указания в свойствах блока </w:t>
      </w:r>
      <w:proofErr w:type="spellStart"/>
      <w:r>
        <w:rPr>
          <w:lang w:val="en-US"/>
        </w:rPr>
        <w:t>carSource</w:t>
      </w:r>
      <w:proofErr w:type="spellEnd"/>
      <w:r w:rsidRPr="009815A6">
        <w:t xml:space="preserve"> </w:t>
      </w:r>
      <w:r>
        <w:t>в разделе «Дорога» в графе «Помещается на полосу» (</w:t>
      </w:r>
      <w:r w:rsidR="00554F01">
        <w:fldChar w:fldCharType="begin"/>
      </w:r>
      <w:r w:rsidR="00554F01">
        <w:instrText xml:space="preserve"> REF _Ref166061563 \h </w:instrText>
      </w:r>
      <w:r w:rsidR="00554F01">
        <w:fldChar w:fldCharType="separate"/>
      </w:r>
      <w:r w:rsidR="00A90F38">
        <w:t>Рисунок</w:t>
      </w:r>
      <w:r w:rsidR="00A90F38" w:rsidRPr="00A90F38">
        <w:t xml:space="preserve"> </w:t>
      </w:r>
      <w:r w:rsidR="00A90F38" w:rsidRPr="00A90F38">
        <w:rPr>
          <w:noProof/>
        </w:rPr>
        <w:t>4</w:t>
      </w:r>
      <w:r w:rsidR="00A90F38" w:rsidRPr="00A90F38">
        <w:t>.</w:t>
      </w:r>
      <w:r w:rsidR="00A90F38" w:rsidRPr="00A90F38">
        <w:rPr>
          <w:noProof/>
        </w:rPr>
        <w:t>26</w:t>
      </w:r>
      <w:r w:rsidR="00554F01">
        <w:fldChar w:fldCharType="end"/>
      </w:r>
      <w:r>
        <w:t>) соответствующей полосы, по которой будет осуществляться д</w:t>
      </w:r>
      <w:r w:rsidR="00E46C83">
        <w:t>вижение транспортным средством.</w:t>
      </w:r>
    </w:p>
    <w:p w14:paraId="02B94A59" w14:textId="77777777" w:rsidR="00554F01" w:rsidRPr="005129BA" w:rsidRDefault="00554F01" w:rsidP="004C5A6A">
      <w:pPr>
        <w:pStyle w:val="ad"/>
      </w:pPr>
    </w:p>
    <w:p w14:paraId="7B97B0EA" w14:textId="77777777" w:rsidR="005129BA" w:rsidRDefault="005129BA" w:rsidP="005129BA">
      <w:pPr>
        <w:pStyle w:val="ac"/>
      </w:pPr>
      <w:r>
        <w:rPr>
          <w:noProof/>
        </w:rPr>
        <w:drawing>
          <wp:inline distT="0" distB="0" distL="0" distR="0" wp14:anchorId="2DFE92AD" wp14:editId="1A4DCDB1">
            <wp:extent cx="1247619" cy="1219048"/>
            <wp:effectExtent l="0" t="0" r="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47619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7120" w14:textId="7433ED3F" w:rsidR="005129BA" w:rsidRDefault="005129BA" w:rsidP="005129BA">
      <w:pPr>
        <w:pStyle w:val="ac"/>
        <w:rPr>
          <w:lang w:val="en-US"/>
        </w:rPr>
      </w:pPr>
      <w:bookmarkStart w:id="127" w:name="_Ref166054505"/>
      <w:r>
        <w:lastRenderedPageBreak/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25</w:t>
      </w:r>
      <w:r w:rsidR="00000000">
        <w:rPr>
          <w:noProof/>
        </w:rPr>
        <w:fldChar w:fldCharType="end"/>
      </w:r>
      <w:bookmarkEnd w:id="127"/>
      <w:r>
        <w:t xml:space="preserve"> – Условное обозначение блока </w:t>
      </w:r>
      <w:proofErr w:type="spellStart"/>
      <w:r>
        <w:rPr>
          <w:lang w:val="en-US"/>
        </w:rPr>
        <w:t>carSource</w:t>
      </w:r>
      <w:proofErr w:type="spellEnd"/>
    </w:p>
    <w:p w14:paraId="48896920" w14:textId="066BBB8B" w:rsidR="005129BA" w:rsidRDefault="005129BA" w:rsidP="005129BA">
      <w:pPr>
        <w:pStyle w:val="ad"/>
        <w:rPr>
          <w:lang w:val="en-US"/>
        </w:rPr>
      </w:pPr>
    </w:p>
    <w:p w14:paraId="67FE16E9" w14:textId="77777777" w:rsidR="00FA5431" w:rsidRDefault="005129BA" w:rsidP="00FA5431">
      <w:pPr>
        <w:pStyle w:val="ac"/>
      </w:pPr>
      <w:r>
        <w:rPr>
          <w:noProof/>
        </w:rPr>
        <w:drawing>
          <wp:inline distT="0" distB="0" distL="0" distR="0" wp14:anchorId="52F49361" wp14:editId="068323FD">
            <wp:extent cx="4954621" cy="6111089"/>
            <wp:effectExtent l="0" t="0" r="0" b="444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57340" cy="61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6729" w14:textId="63FC5BC2" w:rsidR="005129BA" w:rsidRPr="00FA5431" w:rsidRDefault="00FA5431" w:rsidP="00FA5431">
      <w:pPr>
        <w:pStyle w:val="ac"/>
        <w:rPr>
          <w:lang w:val="en-US"/>
        </w:rPr>
      </w:pPr>
      <w:bookmarkStart w:id="128" w:name="_Ref166061563"/>
      <w:r>
        <w:t>Рисунок</w:t>
      </w:r>
      <w:r w:rsidRPr="00FA5431">
        <w:rPr>
          <w:lang w:val="en-US"/>
        </w:rPr>
        <w:t xml:space="preserve"> </w:t>
      </w:r>
      <w:r w:rsidR="00970B61">
        <w:rPr>
          <w:lang w:val="en-US"/>
        </w:rPr>
        <w:fldChar w:fldCharType="begin"/>
      </w:r>
      <w:r w:rsidR="00970B61">
        <w:rPr>
          <w:lang w:val="en-US"/>
        </w:rPr>
        <w:instrText xml:space="preserve"> STYLEREF 1 \s </w:instrText>
      </w:r>
      <w:r w:rsidR="00970B61">
        <w:rPr>
          <w:lang w:val="en-US"/>
        </w:rPr>
        <w:fldChar w:fldCharType="separate"/>
      </w:r>
      <w:r w:rsidR="00A90F38">
        <w:rPr>
          <w:noProof/>
          <w:lang w:val="en-US"/>
        </w:rPr>
        <w:t>4</w:t>
      </w:r>
      <w:r w:rsidR="00970B61">
        <w:rPr>
          <w:lang w:val="en-US"/>
        </w:rPr>
        <w:fldChar w:fldCharType="end"/>
      </w:r>
      <w:r w:rsidR="00970B61">
        <w:rPr>
          <w:lang w:val="en-US"/>
        </w:rPr>
        <w:t>.</w:t>
      </w:r>
      <w:r w:rsidR="00970B61">
        <w:rPr>
          <w:lang w:val="en-US"/>
        </w:rPr>
        <w:fldChar w:fldCharType="begin"/>
      </w:r>
      <w:r w:rsidR="00970B61">
        <w:rPr>
          <w:lang w:val="en-US"/>
        </w:rPr>
        <w:instrText xml:space="preserve"> SEQ Рисунок \* ARABIC \s 1 </w:instrText>
      </w:r>
      <w:r w:rsidR="00970B61">
        <w:rPr>
          <w:lang w:val="en-US"/>
        </w:rPr>
        <w:fldChar w:fldCharType="separate"/>
      </w:r>
      <w:r w:rsidR="00A90F38">
        <w:rPr>
          <w:noProof/>
          <w:lang w:val="en-US"/>
        </w:rPr>
        <w:t>26</w:t>
      </w:r>
      <w:r w:rsidR="00970B61">
        <w:rPr>
          <w:lang w:val="en-US"/>
        </w:rPr>
        <w:fldChar w:fldCharType="end"/>
      </w:r>
      <w:bookmarkEnd w:id="128"/>
      <w:r w:rsidRPr="00FA5431">
        <w:rPr>
          <w:lang w:val="en-US"/>
        </w:rPr>
        <w:t xml:space="preserve"> </w:t>
      </w:r>
      <w:r w:rsidR="00554F01" w:rsidRPr="00554F01">
        <w:rPr>
          <w:color w:val="000000"/>
          <w:lang w:val="en-US"/>
        </w:rPr>
        <w:t xml:space="preserve">– </w:t>
      </w:r>
      <w:r>
        <w:rPr>
          <w:color w:val="000000"/>
        </w:rPr>
        <w:t>Свойства</w:t>
      </w:r>
      <w:r w:rsidRPr="00FA5431">
        <w:rPr>
          <w:color w:val="000000"/>
          <w:lang w:val="en-US"/>
        </w:rPr>
        <w:t xml:space="preserve"> </w:t>
      </w:r>
      <w:r>
        <w:rPr>
          <w:color w:val="000000"/>
        </w:rPr>
        <w:t>объекта</w:t>
      </w:r>
      <w:r w:rsidRPr="00FA5431">
        <w:rPr>
          <w:color w:val="000000"/>
          <w:lang w:val="en-US"/>
        </w:rPr>
        <w:t xml:space="preserve"> «</w:t>
      </w:r>
      <w:r>
        <w:rPr>
          <w:color w:val="000000"/>
          <w:lang w:val="en-US"/>
        </w:rPr>
        <w:t>Car</w:t>
      </w:r>
      <w:r w:rsidRPr="00FA5431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Source</w:t>
      </w:r>
      <w:r w:rsidRPr="00FA5431">
        <w:rPr>
          <w:color w:val="000000"/>
          <w:lang w:val="en-US"/>
        </w:rPr>
        <w:t>» carSourceroadMubaryakova2</w:t>
      </w:r>
    </w:p>
    <w:p w14:paraId="370D0888" w14:textId="04FDBCFA" w:rsidR="005129BA" w:rsidRDefault="005129BA" w:rsidP="005129BA">
      <w:pPr>
        <w:pStyle w:val="ad"/>
        <w:rPr>
          <w:lang w:val="en-US"/>
        </w:rPr>
      </w:pPr>
    </w:p>
    <w:p w14:paraId="43D39555" w14:textId="030178B9" w:rsidR="004C5A6A" w:rsidRDefault="004C5A6A" w:rsidP="004C5A6A">
      <w:pPr>
        <w:pStyle w:val="ad"/>
      </w:pPr>
      <w:r>
        <w:t xml:space="preserve">Для задания </w:t>
      </w:r>
      <w:r w:rsidR="008D6261">
        <w:t>параметров</w:t>
      </w:r>
      <w:r>
        <w:t xml:space="preserve"> </w:t>
      </w:r>
      <w:r w:rsidR="00BA5C61">
        <w:t>ТС</w:t>
      </w:r>
      <w:r w:rsidR="00663E18">
        <w:t xml:space="preserve"> на этапе ввода данных </w:t>
      </w:r>
      <w:r w:rsidR="00B67DB8">
        <w:t xml:space="preserve">необходимо создать </w:t>
      </w:r>
      <w:r w:rsidR="00DE08F5">
        <w:t>6</w:t>
      </w:r>
      <w:r>
        <w:t xml:space="preserve"> объек</w:t>
      </w:r>
      <w:r w:rsidR="00BA5C61">
        <w:t>тов</w:t>
      </w:r>
      <w:r>
        <w:t xml:space="preserve"> «</w:t>
      </w:r>
      <w:r>
        <w:rPr>
          <w:lang w:val="en-US"/>
        </w:rPr>
        <w:t>Car</w:t>
      </w:r>
      <w:r w:rsidRPr="00E13E3C">
        <w:t xml:space="preserve"> </w:t>
      </w:r>
      <w:r>
        <w:rPr>
          <w:lang w:val="en-US"/>
        </w:rPr>
        <w:t>Source</w:t>
      </w:r>
      <w:r>
        <w:t>»</w:t>
      </w:r>
      <w:r w:rsidR="00BA5C61">
        <w:t xml:space="preserve">: </w:t>
      </w:r>
      <w:r w:rsidR="00DE08F5">
        <w:t>5</w:t>
      </w:r>
      <w:r w:rsidR="00BA5C61">
        <w:t xml:space="preserve"> для машин и </w:t>
      </w:r>
      <w:r w:rsidR="00DE08F5">
        <w:t>1</w:t>
      </w:r>
      <w:r w:rsidR="00BA5C61">
        <w:t xml:space="preserve"> для автобусов</w:t>
      </w:r>
      <w:r w:rsidR="0029694B" w:rsidRPr="0029694B">
        <w:t xml:space="preserve"> (</w:t>
      </w:r>
      <w:r w:rsidR="0029694B">
        <w:fldChar w:fldCharType="begin"/>
      </w:r>
      <w:r w:rsidR="0029694B">
        <w:instrText xml:space="preserve"> REF _Ref131761358 \h </w:instrText>
      </w:r>
      <w:r w:rsidR="0029694B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27</w:t>
      </w:r>
      <w:r w:rsidR="0029694B">
        <w:fldChar w:fldCharType="end"/>
      </w:r>
      <w:r w:rsidR="0029694B" w:rsidRPr="0029694B">
        <w:t>)</w:t>
      </w:r>
      <w:r w:rsidR="00663E18">
        <w:t>.</w:t>
      </w:r>
      <w:r w:rsidR="00BA5C61">
        <w:t xml:space="preserve"> Машины появляются на началах каждой из </w:t>
      </w:r>
      <w:r w:rsidR="00DE08F5">
        <w:t>5</w:t>
      </w:r>
      <w:r w:rsidR="00BA5C61">
        <w:t xml:space="preserve"> дорог. Автобусы для остановки </w:t>
      </w:r>
      <w:proofErr w:type="spellStart"/>
      <w:r w:rsidR="00BA5C61">
        <w:rPr>
          <w:lang w:val="en-US"/>
        </w:rPr>
        <w:t>busStop</w:t>
      </w:r>
      <w:proofErr w:type="spellEnd"/>
      <w:r w:rsidR="00BA5C61" w:rsidRPr="00BA5C61">
        <w:t xml:space="preserve"> </w:t>
      </w:r>
      <w:r w:rsidR="00BA5C61">
        <w:t xml:space="preserve">появляются на </w:t>
      </w:r>
      <w:proofErr w:type="spellStart"/>
      <w:r w:rsidR="00DE08F5" w:rsidRPr="00DE08F5">
        <w:rPr>
          <w:lang w:val="en-US"/>
        </w:rPr>
        <w:t>roadaurors</w:t>
      </w:r>
      <w:proofErr w:type="spellEnd"/>
      <w:r w:rsidR="00BA5C61">
        <w:t>.</w:t>
      </w:r>
    </w:p>
    <w:p w14:paraId="6466DADA" w14:textId="1BA63462" w:rsidR="00B67DB8" w:rsidRDefault="00106B4B" w:rsidP="004C5A6A">
      <w:pPr>
        <w:pStyle w:val="ad"/>
      </w:pPr>
      <w:r>
        <w:lastRenderedPageBreak/>
        <w:t>Далее необходимо соз</w:t>
      </w:r>
      <w:r w:rsidR="00981033">
        <w:t>дать всевозможные направления</w:t>
      </w:r>
      <w:r w:rsidR="00B67DB8">
        <w:t xml:space="preserve"> движений «</w:t>
      </w:r>
      <w:r w:rsidR="00B67DB8">
        <w:rPr>
          <w:lang w:val="en-US"/>
        </w:rPr>
        <w:t>Car</w:t>
      </w:r>
      <w:r w:rsidR="00B67DB8" w:rsidRPr="00B67DB8">
        <w:t xml:space="preserve"> </w:t>
      </w:r>
      <w:r w:rsidR="00B67DB8">
        <w:rPr>
          <w:lang w:val="en-US"/>
        </w:rPr>
        <w:t>Move</w:t>
      </w:r>
      <w:r w:rsidR="00B67DB8" w:rsidRPr="00B67DB8">
        <w:t xml:space="preserve"> </w:t>
      </w:r>
      <w:r w:rsidR="00B67DB8">
        <w:rPr>
          <w:lang w:val="en-US"/>
        </w:rPr>
        <w:t>To</w:t>
      </w:r>
      <w:r w:rsidR="00B67DB8">
        <w:t>» (</w:t>
      </w:r>
      <w:r w:rsidR="00B67DB8">
        <w:fldChar w:fldCharType="begin"/>
      </w:r>
      <w:r w:rsidR="00B67DB8">
        <w:instrText xml:space="preserve"> REF _Ref131762191 \h </w:instrText>
      </w:r>
      <w:r w:rsidR="00B67DB8">
        <w:fldChar w:fldCharType="separate"/>
      </w:r>
      <w:r w:rsidR="00A90F38">
        <w:t>Рисунок</w:t>
      </w:r>
      <w:r w:rsidR="00A90F38" w:rsidRPr="00C247BC">
        <w:t xml:space="preserve">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28</w:t>
      </w:r>
      <w:r w:rsidR="00B67DB8">
        <w:fldChar w:fldCharType="end"/>
      </w:r>
      <w:r w:rsidR="00B67DB8">
        <w:t xml:space="preserve">): 4 направления для каждой дороги </w:t>
      </w:r>
      <w:proofErr w:type="spellStart"/>
      <w:r w:rsidR="00D83522" w:rsidRPr="00D83522">
        <w:t>roadMubaryakova</w:t>
      </w:r>
      <w:proofErr w:type="spellEnd"/>
      <w:r w:rsidR="00D83522">
        <w:t xml:space="preserve">, </w:t>
      </w:r>
      <w:r w:rsidR="00D83522" w:rsidRPr="00D83522">
        <w:t>roadMubaryakova</w:t>
      </w:r>
      <w:r w:rsidR="00D83522">
        <w:t xml:space="preserve">2, </w:t>
      </w:r>
      <w:proofErr w:type="spellStart"/>
      <w:r w:rsidR="00D83522" w:rsidRPr="00D83522">
        <w:t>roadPerovskaya</w:t>
      </w:r>
      <w:proofErr w:type="spellEnd"/>
      <w:r w:rsidR="00D83522">
        <w:t xml:space="preserve">, </w:t>
      </w:r>
      <w:r w:rsidR="00D83522" w:rsidRPr="00D83522">
        <w:t>roadPerovskaya</w:t>
      </w:r>
      <w:r w:rsidR="00D83522">
        <w:t xml:space="preserve">2  </w:t>
      </w:r>
      <w:r w:rsidR="00B67DB8">
        <w:t>(прямо, направо, налево, разворот)</w:t>
      </w:r>
      <w:r>
        <w:t xml:space="preserve">, </w:t>
      </w:r>
      <w:r w:rsidR="00D83522">
        <w:t>3 направления для каждой дороги</w:t>
      </w:r>
      <w:r w:rsidR="00D83522" w:rsidRPr="00D83522">
        <w:t xml:space="preserve"> </w:t>
      </w:r>
      <w:proofErr w:type="spellStart"/>
      <w:r w:rsidR="00D83522" w:rsidRPr="00D83522">
        <w:t>roadaurors</w:t>
      </w:r>
      <w:proofErr w:type="spellEnd"/>
      <w:r w:rsidR="00D83522">
        <w:t xml:space="preserve">, </w:t>
      </w:r>
      <w:r w:rsidR="00D83522" w:rsidRPr="00D83522">
        <w:t>roadaurors</w:t>
      </w:r>
      <w:r w:rsidR="00D83522">
        <w:t xml:space="preserve">2 (прямо, направо/налево, разворот для дорог), </w:t>
      </w:r>
      <w:r w:rsidR="001D12B4">
        <w:t>1 направления на остановку</w:t>
      </w:r>
      <w:r>
        <w:t xml:space="preserve"> и 1 направление на парковку</w:t>
      </w:r>
      <w:r w:rsidR="00B67DB8">
        <w:t>.</w:t>
      </w:r>
    </w:p>
    <w:p w14:paraId="71BAC766" w14:textId="7EF65BD1" w:rsidR="0029694B" w:rsidRDefault="00B67DB8" w:rsidP="003E6559">
      <w:pPr>
        <w:pStyle w:val="ad"/>
      </w:pPr>
      <w:r>
        <w:t xml:space="preserve">Далее необходимо создать </w:t>
      </w:r>
      <w:r w:rsidR="00A5311F">
        <w:t>сборщиков</w:t>
      </w:r>
      <w:r>
        <w:t xml:space="preserve"> ТС «</w:t>
      </w:r>
      <w:r>
        <w:rPr>
          <w:lang w:val="en-US"/>
        </w:rPr>
        <w:t>Car</w:t>
      </w:r>
      <w:r w:rsidRPr="00B67DB8">
        <w:t xml:space="preserve"> </w:t>
      </w:r>
      <w:r>
        <w:rPr>
          <w:lang w:val="en-US"/>
        </w:rPr>
        <w:t>Dispose</w:t>
      </w:r>
      <w:r>
        <w:t>» для каждой дороги.</w:t>
      </w:r>
    </w:p>
    <w:p w14:paraId="4CC8265B" w14:textId="638E3D68" w:rsidR="0029694B" w:rsidRPr="00201906" w:rsidRDefault="0029694B" w:rsidP="0029694B">
      <w:pPr>
        <w:pStyle w:val="ad"/>
        <w:rPr>
          <w:u w:val="single"/>
        </w:rPr>
      </w:pPr>
      <w:r>
        <w:rPr>
          <w:u w:val="single"/>
        </w:rPr>
        <w:t>Укрупн</w:t>
      </w:r>
      <w:r w:rsidRPr="00201906">
        <w:rPr>
          <w:u w:val="single"/>
        </w:rPr>
        <w:t>ённый алгоритм:</w:t>
      </w:r>
    </w:p>
    <w:p w14:paraId="2A151D86" w14:textId="6CAD018B" w:rsidR="0029694B" w:rsidRDefault="001B27E9" w:rsidP="00143F49">
      <w:pPr>
        <w:pStyle w:val="ad"/>
        <w:numPr>
          <w:ilvl w:val="0"/>
          <w:numId w:val="29"/>
        </w:numPr>
      </w:pPr>
      <w:r>
        <w:t>Смоделировали появление ТС на дорогах, создав</w:t>
      </w:r>
      <w:r w:rsidR="0029694B">
        <w:t xml:space="preserve"> </w:t>
      </w:r>
      <w:r>
        <w:t xml:space="preserve">и настроив свойства </w:t>
      </w:r>
      <w:r w:rsidR="00EF6A9C">
        <w:t>6</w:t>
      </w:r>
      <w:r>
        <w:t>-ми</w:t>
      </w:r>
      <w:r w:rsidR="0029694B">
        <w:t xml:space="preserve"> источников ТС «</w:t>
      </w:r>
      <w:r w:rsidR="0029694B">
        <w:rPr>
          <w:lang w:val="en-US"/>
        </w:rPr>
        <w:t>Car</w:t>
      </w:r>
      <w:r w:rsidR="0029694B" w:rsidRPr="0029694B">
        <w:t xml:space="preserve"> </w:t>
      </w:r>
      <w:r w:rsidR="0029694B">
        <w:rPr>
          <w:lang w:val="en-US"/>
        </w:rPr>
        <w:t>Source</w:t>
      </w:r>
      <w:r w:rsidR="0029694B">
        <w:t>»</w:t>
      </w:r>
      <w:r w:rsidR="00B67DB8">
        <w:t xml:space="preserve"> (</w:t>
      </w:r>
      <w:r w:rsidR="00B67DB8">
        <w:fldChar w:fldCharType="begin"/>
      </w:r>
      <w:r w:rsidR="00B67DB8">
        <w:instrText xml:space="preserve"> REF _Ref131761358 \h </w:instrText>
      </w:r>
      <w:r w:rsidR="00B67DB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27</w:t>
      </w:r>
      <w:r w:rsidR="00B67DB8">
        <w:fldChar w:fldCharType="end"/>
      </w:r>
      <w:r w:rsidR="00B67DB8">
        <w:t>)</w:t>
      </w:r>
      <w:r w:rsidR="0029694B">
        <w:t>:</w:t>
      </w:r>
    </w:p>
    <w:p w14:paraId="09DAE7AD" w14:textId="17DC11B0" w:rsidR="0029694B" w:rsidRDefault="00236CF0" w:rsidP="00143F49">
      <w:pPr>
        <w:pStyle w:val="aff1"/>
        <w:numPr>
          <w:ilvl w:val="0"/>
          <w:numId w:val="45"/>
        </w:numPr>
      </w:pPr>
      <w:proofErr w:type="spellStart"/>
      <w:r w:rsidRPr="00236CF0">
        <w:rPr>
          <w:lang w:val="en-US"/>
        </w:rPr>
        <w:t>carSourceroadaurors</w:t>
      </w:r>
      <w:proofErr w:type="spellEnd"/>
      <w:r w:rsidR="0029694B">
        <w:t xml:space="preserve"> – создаёт автомобили на дороге </w:t>
      </w:r>
      <w:proofErr w:type="spellStart"/>
      <w:r w:rsidRPr="00236CF0">
        <w:rPr>
          <w:lang w:val="en-US"/>
        </w:rPr>
        <w:t>roadaurors</w:t>
      </w:r>
      <w:proofErr w:type="spellEnd"/>
      <w:r w:rsidR="0029694B">
        <w:t xml:space="preserve"> на полосе основного движения, интенсивность </w:t>
      </w:r>
      <w:r w:rsidR="00995CA8">
        <w:t>10</w:t>
      </w:r>
      <w:r w:rsidR="0029694B">
        <w:t>00 в час</w:t>
      </w:r>
      <w:r w:rsidR="0029694B" w:rsidRPr="005E603A">
        <w:t>;</w:t>
      </w:r>
    </w:p>
    <w:p w14:paraId="2DF69C1C" w14:textId="01608BB4" w:rsidR="0029694B" w:rsidRDefault="00236CF0" w:rsidP="00143F49">
      <w:pPr>
        <w:pStyle w:val="aff1"/>
        <w:numPr>
          <w:ilvl w:val="0"/>
          <w:numId w:val="45"/>
        </w:numPr>
      </w:pPr>
      <w:r w:rsidRPr="00236CF0">
        <w:t>carSourceroadaurors</w:t>
      </w:r>
      <w:r w:rsidR="0029694B" w:rsidRPr="00E13E3C">
        <w:t>2</w:t>
      </w:r>
      <w:r w:rsidR="0029694B">
        <w:t xml:space="preserve"> – создаёт автомобили на дороге </w:t>
      </w:r>
      <w:proofErr w:type="spellStart"/>
      <w:r w:rsidRPr="00236CF0">
        <w:rPr>
          <w:lang w:val="en-US"/>
        </w:rPr>
        <w:t>roadaurors</w:t>
      </w:r>
      <w:proofErr w:type="spellEnd"/>
      <w:r w:rsidR="0029694B" w:rsidRPr="005E603A">
        <w:t>2</w:t>
      </w:r>
      <w:r w:rsidR="0029694B">
        <w:t xml:space="preserve"> на полосе встречного движения, интенсивность </w:t>
      </w:r>
      <w:r w:rsidR="00995CA8">
        <w:t>10</w:t>
      </w:r>
      <w:r w:rsidR="0029694B">
        <w:t>00 в час</w:t>
      </w:r>
      <w:r w:rsidR="0029694B" w:rsidRPr="005E603A">
        <w:t>;</w:t>
      </w:r>
    </w:p>
    <w:p w14:paraId="68CFA3DA" w14:textId="7D4E533D" w:rsidR="0029694B" w:rsidRDefault="00236CF0" w:rsidP="00143F49">
      <w:pPr>
        <w:pStyle w:val="aff1"/>
        <w:numPr>
          <w:ilvl w:val="0"/>
          <w:numId w:val="45"/>
        </w:numPr>
      </w:pPr>
      <w:r w:rsidRPr="00236CF0">
        <w:t>carSourceroadMubaryakova2</w:t>
      </w:r>
      <w:r w:rsidR="0029694B">
        <w:t xml:space="preserve"> –</w:t>
      </w:r>
      <w:r w:rsidR="0029694B" w:rsidRPr="005E603A">
        <w:t xml:space="preserve"> </w:t>
      </w:r>
      <w:r w:rsidR="0029694B">
        <w:t xml:space="preserve">создаёт автомобили на дороге </w:t>
      </w:r>
      <w:proofErr w:type="spellStart"/>
      <w:r w:rsidRPr="00236CF0">
        <w:rPr>
          <w:lang w:val="en-US"/>
        </w:rPr>
        <w:t>roadMubaryakova</w:t>
      </w:r>
      <w:proofErr w:type="spellEnd"/>
      <w:r w:rsidRPr="00236CF0">
        <w:t>2</w:t>
      </w:r>
      <w:r>
        <w:t xml:space="preserve"> </w:t>
      </w:r>
      <w:r w:rsidR="0029694B">
        <w:t xml:space="preserve">на полосе основного движения, интенсивность </w:t>
      </w:r>
      <w:r>
        <w:t>500</w:t>
      </w:r>
      <w:r w:rsidR="0029694B">
        <w:t xml:space="preserve"> в час</w:t>
      </w:r>
      <w:r w:rsidR="0029694B" w:rsidRPr="005E603A">
        <w:t>;</w:t>
      </w:r>
    </w:p>
    <w:p w14:paraId="61E784B4" w14:textId="688A0E8C" w:rsidR="0029694B" w:rsidRDefault="00236CF0" w:rsidP="00143F49">
      <w:pPr>
        <w:pStyle w:val="aff1"/>
        <w:numPr>
          <w:ilvl w:val="0"/>
          <w:numId w:val="45"/>
        </w:numPr>
      </w:pPr>
      <w:proofErr w:type="spellStart"/>
      <w:r>
        <w:rPr>
          <w:lang w:val="en-US"/>
        </w:rPr>
        <w:t>carSourceroadMubaryakova</w:t>
      </w:r>
      <w:proofErr w:type="spellEnd"/>
      <w:r w:rsidR="0029694B" w:rsidRPr="005E603A">
        <w:t xml:space="preserve"> </w:t>
      </w:r>
      <w:r w:rsidR="0029694B">
        <w:t>–</w:t>
      </w:r>
      <w:r w:rsidR="0029694B" w:rsidRPr="005E603A">
        <w:t xml:space="preserve"> </w:t>
      </w:r>
      <w:r w:rsidR="0029694B">
        <w:t xml:space="preserve">создаёт автомобили на дороге </w:t>
      </w:r>
      <w:proofErr w:type="spellStart"/>
      <w:r w:rsidRPr="00236CF0">
        <w:rPr>
          <w:lang w:val="en-US"/>
        </w:rPr>
        <w:t>roadMubaryakova</w:t>
      </w:r>
      <w:proofErr w:type="spellEnd"/>
      <w:r w:rsidR="0029694B">
        <w:t xml:space="preserve"> на полосе основного движения, интенсивность </w:t>
      </w:r>
      <w:r>
        <w:t>5</w:t>
      </w:r>
      <w:r w:rsidR="0029694B">
        <w:t>00 в</w:t>
      </w:r>
      <w:r w:rsidR="0029694B" w:rsidRPr="0029694B">
        <w:t xml:space="preserve"> </w:t>
      </w:r>
      <w:r w:rsidR="0029694B">
        <w:t>час</w:t>
      </w:r>
      <w:r w:rsidR="0029694B" w:rsidRPr="0029694B">
        <w:t>;</w:t>
      </w:r>
    </w:p>
    <w:p w14:paraId="135D06CD" w14:textId="0A27129F" w:rsidR="00236CF0" w:rsidRDefault="00236CF0" w:rsidP="00143F49">
      <w:pPr>
        <w:pStyle w:val="aff1"/>
        <w:numPr>
          <w:ilvl w:val="0"/>
          <w:numId w:val="45"/>
        </w:numPr>
      </w:pPr>
      <w:proofErr w:type="spellStart"/>
      <w:r w:rsidRPr="00236CF0">
        <w:rPr>
          <w:lang w:val="en-US"/>
        </w:rPr>
        <w:t>carSourceroadPerovskaya</w:t>
      </w:r>
      <w:proofErr w:type="spellEnd"/>
      <w:r>
        <w:t xml:space="preserve"> –</w:t>
      </w:r>
      <w:r w:rsidRPr="005E603A">
        <w:t xml:space="preserve"> </w:t>
      </w:r>
      <w:r>
        <w:t xml:space="preserve">создаёт автомобили на дороге </w:t>
      </w:r>
      <w:proofErr w:type="spellStart"/>
      <w:r w:rsidRPr="00236CF0">
        <w:rPr>
          <w:lang w:val="en-US"/>
        </w:rPr>
        <w:t>roadPerovskaya</w:t>
      </w:r>
      <w:proofErr w:type="spellEnd"/>
      <w:r>
        <w:t xml:space="preserve"> на полосе основного движения, интенсивность 1000 в</w:t>
      </w:r>
      <w:r w:rsidRPr="0029694B">
        <w:t xml:space="preserve"> </w:t>
      </w:r>
      <w:r>
        <w:t>час</w:t>
      </w:r>
      <w:r w:rsidRPr="0029694B">
        <w:t>;</w:t>
      </w:r>
    </w:p>
    <w:p w14:paraId="70E40E7A" w14:textId="198406D5" w:rsidR="0029694B" w:rsidRDefault="0029694B" w:rsidP="00143F49">
      <w:pPr>
        <w:pStyle w:val="aff1"/>
        <w:numPr>
          <w:ilvl w:val="0"/>
          <w:numId w:val="45"/>
        </w:numPr>
      </w:pPr>
      <w:r>
        <w:rPr>
          <w:lang w:val="en-US"/>
        </w:rPr>
        <w:t>bus</w:t>
      </w:r>
      <w:r>
        <w:t xml:space="preserve">Source – создаёт автобусы на дороге </w:t>
      </w:r>
      <w:proofErr w:type="spellStart"/>
      <w:r w:rsidR="00236CF0" w:rsidRPr="00236CF0">
        <w:rPr>
          <w:lang w:val="en-US"/>
        </w:rPr>
        <w:t>roadaurors</w:t>
      </w:r>
      <w:proofErr w:type="spellEnd"/>
      <w:r w:rsidR="00236CF0">
        <w:t xml:space="preserve"> </w:t>
      </w:r>
      <w:r>
        <w:t>на полосе осн</w:t>
      </w:r>
      <w:r w:rsidR="00236CF0">
        <w:t>овного движения, интенсивность 10</w:t>
      </w:r>
      <w:r>
        <w:t>0 в час</w:t>
      </w:r>
      <w:r w:rsidR="00236CF0">
        <w:t>.</w:t>
      </w:r>
    </w:p>
    <w:p w14:paraId="1EE71F5B" w14:textId="35E7E052" w:rsidR="005E6775" w:rsidRDefault="001B27E9" w:rsidP="00143F49">
      <w:pPr>
        <w:pStyle w:val="ad"/>
        <w:numPr>
          <w:ilvl w:val="0"/>
          <w:numId w:val="29"/>
        </w:numPr>
      </w:pPr>
      <w:r>
        <w:t>Смоделировали движение ТС по определённым маршрутам, создав и настроив свойства</w:t>
      </w:r>
      <w:r w:rsidR="00B67DB8">
        <w:t xml:space="preserve"> </w:t>
      </w:r>
      <w:r w:rsidR="00A170F2">
        <w:t>13</w:t>
      </w:r>
      <w:r w:rsidR="005E6775">
        <w:t xml:space="preserve"> направлений движений для ТС «</w:t>
      </w:r>
      <w:r w:rsidR="005E6775">
        <w:rPr>
          <w:lang w:val="en-US"/>
        </w:rPr>
        <w:t>Car</w:t>
      </w:r>
      <w:r w:rsidR="005E6775" w:rsidRPr="005E6775">
        <w:t xml:space="preserve"> </w:t>
      </w:r>
      <w:r w:rsidR="005E6775">
        <w:rPr>
          <w:lang w:val="en-US"/>
        </w:rPr>
        <w:t>Move</w:t>
      </w:r>
      <w:r w:rsidR="005E6775" w:rsidRPr="005E6775">
        <w:t xml:space="preserve"> </w:t>
      </w:r>
      <w:r w:rsidR="005E6775">
        <w:rPr>
          <w:lang w:val="en-US"/>
        </w:rPr>
        <w:t>To</w:t>
      </w:r>
      <w:r w:rsidR="005E6775">
        <w:t>»</w:t>
      </w:r>
      <w:r w:rsidR="005E6775" w:rsidRPr="005E6775">
        <w:t xml:space="preserve"> (</w:t>
      </w:r>
      <w:r w:rsidR="005E6775">
        <w:rPr>
          <w:lang w:val="en-US"/>
        </w:rPr>
        <w:fldChar w:fldCharType="begin"/>
      </w:r>
      <w:r w:rsidR="005E6775" w:rsidRPr="005E6775">
        <w:instrText xml:space="preserve"> </w:instrText>
      </w:r>
      <w:r w:rsidR="005E6775">
        <w:rPr>
          <w:lang w:val="en-US"/>
        </w:rPr>
        <w:instrText>REF</w:instrText>
      </w:r>
      <w:r w:rsidR="005E6775" w:rsidRPr="005E6775">
        <w:instrText xml:space="preserve"> _</w:instrText>
      </w:r>
      <w:r w:rsidR="005E6775">
        <w:rPr>
          <w:lang w:val="en-US"/>
        </w:rPr>
        <w:instrText>Ref</w:instrText>
      </w:r>
      <w:r w:rsidR="005E6775" w:rsidRPr="005E6775">
        <w:instrText>131762191 \</w:instrText>
      </w:r>
      <w:r w:rsidR="005E6775">
        <w:rPr>
          <w:lang w:val="en-US"/>
        </w:rPr>
        <w:instrText>h</w:instrText>
      </w:r>
      <w:r w:rsidR="005E6775" w:rsidRPr="005E6775">
        <w:instrText xml:space="preserve"> </w:instrText>
      </w:r>
      <w:r w:rsidR="005E6775">
        <w:rPr>
          <w:lang w:val="en-US"/>
        </w:rPr>
      </w:r>
      <w:r w:rsidR="005E6775">
        <w:rPr>
          <w:lang w:val="en-US"/>
        </w:rPr>
        <w:fldChar w:fldCharType="separate"/>
      </w:r>
      <w:r w:rsidR="00A90F38">
        <w:t>Рисунок</w:t>
      </w:r>
      <w:r w:rsidR="00A90F38" w:rsidRPr="00C247BC">
        <w:t xml:space="preserve">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28</w:t>
      </w:r>
      <w:r w:rsidR="005E6775">
        <w:rPr>
          <w:lang w:val="en-US"/>
        </w:rPr>
        <w:fldChar w:fldCharType="end"/>
      </w:r>
      <w:r w:rsidR="005E6775" w:rsidRPr="005E6775">
        <w:t>):</w:t>
      </w:r>
    </w:p>
    <w:p w14:paraId="57EE7FE6" w14:textId="3EF7F3A6" w:rsidR="002B0055" w:rsidRDefault="002B0055" w:rsidP="00143F49">
      <w:pPr>
        <w:pStyle w:val="ad"/>
        <w:numPr>
          <w:ilvl w:val="0"/>
          <w:numId w:val="51"/>
        </w:numPr>
      </w:pPr>
      <w:r>
        <w:t xml:space="preserve">Развилка на перекрестке дорог </w:t>
      </w:r>
      <w:r w:rsidRPr="002B0055">
        <w:t>roadPerovskaya2</w:t>
      </w:r>
      <w:r>
        <w:t xml:space="preserve">, </w:t>
      </w:r>
      <w:proofErr w:type="spellStart"/>
      <w:r>
        <w:t>roadPerovskaya</w:t>
      </w:r>
      <w:proofErr w:type="spellEnd"/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 w:rsidRPr="00A170F2">
        <w:t>2</w:t>
      </w:r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>
        <w:t>:</w:t>
      </w:r>
    </w:p>
    <w:p w14:paraId="5CF45137" w14:textId="7D980E41" w:rsidR="00C45690" w:rsidRDefault="005E6775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</w:t>
      </w:r>
      <w:r w:rsidR="00C45690">
        <w:rPr>
          <w:lang w:val="en-US"/>
        </w:rPr>
        <w:t>o</w:t>
      </w:r>
      <w:proofErr w:type="spellEnd"/>
      <w:r w:rsidRPr="005E6775">
        <w:t>1</w:t>
      </w:r>
      <w:r>
        <w:t xml:space="preserve"> – </w:t>
      </w:r>
      <w:r w:rsidR="00A170F2">
        <w:t>проезд с дорог</w:t>
      </w:r>
      <w:r w:rsidR="00C45690">
        <w:t xml:space="preserve"> </w:t>
      </w:r>
      <w:proofErr w:type="spellStart"/>
      <w:r w:rsidR="00A170F2" w:rsidRPr="00A170F2">
        <w:rPr>
          <w:lang w:val="en-US"/>
        </w:rPr>
        <w:t>roadMubaryakova</w:t>
      </w:r>
      <w:proofErr w:type="spellEnd"/>
      <w:r w:rsidR="00A170F2" w:rsidRPr="00A170F2">
        <w:t>2</w:t>
      </w:r>
      <w:r w:rsidR="00A170F2">
        <w:t xml:space="preserve"> (поворот направо), </w:t>
      </w:r>
      <w:proofErr w:type="spellStart"/>
      <w:r w:rsidR="00A170F2">
        <w:t>roadMubaryakova</w:t>
      </w:r>
      <w:proofErr w:type="spellEnd"/>
      <w:r w:rsidR="00A170F2">
        <w:t xml:space="preserve"> (поворот налево), </w:t>
      </w:r>
      <w:proofErr w:type="spellStart"/>
      <w:r w:rsidR="00A170F2" w:rsidRPr="00A170F2">
        <w:t>roadPerovskaya</w:t>
      </w:r>
      <w:proofErr w:type="spellEnd"/>
      <w:r w:rsidR="00A170F2">
        <w:t xml:space="preserve"> (разворот) </w:t>
      </w:r>
      <w:r w:rsidR="00C45690">
        <w:t xml:space="preserve">на дорогу </w:t>
      </w:r>
      <w:proofErr w:type="spellStart"/>
      <w:r w:rsidR="00A170F2" w:rsidRPr="00A170F2">
        <w:rPr>
          <w:lang w:val="en-US"/>
        </w:rPr>
        <w:t>roadPerovskaya</w:t>
      </w:r>
      <w:proofErr w:type="spellEnd"/>
      <w:r w:rsidRPr="005E603A">
        <w:t>;</w:t>
      </w:r>
    </w:p>
    <w:p w14:paraId="4D638DE6" w14:textId="731E912D" w:rsidR="005E6775" w:rsidRDefault="00C45690" w:rsidP="00143F49">
      <w:pPr>
        <w:pStyle w:val="aff1"/>
        <w:numPr>
          <w:ilvl w:val="0"/>
          <w:numId w:val="30"/>
        </w:numPr>
      </w:pPr>
      <w:r w:rsidRPr="00C45690">
        <w:rPr>
          <w:lang w:val="en-US"/>
        </w:rPr>
        <w:lastRenderedPageBreak/>
        <w:t>c</w:t>
      </w:r>
      <w:proofErr w:type="spellStart"/>
      <w:r>
        <w:t>ar</w:t>
      </w:r>
      <w:r w:rsidRPr="00C45690">
        <w:rPr>
          <w:lang w:val="en-US"/>
        </w:rPr>
        <w:t>Moveto</w:t>
      </w:r>
      <w:proofErr w:type="spellEnd"/>
      <w:r>
        <w:t>2</w:t>
      </w:r>
      <w:r w:rsidR="005E6775">
        <w:t xml:space="preserve"> –</w:t>
      </w:r>
      <w:r w:rsidR="00A170F2">
        <w:t xml:space="preserve"> проезд с дорог</w:t>
      </w:r>
      <w:r>
        <w:t xml:space="preserve"> </w:t>
      </w:r>
      <w:proofErr w:type="spellStart"/>
      <w:r w:rsidR="00A170F2" w:rsidRPr="00A170F2">
        <w:rPr>
          <w:lang w:val="en-US"/>
        </w:rPr>
        <w:t>roadMubaryakova</w:t>
      </w:r>
      <w:proofErr w:type="spellEnd"/>
      <w:r w:rsidR="00A170F2" w:rsidRPr="00A170F2">
        <w:t>2</w:t>
      </w:r>
      <w:r w:rsidR="00A170F2">
        <w:t xml:space="preserve"> (проезд прямо), </w:t>
      </w:r>
      <w:proofErr w:type="spellStart"/>
      <w:r w:rsidR="00A170F2">
        <w:t>roadMubaryakova</w:t>
      </w:r>
      <w:proofErr w:type="spellEnd"/>
      <w:r w:rsidR="00A170F2">
        <w:t xml:space="preserve">  (разворот), </w:t>
      </w:r>
      <w:proofErr w:type="spellStart"/>
      <w:r w:rsidR="00A170F2" w:rsidRPr="00A170F2">
        <w:t>roadPerovskaya</w:t>
      </w:r>
      <w:proofErr w:type="spellEnd"/>
      <w:r w:rsidR="00A170F2">
        <w:t xml:space="preserve"> (поворот направо) </w:t>
      </w:r>
      <w:r>
        <w:t xml:space="preserve">на дорогу </w:t>
      </w:r>
      <w:proofErr w:type="spellStart"/>
      <w:r w:rsidR="00A170F2" w:rsidRPr="00A170F2">
        <w:rPr>
          <w:lang w:val="en-US"/>
        </w:rPr>
        <w:t>roadMubaryakova</w:t>
      </w:r>
      <w:proofErr w:type="spellEnd"/>
      <w:r w:rsidR="005E6775" w:rsidRPr="005E603A">
        <w:t>;</w:t>
      </w:r>
    </w:p>
    <w:p w14:paraId="7F478C0A" w14:textId="7D26671D" w:rsidR="005E6775" w:rsidRDefault="00C45690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Moveto</w:t>
      </w:r>
      <w:proofErr w:type="spellEnd"/>
      <w:r>
        <w:t>3</w:t>
      </w:r>
      <w:r w:rsidR="005E6775">
        <w:t xml:space="preserve"> – </w:t>
      </w:r>
      <w:r w:rsidR="005D53FE">
        <w:t xml:space="preserve">проезд с дорог </w:t>
      </w:r>
      <w:r>
        <w:t xml:space="preserve"> </w:t>
      </w:r>
      <w:proofErr w:type="spellStart"/>
      <w:r w:rsidR="005D53FE" w:rsidRPr="00A170F2">
        <w:rPr>
          <w:lang w:val="en-US"/>
        </w:rPr>
        <w:t>roadMubaryakova</w:t>
      </w:r>
      <w:proofErr w:type="spellEnd"/>
      <w:r w:rsidR="005D53FE" w:rsidRPr="00A170F2">
        <w:t>2</w:t>
      </w:r>
      <w:r w:rsidR="005D53FE">
        <w:t xml:space="preserve"> (разворот), </w:t>
      </w:r>
      <w:proofErr w:type="spellStart"/>
      <w:r w:rsidR="005D53FE">
        <w:t>roadMubaryakova</w:t>
      </w:r>
      <w:proofErr w:type="spellEnd"/>
      <w:r w:rsidR="005D53FE">
        <w:t xml:space="preserve">  (проезд прямо), </w:t>
      </w:r>
      <w:proofErr w:type="spellStart"/>
      <w:r w:rsidR="005D53FE" w:rsidRPr="00A170F2">
        <w:t>roadPerovskaya</w:t>
      </w:r>
      <w:proofErr w:type="spellEnd"/>
      <w:r w:rsidR="005D53FE">
        <w:t xml:space="preserve"> (поворот налево) </w:t>
      </w:r>
      <w:r>
        <w:t xml:space="preserve">на дорогу </w:t>
      </w:r>
      <w:r w:rsidR="005D53FE" w:rsidRPr="005D53FE">
        <w:t>roadMubaryakova2</w:t>
      </w:r>
      <w:r w:rsidR="005E6775" w:rsidRPr="005E603A">
        <w:t>;</w:t>
      </w:r>
    </w:p>
    <w:p w14:paraId="0B63D31B" w14:textId="75A2D69D" w:rsidR="00737AA0" w:rsidRDefault="00C45690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Moveto</w:t>
      </w:r>
      <w:proofErr w:type="spellEnd"/>
      <w:r>
        <w:t>4</w:t>
      </w:r>
      <w:r w:rsidR="005E6775">
        <w:t xml:space="preserve"> – </w:t>
      </w:r>
      <w:r>
        <w:t xml:space="preserve">проезд </w:t>
      </w:r>
      <w:r w:rsidR="002B0055">
        <w:t>с дорог</w:t>
      </w:r>
      <w:r>
        <w:t xml:space="preserve"> </w:t>
      </w:r>
      <w:proofErr w:type="spellStart"/>
      <w:r w:rsidR="002B0055" w:rsidRPr="00A170F2">
        <w:rPr>
          <w:lang w:val="en-US"/>
        </w:rPr>
        <w:t>roadMubaryakova</w:t>
      </w:r>
      <w:proofErr w:type="spellEnd"/>
      <w:r w:rsidR="002B0055" w:rsidRPr="00A170F2">
        <w:t>2</w:t>
      </w:r>
      <w:r w:rsidR="002B0055">
        <w:t xml:space="preserve">  (поворот налево), </w:t>
      </w:r>
      <w:proofErr w:type="spellStart"/>
      <w:r w:rsidR="002B0055" w:rsidRPr="00A170F2">
        <w:rPr>
          <w:lang w:val="en-US"/>
        </w:rPr>
        <w:t>roadMubaryakova</w:t>
      </w:r>
      <w:proofErr w:type="spellEnd"/>
      <w:r w:rsidR="002B0055">
        <w:t xml:space="preserve"> (поворот направо), </w:t>
      </w:r>
      <w:proofErr w:type="spellStart"/>
      <w:r w:rsidR="002B0055" w:rsidRPr="002B0055">
        <w:rPr>
          <w:lang w:val="en-US"/>
        </w:rPr>
        <w:t>roadPerovskaya</w:t>
      </w:r>
      <w:proofErr w:type="spellEnd"/>
      <w:r w:rsidR="002B0055">
        <w:t xml:space="preserve"> (проезд прямо) </w:t>
      </w:r>
      <w:r>
        <w:t xml:space="preserve">на дорогу </w:t>
      </w:r>
      <w:proofErr w:type="spellStart"/>
      <w:r w:rsidR="002B0055" w:rsidRPr="002B0055">
        <w:rPr>
          <w:lang w:val="en-US"/>
        </w:rPr>
        <w:t>roadPerovskaya</w:t>
      </w:r>
      <w:proofErr w:type="spellEnd"/>
      <w:r w:rsidR="002B0055" w:rsidRPr="002B0055">
        <w:t>2</w:t>
      </w:r>
      <w:r w:rsidRPr="005E603A">
        <w:t>;</w:t>
      </w:r>
    </w:p>
    <w:p w14:paraId="03102D90" w14:textId="34FE710B" w:rsidR="002B0055" w:rsidRDefault="002B0055" w:rsidP="00143F49">
      <w:pPr>
        <w:pStyle w:val="aff1"/>
        <w:numPr>
          <w:ilvl w:val="0"/>
          <w:numId w:val="51"/>
        </w:numPr>
      </w:pPr>
      <w:r>
        <w:t xml:space="preserve">Развилка на перекрестке дорог </w:t>
      </w:r>
      <w:r w:rsidRPr="002B0055">
        <w:t>roadaurors2</w:t>
      </w:r>
      <w:r>
        <w:t xml:space="preserve">, </w:t>
      </w:r>
      <w:proofErr w:type="spellStart"/>
      <w:r>
        <w:t>roadaurors</w:t>
      </w:r>
      <w:proofErr w:type="spellEnd"/>
      <w:r>
        <w:t xml:space="preserve">, </w:t>
      </w:r>
      <w:r w:rsidRPr="002B0055">
        <w:t>roadPerovskaya2</w:t>
      </w:r>
      <w:r>
        <w:t>:</w:t>
      </w:r>
    </w:p>
    <w:p w14:paraId="393251F8" w14:textId="76DD3D4B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5</w:t>
      </w:r>
      <w:r w:rsidR="005E6775">
        <w:t xml:space="preserve"> – </w:t>
      </w:r>
      <w:r w:rsidR="002B0055">
        <w:t>проезд</w:t>
      </w:r>
      <w:r>
        <w:t xml:space="preserve"> с дороги </w:t>
      </w:r>
      <w:r w:rsidR="002B0055" w:rsidRPr="002B0055">
        <w:t>roadPerovskaya2</w:t>
      </w:r>
      <w:r w:rsidR="002B0055">
        <w:t xml:space="preserve"> (поворот налево), 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2 (разворот),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 (проезд прямо) </w:t>
      </w:r>
      <w:r>
        <w:t xml:space="preserve">на дорогу </w:t>
      </w:r>
      <w:proofErr w:type="spellStart"/>
      <w:r w:rsidRPr="00737AA0">
        <w:rPr>
          <w:lang w:val="en-US"/>
        </w:rPr>
        <w:t>roadaurors</w:t>
      </w:r>
      <w:proofErr w:type="spellEnd"/>
      <w:r>
        <w:t>2</w:t>
      </w:r>
      <w:r w:rsidR="005E6775" w:rsidRPr="005E603A">
        <w:t>;</w:t>
      </w:r>
    </w:p>
    <w:p w14:paraId="206C4C86" w14:textId="7B8BB795" w:rsidR="005E6775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6</w:t>
      </w:r>
      <w:r w:rsidR="005E6775">
        <w:t xml:space="preserve"> –</w:t>
      </w:r>
      <w:r w:rsidR="001B5D7C">
        <w:t xml:space="preserve"> проезд </w:t>
      </w:r>
      <w:r w:rsidR="00737AA0">
        <w:t xml:space="preserve">с дороги </w:t>
      </w:r>
      <w:r w:rsidR="002B0055" w:rsidRPr="002B0055">
        <w:t>roadPerovskaya2</w:t>
      </w:r>
      <w:r w:rsidR="001B5D7C">
        <w:t xml:space="preserve"> (поворот направо), </w:t>
      </w:r>
      <w:r w:rsidR="002B0055">
        <w:t xml:space="preserve">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2  (проезд прямо), 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  (разворот) </w:t>
      </w:r>
      <w:r w:rsidR="00737AA0">
        <w:t xml:space="preserve">на дорогу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5E6775" w:rsidRPr="005E603A">
        <w:t>;</w:t>
      </w:r>
    </w:p>
    <w:p w14:paraId="5126E647" w14:textId="0EB16079" w:rsidR="00737AA0" w:rsidRDefault="00C45690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Moveto</w:t>
      </w:r>
      <w:proofErr w:type="spellEnd"/>
      <w:r>
        <w:t>7</w:t>
      </w:r>
      <w:r w:rsidR="005E6775">
        <w:t xml:space="preserve"> – </w:t>
      </w:r>
      <w:r w:rsidR="001B5D7C">
        <w:t>проезд</w:t>
      </w:r>
      <w:r w:rsidR="00737AA0">
        <w:t xml:space="preserve"> </w:t>
      </w:r>
      <w:r w:rsidR="001B5D7C">
        <w:t>с дорог</w:t>
      </w:r>
      <w:r w:rsidR="00737AA0">
        <w:t xml:space="preserve"> </w:t>
      </w:r>
      <w:r w:rsidR="002B0055" w:rsidRPr="002B0055">
        <w:t>roadPerovskaya2</w:t>
      </w:r>
      <w:r w:rsidR="001B5D7C">
        <w:t xml:space="preserve"> (разворот),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2   (поворот направо),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 (поворот налево) </w:t>
      </w:r>
      <w:r w:rsidR="00737AA0">
        <w:t>на дорогу roadPerovskaya</w:t>
      </w:r>
      <w:r w:rsidR="001B5D7C">
        <w:t>2</w:t>
      </w:r>
      <w:r w:rsidR="005E6775" w:rsidRPr="005E603A">
        <w:t>;</w:t>
      </w:r>
    </w:p>
    <w:p w14:paraId="45CECA1D" w14:textId="6D3AA9EC" w:rsidR="001B5D7C" w:rsidRDefault="001B5D7C" w:rsidP="00143F49">
      <w:pPr>
        <w:pStyle w:val="aff1"/>
        <w:numPr>
          <w:ilvl w:val="0"/>
          <w:numId w:val="51"/>
        </w:numPr>
      </w:pPr>
      <w:r>
        <w:t xml:space="preserve">Возвращение к первому перекрестку дорог </w:t>
      </w:r>
      <w:r w:rsidRPr="002B0055">
        <w:t>roadPerovskaya2</w:t>
      </w:r>
      <w:r>
        <w:t xml:space="preserve">, </w:t>
      </w:r>
      <w:proofErr w:type="spellStart"/>
      <w:r>
        <w:t>roadPerovskaya</w:t>
      </w:r>
      <w:proofErr w:type="spellEnd"/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 w:rsidRPr="00A170F2">
        <w:t>2</w:t>
      </w:r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>
        <w:t>:</w:t>
      </w:r>
    </w:p>
    <w:p w14:paraId="47AAF967" w14:textId="6654BB2B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8</w:t>
      </w:r>
      <w:r w:rsidR="005E6775">
        <w:t xml:space="preserve"> – </w:t>
      </w:r>
      <w:r w:rsidR="00737AA0">
        <w:t xml:space="preserve">проезд с дороги </w:t>
      </w:r>
      <w:r w:rsidR="006E6F44" w:rsidRPr="002B0055">
        <w:t>roadPerovskaya2</w:t>
      </w:r>
      <w:r w:rsidR="006E6F44">
        <w:t xml:space="preserve"> (проезд прямо) </w:t>
      </w:r>
      <w:r w:rsidR="00737AA0">
        <w:t xml:space="preserve">на дорогу </w:t>
      </w:r>
      <w:proofErr w:type="spellStart"/>
      <w:r w:rsidR="001B5D7C" w:rsidRPr="001B5D7C">
        <w:rPr>
          <w:lang w:val="en-US"/>
        </w:rPr>
        <w:t>roadPerovskaya</w:t>
      </w:r>
      <w:proofErr w:type="spellEnd"/>
      <w:r w:rsidR="005E6775" w:rsidRPr="005E603A">
        <w:t>;</w:t>
      </w:r>
    </w:p>
    <w:p w14:paraId="470B239C" w14:textId="73F6F398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9</w:t>
      </w:r>
      <w:r w:rsidR="005E6775">
        <w:t xml:space="preserve"> – </w:t>
      </w:r>
      <w:r w:rsidR="006E6F44">
        <w:t>проезд</w:t>
      </w:r>
      <w:r w:rsidR="00737AA0">
        <w:t xml:space="preserve"> с дороги </w:t>
      </w:r>
      <w:r w:rsidR="006E6F44" w:rsidRPr="002B0055">
        <w:t>roadPerovskaya2</w:t>
      </w:r>
      <w:r w:rsidR="006E6F44">
        <w:t xml:space="preserve"> (поворот направо) </w:t>
      </w:r>
      <w:r w:rsidR="00737AA0">
        <w:t xml:space="preserve">на дорогу </w:t>
      </w:r>
      <w:proofErr w:type="spellStart"/>
      <w:r w:rsidR="001B5D7C" w:rsidRPr="001B5D7C">
        <w:rPr>
          <w:lang w:val="en-US"/>
        </w:rPr>
        <w:t>roadMubaryakova</w:t>
      </w:r>
      <w:proofErr w:type="spellEnd"/>
      <w:r w:rsidR="001B5D7C" w:rsidRPr="001B5D7C">
        <w:t>2</w:t>
      </w:r>
      <w:r w:rsidR="005E6775" w:rsidRPr="005E603A">
        <w:t>;</w:t>
      </w:r>
    </w:p>
    <w:p w14:paraId="0FB40412" w14:textId="70F768E2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10</w:t>
      </w:r>
      <w:r w:rsidR="005E6775">
        <w:t xml:space="preserve"> – </w:t>
      </w:r>
      <w:r w:rsidR="006E6F44">
        <w:t>проезд</w:t>
      </w:r>
      <w:r w:rsidR="00737AA0">
        <w:t xml:space="preserve"> с дороги </w:t>
      </w:r>
      <w:r w:rsidR="006E6F44" w:rsidRPr="002B0055">
        <w:t>roadPerovskaya2</w:t>
      </w:r>
      <w:r w:rsidR="006E6F44">
        <w:t xml:space="preserve"> (поворот налево) </w:t>
      </w:r>
      <w:r w:rsidR="00737AA0">
        <w:t xml:space="preserve">на дорогу </w:t>
      </w:r>
      <w:proofErr w:type="spellStart"/>
      <w:r w:rsidR="001B5D7C">
        <w:t>roadMubaryakova</w:t>
      </w:r>
      <w:proofErr w:type="spellEnd"/>
      <w:r w:rsidR="005E6775" w:rsidRPr="005E603A">
        <w:t>;</w:t>
      </w:r>
    </w:p>
    <w:p w14:paraId="07A73950" w14:textId="1CE98B2C" w:rsidR="00A83687" w:rsidRDefault="00A83687" w:rsidP="00143F49">
      <w:pPr>
        <w:pStyle w:val="aff1"/>
        <w:numPr>
          <w:ilvl w:val="0"/>
          <w:numId w:val="51"/>
        </w:numPr>
      </w:pPr>
      <w:r>
        <w:t xml:space="preserve">Возвращение ко второму перекрестку дорог </w:t>
      </w:r>
      <w:r w:rsidRPr="002B0055">
        <w:t>roadaurors2</w:t>
      </w:r>
      <w:r>
        <w:t xml:space="preserve">, </w:t>
      </w:r>
      <w:proofErr w:type="spellStart"/>
      <w:r>
        <w:t>roadaurors</w:t>
      </w:r>
      <w:proofErr w:type="spellEnd"/>
      <w:r>
        <w:t xml:space="preserve">, </w:t>
      </w:r>
      <w:r w:rsidRPr="002B0055">
        <w:t>roadPerovskaya2</w:t>
      </w:r>
      <w:r>
        <w:t>:</w:t>
      </w:r>
    </w:p>
    <w:p w14:paraId="3B824FBB" w14:textId="01FDC85C" w:rsidR="00CF3D02" w:rsidRDefault="00A83687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 w:rsidRPr="00106B4B">
        <w:t xml:space="preserve"> – </w:t>
      </w:r>
      <w:r>
        <w:t xml:space="preserve">проезд с дороги  </w:t>
      </w:r>
      <w:r w:rsidRPr="002B0055">
        <w:t>roadPerovskaya2</w:t>
      </w:r>
      <w:r>
        <w:t xml:space="preserve"> на дорогу </w:t>
      </w:r>
      <w:r w:rsidRPr="002B0055">
        <w:t>roadPerovskaya2</w:t>
      </w:r>
      <w:r>
        <w:t xml:space="preserve"> (разворот)</w:t>
      </w:r>
      <w:r w:rsidR="0074046A">
        <w:t xml:space="preserve"> до конца полосы основного движения;</w:t>
      </w:r>
    </w:p>
    <w:p w14:paraId="7FFC28DE" w14:textId="1D03F127" w:rsidR="00CF3D02" w:rsidRPr="00A83687" w:rsidRDefault="00CF3D02" w:rsidP="00143F49">
      <w:pPr>
        <w:pStyle w:val="aff1"/>
        <w:numPr>
          <w:ilvl w:val="0"/>
          <w:numId w:val="51"/>
        </w:numPr>
      </w:pPr>
      <w:r>
        <w:t>Направление на автобусную остановку и парковку:</w:t>
      </w:r>
    </w:p>
    <w:p w14:paraId="15BA4D34" w14:textId="52C60046" w:rsidR="00CF55AD" w:rsidRDefault="00106B4B" w:rsidP="00143F49">
      <w:pPr>
        <w:pStyle w:val="aff1"/>
        <w:numPr>
          <w:ilvl w:val="0"/>
          <w:numId w:val="30"/>
        </w:numPr>
      </w:pPr>
      <w:proofErr w:type="spellStart"/>
      <w:r w:rsidRPr="00CF55AD">
        <w:rPr>
          <w:lang w:val="en-US"/>
        </w:rPr>
        <w:lastRenderedPageBreak/>
        <w:t>busMoveTo</w:t>
      </w:r>
      <w:proofErr w:type="spellEnd"/>
      <w:r w:rsidRPr="00106B4B">
        <w:t xml:space="preserve"> – </w:t>
      </w:r>
      <w:r>
        <w:t xml:space="preserve">направление на остановку </w:t>
      </w:r>
      <w:proofErr w:type="spellStart"/>
      <w:r w:rsidRPr="00CF55AD">
        <w:rPr>
          <w:lang w:val="en-US"/>
        </w:rPr>
        <w:t>busStop</w:t>
      </w:r>
      <w:proofErr w:type="spellEnd"/>
      <w:r>
        <w:t>;</w:t>
      </w:r>
    </w:p>
    <w:p w14:paraId="03FEC46B" w14:textId="6E3F8410" w:rsidR="00106B4B" w:rsidRDefault="00106B4B" w:rsidP="00143F49">
      <w:pPr>
        <w:pStyle w:val="aff1"/>
        <w:numPr>
          <w:ilvl w:val="0"/>
          <w:numId w:val="30"/>
        </w:numPr>
      </w:pPr>
      <w:proofErr w:type="spellStart"/>
      <w:r w:rsidRPr="00CF55AD">
        <w:rPr>
          <w:lang w:val="en-US"/>
        </w:rPr>
        <w:t>carMoveToParking</w:t>
      </w:r>
      <w:proofErr w:type="spellEnd"/>
      <w:r w:rsidRPr="00106B4B">
        <w:t xml:space="preserve"> – </w:t>
      </w:r>
      <w:r>
        <w:t xml:space="preserve">направление на парковку </w:t>
      </w:r>
      <w:proofErr w:type="spellStart"/>
      <w:r w:rsidRPr="00CF55AD">
        <w:rPr>
          <w:lang w:val="en-US"/>
        </w:rPr>
        <w:t>parkingLot</w:t>
      </w:r>
      <w:proofErr w:type="spellEnd"/>
      <w:r w:rsidRPr="00106B4B">
        <w:t>.</w:t>
      </w:r>
    </w:p>
    <w:p w14:paraId="5AE1A39D" w14:textId="22A14B10" w:rsidR="00C247BC" w:rsidRPr="00C247BC" w:rsidRDefault="00C247BC" w:rsidP="00C247BC">
      <w:pPr>
        <w:pStyle w:val="aff1"/>
        <w:ind w:left="709"/>
      </w:pPr>
      <w:r>
        <w:t>Соединили блоки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>
        <w:t>»</w:t>
      </w:r>
      <w:r w:rsidRPr="00C247BC">
        <w:t xml:space="preserve"> </w:t>
      </w:r>
      <w:r>
        <w:t>с соответствующими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Source</w:t>
      </w:r>
      <w:r>
        <w:t>».</w:t>
      </w:r>
    </w:p>
    <w:p w14:paraId="7DE67A2B" w14:textId="0BBE4012" w:rsidR="0065701E" w:rsidRDefault="001B27E9" w:rsidP="00143F49">
      <w:pPr>
        <w:pStyle w:val="ad"/>
        <w:numPr>
          <w:ilvl w:val="0"/>
          <w:numId w:val="29"/>
        </w:numPr>
      </w:pPr>
      <w:r>
        <w:t>Смоделировали исчезновение ТС с дорог, создав</w:t>
      </w:r>
      <w:r w:rsidR="00654BE3">
        <w:t xml:space="preserve"> 4 сборщика ТС</w:t>
      </w:r>
      <w:r w:rsidR="0065701E">
        <w:t>:</w:t>
      </w:r>
    </w:p>
    <w:p w14:paraId="109E3B32" w14:textId="0E19A03E" w:rsidR="00DB6A58" w:rsidRDefault="0065701E" w:rsidP="00143F49">
      <w:pPr>
        <w:pStyle w:val="aff1"/>
        <w:numPr>
          <w:ilvl w:val="0"/>
          <w:numId w:val="30"/>
        </w:numPr>
        <w:rPr>
          <w:lang w:val="en-US"/>
        </w:rPr>
      </w:pPr>
      <w:r>
        <w:rPr>
          <w:lang w:val="en-US"/>
        </w:rPr>
        <w:t>c</w:t>
      </w:r>
      <w:r w:rsidRPr="00C247BC">
        <w:rPr>
          <w:lang w:val="en-US"/>
        </w:rPr>
        <w:t>ar</w:t>
      </w:r>
      <w:r>
        <w:rPr>
          <w:lang w:val="en-US"/>
        </w:rPr>
        <w:t>Dispose</w:t>
      </w:r>
      <w:r w:rsidR="004C3711">
        <w:rPr>
          <w:lang w:val="en-US"/>
        </w:rPr>
        <w:t>1</w:t>
      </w:r>
      <w:r w:rsidR="00DB6A58" w:rsidRPr="00DB6A58">
        <w:rPr>
          <w:lang w:val="en-US"/>
        </w:rPr>
        <w:t xml:space="preserve"> </w:t>
      </w:r>
      <w:r w:rsidRPr="00C247BC">
        <w:rPr>
          <w:lang w:val="en-US"/>
        </w:rPr>
        <w:t>–</w:t>
      </w:r>
      <w:r>
        <w:rPr>
          <w:lang w:val="en-US"/>
        </w:rPr>
        <w:t xml:space="preserve"> </w:t>
      </w:r>
      <w:r>
        <w:t>для</w:t>
      </w:r>
      <w:r w:rsidRPr="00C247BC">
        <w:rPr>
          <w:lang w:val="en-US"/>
        </w:rPr>
        <w:t xml:space="preserve"> </w:t>
      </w:r>
      <w:r w:rsidR="004C3711">
        <w:t>дорог</w:t>
      </w:r>
      <w:r w:rsidR="00C247BC">
        <w:rPr>
          <w:lang w:val="en-US"/>
        </w:rPr>
        <w:t xml:space="preserve"> </w:t>
      </w:r>
      <w:proofErr w:type="spellStart"/>
      <w:r w:rsidR="004C3711" w:rsidRPr="004C3711">
        <w:rPr>
          <w:lang w:val="en-US"/>
        </w:rPr>
        <w:t>roadPerovskaya</w:t>
      </w:r>
      <w:proofErr w:type="spellEnd"/>
      <w:r w:rsidR="004C3711" w:rsidRPr="004C3711">
        <w:rPr>
          <w:lang w:val="en-US"/>
        </w:rPr>
        <w:t xml:space="preserve">, </w:t>
      </w:r>
      <w:r w:rsidR="004C3711" w:rsidRPr="00A170F2">
        <w:rPr>
          <w:lang w:val="en-US"/>
        </w:rPr>
        <w:t>roadMubaryakova</w:t>
      </w:r>
      <w:r w:rsidR="004C3711" w:rsidRPr="004C3711">
        <w:rPr>
          <w:lang w:val="en-US"/>
        </w:rPr>
        <w:t xml:space="preserve">2, </w:t>
      </w:r>
      <w:proofErr w:type="spellStart"/>
      <w:r w:rsidR="004C3711" w:rsidRPr="00A170F2">
        <w:rPr>
          <w:lang w:val="en-US"/>
        </w:rPr>
        <w:t>roadMubaryakova</w:t>
      </w:r>
      <w:proofErr w:type="spellEnd"/>
      <w:r w:rsidRPr="00C247BC">
        <w:rPr>
          <w:lang w:val="en-US"/>
        </w:rPr>
        <w:t>;</w:t>
      </w:r>
      <w:r w:rsidR="004C3711" w:rsidRPr="004C3711">
        <w:rPr>
          <w:lang w:val="en-US"/>
        </w:rPr>
        <w:t xml:space="preserve"> </w:t>
      </w:r>
    </w:p>
    <w:p w14:paraId="40E52936" w14:textId="50A9D258" w:rsidR="00F44561" w:rsidRDefault="004C3711" w:rsidP="00143F49">
      <w:pPr>
        <w:pStyle w:val="aff1"/>
        <w:numPr>
          <w:ilvl w:val="0"/>
          <w:numId w:val="30"/>
        </w:numPr>
        <w:rPr>
          <w:lang w:val="en-US"/>
        </w:rPr>
      </w:pPr>
      <w:r>
        <w:rPr>
          <w:lang w:val="en-US"/>
        </w:rPr>
        <w:t>carDispose2</w:t>
      </w:r>
      <w:r w:rsidRPr="004C3711">
        <w:rPr>
          <w:lang w:val="en-US"/>
        </w:rPr>
        <w:t xml:space="preserve"> </w:t>
      </w:r>
      <w:r w:rsidR="00DB6A58" w:rsidRPr="00DB6A58">
        <w:rPr>
          <w:lang w:val="en-US"/>
        </w:rPr>
        <w:t xml:space="preserve">– </w:t>
      </w:r>
      <w:r w:rsidR="00DB6A58">
        <w:t>для</w:t>
      </w:r>
      <w:r w:rsidR="00DB6A58" w:rsidRPr="00DB6A58">
        <w:rPr>
          <w:lang w:val="en-US"/>
        </w:rPr>
        <w:t xml:space="preserve"> </w:t>
      </w:r>
      <w:r w:rsidR="00DB6A58">
        <w:t>дороги</w:t>
      </w:r>
      <w:r w:rsidR="00DB6A58" w:rsidRPr="00DB6A58">
        <w:rPr>
          <w:lang w:val="en-US"/>
        </w:rPr>
        <w:t xml:space="preserve"> </w:t>
      </w:r>
      <w:r w:rsidRPr="004C3711">
        <w:rPr>
          <w:lang w:val="en-US"/>
        </w:rPr>
        <w:t xml:space="preserve">roadaurors2, </w:t>
      </w:r>
      <w:proofErr w:type="spellStart"/>
      <w:r w:rsidRPr="004C3711">
        <w:rPr>
          <w:lang w:val="en-US"/>
        </w:rPr>
        <w:t>roadaurors</w:t>
      </w:r>
      <w:proofErr w:type="spellEnd"/>
      <w:r w:rsidR="00C247BC" w:rsidRPr="00DB6A58">
        <w:rPr>
          <w:lang w:val="en-US"/>
        </w:rPr>
        <w:t>;</w:t>
      </w:r>
    </w:p>
    <w:p w14:paraId="0064A2E7" w14:textId="61A44DEA" w:rsidR="00F44561" w:rsidRDefault="00F44561" w:rsidP="00143F49">
      <w:pPr>
        <w:pStyle w:val="aff1"/>
        <w:numPr>
          <w:ilvl w:val="0"/>
          <w:numId w:val="30"/>
        </w:numPr>
        <w:rPr>
          <w:lang w:val="en-US"/>
        </w:rPr>
      </w:pPr>
      <w:r w:rsidRPr="00F44561">
        <w:rPr>
          <w:lang w:val="en-US"/>
        </w:rPr>
        <w:t>carDi</w:t>
      </w:r>
      <w:r w:rsidR="004C3711">
        <w:rPr>
          <w:lang w:val="en-US"/>
        </w:rPr>
        <w:t xml:space="preserve">spose3 </w:t>
      </w:r>
      <w:r w:rsidRPr="00F44561">
        <w:rPr>
          <w:lang w:val="en-US"/>
        </w:rPr>
        <w:t xml:space="preserve">– </w:t>
      </w:r>
      <w:r>
        <w:t>для</w:t>
      </w:r>
      <w:r w:rsidRPr="00F44561">
        <w:rPr>
          <w:lang w:val="en-US"/>
        </w:rPr>
        <w:t xml:space="preserve"> </w:t>
      </w:r>
      <w:r>
        <w:t>дороги</w:t>
      </w:r>
      <w:r w:rsidRPr="00F44561">
        <w:rPr>
          <w:lang w:val="en-US"/>
        </w:rPr>
        <w:t xml:space="preserve"> </w:t>
      </w:r>
      <w:proofErr w:type="spellStart"/>
      <w:r w:rsidR="004C3711" w:rsidRPr="004C3711">
        <w:rPr>
          <w:lang w:val="en-US"/>
        </w:rPr>
        <w:t>roadPerovskaya</w:t>
      </w:r>
      <w:proofErr w:type="spellEnd"/>
      <w:r w:rsidR="004C3711" w:rsidRPr="004C3711">
        <w:rPr>
          <w:lang w:val="en-US"/>
        </w:rPr>
        <w:t xml:space="preserve">, </w:t>
      </w:r>
      <w:r w:rsidR="004C3711" w:rsidRPr="00A170F2">
        <w:rPr>
          <w:lang w:val="en-US"/>
        </w:rPr>
        <w:t>roadMubaryakova</w:t>
      </w:r>
      <w:r w:rsidR="004C3711" w:rsidRPr="004C3711">
        <w:rPr>
          <w:lang w:val="en-US"/>
        </w:rPr>
        <w:t xml:space="preserve">2, </w:t>
      </w:r>
      <w:proofErr w:type="spellStart"/>
      <w:r w:rsidR="004C3711" w:rsidRPr="00A170F2">
        <w:rPr>
          <w:lang w:val="en-US"/>
        </w:rPr>
        <w:t>roadMubaryakova</w:t>
      </w:r>
      <w:proofErr w:type="spellEnd"/>
      <w:r w:rsidR="00C247BC" w:rsidRPr="00F44561">
        <w:rPr>
          <w:lang w:val="en-US"/>
        </w:rPr>
        <w:t>;</w:t>
      </w:r>
    </w:p>
    <w:p w14:paraId="12376E4E" w14:textId="290DF1DA" w:rsidR="00C247BC" w:rsidRPr="00C247BC" w:rsidRDefault="00C247BC" w:rsidP="00C247BC">
      <w:pPr>
        <w:pStyle w:val="aff1"/>
        <w:ind w:left="709"/>
      </w:pPr>
      <w:r>
        <w:t>Соединили блоки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Dispose</w:t>
      </w:r>
      <w:r>
        <w:t>»</w:t>
      </w:r>
      <w:r w:rsidRPr="00C247BC">
        <w:t xml:space="preserve"> </w:t>
      </w:r>
      <w:r>
        <w:t>с соответствующими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>
        <w:t>».</w:t>
      </w:r>
    </w:p>
    <w:p w14:paraId="65240335" w14:textId="54C8A09D" w:rsidR="00B67DB8" w:rsidRDefault="00720700" w:rsidP="00B67DB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2FC69375" wp14:editId="7013C2F9">
            <wp:extent cx="1523810" cy="2704762"/>
            <wp:effectExtent l="0" t="0" r="635" b="63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F008" w14:textId="08447694" w:rsidR="00B67DB8" w:rsidRPr="0029694B" w:rsidRDefault="00B67DB8" w:rsidP="00B67DB8">
      <w:pPr>
        <w:pStyle w:val="ac"/>
      </w:pPr>
      <w:bookmarkStart w:id="129" w:name="_Ref131761358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27</w:t>
      </w:r>
      <w:r w:rsidR="00000000">
        <w:rPr>
          <w:noProof/>
        </w:rPr>
        <w:fldChar w:fldCharType="end"/>
      </w:r>
      <w:bookmarkEnd w:id="129"/>
      <w:r>
        <w:t xml:space="preserve"> – Источники ТС «</w:t>
      </w:r>
      <w:r>
        <w:rPr>
          <w:lang w:val="en-US"/>
        </w:rPr>
        <w:t>Car</w:t>
      </w:r>
      <w:r w:rsidRPr="0029694B">
        <w:t xml:space="preserve"> </w:t>
      </w:r>
      <w:r>
        <w:rPr>
          <w:lang w:val="en-US"/>
        </w:rPr>
        <w:t>Source</w:t>
      </w:r>
      <w:r>
        <w:t>»</w:t>
      </w:r>
    </w:p>
    <w:p w14:paraId="41D36059" w14:textId="77777777" w:rsidR="00B67DB8" w:rsidRDefault="00B67DB8" w:rsidP="0029694B">
      <w:pPr>
        <w:pStyle w:val="ad"/>
        <w:ind w:firstLine="0"/>
        <w:jc w:val="center"/>
      </w:pPr>
    </w:p>
    <w:p w14:paraId="709C130F" w14:textId="04F37C06" w:rsidR="004C5A6A" w:rsidRDefault="00205920" w:rsidP="00C247BC">
      <w:pPr>
        <w:pStyle w:val="aff1"/>
        <w:jc w:val="center"/>
      </w:pPr>
      <w:r>
        <w:rPr>
          <w:noProof/>
        </w:rPr>
        <w:drawing>
          <wp:inline distT="0" distB="0" distL="0" distR="0" wp14:anchorId="0BE996D3" wp14:editId="1B4BC950">
            <wp:extent cx="5161905" cy="2400000"/>
            <wp:effectExtent l="0" t="0" r="127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6CDA" w14:textId="28BF14C1" w:rsidR="00DF1CB4" w:rsidRDefault="00DF1CB4" w:rsidP="00C949DD">
      <w:pPr>
        <w:pStyle w:val="ac"/>
      </w:pPr>
      <w:bookmarkStart w:id="130" w:name="_Ref131762191"/>
      <w:r>
        <w:lastRenderedPageBreak/>
        <w:t>Рисунок</w:t>
      </w:r>
      <w:r w:rsidRPr="00C247BC">
        <w:t xml:space="preserve">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28</w:t>
      </w:r>
      <w:r w:rsidR="00000000">
        <w:rPr>
          <w:noProof/>
        </w:rPr>
        <w:fldChar w:fldCharType="end"/>
      </w:r>
      <w:bookmarkEnd w:id="130"/>
      <w:r w:rsidRPr="00C247BC">
        <w:t xml:space="preserve"> –</w:t>
      </w:r>
      <w:r w:rsidR="00C247BC" w:rsidRPr="00C247BC">
        <w:t xml:space="preserve"> </w:t>
      </w:r>
      <w:r w:rsidR="00C247BC">
        <w:t>Добавление</w:t>
      </w:r>
      <w:r w:rsidRPr="00C247BC">
        <w:t xml:space="preserve"> </w:t>
      </w:r>
      <w:r w:rsidR="00C247BC">
        <w:t>м</w:t>
      </w:r>
      <w:r>
        <w:t>аршрут</w:t>
      </w:r>
      <w:r w:rsidR="00C247BC">
        <w:t>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</w:t>
      </w:r>
      <w:r w:rsidR="005F07E9" w:rsidRPr="005F07E9">
        <w:t xml:space="preserve"> </w:t>
      </w:r>
      <w:r w:rsidR="005F07E9">
        <w:t>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 w:rsidR="00205920">
        <w:t xml:space="preserve"> для развилки на первом перекрестке</w:t>
      </w:r>
    </w:p>
    <w:p w14:paraId="51E89B66" w14:textId="77777777" w:rsidR="00205920" w:rsidRPr="00205920" w:rsidRDefault="00205920" w:rsidP="00205920">
      <w:pPr>
        <w:pStyle w:val="ad"/>
      </w:pPr>
    </w:p>
    <w:p w14:paraId="39BDB4B1" w14:textId="77777777" w:rsidR="00580CDA" w:rsidRDefault="00580CDA" w:rsidP="00580CDA">
      <w:pPr>
        <w:pStyle w:val="ac"/>
      </w:pPr>
      <w:r>
        <w:rPr>
          <w:noProof/>
        </w:rPr>
        <w:drawing>
          <wp:inline distT="0" distB="0" distL="0" distR="0" wp14:anchorId="125C6F9A" wp14:editId="7F3210D4">
            <wp:extent cx="4790476" cy="2904762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0AC8" w14:textId="26E02210" w:rsidR="00896428" w:rsidRDefault="00580CDA" w:rsidP="00580CDA">
      <w:pPr>
        <w:pStyle w:val="ac"/>
      </w:pP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29</w:t>
      </w:r>
      <w:r w:rsidR="00000000">
        <w:rPr>
          <w:noProof/>
        </w:rPr>
        <w:fldChar w:fldCharType="end"/>
      </w:r>
      <w:r>
        <w:t xml:space="preserve"> </w:t>
      </w:r>
      <w:r w:rsidRPr="00C247BC">
        <w:t xml:space="preserve">– </w:t>
      </w:r>
      <w:r>
        <w:t>Добавление</w:t>
      </w:r>
      <w:r w:rsidRPr="00C247BC">
        <w:t xml:space="preserve"> </w:t>
      </w:r>
      <w:r>
        <w:t>маршрутов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 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>
        <w:t xml:space="preserve"> для развилки на втором перекрестке</w:t>
      </w:r>
    </w:p>
    <w:p w14:paraId="48481E5A" w14:textId="304A2E0E" w:rsidR="00580CDA" w:rsidRDefault="00580CDA" w:rsidP="00580CDA">
      <w:pPr>
        <w:pStyle w:val="ad"/>
      </w:pPr>
    </w:p>
    <w:p w14:paraId="0C308DE4" w14:textId="6435F7BF" w:rsidR="00580CDA" w:rsidRDefault="00580CDA" w:rsidP="00580CDA">
      <w:pPr>
        <w:pStyle w:val="ac"/>
      </w:pPr>
      <w:r>
        <w:rPr>
          <w:noProof/>
        </w:rPr>
        <w:drawing>
          <wp:inline distT="0" distB="0" distL="0" distR="0" wp14:anchorId="056E508D" wp14:editId="7414F5DB">
            <wp:extent cx="5895238" cy="210476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A6E7" w14:textId="680B2891" w:rsidR="00580CDA" w:rsidRDefault="00580CDA" w:rsidP="00580CDA">
      <w:pPr>
        <w:pStyle w:val="ac"/>
      </w:pP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30</w:t>
      </w:r>
      <w:r w:rsidR="00000000">
        <w:rPr>
          <w:noProof/>
        </w:rPr>
        <w:fldChar w:fldCharType="end"/>
      </w:r>
      <w:r>
        <w:t xml:space="preserve"> </w:t>
      </w:r>
      <w:r w:rsidRPr="00C247BC">
        <w:t xml:space="preserve">– </w:t>
      </w:r>
      <w:r>
        <w:t>Добавление</w:t>
      </w:r>
      <w:r w:rsidRPr="00C247BC">
        <w:t xml:space="preserve"> </w:t>
      </w:r>
      <w:r>
        <w:t>маршрутов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 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>
        <w:t xml:space="preserve"> для возвращения к первому перекрестку</w:t>
      </w:r>
    </w:p>
    <w:p w14:paraId="0BE4C978" w14:textId="3883350E" w:rsidR="00580CDA" w:rsidRDefault="00580CDA" w:rsidP="00580CDA">
      <w:pPr>
        <w:pStyle w:val="ad"/>
      </w:pPr>
    </w:p>
    <w:p w14:paraId="52109502" w14:textId="77777777" w:rsidR="00BB0A39" w:rsidRDefault="00BB0A39" w:rsidP="00BB0A39">
      <w:pPr>
        <w:pStyle w:val="ac"/>
      </w:pPr>
      <w:r>
        <w:rPr>
          <w:noProof/>
        </w:rPr>
        <w:lastRenderedPageBreak/>
        <w:drawing>
          <wp:inline distT="0" distB="0" distL="0" distR="0" wp14:anchorId="47E6688F" wp14:editId="6D460D9D">
            <wp:extent cx="5371429" cy="2180952"/>
            <wp:effectExtent l="0" t="0" r="127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707B" w14:textId="7ACEB56B" w:rsidR="00B67DB8" w:rsidRDefault="00BB0A39" w:rsidP="005F07E9">
      <w:pPr>
        <w:pStyle w:val="ac"/>
      </w:pP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31</w:t>
      </w:r>
      <w:r w:rsidR="00000000">
        <w:rPr>
          <w:noProof/>
        </w:rPr>
        <w:fldChar w:fldCharType="end"/>
      </w:r>
      <w:r>
        <w:t xml:space="preserve"> </w:t>
      </w:r>
      <w:r w:rsidRPr="00C247BC">
        <w:t xml:space="preserve">– </w:t>
      </w:r>
      <w:r>
        <w:t>Добавление</w:t>
      </w:r>
      <w:r w:rsidRPr="00C247BC">
        <w:t xml:space="preserve"> </w:t>
      </w:r>
      <w:r>
        <w:t>маршрутов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 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>
        <w:t xml:space="preserve"> для возвращения к</w:t>
      </w:r>
      <w:r w:rsidR="00205F36">
        <w:t>о второму</w:t>
      </w:r>
      <w:r>
        <w:t xml:space="preserve"> перекрестку</w:t>
      </w:r>
    </w:p>
    <w:p w14:paraId="67D1FE1D" w14:textId="77777777" w:rsidR="005F07E9" w:rsidRPr="00A90F38" w:rsidRDefault="005F07E9" w:rsidP="005F07E9">
      <w:pPr>
        <w:pStyle w:val="ad"/>
      </w:pPr>
    </w:p>
    <w:p w14:paraId="4B5341B8" w14:textId="32775D75" w:rsidR="00266EF1" w:rsidRPr="00E90042" w:rsidRDefault="00266EF1" w:rsidP="00BB21F0">
      <w:pPr>
        <w:pStyle w:val="3"/>
      </w:pPr>
      <w:bookmarkStart w:id="131" w:name="_Toc167783423"/>
      <w:bookmarkStart w:id="132" w:name="_Toc167785457"/>
      <w:r w:rsidRPr="00E90042">
        <w:t>Моделирование движения тран</w:t>
      </w:r>
      <w:r w:rsidR="000604A9">
        <w:t xml:space="preserve">спортных средств на перекрестке </w:t>
      </w:r>
      <w:r w:rsidRPr="00E90042">
        <w:t>как на пересечении дорог;</w:t>
      </w:r>
      <w:bookmarkEnd w:id="131"/>
      <w:bookmarkEnd w:id="132"/>
    </w:p>
    <w:p w14:paraId="540CFBE5" w14:textId="224CA963" w:rsidR="00266EF1" w:rsidRPr="00A94030" w:rsidRDefault="00266EF1" w:rsidP="00592C0C">
      <w:pPr>
        <w:pStyle w:val="ad"/>
      </w:pPr>
      <w:r w:rsidRPr="00A94030">
        <w:t xml:space="preserve">Для моделирования движения на перекрёстке </w:t>
      </w:r>
      <w:r w:rsidR="00592C0C" w:rsidRPr="00A94030">
        <w:t>нужно создать логический перекрёсток «</w:t>
      </w:r>
      <w:r w:rsidR="00592C0C" w:rsidRPr="00A94030">
        <w:rPr>
          <w:lang w:val="en-US"/>
        </w:rPr>
        <w:t>Select</w:t>
      </w:r>
      <w:r w:rsidR="00592C0C" w:rsidRPr="00A94030">
        <w:t xml:space="preserve"> </w:t>
      </w:r>
      <w:r w:rsidR="00592C0C" w:rsidRPr="00A94030">
        <w:rPr>
          <w:lang w:val="en-US"/>
        </w:rPr>
        <w:t>Output</w:t>
      </w:r>
      <w:r w:rsidR="00592C0C" w:rsidRPr="00A94030">
        <w:t>5», который будет иметь 4 выхода и соответствующие вероятности, а также 4 блока «</w:t>
      </w:r>
      <w:r w:rsidR="00592C0C" w:rsidRPr="00A94030">
        <w:rPr>
          <w:lang w:val="en-US"/>
        </w:rPr>
        <w:t>Car</w:t>
      </w:r>
      <w:r w:rsidR="00592C0C" w:rsidRPr="00A94030">
        <w:t xml:space="preserve"> </w:t>
      </w:r>
      <w:r w:rsidR="00592C0C" w:rsidRPr="00A94030">
        <w:rPr>
          <w:lang w:val="en-US"/>
        </w:rPr>
        <w:t>Move</w:t>
      </w:r>
      <w:r w:rsidR="00592C0C" w:rsidRPr="00A94030">
        <w:t xml:space="preserve"> </w:t>
      </w:r>
      <w:r w:rsidR="00592C0C" w:rsidRPr="00A94030">
        <w:rPr>
          <w:lang w:val="en-US"/>
        </w:rPr>
        <w:t>To</w:t>
      </w:r>
      <w:r w:rsidR="00592C0C" w:rsidRPr="00A94030">
        <w:t>»</w:t>
      </w:r>
      <w:r w:rsidR="00772715" w:rsidRPr="00A94030">
        <w:t xml:space="preserve"> или 3 выхода и соответствующие вероятности, а также 3 блока «</w:t>
      </w:r>
      <w:r w:rsidR="00772715" w:rsidRPr="00A94030">
        <w:rPr>
          <w:lang w:val="en-US"/>
        </w:rPr>
        <w:t>Car</w:t>
      </w:r>
      <w:r w:rsidR="00772715" w:rsidRPr="00A94030">
        <w:t xml:space="preserve"> </w:t>
      </w:r>
      <w:r w:rsidR="00772715" w:rsidRPr="00A94030">
        <w:rPr>
          <w:lang w:val="en-US"/>
        </w:rPr>
        <w:t>Move</w:t>
      </w:r>
      <w:r w:rsidR="00772715" w:rsidRPr="00A94030">
        <w:t xml:space="preserve"> </w:t>
      </w:r>
      <w:r w:rsidR="00772715" w:rsidRPr="00A94030">
        <w:rPr>
          <w:lang w:val="en-US"/>
        </w:rPr>
        <w:t>To</w:t>
      </w:r>
      <w:r w:rsidR="00772715" w:rsidRPr="00A94030">
        <w:t xml:space="preserve">» для </w:t>
      </w:r>
      <w:r w:rsidR="00772715" w:rsidRPr="00A94030">
        <w:rPr>
          <w:lang w:val="en-US"/>
        </w:rPr>
        <w:t>T</w:t>
      </w:r>
      <w:r w:rsidR="00772715" w:rsidRPr="00A94030">
        <w:t>-образного перекрестка (перекресток дорог Аврора и Софьи Перовской)</w:t>
      </w:r>
      <w:r w:rsidR="00592C0C" w:rsidRPr="00A94030">
        <w:t>, в которых будут указаны направления на другие дороги, на которые сместится машина после проезда перекрёстка.</w:t>
      </w:r>
    </w:p>
    <w:p w14:paraId="454FF4CA" w14:textId="099077C6" w:rsidR="00592C0C" w:rsidRDefault="005A7254" w:rsidP="00266EF1">
      <w:pPr>
        <w:pStyle w:val="ad"/>
      </w:pPr>
      <w:r w:rsidRPr="00A94030">
        <w:t xml:space="preserve">На </w:t>
      </w:r>
      <w:r w:rsidRPr="00A94030">
        <w:fldChar w:fldCharType="begin"/>
      </w:r>
      <w:r w:rsidRPr="00A94030">
        <w:instrText xml:space="preserve"> REF _Ref128332722 \h </w:instrText>
      </w:r>
      <w:r w:rsidR="0060686C" w:rsidRPr="00A94030">
        <w:instrText xml:space="preserve"> \* MERGEFORMAT </w:instrText>
      </w:r>
      <w:r w:rsidRPr="00A94030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32</w:t>
      </w:r>
      <w:r w:rsidRPr="00A94030">
        <w:fldChar w:fldCharType="end"/>
      </w:r>
      <w:r w:rsidRPr="00A94030">
        <w:t xml:space="preserve"> изображена схема с учётом логических перекрёстков «</w:t>
      </w:r>
      <w:r w:rsidRPr="00A94030">
        <w:rPr>
          <w:lang w:val="en-US"/>
        </w:rPr>
        <w:t>Select</w:t>
      </w:r>
      <w:r w:rsidR="00502807" w:rsidRPr="00A94030">
        <w:t xml:space="preserve"> </w:t>
      </w:r>
      <w:r w:rsidRPr="00A94030">
        <w:rPr>
          <w:lang w:val="en-US"/>
        </w:rPr>
        <w:t>Output</w:t>
      </w:r>
      <w:r w:rsidRPr="00A94030">
        <w:t>5»</w:t>
      </w:r>
      <w:r w:rsidR="00772715" w:rsidRPr="00A94030">
        <w:t xml:space="preserve"> и «</w:t>
      </w:r>
      <w:r w:rsidR="00772715" w:rsidRPr="00A94030">
        <w:rPr>
          <w:lang w:val="en-US"/>
        </w:rPr>
        <w:t>Select</w:t>
      </w:r>
      <w:r w:rsidR="00772715" w:rsidRPr="00A94030">
        <w:t xml:space="preserve"> </w:t>
      </w:r>
      <w:r w:rsidR="00772715" w:rsidRPr="00A94030">
        <w:rPr>
          <w:lang w:val="en-US"/>
        </w:rPr>
        <w:t>Output</w:t>
      </w:r>
      <w:r w:rsidR="00772715" w:rsidRPr="00A94030">
        <w:t>»</w:t>
      </w:r>
      <w:r w:rsidRPr="00A94030">
        <w:t xml:space="preserve">. </w:t>
      </w:r>
      <w:r w:rsidR="00B2073D" w:rsidRPr="00A94030">
        <w:t>Вероятности для блоков «</w:t>
      </w:r>
      <w:r w:rsidR="00B2073D" w:rsidRPr="00A94030">
        <w:rPr>
          <w:lang w:val="en-US"/>
        </w:rPr>
        <w:t>Select</w:t>
      </w:r>
      <w:r w:rsidR="00B2073D" w:rsidRPr="00A94030">
        <w:t xml:space="preserve"> </w:t>
      </w:r>
      <w:r w:rsidR="00B2073D" w:rsidRPr="00A94030">
        <w:rPr>
          <w:lang w:val="en-US"/>
        </w:rPr>
        <w:t>Output</w:t>
      </w:r>
      <w:r w:rsidR="00C4102B">
        <w:t>5»:</w:t>
      </w:r>
    </w:p>
    <w:p w14:paraId="5ED3C19B" w14:textId="02776FD5" w:rsidR="00C4102B" w:rsidRDefault="00C4102B" w:rsidP="00266EF1">
      <w:pPr>
        <w:pStyle w:val="ad"/>
      </w:pPr>
      <w:proofErr w:type="spellStart"/>
      <w:r w:rsidRPr="00C4102B">
        <w:rPr>
          <w:lang w:val="en-US"/>
        </w:rPr>
        <w:t>selectOutput</w:t>
      </w:r>
      <w:proofErr w:type="spellEnd"/>
      <w:r w:rsidRPr="00B907AF">
        <w:t>15</w:t>
      </w:r>
      <w:r>
        <w:t xml:space="preserve"> </w:t>
      </w:r>
      <w:r w:rsidR="00B907AF">
        <w:t xml:space="preserve">необходим для направления транспортных средств после проезда первого перекрестка дорог Софьи Перовской и </w:t>
      </w:r>
      <w:proofErr w:type="spellStart"/>
      <w:r w:rsidR="00B907AF">
        <w:t>Мубарякова</w:t>
      </w:r>
      <w:proofErr w:type="spellEnd"/>
      <w:r w:rsidR="00B907AF">
        <w:t xml:space="preserve"> на дороги: </w:t>
      </w:r>
      <w:proofErr w:type="spellStart"/>
      <w:r w:rsidR="00B907AF" w:rsidRPr="00236CF0">
        <w:rPr>
          <w:lang w:val="en-US"/>
        </w:rPr>
        <w:t>roadPerovskaya</w:t>
      </w:r>
      <w:proofErr w:type="spellEnd"/>
      <w:r w:rsidR="00B907AF">
        <w:t xml:space="preserve"> с вероятностью 0,25; </w:t>
      </w:r>
      <w:proofErr w:type="spellStart"/>
      <w:r w:rsidR="00B907AF" w:rsidRPr="00236CF0">
        <w:rPr>
          <w:lang w:val="en-US"/>
        </w:rPr>
        <w:t>roadMubaryakova</w:t>
      </w:r>
      <w:proofErr w:type="spellEnd"/>
      <w:r w:rsidR="00B907AF">
        <w:t xml:space="preserve"> – 0,125; </w:t>
      </w:r>
      <w:proofErr w:type="spellStart"/>
      <w:r w:rsidR="00B907AF" w:rsidRPr="00236CF0">
        <w:rPr>
          <w:lang w:val="en-US"/>
        </w:rPr>
        <w:t>roadMubaryakova</w:t>
      </w:r>
      <w:proofErr w:type="spellEnd"/>
      <w:r w:rsidR="00B907AF" w:rsidRPr="00236CF0">
        <w:t>2</w:t>
      </w:r>
      <w:r w:rsidR="00B907AF">
        <w:t xml:space="preserve"> – 0,125; </w:t>
      </w:r>
      <w:proofErr w:type="spellStart"/>
      <w:r w:rsidR="00B907AF" w:rsidRPr="00236CF0">
        <w:rPr>
          <w:lang w:val="en-US"/>
        </w:rPr>
        <w:t>roadPerovskaya</w:t>
      </w:r>
      <w:proofErr w:type="spellEnd"/>
      <w:r w:rsidR="00B907AF">
        <w:t>2 – 0,5;</w:t>
      </w:r>
    </w:p>
    <w:p w14:paraId="3B09F441" w14:textId="1E75A335" w:rsidR="00B907AF" w:rsidRDefault="00B907AF" w:rsidP="00266EF1">
      <w:pPr>
        <w:pStyle w:val="ad"/>
      </w:pPr>
      <w:proofErr w:type="spellStart"/>
      <w:r w:rsidRPr="00C4102B">
        <w:rPr>
          <w:lang w:val="en-US"/>
        </w:rPr>
        <w:t>selectOutput</w:t>
      </w:r>
      <w:proofErr w:type="spellEnd"/>
      <w:r w:rsidRPr="00B907AF">
        <w:t>1</w:t>
      </w:r>
      <w:r>
        <w:t xml:space="preserve">6 необходим для направления транспортных средств после проезда второго перекрестка дорог Авроры и Софьи Перовской на дороги: </w:t>
      </w:r>
      <w:proofErr w:type="spellStart"/>
      <w:r w:rsidRPr="00236CF0">
        <w:rPr>
          <w:lang w:val="en-US"/>
        </w:rPr>
        <w:t>roadaurors</w:t>
      </w:r>
      <w:proofErr w:type="spellEnd"/>
      <w:r w:rsidRPr="005E603A">
        <w:t>2</w:t>
      </w:r>
      <w:r>
        <w:t xml:space="preserve"> с вероятностью 0,25; </w:t>
      </w:r>
      <w:proofErr w:type="spellStart"/>
      <w:r w:rsidRPr="00236CF0">
        <w:rPr>
          <w:lang w:val="en-US"/>
        </w:rPr>
        <w:t>roadaurors</w:t>
      </w:r>
      <w:proofErr w:type="spellEnd"/>
      <w:r>
        <w:t xml:space="preserve"> – 0,25; </w:t>
      </w:r>
      <w:proofErr w:type="spellStart"/>
      <w:r w:rsidRPr="00236CF0">
        <w:rPr>
          <w:lang w:val="en-US"/>
        </w:rPr>
        <w:t>roadPerovskaya</w:t>
      </w:r>
      <w:proofErr w:type="spellEnd"/>
      <w:r>
        <w:t>2 – 0,5;</w:t>
      </w:r>
    </w:p>
    <w:p w14:paraId="2202E685" w14:textId="32B5392C" w:rsidR="00B907AF" w:rsidRPr="00B907AF" w:rsidRDefault="00B907AF" w:rsidP="00266EF1">
      <w:pPr>
        <w:pStyle w:val="ad"/>
      </w:pPr>
      <w:proofErr w:type="spellStart"/>
      <w:r w:rsidRPr="00C4102B">
        <w:rPr>
          <w:lang w:val="en-US"/>
        </w:rPr>
        <w:lastRenderedPageBreak/>
        <w:t>selectOutput</w:t>
      </w:r>
      <w:proofErr w:type="spellEnd"/>
      <w:r w:rsidRPr="00B907AF">
        <w:t>1</w:t>
      </w:r>
      <w:r>
        <w:t xml:space="preserve">7 необходим для повторного возвращения транспортных к перекрестку дорог Софьи Перовской и </w:t>
      </w:r>
      <w:proofErr w:type="spellStart"/>
      <w:r>
        <w:t>Мубарякова</w:t>
      </w:r>
      <w:proofErr w:type="spellEnd"/>
      <w:r>
        <w:t xml:space="preserve"> на дороги: </w:t>
      </w:r>
      <w:proofErr w:type="spellStart"/>
      <w:r w:rsidRPr="00236CF0">
        <w:rPr>
          <w:lang w:val="en-US"/>
        </w:rPr>
        <w:t>roadPerovskaya</w:t>
      </w:r>
      <w:proofErr w:type="spellEnd"/>
      <w:r>
        <w:t xml:space="preserve"> с вероятностью 0,2; </w:t>
      </w:r>
      <w:proofErr w:type="spellStart"/>
      <w:r w:rsidRPr="00236CF0">
        <w:rPr>
          <w:lang w:val="en-US"/>
        </w:rPr>
        <w:t>roadPerovskaya</w:t>
      </w:r>
      <w:proofErr w:type="spellEnd"/>
      <w:r>
        <w:t xml:space="preserve"> – 0,2; </w:t>
      </w:r>
      <w:proofErr w:type="spellStart"/>
      <w:r w:rsidRPr="00236CF0">
        <w:rPr>
          <w:lang w:val="en-US"/>
        </w:rPr>
        <w:t>roadMubaryakova</w:t>
      </w:r>
      <w:proofErr w:type="spellEnd"/>
      <w:r>
        <w:t xml:space="preserve"> – 0, 2; </w:t>
      </w:r>
      <w:proofErr w:type="spellStart"/>
      <w:r w:rsidRPr="00236CF0">
        <w:rPr>
          <w:lang w:val="en-US"/>
        </w:rPr>
        <w:t>roadMubaryakova</w:t>
      </w:r>
      <w:proofErr w:type="spellEnd"/>
      <w:r w:rsidRPr="00236CF0">
        <w:t>2</w:t>
      </w:r>
      <w:r>
        <w:t xml:space="preserve"> – 0,2, а также </w:t>
      </w:r>
      <w:r w:rsidR="00016A93">
        <w:t xml:space="preserve">последний выход соединен с блоком </w:t>
      </w:r>
      <w:r w:rsidR="00016A93" w:rsidRPr="00A94030">
        <w:t>«</w:t>
      </w:r>
      <w:r w:rsidR="00016A93" w:rsidRPr="00A94030">
        <w:rPr>
          <w:lang w:val="en-US"/>
        </w:rPr>
        <w:t>Select</w:t>
      </w:r>
      <w:r w:rsidR="00016A93" w:rsidRPr="00A94030">
        <w:t xml:space="preserve"> </w:t>
      </w:r>
      <w:r w:rsidR="00016A93" w:rsidRPr="00A94030">
        <w:rPr>
          <w:lang w:val="en-US"/>
        </w:rPr>
        <w:t>Output</w:t>
      </w:r>
      <w:r w:rsidR="00016A93" w:rsidRPr="00A94030">
        <w:t>»</w:t>
      </w:r>
      <w:r w:rsidR="00016A93">
        <w:t>, который предназначен для заезда автомобилей</w:t>
      </w:r>
      <w:r w:rsidR="00016A93" w:rsidRPr="00A94030">
        <w:t xml:space="preserve"> </w:t>
      </w:r>
      <w:r>
        <w:t>на парковку.</w:t>
      </w:r>
    </w:p>
    <w:p w14:paraId="1128680C" w14:textId="4F32B679" w:rsidR="00266EF1" w:rsidRDefault="00497343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78F318C" wp14:editId="3439E1F5">
            <wp:extent cx="6191885" cy="265239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3E65" w14:textId="3B6415F6" w:rsidR="00266EF1" w:rsidRDefault="00266EF1" w:rsidP="00266EF1">
      <w:pPr>
        <w:pStyle w:val="ac"/>
      </w:pPr>
      <w:bookmarkStart w:id="133" w:name="_Ref128332722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32</w:t>
      </w:r>
      <w:r w:rsidR="00000000">
        <w:rPr>
          <w:noProof/>
        </w:rPr>
        <w:fldChar w:fldCharType="end"/>
      </w:r>
      <w:bookmarkEnd w:id="133"/>
      <w:r w:rsidRPr="00733F53">
        <w:t xml:space="preserve"> – </w:t>
      </w:r>
      <w:r w:rsidR="00A678BE" w:rsidRPr="004C6796">
        <w:rPr>
          <w:szCs w:val="28"/>
        </w:rPr>
        <w:t xml:space="preserve">Диаграмма процессов в </w:t>
      </w:r>
      <w:r w:rsidR="00A678BE" w:rsidRPr="004C6796">
        <w:rPr>
          <w:szCs w:val="28"/>
          <w:lang w:val="en-US"/>
        </w:rPr>
        <w:t>AnyLogic</w:t>
      </w:r>
      <w:r w:rsidR="00A678BE" w:rsidRPr="004C6796">
        <w:rPr>
          <w:szCs w:val="28"/>
        </w:rPr>
        <w:t xml:space="preserve"> (движение транспортных средств)</w:t>
      </w:r>
    </w:p>
    <w:p w14:paraId="7F7CDD72" w14:textId="2C379D1F" w:rsidR="00EF0F7F" w:rsidRDefault="00EF0F7F" w:rsidP="00EF0F7F">
      <w:pPr>
        <w:pStyle w:val="ad"/>
      </w:pPr>
    </w:p>
    <w:p w14:paraId="6C9376DD" w14:textId="7B48786F" w:rsidR="005A7254" w:rsidRPr="00C4102B" w:rsidRDefault="005A7254" w:rsidP="005A7254">
      <w:pPr>
        <w:pStyle w:val="ad"/>
        <w:rPr>
          <w:u w:val="single"/>
        </w:rPr>
      </w:pPr>
      <w:r w:rsidRPr="00C4102B">
        <w:rPr>
          <w:u w:val="single"/>
        </w:rPr>
        <w:t>Укрупнённый алгоритм:</w:t>
      </w:r>
    </w:p>
    <w:p w14:paraId="2A1A566D" w14:textId="07A0A271" w:rsidR="00EF0F7F" w:rsidRPr="00C4102B" w:rsidRDefault="005A7254" w:rsidP="00143F49">
      <w:pPr>
        <w:pStyle w:val="ad"/>
        <w:numPr>
          <w:ilvl w:val="0"/>
          <w:numId w:val="31"/>
        </w:numPr>
        <w:rPr>
          <w:lang w:val="en-US"/>
        </w:rPr>
      </w:pPr>
      <w:r w:rsidRPr="00C4102B">
        <w:t>Создали</w:t>
      </w:r>
      <w:r w:rsidRPr="00C4102B">
        <w:rPr>
          <w:lang w:val="en-US"/>
        </w:rPr>
        <w:t xml:space="preserve"> </w:t>
      </w:r>
      <w:r w:rsidR="003F6203" w:rsidRPr="00C4102B">
        <w:rPr>
          <w:lang w:val="en-US"/>
        </w:rPr>
        <w:t>3</w:t>
      </w:r>
      <w:r w:rsidRPr="00C4102B">
        <w:rPr>
          <w:lang w:val="en-US"/>
        </w:rPr>
        <w:t xml:space="preserve"> «Select</w:t>
      </w:r>
      <w:r w:rsidR="00502807" w:rsidRPr="00C4102B">
        <w:rPr>
          <w:lang w:val="en-US"/>
        </w:rPr>
        <w:t xml:space="preserve"> Out</w:t>
      </w:r>
      <w:r w:rsidRPr="00C4102B">
        <w:rPr>
          <w:lang w:val="en-US"/>
        </w:rPr>
        <w:t>put5»: selectOutput</w:t>
      </w:r>
      <w:r w:rsidR="003F6203" w:rsidRPr="00C4102B">
        <w:rPr>
          <w:lang w:val="en-US"/>
        </w:rPr>
        <w:t>1</w:t>
      </w:r>
      <w:r w:rsidR="00DD332E" w:rsidRPr="00C4102B">
        <w:rPr>
          <w:lang w:val="en-US"/>
        </w:rPr>
        <w:t>5</w:t>
      </w:r>
      <w:r w:rsidRPr="00C4102B">
        <w:rPr>
          <w:lang w:val="en-US"/>
        </w:rPr>
        <w:t>, selectOutput</w:t>
      </w:r>
      <w:r w:rsidR="00DD332E" w:rsidRPr="00C4102B">
        <w:rPr>
          <w:lang w:val="en-US"/>
        </w:rPr>
        <w:t>16</w:t>
      </w:r>
      <w:r w:rsidRPr="00C4102B">
        <w:rPr>
          <w:lang w:val="en-US"/>
        </w:rPr>
        <w:t>, selectOutput</w:t>
      </w:r>
      <w:r w:rsidR="00DD332E" w:rsidRPr="00C4102B">
        <w:rPr>
          <w:lang w:val="en-US"/>
        </w:rPr>
        <w:t xml:space="preserve">17 </w:t>
      </w:r>
      <w:r w:rsidRPr="00C4102B">
        <w:t>для</w:t>
      </w:r>
      <w:r w:rsidRPr="00C4102B">
        <w:rPr>
          <w:lang w:val="en-US"/>
        </w:rPr>
        <w:t xml:space="preserve"> </w:t>
      </w:r>
      <w:r w:rsidRPr="00C4102B">
        <w:t>соответствующих</w:t>
      </w:r>
      <w:r w:rsidRPr="00C4102B">
        <w:rPr>
          <w:lang w:val="en-US"/>
        </w:rPr>
        <w:t xml:space="preserve"> </w:t>
      </w:r>
      <w:r w:rsidRPr="00C4102B">
        <w:t>дорог</w:t>
      </w:r>
      <w:r w:rsidR="00EF0F7F" w:rsidRPr="00C4102B">
        <w:rPr>
          <w:lang w:val="en-US"/>
        </w:rPr>
        <w:t>;</w:t>
      </w:r>
    </w:p>
    <w:p w14:paraId="1981F82B" w14:textId="528CB4F3" w:rsidR="00EF0F7F" w:rsidRPr="00C4102B" w:rsidRDefault="00EF0F7F" w:rsidP="00143F49">
      <w:pPr>
        <w:pStyle w:val="ad"/>
        <w:numPr>
          <w:ilvl w:val="0"/>
          <w:numId w:val="31"/>
        </w:numPr>
      </w:pPr>
      <w:r w:rsidRPr="00C4102B">
        <w:t>Указа</w:t>
      </w:r>
      <w:r w:rsidR="005A7254" w:rsidRPr="00C4102B">
        <w:t>ли вероятности для каждого «</w:t>
      </w:r>
      <w:r w:rsidR="005A7254" w:rsidRPr="00C4102B">
        <w:rPr>
          <w:lang w:val="en-US"/>
        </w:rPr>
        <w:t>Select</w:t>
      </w:r>
      <w:r w:rsidR="00502807" w:rsidRPr="00C4102B">
        <w:t xml:space="preserve"> </w:t>
      </w:r>
      <w:r w:rsidR="005A7254" w:rsidRPr="00C4102B">
        <w:rPr>
          <w:lang w:val="en-US"/>
        </w:rPr>
        <w:t>Output</w:t>
      </w:r>
      <w:r w:rsidR="00C4102B">
        <w:t>5».</w:t>
      </w:r>
    </w:p>
    <w:p w14:paraId="40D0724D" w14:textId="10086820" w:rsidR="000E5F83" w:rsidRDefault="000E5F83" w:rsidP="009F7FE4">
      <w:pPr>
        <w:pStyle w:val="3"/>
      </w:pPr>
      <w:bookmarkStart w:id="134" w:name="_Toc167783424"/>
      <w:bookmarkStart w:id="135" w:name="_Toc167785458"/>
      <w:r>
        <w:t>Моделирования движения с учётом работы светофора</w:t>
      </w:r>
      <w:bookmarkEnd w:id="134"/>
      <w:bookmarkEnd w:id="135"/>
    </w:p>
    <w:p w14:paraId="00FA7815" w14:textId="4E707269" w:rsidR="000E5F83" w:rsidRPr="000E5F83" w:rsidRDefault="00C37AA6" w:rsidP="00C37AA6">
      <w:pPr>
        <w:pStyle w:val="ad"/>
      </w:pPr>
      <w:r>
        <w:t xml:space="preserve">В </w:t>
      </w:r>
      <w:r>
        <w:rPr>
          <w:lang w:val="en-US"/>
        </w:rPr>
        <w:t>AnyLogic</w:t>
      </w:r>
      <w:r w:rsidRPr="002A02EA">
        <w:t xml:space="preserve"> </w:t>
      </w:r>
      <w:r>
        <w:t>для моделирования движения с светофором ничего предпринимать не нужно, все необходимые действия мы проделали на этапе ввода данных о светофоре, система сама учтёт эти правила.</w:t>
      </w:r>
    </w:p>
    <w:p w14:paraId="6EAC1D21" w14:textId="50ED83A5" w:rsidR="00106B4B" w:rsidRDefault="00266EF1" w:rsidP="00C57C14">
      <w:pPr>
        <w:pStyle w:val="3"/>
      </w:pPr>
      <w:bookmarkStart w:id="136" w:name="_Toc167783425"/>
      <w:bookmarkStart w:id="137" w:name="_Toc167785459"/>
      <w:r w:rsidRPr="00E90042">
        <w:lastRenderedPageBreak/>
        <w:t xml:space="preserve">Моделирование движения </w:t>
      </w:r>
      <w:r w:rsidR="00C57C14">
        <w:t xml:space="preserve">с учетом остановки транспортных </w:t>
      </w:r>
      <w:r w:rsidRPr="00E90042">
        <w:t>средств на остановках;</w:t>
      </w:r>
      <w:bookmarkEnd w:id="136"/>
      <w:bookmarkEnd w:id="137"/>
    </w:p>
    <w:p w14:paraId="61B30009" w14:textId="75BC297A" w:rsidR="00106B4B" w:rsidRPr="00106B4B" w:rsidRDefault="00106B4B" w:rsidP="00266EF1">
      <w:pPr>
        <w:pStyle w:val="ad"/>
      </w:pPr>
      <w:r>
        <w:t xml:space="preserve">Для моделирования </w:t>
      </w:r>
      <w:r w:rsidR="00C249FE">
        <w:t>задержки автобусов на остановке</w:t>
      </w:r>
      <w:r>
        <w:t xml:space="preserve"> необходимо </w:t>
      </w:r>
      <w:proofErr w:type="gramStart"/>
      <w:r>
        <w:t xml:space="preserve">создать </w:t>
      </w:r>
      <w:r w:rsidR="00C249FE">
        <w:t xml:space="preserve"> объект</w:t>
      </w:r>
      <w:proofErr w:type="gramEnd"/>
      <w:r>
        <w:t xml:space="preserve"> «</w:t>
      </w:r>
      <w:r>
        <w:rPr>
          <w:lang w:val="en-US"/>
        </w:rPr>
        <w:t>Delay</w:t>
      </w:r>
      <w:r>
        <w:t>»</w:t>
      </w:r>
      <w:r w:rsidRPr="00106B4B">
        <w:t>.</w:t>
      </w:r>
      <w:r w:rsidR="00AB2F7C">
        <w:t xml:space="preserve"> </w:t>
      </w:r>
    </w:p>
    <w:p w14:paraId="1E8119CE" w14:textId="79C71A8F" w:rsidR="00266EF1" w:rsidRDefault="00B7528A" w:rsidP="00266EF1">
      <w:pPr>
        <w:pStyle w:val="aff0"/>
        <w:jc w:val="center"/>
        <w:rPr>
          <w:b/>
        </w:rPr>
      </w:pPr>
      <w:r>
        <w:rPr>
          <w:noProof/>
        </w:rPr>
        <w:drawing>
          <wp:inline distT="0" distB="0" distL="0" distR="0" wp14:anchorId="6652DB6E" wp14:editId="20F7FF4B">
            <wp:extent cx="6191885" cy="3936365"/>
            <wp:effectExtent l="0" t="0" r="0" b="69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A381" w14:textId="19371353" w:rsidR="00724888" w:rsidRDefault="00266EF1" w:rsidP="00724888">
      <w:pPr>
        <w:pStyle w:val="ac"/>
      </w:pPr>
      <w:bookmarkStart w:id="138" w:name="_Ref128333520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33</w:t>
      </w:r>
      <w:r w:rsidR="00000000">
        <w:rPr>
          <w:noProof/>
        </w:rPr>
        <w:fldChar w:fldCharType="end"/>
      </w:r>
      <w:bookmarkEnd w:id="138"/>
      <w:r>
        <w:t xml:space="preserve"> – Моделирование остановки </w:t>
      </w:r>
      <w:r w:rsidR="00B2073D">
        <w:t xml:space="preserve">автобусов </w:t>
      </w:r>
      <w:r>
        <w:t xml:space="preserve">на </w:t>
      </w:r>
      <w:r w:rsidR="00B2073D">
        <w:t xml:space="preserve">полосе </w:t>
      </w:r>
      <w:r w:rsidR="00E85D61">
        <w:t>основного</w:t>
      </w:r>
      <w:r w:rsidR="00B2073D">
        <w:t xml:space="preserve"> движения дороги </w:t>
      </w:r>
      <w:proofErr w:type="spellStart"/>
      <w:r w:rsidR="00211058" w:rsidRPr="00236CF0">
        <w:rPr>
          <w:lang w:val="en-US"/>
        </w:rPr>
        <w:t>roadPerovskaya</w:t>
      </w:r>
      <w:proofErr w:type="spellEnd"/>
      <w:r w:rsidR="00211058">
        <w:t xml:space="preserve">2 </w:t>
      </w:r>
      <w:r w:rsidR="00106B4B">
        <w:t>(</w:t>
      </w:r>
      <w:proofErr w:type="spellStart"/>
      <w:r w:rsidR="00106B4B">
        <w:rPr>
          <w:lang w:val="en-US"/>
        </w:rPr>
        <w:t>busStop</w:t>
      </w:r>
      <w:proofErr w:type="spellEnd"/>
      <w:r w:rsidR="00106B4B">
        <w:t>)</w:t>
      </w:r>
    </w:p>
    <w:p w14:paraId="58C863C7" w14:textId="77777777" w:rsidR="00106B4B" w:rsidRDefault="00106B4B" w:rsidP="00724888">
      <w:pPr>
        <w:pStyle w:val="ad"/>
      </w:pPr>
    </w:p>
    <w:p w14:paraId="10D3EEFF" w14:textId="518D9EF6" w:rsidR="00724888" w:rsidRPr="00211058" w:rsidRDefault="00724888" w:rsidP="004B176C">
      <w:pPr>
        <w:pStyle w:val="ad"/>
      </w:pPr>
      <w:r w:rsidRPr="00211058">
        <w:t>На схеме</w:t>
      </w:r>
      <w:r w:rsidR="000A4940" w:rsidRPr="00211058">
        <w:t xml:space="preserve"> (</w:t>
      </w:r>
      <w:r w:rsidR="000A4940" w:rsidRPr="00211058">
        <w:fldChar w:fldCharType="begin"/>
      </w:r>
      <w:r w:rsidR="000A4940" w:rsidRPr="00211058">
        <w:instrText xml:space="preserve"> REF _Ref128333520 \h </w:instrText>
      </w:r>
      <w:r w:rsidR="00CA092D" w:rsidRPr="00211058">
        <w:instrText xml:space="preserve"> \* MERGEFORMAT </w:instrText>
      </w:r>
      <w:r w:rsidR="000A4940" w:rsidRPr="0021105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33</w:t>
      </w:r>
      <w:r w:rsidR="000A4940" w:rsidRPr="00211058">
        <w:fldChar w:fldCharType="end"/>
      </w:r>
      <w:r w:rsidR="000A4940" w:rsidRPr="00211058">
        <w:t>)</w:t>
      </w:r>
      <w:r w:rsidRPr="00211058">
        <w:t xml:space="preserve"> автобусы появляются на </w:t>
      </w:r>
      <w:r w:rsidR="004B176C" w:rsidRPr="00211058">
        <w:t xml:space="preserve">дороге </w:t>
      </w:r>
      <w:proofErr w:type="spellStart"/>
      <w:r w:rsidR="004B176C" w:rsidRPr="00211058">
        <w:rPr>
          <w:lang w:val="en-US"/>
        </w:rPr>
        <w:t>roadaurors</w:t>
      </w:r>
      <w:proofErr w:type="spellEnd"/>
      <w:r w:rsidRPr="00211058">
        <w:t xml:space="preserve">, после чего направляются на остановку </w:t>
      </w:r>
      <w:proofErr w:type="spellStart"/>
      <w:r w:rsidR="000335ED" w:rsidRPr="00211058">
        <w:rPr>
          <w:lang w:val="en-US"/>
        </w:rPr>
        <w:t>busStop</w:t>
      </w:r>
      <w:proofErr w:type="spellEnd"/>
      <w:r w:rsidR="000335ED" w:rsidRPr="00211058">
        <w:t xml:space="preserve"> </w:t>
      </w:r>
      <w:r w:rsidRPr="00211058">
        <w:t>(«</w:t>
      </w:r>
      <w:proofErr w:type="spellStart"/>
      <w:r w:rsidRPr="00211058">
        <w:rPr>
          <w:lang w:val="en-US"/>
        </w:rPr>
        <w:t>busMoveTo</w:t>
      </w:r>
      <w:proofErr w:type="spellEnd"/>
      <w:r w:rsidRPr="00211058">
        <w:t>»), останавливаются (блок «</w:t>
      </w:r>
      <w:r w:rsidRPr="00211058">
        <w:rPr>
          <w:lang w:val="en-US"/>
        </w:rPr>
        <w:t>Delay</w:t>
      </w:r>
      <w:r w:rsidRPr="00211058">
        <w:t>» с именем «</w:t>
      </w:r>
      <w:r w:rsidRPr="00211058">
        <w:rPr>
          <w:lang w:val="en-US"/>
        </w:rPr>
        <w:t>stop</w:t>
      </w:r>
      <w:r w:rsidRPr="00211058">
        <w:t>»</w:t>
      </w:r>
      <w:r w:rsidR="00211058" w:rsidRPr="00211058">
        <w:t>, время задержки «</w:t>
      </w:r>
      <w:proofErr w:type="spellStart"/>
      <w:r w:rsidR="00211058" w:rsidRPr="00211058">
        <w:t>triangular</w:t>
      </w:r>
      <w:proofErr w:type="spellEnd"/>
      <w:r w:rsidR="00211058" w:rsidRPr="00211058">
        <w:t>( 1</w:t>
      </w:r>
      <w:r w:rsidRPr="00211058">
        <w:t xml:space="preserve">, </w:t>
      </w:r>
      <w:r w:rsidR="00211058" w:rsidRPr="00211058">
        <w:t>5</w:t>
      </w:r>
      <w:r w:rsidRPr="00211058">
        <w:t xml:space="preserve">, </w:t>
      </w:r>
      <w:r w:rsidR="00211058" w:rsidRPr="00211058">
        <w:t>10</w:t>
      </w:r>
      <w:r w:rsidRPr="00211058">
        <w:t xml:space="preserve"> ) секунд»), продолжают движение по дороге </w:t>
      </w:r>
      <w:proofErr w:type="spellStart"/>
      <w:r w:rsidR="004B176C" w:rsidRPr="00211058">
        <w:rPr>
          <w:lang w:val="en-US"/>
        </w:rPr>
        <w:t>roadMubaryakova</w:t>
      </w:r>
      <w:proofErr w:type="spellEnd"/>
      <w:r w:rsidR="004B176C" w:rsidRPr="00211058">
        <w:t xml:space="preserve"> </w:t>
      </w:r>
      <w:r w:rsidRPr="00211058">
        <w:t>до конца.</w:t>
      </w:r>
    </w:p>
    <w:p w14:paraId="193B9DBF" w14:textId="32BE0B77" w:rsidR="00C37AA6" w:rsidRPr="00211058" w:rsidRDefault="0016248B" w:rsidP="00C37AA6">
      <w:pPr>
        <w:pStyle w:val="ad"/>
        <w:rPr>
          <w:u w:val="single"/>
        </w:rPr>
      </w:pPr>
      <w:r w:rsidRPr="00211058">
        <w:rPr>
          <w:u w:val="single"/>
        </w:rPr>
        <w:t>Укрупнён</w:t>
      </w:r>
      <w:r w:rsidR="00C37AA6" w:rsidRPr="00211058">
        <w:rPr>
          <w:u w:val="single"/>
        </w:rPr>
        <w:t>ный алгоритм:</w:t>
      </w:r>
    </w:p>
    <w:p w14:paraId="1F1F666E" w14:textId="0A3416A6" w:rsidR="00C37AA6" w:rsidRPr="00211058" w:rsidRDefault="00106B4B" w:rsidP="00143F49">
      <w:pPr>
        <w:pStyle w:val="ad"/>
        <w:numPr>
          <w:ilvl w:val="0"/>
          <w:numId w:val="33"/>
        </w:numPr>
      </w:pPr>
      <w:r w:rsidRPr="00211058">
        <w:t>Добавили два блока «</w:t>
      </w:r>
      <w:r w:rsidRPr="00211058">
        <w:rPr>
          <w:lang w:val="en-US"/>
        </w:rPr>
        <w:t>Delay</w:t>
      </w:r>
      <w:r w:rsidRPr="00211058">
        <w:t>»:</w:t>
      </w:r>
    </w:p>
    <w:p w14:paraId="05A85921" w14:textId="6C7B0E1E" w:rsidR="000335ED" w:rsidRPr="00211058" w:rsidRDefault="000335ED" w:rsidP="00143F49">
      <w:pPr>
        <w:pStyle w:val="aff1"/>
        <w:numPr>
          <w:ilvl w:val="0"/>
          <w:numId w:val="45"/>
        </w:numPr>
      </w:pPr>
      <w:r w:rsidRPr="00211058">
        <w:rPr>
          <w:lang w:val="en-US"/>
        </w:rPr>
        <w:t>stop</w:t>
      </w:r>
      <w:r w:rsidRPr="00211058">
        <w:t xml:space="preserve"> с временем задержки </w:t>
      </w:r>
      <w:proofErr w:type="spellStart"/>
      <w:r w:rsidRPr="00211058">
        <w:t>triangular</w:t>
      </w:r>
      <w:proofErr w:type="spellEnd"/>
      <w:r w:rsidRPr="00211058">
        <w:t xml:space="preserve">( </w:t>
      </w:r>
      <w:r w:rsidR="00211058" w:rsidRPr="00211058">
        <w:t>1, 5, 10</w:t>
      </w:r>
      <w:r w:rsidRPr="00211058">
        <w:t xml:space="preserve">) – для остановки автобусов, появляющихся на дороге </w:t>
      </w:r>
      <w:proofErr w:type="spellStart"/>
      <w:r w:rsidR="00211058" w:rsidRPr="00211058">
        <w:rPr>
          <w:lang w:val="en-US"/>
        </w:rPr>
        <w:t>roadPerovskaya</w:t>
      </w:r>
      <w:proofErr w:type="spellEnd"/>
      <w:r w:rsidR="00211058" w:rsidRPr="00211058">
        <w:t>2</w:t>
      </w:r>
      <w:r w:rsidRPr="00211058">
        <w:t>;</w:t>
      </w:r>
      <w:r w:rsidR="00C42679" w:rsidRPr="00211058">
        <w:t xml:space="preserve"> </w:t>
      </w:r>
    </w:p>
    <w:p w14:paraId="12A94CBA" w14:textId="7705BFF5" w:rsidR="00C37AA6" w:rsidRPr="00211058" w:rsidRDefault="000335ED" w:rsidP="00143F49">
      <w:pPr>
        <w:pStyle w:val="ad"/>
        <w:numPr>
          <w:ilvl w:val="0"/>
          <w:numId w:val="33"/>
        </w:numPr>
      </w:pPr>
      <w:r w:rsidRPr="00211058">
        <w:t>Соединили входы и выходы блоков «</w:t>
      </w:r>
      <w:r w:rsidRPr="00211058">
        <w:rPr>
          <w:lang w:val="en-US"/>
        </w:rPr>
        <w:t>Delay</w:t>
      </w:r>
      <w:r w:rsidRPr="00211058">
        <w:t>»:</w:t>
      </w:r>
    </w:p>
    <w:p w14:paraId="15023B87" w14:textId="32070272" w:rsidR="000335ED" w:rsidRPr="00211058" w:rsidRDefault="000A4940" w:rsidP="00143F49">
      <w:pPr>
        <w:pStyle w:val="aff1"/>
        <w:numPr>
          <w:ilvl w:val="0"/>
          <w:numId w:val="34"/>
        </w:numPr>
        <w:tabs>
          <w:tab w:val="clear" w:pos="720"/>
          <w:tab w:val="num" w:pos="1069"/>
        </w:tabs>
        <w:ind w:left="1069"/>
      </w:pPr>
      <w:r w:rsidRPr="00211058">
        <w:lastRenderedPageBreak/>
        <w:t xml:space="preserve">Вход </w:t>
      </w:r>
      <w:r w:rsidR="000335ED" w:rsidRPr="00211058">
        <w:rPr>
          <w:lang w:val="en-US"/>
        </w:rPr>
        <w:t>stop</w:t>
      </w:r>
      <w:r w:rsidR="000335ED" w:rsidRPr="00211058">
        <w:t xml:space="preserve"> с </w:t>
      </w:r>
      <w:proofErr w:type="spellStart"/>
      <w:r w:rsidRPr="00211058">
        <w:rPr>
          <w:lang w:val="en-US"/>
        </w:rPr>
        <w:t>busMoveTo</w:t>
      </w:r>
      <w:proofErr w:type="spellEnd"/>
      <w:r w:rsidRPr="00211058">
        <w:t xml:space="preserve"> (направление на остановку </w:t>
      </w:r>
      <w:proofErr w:type="spellStart"/>
      <w:r w:rsidRPr="00211058">
        <w:rPr>
          <w:lang w:val="en-US"/>
        </w:rPr>
        <w:t>busStop</w:t>
      </w:r>
      <w:proofErr w:type="spellEnd"/>
      <w:r w:rsidRPr="00211058">
        <w:t xml:space="preserve">), выход с </w:t>
      </w:r>
      <w:proofErr w:type="spellStart"/>
      <w:r w:rsidRPr="00211058">
        <w:rPr>
          <w:lang w:val="en-US"/>
        </w:rPr>
        <w:t>carMove</w:t>
      </w:r>
      <w:proofErr w:type="spellEnd"/>
      <w:r w:rsidR="00211058" w:rsidRPr="00211058">
        <w:t>10</w:t>
      </w:r>
      <w:r w:rsidRPr="00211058">
        <w:t xml:space="preserve"> (направление прямо по дороге </w:t>
      </w:r>
      <w:proofErr w:type="spellStart"/>
      <w:r w:rsidR="00211058" w:rsidRPr="00211058">
        <w:rPr>
          <w:lang w:val="en-US"/>
        </w:rPr>
        <w:t>roadMubaryakova</w:t>
      </w:r>
      <w:proofErr w:type="spellEnd"/>
      <w:r w:rsidRPr="00211058">
        <w:t>)</w:t>
      </w:r>
      <w:r w:rsidR="000335ED" w:rsidRPr="00211058">
        <w:t>;</w:t>
      </w:r>
    </w:p>
    <w:p w14:paraId="18DA1449" w14:textId="7B6AB3DD" w:rsidR="00266EF1" w:rsidRDefault="00266EF1" w:rsidP="009F7FE4">
      <w:pPr>
        <w:pStyle w:val="3"/>
      </w:pPr>
      <w:bookmarkStart w:id="139" w:name="_Toc167783426"/>
      <w:bookmarkStart w:id="140" w:name="_Toc167785460"/>
      <w:r w:rsidRPr="00E90042">
        <w:t>Моделирование движения с уче</w:t>
      </w:r>
      <w:r w:rsidR="00CF09FF">
        <w:t xml:space="preserve">том заезда транспортных средств </w:t>
      </w:r>
      <w:r w:rsidRPr="00E90042">
        <w:t>на парковочные места.</w:t>
      </w:r>
      <w:bookmarkEnd w:id="139"/>
      <w:bookmarkEnd w:id="140"/>
    </w:p>
    <w:p w14:paraId="0148E4A1" w14:textId="59B9C548" w:rsidR="00266EF1" w:rsidRPr="00CE5DF5" w:rsidRDefault="00266EF1" w:rsidP="00266EF1">
      <w:pPr>
        <w:pStyle w:val="ad"/>
      </w:pPr>
      <w:r>
        <w:t xml:space="preserve">Для моделирования остановки </w:t>
      </w:r>
      <w:r w:rsidR="006B5FE9">
        <w:t>авто на парковке добавим соответствующую ветку (</w:t>
      </w:r>
      <w:r w:rsidR="006B5FE9">
        <w:fldChar w:fldCharType="begin"/>
      </w:r>
      <w:r w:rsidR="006B5FE9">
        <w:instrText xml:space="preserve"> REF _Ref128334715 \h </w:instrText>
      </w:r>
      <w:r w:rsidR="006B5FE9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34</w:t>
      </w:r>
      <w:r w:rsidR="006B5FE9">
        <w:fldChar w:fldCharType="end"/>
      </w:r>
      <w:r w:rsidR="006B5FE9">
        <w:t>).</w:t>
      </w:r>
    </w:p>
    <w:p w14:paraId="64779920" w14:textId="5B14D022" w:rsidR="00266EF1" w:rsidRDefault="00CA092D" w:rsidP="00266EF1">
      <w:r>
        <w:rPr>
          <w:noProof/>
        </w:rPr>
        <w:drawing>
          <wp:inline distT="0" distB="0" distL="0" distR="0" wp14:anchorId="48819DD7" wp14:editId="71E7BEEF">
            <wp:extent cx="6191885" cy="3979545"/>
            <wp:effectExtent l="0" t="0" r="0" b="190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5A02" w14:textId="7C42706A" w:rsidR="00266EF1" w:rsidRDefault="00266EF1" w:rsidP="00266EF1">
      <w:pPr>
        <w:pStyle w:val="ac"/>
      </w:pPr>
      <w:bookmarkStart w:id="141" w:name="_Ref128334715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34</w:t>
      </w:r>
      <w:r w:rsidR="00000000">
        <w:rPr>
          <w:noProof/>
        </w:rPr>
        <w:fldChar w:fldCharType="end"/>
      </w:r>
      <w:bookmarkEnd w:id="141"/>
      <w:r>
        <w:t xml:space="preserve"> – Моделирование остано</w:t>
      </w:r>
      <w:r w:rsidR="006B5FE9">
        <w:t>вки авто</w:t>
      </w:r>
      <w:r>
        <w:t xml:space="preserve"> на парковке</w:t>
      </w:r>
      <w:r w:rsidR="006B5FE9">
        <w:t xml:space="preserve"> дороги </w:t>
      </w:r>
      <w:proofErr w:type="spellStart"/>
      <w:r w:rsidR="007077E6" w:rsidRPr="007077E6">
        <w:rPr>
          <w:lang w:val="en-US"/>
        </w:rPr>
        <w:t>roadMubaryakova</w:t>
      </w:r>
      <w:proofErr w:type="spellEnd"/>
      <w:r w:rsidR="007077E6" w:rsidRPr="007077E6">
        <w:t xml:space="preserve"> </w:t>
      </w:r>
      <w:r w:rsidR="000A4940">
        <w:t>(</w:t>
      </w:r>
      <w:proofErr w:type="spellStart"/>
      <w:r w:rsidR="000A4940">
        <w:rPr>
          <w:lang w:val="en-US"/>
        </w:rPr>
        <w:t>parkingLot</w:t>
      </w:r>
      <w:proofErr w:type="spellEnd"/>
      <w:r w:rsidR="000A4940">
        <w:t>)</w:t>
      </w:r>
    </w:p>
    <w:p w14:paraId="3F07E2C5" w14:textId="55AD81AD" w:rsidR="006B5FE9" w:rsidRDefault="006B5FE9" w:rsidP="006B5FE9">
      <w:pPr>
        <w:pStyle w:val="ad"/>
      </w:pPr>
    </w:p>
    <w:p w14:paraId="7C54B478" w14:textId="4E36701D" w:rsidR="006B5FE9" w:rsidRDefault="006B5FE9" w:rsidP="006B5FE9">
      <w:pPr>
        <w:pStyle w:val="ad"/>
      </w:pPr>
      <w:r>
        <w:t xml:space="preserve">Для автомобилей, появляющихся на основной стороне движения дороги </w:t>
      </w:r>
      <w:proofErr w:type="spellStart"/>
      <w:r w:rsidR="007077E6" w:rsidRPr="007077E6">
        <w:rPr>
          <w:lang w:val="en-US"/>
        </w:rPr>
        <w:t>roadPerovskaya</w:t>
      </w:r>
      <w:proofErr w:type="spellEnd"/>
      <w:r w:rsidR="007077E6" w:rsidRPr="007077E6">
        <w:t xml:space="preserve">2 </w:t>
      </w:r>
      <w:r>
        <w:t xml:space="preserve">встаёт выбор: </w:t>
      </w:r>
      <w:r w:rsidR="009D7CC0">
        <w:t>развернуться обратно и поехать</w:t>
      </w:r>
      <w:r>
        <w:t xml:space="preserve"> до </w:t>
      </w:r>
      <w:r w:rsidR="009D7CC0">
        <w:t xml:space="preserve">второго </w:t>
      </w:r>
      <w:r>
        <w:t>перекрёстка</w:t>
      </w:r>
      <w:r w:rsidR="009D7CC0">
        <w:t xml:space="preserve"> дорог Авроры и Софьи Перовской</w:t>
      </w:r>
      <w:r>
        <w:t xml:space="preserve"> (с вероятностью 0.</w:t>
      </w:r>
      <w:r w:rsidR="007077E6">
        <w:t>2</w:t>
      </w:r>
      <w:r>
        <w:t>)</w:t>
      </w:r>
      <w:r w:rsidR="007077E6">
        <w:t xml:space="preserve">, </w:t>
      </w:r>
      <w:r w:rsidR="009D7CC0">
        <w:t xml:space="preserve">поехать прямо док конца дороги </w:t>
      </w:r>
      <w:r w:rsidR="007077E6">
        <w:t xml:space="preserve"> </w:t>
      </w:r>
      <w:proofErr w:type="spellStart"/>
      <w:r w:rsidR="009D7CC0" w:rsidRPr="007077E6">
        <w:rPr>
          <w:lang w:val="en-US"/>
        </w:rPr>
        <w:t>roadPerovskaya</w:t>
      </w:r>
      <w:proofErr w:type="spellEnd"/>
      <w:r w:rsidR="009D7CC0">
        <w:t xml:space="preserve"> </w:t>
      </w:r>
      <w:r w:rsidR="007077E6">
        <w:t>(с вероятностью 0.</w:t>
      </w:r>
      <w:r w:rsidR="009D7CC0">
        <w:t>2</w:t>
      </w:r>
      <w:r w:rsidR="007077E6">
        <w:t xml:space="preserve">), </w:t>
      </w:r>
      <w:r w:rsidR="009D7CC0">
        <w:t xml:space="preserve">поехать направо по дороге </w:t>
      </w:r>
      <w:proofErr w:type="spellStart"/>
      <w:r w:rsidR="009D7CC0" w:rsidRPr="00236CF0">
        <w:rPr>
          <w:lang w:val="en-US"/>
        </w:rPr>
        <w:t>roadMubaryakova</w:t>
      </w:r>
      <w:proofErr w:type="spellEnd"/>
      <w:r w:rsidR="009D7CC0">
        <w:t>2</w:t>
      </w:r>
      <w:r w:rsidR="007077E6">
        <w:t xml:space="preserve"> (с вероятностью 0.</w:t>
      </w:r>
      <w:r w:rsidR="009D7CC0">
        <w:t>2</w:t>
      </w:r>
      <w:r w:rsidR="007077E6">
        <w:t>),</w:t>
      </w:r>
      <w:r w:rsidR="009D7CC0">
        <w:t xml:space="preserve"> поехать налево по дороге </w:t>
      </w:r>
      <w:proofErr w:type="spellStart"/>
      <w:r w:rsidR="009D7CC0" w:rsidRPr="00236CF0">
        <w:rPr>
          <w:lang w:val="en-US"/>
        </w:rPr>
        <w:t>roadMubaryakova</w:t>
      </w:r>
      <w:proofErr w:type="spellEnd"/>
      <w:r w:rsidR="009D7CC0">
        <w:t xml:space="preserve"> (с вероятностью 0.2)</w:t>
      </w:r>
      <w:r w:rsidR="003D14D0">
        <w:t xml:space="preserve"> или заехать на парковку (выход </w:t>
      </w:r>
      <w:r w:rsidR="003D14D0" w:rsidRPr="00C4102B">
        <w:rPr>
          <w:lang w:val="en-US"/>
        </w:rPr>
        <w:t>Select</w:t>
      </w:r>
      <w:r w:rsidR="003D14D0" w:rsidRPr="00C4102B">
        <w:t xml:space="preserve"> </w:t>
      </w:r>
      <w:r w:rsidR="003D14D0" w:rsidRPr="00C4102B">
        <w:rPr>
          <w:lang w:val="en-US"/>
        </w:rPr>
        <w:t>Output</w:t>
      </w:r>
      <w:r w:rsidR="003D14D0">
        <w:t xml:space="preserve">17 соединен с блоком </w:t>
      </w:r>
      <w:r w:rsidR="003D14D0" w:rsidRPr="00A94030">
        <w:t>«</w:t>
      </w:r>
      <w:r w:rsidR="003D14D0" w:rsidRPr="00A94030">
        <w:rPr>
          <w:lang w:val="en-US"/>
        </w:rPr>
        <w:t>Select</w:t>
      </w:r>
      <w:r w:rsidR="003D14D0" w:rsidRPr="00A94030">
        <w:t xml:space="preserve"> </w:t>
      </w:r>
      <w:r w:rsidR="003D14D0" w:rsidRPr="00A94030">
        <w:rPr>
          <w:lang w:val="en-US"/>
        </w:rPr>
        <w:t>Output</w:t>
      </w:r>
      <w:r w:rsidR="003D14D0" w:rsidRPr="00A94030">
        <w:t>»</w:t>
      </w:r>
      <w:r w:rsidR="003D14D0">
        <w:t>, который предназначен для заезда автомобилей</w:t>
      </w:r>
      <w:r w:rsidR="003D14D0" w:rsidRPr="00A94030">
        <w:t xml:space="preserve"> </w:t>
      </w:r>
      <w:r w:rsidR="003D14D0">
        <w:t xml:space="preserve">на </w:t>
      </w:r>
      <w:r w:rsidR="003D14D0">
        <w:lastRenderedPageBreak/>
        <w:t xml:space="preserve">парковку и имеет вероятность 0,2). </w:t>
      </w:r>
      <w:r>
        <w:t xml:space="preserve">Если автомобиль заезжает на парковку, то находится там на </w:t>
      </w:r>
      <w:r w:rsidRPr="006B5FE9">
        <w:t>протяжении</w:t>
      </w:r>
      <w:r>
        <w:t xml:space="preserve"> времени задержки блока «</w:t>
      </w:r>
      <w:r>
        <w:rPr>
          <w:lang w:val="en-US"/>
        </w:rPr>
        <w:t>Delay</w:t>
      </w:r>
      <w:r>
        <w:t>» (</w:t>
      </w:r>
      <w:r w:rsidRPr="006B5FE9">
        <w:t>“</w:t>
      </w:r>
      <w:proofErr w:type="spellStart"/>
      <w:proofErr w:type="gramStart"/>
      <w:r w:rsidRPr="006B5FE9">
        <w:t>triangular</w:t>
      </w:r>
      <w:proofErr w:type="spellEnd"/>
      <w:r w:rsidRPr="006B5FE9">
        <w:t xml:space="preserve">( </w:t>
      </w:r>
      <w:r w:rsidR="00495F7A">
        <w:t>1</w:t>
      </w:r>
      <w:r w:rsidRPr="006B5FE9">
        <w:t>5</w:t>
      </w:r>
      <w:proofErr w:type="gramEnd"/>
      <w:r w:rsidRPr="006B5FE9">
        <w:t xml:space="preserve">, </w:t>
      </w:r>
      <w:r w:rsidR="0032718D">
        <w:t>20</w:t>
      </w:r>
      <w:r w:rsidRPr="006B5FE9">
        <w:t xml:space="preserve">, </w:t>
      </w:r>
      <w:r w:rsidR="0032718D">
        <w:t>2</w:t>
      </w:r>
      <w:r w:rsidRPr="006B5FE9">
        <w:t>5 )</w:t>
      </w:r>
      <w:r>
        <w:t xml:space="preserve"> минут</w:t>
      </w:r>
      <w:r w:rsidRPr="006B5FE9">
        <w:t>”</w:t>
      </w:r>
      <w:r>
        <w:t>), после чего</w:t>
      </w:r>
      <w:r w:rsidRPr="006B5FE9">
        <w:t xml:space="preserve"> </w:t>
      </w:r>
      <w:r>
        <w:t xml:space="preserve">съезжает с парковки и направляется </w:t>
      </w:r>
      <w:r w:rsidR="00A001C4">
        <w:t xml:space="preserve">до конца дороги </w:t>
      </w:r>
      <w:proofErr w:type="spellStart"/>
      <w:r w:rsidR="00A001C4" w:rsidRPr="00A001C4">
        <w:t>roadMubaryakova</w:t>
      </w:r>
      <w:proofErr w:type="spellEnd"/>
      <w:r>
        <w:t>). Вместимость блока «</w:t>
      </w:r>
      <w:r>
        <w:rPr>
          <w:lang w:val="en-US"/>
        </w:rPr>
        <w:t>Delay</w:t>
      </w:r>
      <w:r>
        <w:t xml:space="preserve">» – </w:t>
      </w:r>
      <w:r w:rsidR="00CA1862">
        <w:t>9</w:t>
      </w:r>
      <w:r>
        <w:t xml:space="preserve">, что соответствует максимальной вместимости парковки. Если на парковке не осталось места, то авто просто едет прямо по дороге </w:t>
      </w:r>
      <w:proofErr w:type="spellStart"/>
      <w:r w:rsidR="00AC6D45" w:rsidRPr="00A001C4">
        <w:t>roadMubaryakova</w:t>
      </w:r>
      <w:proofErr w:type="spellEnd"/>
      <w:r w:rsidR="00AC6D45" w:rsidRPr="006B5FE9">
        <w:t xml:space="preserve"> </w:t>
      </w:r>
      <w:r w:rsidRPr="006B5FE9">
        <w:t>(</w:t>
      </w:r>
      <w:r>
        <w:t>не сможет повернуть, так как не будет достат</w:t>
      </w:r>
      <w:r w:rsidR="00945D12">
        <w:t>очно времени, чтобы перестроиться в нужную полосу)</w:t>
      </w:r>
      <w:r>
        <w:t>.</w:t>
      </w:r>
    </w:p>
    <w:p w14:paraId="346AF3D0" w14:textId="7DE1F44E" w:rsidR="000A4940" w:rsidRPr="00201906" w:rsidRDefault="000A4940" w:rsidP="000A4940">
      <w:pPr>
        <w:pStyle w:val="ad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06184A15" w14:textId="6BFE261A" w:rsidR="000A4940" w:rsidRDefault="000A4940" w:rsidP="00143F49">
      <w:pPr>
        <w:pStyle w:val="ad"/>
        <w:numPr>
          <w:ilvl w:val="0"/>
          <w:numId w:val="35"/>
        </w:numPr>
      </w:pPr>
      <w:r>
        <w:t>Добавили блок «</w:t>
      </w:r>
      <w:r>
        <w:rPr>
          <w:lang w:val="en-US"/>
        </w:rPr>
        <w:t>Delay</w:t>
      </w:r>
      <w:r>
        <w:t>»</w:t>
      </w:r>
      <w:r w:rsidRPr="000A4940">
        <w:t xml:space="preserve"> </w:t>
      </w:r>
      <w:r>
        <w:rPr>
          <w:lang w:val="en-US"/>
        </w:rPr>
        <w:t>parking</w:t>
      </w:r>
      <w:r w:rsidRPr="000A4940">
        <w:t xml:space="preserve"> </w:t>
      </w:r>
      <w:r>
        <w:t xml:space="preserve">с временем задержки </w:t>
      </w:r>
      <w:proofErr w:type="spellStart"/>
      <w:proofErr w:type="gramStart"/>
      <w:r w:rsidRPr="006B5FE9">
        <w:t>triangular</w:t>
      </w:r>
      <w:proofErr w:type="spellEnd"/>
      <w:r w:rsidRPr="006B5FE9">
        <w:t xml:space="preserve">( </w:t>
      </w:r>
      <w:r w:rsidR="007A2EAE">
        <w:t>1</w:t>
      </w:r>
      <w:r w:rsidR="007A2EAE" w:rsidRPr="006B5FE9">
        <w:t>5</w:t>
      </w:r>
      <w:proofErr w:type="gramEnd"/>
      <w:r w:rsidR="007A2EAE" w:rsidRPr="006B5FE9">
        <w:t xml:space="preserve">, </w:t>
      </w:r>
      <w:r w:rsidR="007A2EAE">
        <w:t>20</w:t>
      </w:r>
      <w:r w:rsidR="007A2EAE" w:rsidRPr="006B5FE9">
        <w:t xml:space="preserve">, </w:t>
      </w:r>
      <w:r w:rsidR="007A2EAE">
        <w:t>2</w:t>
      </w:r>
      <w:r w:rsidR="007A2EAE" w:rsidRPr="006B5FE9">
        <w:t>5</w:t>
      </w:r>
      <w:r w:rsidRPr="006B5FE9">
        <w:t>)</w:t>
      </w:r>
      <w:r>
        <w:t xml:space="preserve"> минут, для</w:t>
      </w:r>
      <w:r w:rsidR="00A82B1A">
        <w:t xml:space="preserve"> остановки автомобилей, съезжающих с дороги </w:t>
      </w:r>
      <w:proofErr w:type="spellStart"/>
      <w:r w:rsidR="007A2EAE" w:rsidRPr="007A2EAE">
        <w:rPr>
          <w:lang w:val="en-US"/>
        </w:rPr>
        <w:t>roadPerovskaya</w:t>
      </w:r>
      <w:proofErr w:type="spellEnd"/>
      <w:r w:rsidR="007A2EAE" w:rsidRPr="0090325B">
        <w:t>2</w:t>
      </w:r>
      <w:r w:rsidR="00A82B1A" w:rsidRPr="00A82B1A">
        <w:t>;</w:t>
      </w:r>
    </w:p>
    <w:p w14:paraId="6CDEC119" w14:textId="4332EDFB" w:rsidR="000A4940" w:rsidRDefault="00A82B1A" w:rsidP="00143F49">
      <w:pPr>
        <w:pStyle w:val="ad"/>
        <w:numPr>
          <w:ilvl w:val="0"/>
          <w:numId w:val="35"/>
        </w:numPr>
      </w:pPr>
      <w:r>
        <w:t xml:space="preserve">Соединили вход блока </w:t>
      </w:r>
      <w:r>
        <w:rPr>
          <w:lang w:val="en-US"/>
        </w:rPr>
        <w:t>parking</w:t>
      </w:r>
      <w:r w:rsidRPr="00A82B1A">
        <w:t xml:space="preserve"> </w:t>
      </w:r>
      <w:r>
        <w:t xml:space="preserve">с </w:t>
      </w:r>
      <w:proofErr w:type="spellStart"/>
      <w:r>
        <w:rPr>
          <w:lang w:val="en-US"/>
        </w:rPr>
        <w:t>carMoveToParking</w:t>
      </w:r>
      <w:proofErr w:type="spellEnd"/>
      <w:r w:rsidRPr="00A82B1A">
        <w:t xml:space="preserve"> (</w:t>
      </w:r>
      <w:r>
        <w:t xml:space="preserve">направление на парковку </w:t>
      </w:r>
      <w:proofErr w:type="spellStart"/>
      <w:r>
        <w:rPr>
          <w:lang w:val="en-US"/>
        </w:rPr>
        <w:t>parkingLot</w:t>
      </w:r>
      <w:proofErr w:type="spellEnd"/>
      <w:r w:rsidRPr="00A82B1A">
        <w:t>)</w:t>
      </w:r>
      <w:r>
        <w:t xml:space="preserve">, а выход направили к </w:t>
      </w:r>
      <w:proofErr w:type="spellStart"/>
      <w:r w:rsidR="0090325B" w:rsidRPr="0090325B">
        <w:rPr>
          <w:lang w:val="en-US"/>
        </w:rPr>
        <w:t>carMoveTo</w:t>
      </w:r>
      <w:proofErr w:type="spellEnd"/>
      <w:r w:rsidR="00BE5160">
        <w:t>10</w:t>
      </w:r>
      <w:r w:rsidR="0090325B">
        <w:t xml:space="preserve"> (дорога </w:t>
      </w:r>
      <w:proofErr w:type="spellStart"/>
      <w:r w:rsidR="0090325B" w:rsidRPr="00A001C4">
        <w:t>roadMubaryakova</w:t>
      </w:r>
      <w:proofErr w:type="spellEnd"/>
      <w:r w:rsidR="0090325B">
        <w:t>)</w:t>
      </w:r>
      <w:r w:rsidRPr="00A82B1A">
        <w:t>;</w:t>
      </w:r>
      <w:r w:rsidR="005244B3">
        <w:t xml:space="preserve"> </w:t>
      </w:r>
    </w:p>
    <w:p w14:paraId="61ADE080" w14:textId="2AAEF3D2" w:rsidR="000A4940" w:rsidRDefault="00A82B1A" w:rsidP="00143F49">
      <w:pPr>
        <w:pStyle w:val="ad"/>
        <w:numPr>
          <w:ilvl w:val="0"/>
          <w:numId w:val="35"/>
        </w:numPr>
      </w:pPr>
      <w:r>
        <w:t>Добавили вывод «</w:t>
      </w:r>
      <w:proofErr w:type="spellStart"/>
      <w:r w:rsidR="003B4354">
        <w:rPr>
          <w:lang w:val="en-US"/>
        </w:rPr>
        <w:t>out</w:t>
      </w:r>
      <w:r>
        <w:rPr>
          <w:lang w:val="en-US"/>
        </w:rPr>
        <w:t>WayNotFound</w:t>
      </w:r>
      <w:proofErr w:type="spellEnd"/>
      <w:r>
        <w:t>»</w:t>
      </w:r>
      <w:r w:rsidRPr="00A82B1A">
        <w:t xml:space="preserve"> </w:t>
      </w:r>
      <w:r>
        <w:t xml:space="preserve">к блоку </w:t>
      </w:r>
      <w:proofErr w:type="spellStart"/>
      <w:r>
        <w:rPr>
          <w:lang w:val="en-US"/>
        </w:rPr>
        <w:t>carMoveToParking</w:t>
      </w:r>
      <w:proofErr w:type="spellEnd"/>
      <w:r w:rsidRPr="00A82B1A">
        <w:t xml:space="preserve"> </w:t>
      </w:r>
      <w:r>
        <w:t xml:space="preserve">и направили его к </w:t>
      </w:r>
      <w:proofErr w:type="spellStart"/>
      <w:r w:rsidR="005244B3" w:rsidRPr="0090325B">
        <w:rPr>
          <w:lang w:val="en-US"/>
        </w:rPr>
        <w:t>carMoveTo</w:t>
      </w:r>
      <w:proofErr w:type="spellEnd"/>
      <w:r w:rsidR="00BE5160">
        <w:t>10</w:t>
      </w:r>
      <w:r>
        <w:t xml:space="preserve">, теперь если на парковке не будет места, автомобили продолжат движение прямо </w:t>
      </w:r>
      <w:r w:rsidR="005244B3">
        <w:t>по</w:t>
      </w:r>
      <w:r>
        <w:t xml:space="preserve"> дороге </w:t>
      </w:r>
      <w:proofErr w:type="spellStart"/>
      <w:r w:rsidR="005244B3" w:rsidRPr="00A001C4">
        <w:t>roadMubaryakova</w:t>
      </w:r>
      <w:proofErr w:type="spellEnd"/>
      <w:r w:rsidR="000A4940" w:rsidRPr="009A73D3">
        <w:t>.</w:t>
      </w:r>
    </w:p>
    <w:p w14:paraId="689BEDEB" w14:textId="77777777" w:rsidR="00266EF1" w:rsidRPr="00B075C4" w:rsidRDefault="00266EF1" w:rsidP="00266EF1">
      <w:pPr>
        <w:pStyle w:val="2"/>
      </w:pPr>
      <w:bookmarkStart w:id="142" w:name="_Toc136276283"/>
      <w:bookmarkStart w:id="143" w:name="_Toc167783427"/>
      <w:bookmarkStart w:id="144" w:name="_Toc167785461"/>
      <w:r>
        <w:t>Визуализация (вывод)</w:t>
      </w:r>
      <w:bookmarkEnd w:id="142"/>
      <w:bookmarkEnd w:id="143"/>
      <w:bookmarkEnd w:id="144"/>
    </w:p>
    <w:p w14:paraId="41033F7D" w14:textId="77777777" w:rsidR="00266EF1" w:rsidRPr="00D84F72" w:rsidRDefault="00266EF1" w:rsidP="00705D56">
      <w:pPr>
        <w:pStyle w:val="3"/>
      </w:pPr>
      <w:bookmarkStart w:id="145" w:name="_Toc167783428"/>
      <w:bookmarkStart w:id="146" w:name="_Toc167785462"/>
      <w:r>
        <w:t>Участка дорожного движения</w:t>
      </w:r>
      <w:bookmarkEnd w:id="145"/>
      <w:bookmarkEnd w:id="146"/>
    </w:p>
    <w:p w14:paraId="091C4127" w14:textId="56D5BFF0" w:rsidR="00A82B1A" w:rsidRPr="00CA4A74" w:rsidRDefault="00A82B1A" w:rsidP="00143F49">
      <w:pPr>
        <w:pStyle w:val="aff1"/>
        <w:numPr>
          <w:ilvl w:val="0"/>
          <w:numId w:val="37"/>
        </w:numPr>
        <w:rPr>
          <w:b/>
          <w:bCs/>
          <w:lang w:eastAsia="en-US"/>
        </w:rPr>
      </w:pPr>
      <w:r w:rsidRPr="00CA4A74">
        <w:rPr>
          <w:b/>
        </w:rPr>
        <w:t>Статика</w:t>
      </w:r>
      <w:r w:rsidR="00CA4A74">
        <w:rPr>
          <w:b/>
        </w:rPr>
        <w:t xml:space="preserve"> </w:t>
      </w:r>
      <w:r w:rsidR="00CA4A74" w:rsidRPr="00587073">
        <w:rPr>
          <w:b/>
          <w:bCs/>
        </w:rPr>
        <w:t xml:space="preserve">(дороги, </w:t>
      </w:r>
      <w:r w:rsidR="00CA4A74">
        <w:rPr>
          <w:b/>
          <w:bCs/>
        </w:rPr>
        <w:t xml:space="preserve">тротуары, </w:t>
      </w:r>
      <w:r w:rsidR="001C3C0D">
        <w:rPr>
          <w:b/>
          <w:bCs/>
        </w:rPr>
        <w:t>перекрёсток</w:t>
      </w:r>
      <w:r w:rsidR="00CA4A74">
        <w:rPr>
          <w:b/>
          <w:bCs/>
        </w:rPr>
        <w:t xml:space="preserve">, парковка, остановка, </w:t>
      </w:r>
      <w:r w:rsidR="00CA4A74" w:rsidRPr="00587073">
        <w:rPr>
          <w:b/>
          <w:bCs/>
        </w:rPr>
        <w:t>окружающая обстановка</w:t>
      </w:r>
      <w:r w:rsidR="00CA4A74">
        <w:rPr>
          <w:b/>
          <w:bCs/>
        </w:rPr>
        <w:t>)</w:t>
      </w:r>
    </w:p>
    <w:p w14:paraId="050DD6AB" w14:textId="3212A1BF" w:rsidR="00A82B1A" w:rsidRDefault="00A82B1A" w:rsidP="00A82B1A">
      <w:pPr>
        <w:pStyle w:val="ad"/>
      </w:pPr>
      <w:r>
        <w:t>Визуализация статики выполняется компилятором автоматически при запуске модели на выполнение, поэтому проделывать данное действие явно нам не придётся</w:t>
      </w:r>
      <w:r w:rsidR="003B4354" w:rsidRPr="003B4354">
        <w:t xml:space="preserve"> (</w:t>
      </w:r>
      <w:r w:rsidR="003B4354">
        <w:fldChar w:fldCharType="begin"/>
      </w:r>
      <w:r w:rsidR="003B4354">
        <w:instrText xml:space="preserve"> REF _Ref136282423 \h </w:instrText>
      </w:r>
      <w:r w:rsidR="003B4354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35</w:t>
      </w:r>
      <w:r w:rsidR="003B4354">
        <w:fldChar w:fldCharType="end"/>
      </w:r>
      <w:r w:rsidR="003B4354" w:rsidRPr="003B4354">
        <w:t>)</w:t>
      </w:r>
      <w:r>
        <w:t>.</w:t>
      </w:r>
    </w:p>
    <w:p w14:paraId="25ACD8BC" w14:textId="4DDB1E9A" w:rsidR="003B4354" w:rsidRDefault="00DA682A" w:rsidP="003B4354">
      <w:pPr>
        <w:pStyle w:val="ad"/>
        <w:ind w:firstLine="0"/>
      </w:pPr>
      <w:r>
        <w:rPr>
          <w:noProof/>
        </w:rPr>
        <w:lastRenderedPageBreak/>
        <w:drawing>
          <wp:inline distT="0" distB="0" distL="0" distR="0" wp14:anchorId="6A31DB93" wp14:editId="462F932C">
            <wp:extent cx="6191885" cy="53663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A17" w14:textId="5293887A" w:rsidR="003B4354" w:rsidRDefault="003B4354" w:rsidP="003B4354">
      <w:pPr>
        <w:pStyle w:val="ac"/>
      </w:pPr>
      <w:bookmarkStart w:id="147" w:name="_Ref136282423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35</w:t>
      </w:r>
      <w:r w:rsidR="00000000">
        <w:rPr>
          <w:noProof/>
        </w:rPr>
        <w:fldChar w:fldCharType="end"/>
      </w:r>
      <w:bookmarkEnd w:id="147"/>
      <w:r w:rsidRPr="002D23EF">
        <w:t xml:space="preserve"> – </w:t>
      </w:r>
      <w:r>
        <w:t>Визуализация модели в статике</w:t>
      </w:r>
    </w:p>
    <w:p w14:paraId="00E799AC" w14:textId="77777777" w:rsidR="00056CF0" w:rsidRPr="00056CF0" w:rsidRDefault="00056CF0" w:rsidP="00056CF0">
      <w:pPr>
        <w:pStyle w:val="ad"/>
      </w:pPr>
    </w:p>
    <w:p w14:paraId="28104CB0" w14:textId="77777777" w:rsidR="00DA682A" w:rsidRDefault="00DA682A" w:rsidP="00DA682A">
      <w:pPr>
        <w:pStyle w:val="aff1"/>
        <w:numPr>
          <w:ilvl w:val="0"/>
          <w:numId w:val="30"/>
        </w:numPr>
        <w:rPr>
          <w:b/>
        </w:rPr>
      </w:pPr>
      <w:r w:rsidRPr="00D84F72">
        <w:rPr>
          <w:b/>
        </w:rPr>
        <w:t>Динамика (</w:t>
      </w:r>
      <w:r>
        <w:rPr>
          <w:b/>
        </w:rPr>
        <w:t>движущиеся ТС)</w:t>
      </w:r>
    </w:p>
    <w:p w14:paraId="7E37CA4A" w14:textId="60FB9C5A" w:rsidR="003B4354" w:rsidRDefault="00DA682A" w:rsidP="00DA682A">
      <w:pPr>
        <w:pStyle w:val="aff1"/>
        <w:ind w:left="720"/>
      </w:pPr>
      <w:r>
        <w:t>Визуализация динамики</w:t>
      </w:r>
      <w:r w:rsidRPr="00BE334B">
        <w:t xml:space="preserve"> </w:t>
      </w:r>
      <w:r>
        <w:t>выполняется компилятором автоматически при запуске модели на выполнение, поэтому проделывать данное действие явно нам не придётся.</w:t>
      </w:r>
    </w:p>
    <w:p w14:paraId="2FAA1BF0" w14:textId="14A07603" w:rsidR="00DA682A" w:rsidRDefault="00DA682A" w:rsidP="00DA682A">
      <w:pPr>
        <w:pStyle w:val="ac"/>
      </w:pPr>
      <w:r>
        <w:rPr>
          <w:noProof/>
        </w:rPr>
        <w:lastRenderedPageBreak/>
        <w:drawing>
          <wp:inline distT="0" distB="0" distL="0" distR="0" wp14:anchorId="400D8D29" wp14:editId="377E48E9">
            <wp:extent cx="6191885" cy="32912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36</w:t>
      </w:r>
      <w:r w:rsidR="00000000">
        <w:rPr>
          <w:noProof/>
        </w:rPr>
        <w:fldChar w:fldCharType="end"/>
      </w:r>
      <w:r>
        <w:t xml:space="preserve"> </w:t>
      </w:r>
      <w:r w:rsidRPr="003B4354">
        <w:t xml:space="preserve">– </w:t>
      </w:r>
      <w:r>
        <w:t>Визуализация модели в динамике</w:t>
      </w:r>
    </w:p>
    <w:p w14:paraId="1FFE33D7" w14:textId="77777777" w:rsidR="00DA682A" w:rsidRPr="00DA682A" w:rsidRDefault="00DA682A" w:rsidP="00DA682A">
      <w:pPr>
        <w:pStyle w:val="ad"/>
      </w:pPr>
    </w:p>
    <w:p w14:paraId="18813363" w14:textId="77777777" w:rsidR="00266EF1" w:rsidRPr="00FF2D2F" w:rsidRDefault="00266EF1" w:rsidP="00143F49">
      <w:pPr>
        <w:pStyle w:val="aff1"/>
        <w:numPr>
          <w:ilvl w:val="0"/>
          <w:numId w:val="30"/>
        </w:numPr>
        <w:rPr>
          <w:b/>
        </w:rPr>
      </w:pPr>
      <w:r>
        <w:rPr>
          <w:b/>
        </w:rPr>
        <w:t>Динамика в 3</w:t>
      </w:r>
      <w:r>
        <w:rPr>
          <w:b/>
          <w:lang w:val="en-US"/>
        </w:rPr>
        <w:t>D</w:t>
      </w:r>
    </w:p>
    <w:p w14:paraId="2F9D2400" w14:textId="1E30F81A" w:rsidR="00266EF1" w:rsidRDefault="00705D56" w:rsidP="00266EF1">
      <w:pPr>
        <w:pStyle w:val="ad"/>
      </w:pPr>
      <w:r>
        <w:t>Поместим объект</w:t>
      </w:r>
      <w:r w:rsidR="00266EF1">
        <w:t xml:space="preserve"> «</w:t>
      </w:r>
      <w:r w:rsidR="00266EF1" w:rsidRPr="00FF2D2F">
        <w:t>3</w:t>
      </w:r>
      <w:r w:rsidR="00266EF1">
        <w:rPr>
          <w:lang w:val="en-US"/>
        </w:rPr>
        <w:t>D</w:t>
      </w:r>
      <w:r w:rsidR="00266EF1" w:rsidRPr="00FF2D2F">
        <w:t xml:space="preserve"> </w:t>
      </w:r>
      <w:r w:rsidR="00266EF1">
        <w:t>окно» н</w:t>
      </w:r>
      <w:r w:rsidR="00D201C1">
        <w:t>а созданную нами дорожную сеть (</w:t>
      </w:r>
      <w:r>
        <w:fldChar w:fldCharType="begin"/>
      </w:r>
      <w:r>
        <w:instrText xml:space="preserve"> REF _Ref128335903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37</w:t>
      </w:r>
      <w:r>
        <w:fldChar w:fldCharType="end"/>
      </w:r>
      <w:r w:rsidR="00D201C1">
        <w:t>)</w:t>
      </w:r>
      <w:r w:rsidR="00266EF1">
        <w:t>.</w:t>
      </w:r>
    </w:p>
    <w:p w14:paraId="3A7ACEF8" w14:textId="2F908FD3" w:rsidR="00266EF1" w:rsidRDefault="00200A8A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57EA5204" wp14:editId="2A2802C7">
            <wp:extent cx="5939928" cy="3206750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18870" t="8751" r="9096" b="22115"/>
                    <a:stretch/>
                  </pic:blipFill>
                  <pic:spPr bwMode="auto">
                    <a:xfrm>
                      <a:off x="0" y="0"/>
                      <a:ext cx="5948486" cy="321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2D810" w14:textId="089B2902" w:rsidR="00266EF1" w:rsidRDefault="00266EF1" w:rsidP="00266EF1">
      <w:pPr>
        <w:pStyle w:val="ac"/>
      </w:pPr>
      <w:bookmarkStart w:id="148" w:name="_Ref128335903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37</w:t>
      </w:r>
      <w:r w:rsidR="00000000">
        <w:rPr>
          <w:noProof/>
        </w:rPr>
        <w:fldChar w:fldCharType="end"/>
      </w:r>
      <w:bookmarkEnd w:id="148"/>
      <w:r w:rsidR="00200A8A">
        <w:t xml:space="preserve"> – Объект «3</w:t>
      </w:r>
      <w:r w:rsidR="00200A8A">
        <w:rPr>
          <w:lang w:val="en-US"/>
        </w:rPr>
        <w:t>D</w:t>
      </w:r>
      <w:r w:rsidR="00200A8A" w:rsidRPr="00200A8A">
        <w:t xml:space="preserve"> </w:t>
      </w:r>
      <w:r w:rsidR="00200A8A">
        <w:t>окно»</w:t>
      </w:r>
    </w:p>
    <w:p w14:paraId="336642E1" w14:textId="77777777" w:rsidR="00DA682A" w:rsidRPr="00DA682A" w:rsidRDefault="00DA682A" w:rsidP="00DA682A">
      <w:pPr>
        <w:pStyle w:val="ad"/>
      </w:pPr>
    </w:p>
    <w:p w14:paraId="036F73E4" w14:textId="23645619" w:rsidR="00200A8A" w:rsidRPr="00201906" w:rsidRDefault="00200A8A" w:rsidP="00200A8A">
      <w:pPr>
        <w:pStyle w:val="ad"/>
        <w:rPr>
          <w:u w:val="single"/>
        </w:rPr>
      </w:pPr>
      <w:r>
        <w:rPr>
          <w:u w:val="single"/>
        </w:rPr>
        <w:lastRenderedPageBreak/>
        <w:t>Укрупнённый</w:t>
      </w:r>
      <w:r w:rsidRPr="00201906">
        <w:rPr>
          <w:u w:val="single"/>
        </w:rPr>
        <w:t xml:space="preserve"> алгоритм:</w:t>
      </w:r>
    </w:p>
    <w:p w14:paraId="2F079ABB" w14:textId="01D16313" w:rsidR="00266EF1" w:rsidRDefault="00200A8A" w:rsidP="00143F49">
      <w:pPr>
        <w:pStyle w:val="ad"/>
        <w:numPr>
          <w:ilvl w:val="0"/>
          <w:numId w:val="36"/>
        </w:numPr>
      </w:pPr>
      <w:r>
        <w:t>Поместили элемент «3</w:t>
      </w:r>
      <w:r>
        <w:rPr>
          <w:lang w:val="en-US"/>
        </w:rPr>
        <w:t>D</w:t>
      </w:r>
      <w:r>
        <w:t xml:space="preserve"> окно» </w:t>
      </w:r>
      <w:r>
        <w:rPr>
          <w:lang w:val="en-US"/>
        </w:rPr>
        <w:t>window</w:t>
      </w:r>
      <w:r w:rsidRPr="00200A8A">
        <w:t>3</w:t>
      </w:r>
      <w:r>
        <w:rPr>
          <w:lang w:val="en-US"/>
        </w:rPr>
        <w:t>d</w:t>
      </w:r>
      <w:r>
        <w:t xml:space="preserve"> на область моделирования, которую необходимо визуализировать в 3</w:t>
      </w:r>
      <w:r>
        <w:rPr>
          <w:lang w:val="en-US"/>
        </w:rPr>
        <w:t>D</w:t>
      </w:r>
      <w:r w:rsidR="00B54170" w:rsidRPr="00B54170">
        <w:t xml:space="preserve"> (</w:t>
      </w:r>
      <w:r w:rsidR="00B54170">
        <w:t>вся область, которую занимает снимок местности</w:t>
      </w:r>
      <w:r w:rsidR="00B54170" w:rsidRPr="00B54170">
        <w:t>)</w:t>
      </w:r>
      <w:r w:rsidR="00B54170">
        <w:t>.</w:t>
      </w:r>
    </w:p>
    <w:p w14:paraId="58D290DD" w14:textId="7F6129D8" w:rsidR="00BE1F45" w:rsidRDefault="00BE1F45" w:rsidP="00BE1F45">
      <w:pPr>
        <w:pStyle w:val="ad"/>
      </w:pPr>
      <w:r>
        <w:t xml:space="preserve">Визуализация модели в </w:t>
      </w:r>
      <w:r w:rsidRPr="00BE1F45">
        <w:t>3</w:t>
      </w:r>
      <w:r>
        <w:rPr>
          <w:lang w:val="en-US"/>
        </w:rPr>
        <w:t>D</w:t>
      </w:r>
      <w:r w:rsidRPr="00BE1F45">
        <w:t xml:space="preserve"> </w:t>
      </w:r>
      <w:r>
        <w:t>выполняется неявно при запуске модели</w:t>
      </w:r>
      <w:r w:rsidR="003B4354" w:rsidRPr="003B4354">
        <w:t xml:space="preserve"> (</w:t>
      </w:r>
      <w:r w:rsidR="00195F00">
        <w:fldChar w:fldCharType="begin"/>
      </w:r>
      <w:r w:rsidR="00195F00">
        <w:instrText xml:space="preserve"> REF _Ref167783262 \h </w:instrText>
      </w:r>
      <w:r w:rsidR="00195F00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38</w:t>
      </w:r>
      <w:r w:rsidR="00195F00">
        <w:fldChar w:fldCharType="end"/>
      </w:r>
      <w:r w:rsidR="00195F00">
        <w:t xml:space="preserve">, </w:t>
      </w:r>
      <w:r w:rsidR="00D201C1">
        <w:fldChar w:fldCharType="begin"/>
      </w:r>
      <w:r w:rsidR="00D201C1">
        <w:instrText xml:space="preserve"> REF _Ref136282599 \h </w:instrText>
      </w:r>
      <w:r w:rsidR="00D201C1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39</w:t>
      </w:r>
      <w:r w:rsidR="00D201C1">
        <w:fldChar w:fldCharType="end"/>
      </w:r>
      <w:r w:rsidR="003B4354" w:rsidRPr="003B4354">
        <w:t>)</w:t>
      </w:r>
      <w:r>
        <w:t>.</w:t>
      </w:r>
    </w:p>
    <w:p w14:paraId="7B7E5BF0" w14:textId="7F7A9238" w:rsidR="003B4354" w:rsidRDefault="00DA682A" w:rsidP="00970B61">
      <w:pPr>
        <w:pStyle w:val="ac"/>
      </w:pPr>
      <w:bookmarkStart w:id="149" w:name="_Ref167783262"/>
      <w:r>
        <w:rPr>
          <w:noProof/>
        </w:rPr>
        <w:drawing>
          <wp:inline distT="0" distB="0" distL="0" distR="0" wp14:anchorId="32A89AD4" wp14:editId="611B78D5">
            <wp:extent cx="6191885" cy="320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61"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38</w:t>
      </w:r>
      <w:r w:rsidR="00000000">
        <w:rPr>
          <w:noProof/>
        </w:rPr>
        <w:fldChar w:fldCharType="end"/>
      </w:r>
      <w:bookmarkEnd w:id="149"/>
      <w:r w:rsidR="00970B61">
        <w:t xml:space="preserve"> </w:t>
      </w:r>
      <w:r w:rsidR="00970B61" w:rsidRPr="003B4354">
        <w:t xml:space="preserve">– </w:t>
      </w:r>
      <w:r w:rsidR="00970B61">
        <w:t>Визуализация модели в 3</w:t>
      </w:r>
      <w:r w:rsidR="00970B61">
        <w:rPr>
          <w:lang w:val="en-US"/>
        </w:rPr>
        <w:t>D</w:t>
      </w:r>
      <w:r w:rsidR="00970B61">
        <w:t xml:space="preserve"> (перекресток дорог Софьи Перовской и </w:t>
      </w:r>
      <w:proofErr w:type="spellStart"/>
      <w:r w:rsidR="00970B61">
        <w:t>Мубарякова</w:t>
      </w:r>
      <w:proofErr w:type="spellEnd"/>
      <w:r w:rsidR="00970B61">
        <w:t>)</w:t>
      </w:r>
    </w:p>
    <w:p w14:paraId="029857B9" w14:textId="77777777" w:rsidR="00970B61" w:rsidRPr="00970B61" w:rsidRDefault="00970B61" w:rsidP="00970B61">
      <w:pPr>
        <w:pStyle w:val="ad"/>
      </w:pPr>
    </w:p>
    <w:p w14:paraId="0F1AF471" w14:textId="7682080D" w:rsidR="00DA682A" w:rsidRDefault="00DA682A" w:rsidP="00E562C1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7BCA10" wp14:editId="79832B93">
            <wp:extent cx="5164943" cy="405048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7065" cy="40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A5F8" w14:textId="30EC2E9E" w:rsidR="00D201C1" w:rsidRPr="00BE1F45" w:rsidRDefault="00D201C1" w:rsidP="00AD364B">
      <w:pPr>
        <w:pStyle w:val="ac"/>
      </w:pPr>
      <w:bookmarkStart w:id="150" w:name="_Ref136282599"/>
      <w:r>
        <w:t xml:space="preserve">Рисунок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A90F38">
        <w:rPr>
          <w:noProof/>
        </w:rPr>
        <w:t>4</w:t>
      </w:r>
      <w:r w:rsidR="00000000">
        <w:rPr>
          <w:noProof/>
        </w:rPr>
        <w:fldChar w:fldCharType="end"/>
      </w:r>
      <w:r w:rsidR="00970B61">
        <w:t>.</w:t>
      </w:r>
      <w:r w:rsidR="00000000">
        <w:fldChar w:fldCharType="begin"/>
      </w:r>
      <w:r w:rsidR="00000000">
        <w:instrText xml:space="preserve"> SEQ Рисунок \* ARABIC \s 1 </w:instrText>
      </w:r>
      <w:r w:rsidR="00000000">
        <w:fldChar w:fldCharType="separate"/>
      </w:r>
      <w:r w:rsidR="00A90F38">
        <w:rPr>
          <w:noProof/>
        </w:rPr>
        <w:t>39</w:t>
      </w:r>
      <w:r w:rsidR="00000000">
        <w:rPr>
          <w:noProof/>
        </w:rPr>
        <w:fldChar w:fldCharType="end"/>
      </w:r>
      <w:bookmarkEnd w:id="150"/>
      <w:r w:rsidRPr="003B4354">
        <w:t xml:space="preserve"> – </w:t>
      </w:r>
      <w:r>
        <w:t>Визуализация модели в 3</w:t>
      </w:r>
      <w:r>
        <w:rPr>
          <w:lang w:val="en-US"/>
        </w:rPr>
        <w:t>D</w:t>
      </w:r>
      <w:r w:rsidR="00DA682A">
        <w:t xml:space="preserve"> (перекресток дорог </w:t>
      </w:r>
      <w:r w:rsidR="00970B61">
        <w:t>Софьи Перовской и Авроры</w:t>
      </w:r>
      <w:r w:rsidR="00DA682A">
        <w:t>)</w:t>
      </w:r>
    </w:p>
    <w:p w14:paraId="697AC125" w14:textId="6C8D8731" w:rsidR="002934F3" w:rsidRDefault="002934F3" w:rsidP="000D7A22">
      <w:pPr>
        <w:pStyle w:val="1"/>
        <w:numPr>
          <w:ilvl w:val="0"/>
          <w:numId w:val="0"/>
        </w:numPr>
        <w:ind w:left="851"/>
      </w:pPr>
      <w:bookmarkStart w:id="151" w:name="_Toc136276289"/>
      <w:bookmarkStart w:id="152" w:name="_Toc167783429"/>
      <w:bookmarkStart w:id="153" w:name="_Toc167785463"/>
      <w:r>
        <w:lastRenderedPageBreak/>
        <w:t>Заключение</w:t>
      </w:r>
      <w:bookmarkEnd w:id="151"/>
      <w:bookmarkEnd w:id="152"/>
      <w:bookmarkEnd w:id="153"/>
    </w:p>
    <w:p w14:paraId="14F9C1BF" w14:textId="73EBC8C1" w:rsidR="00382925" w:rsidRDefault="00195F00" w:rsidP="00382925">
      <w:pPr>
        <w:pStyle w:val="ad"/>
      </w:pPr>
      <w:r w:rsidRPr="001A2D0B">
        <w:rPr>
          <w:szCs w:val="28"/>
        </w:rPr>
        <w:t>В результате выполнения лабораторной работы №</w:t>
      </w:r>
      <w:r>
        <w:rPr>
          <w:szCs w:val="28"/>
        </w:rPr>
        <w:t>1</w:t>
      </w:r>
      <w:r w:rsidRPr="001A2D0B">
        <w:rPr>
          <w:szCs w:val="28"/>
        </w:rPr>
        <w:t xml:space="preserve"> была осуществлена визуализация участка дорожного движения, </w:t>
      </w:r>
      <w:r w:rsidRPr="00D553A1">
        <w:t>включающего перекрестки, остановки общественного транспорта и парковки</w:t>
      </w:r>
      <w:r>
        <w:t xml:space="preserve"> с </w:t>
      </w:r>
      <w:r w:rsidRPr="00D553A1">
        <w:t>использовани</w:t>
      </w:r>
      <w:r>
        <w:t>ем</w:t>
      </w:r>
      <w:r w:rsidRPr="00D553A1">
        <w:t xml:space="preserve"> программного обеспечения </w:t>
      </w:r>
      <w:proofErr w:type="spellStart"/>
      <w:r w:rsidRPr="00D553A1">
        <w:t>AnyLogic</w:t>
      </w:r>
      <w:proofErr w:type="spellEnd"/>
      <w:r w:rsidR="00382925">
        <w:t>.</w:t>
      </w:r>
    </w:p>
    <w:p w14:paraId="11FD48FE" w14:textId="4F9A0450" w:rsidR="006C7AE3" w:rsidRPr="006C7AE3" w:rsidRDefault="006C7AE3" w:rsidP="006C7AE3">
      <w:pPr>
        <w:pStyle w:val="ad"/>
      </w:pPr>
    </w:p>
    <w:sectPr w:rsidR="006C7AE3" w:rsidRPr="006C7AE3">
      <w:footerReference w:type="default" r:id="rId72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A8108" w14:textId="77777777" w:rsidR="006C77F0" w:rsidRDefault="006C77F0">
      <w:r>
        <w:separator/>
      </w:r>
    </w:p>
  </w:endnote>
  <w:endnote w:type="continuationSeparator" w:id="0">
    <w:p w14:paraId="1736F632" w14:textId="77777777" w:rsidR="006C77F0" w:rsidRDefault="006C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5B14E" w14:textId="77777777" w:rsidR="00A9624A" w:rsidRDefault="00A9624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21400A5A" w14:textId="77777777" w:rsidR="00A9624A" w:rsidRDefault="00A9624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76580" w14:textId="127F1A72" w:rsidR="00A9624A" w:rsidRDefault="00A9624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7865C2">
      <w:rPr>
        <w:noProof/>
      </w:rPr>
      <w:t>74</w:t>
    </w:r>
    <w:r>
      <w:fldChar w:fldCharType="end"/>
    </w:r>
  </w:p>
  <w:p w14:paraId="616DCAF2" w14:textId="5E81D0FE" w:rsidR="00A9624A" w:rsidRDefault="00A9624A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5868273" wp14:editId="3397B830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0" t="0" r="2540" b="12065"/>
              <wp:wrapNone/>
              <wp:docPr id="2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6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2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3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1AE0DA" w14:textId="77777777" w:rsidR="00A9624A" w:rsidRDefault="00A962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03F329" w14:textId="77777777" w:rsidR="00A9624A" w:rsidRDefault="00A962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6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31F659" w14:textId="77777777" w:rsidR="00A9624A" w:rsidRDefault="00A962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8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64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65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EBD512" w14:textId="77777777" w:rsidR="00A9624A" w:rsidRDefault="00A962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7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77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78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1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AF7704" w14:textId="2340A7E8" w:rsidR="00A9624A" w:rsidRDefault="00A9624A">
                            <w:r>
                              <w:rPr>
                                <w:rStyle w:val="afb"/>
                              </w:rPr>
                              <w:fldChar w:fldCharType="begin"/>
                            </w:r>
                            <w:r>
                              <w:rPr>
                                <w:rStyle w:val="afb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b"/>
                              </w:rPr>
                              <w:fldChar w:fldCharType="separate"/>
                            </w:r>
                            <w:r w:rsidR="007865C2">
                              <w:rPr>
                                <w:rStyle w:val="afb"/>
                                <w:noProof/>
                              </w:rPr>
                              <w:t>74</w:t>
                            </w:r>
                            <w:r>
                              <w:rPr>
                                <w:rStyle w:val="afb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868273" id="Group 320" o:spid="_x0000_s1026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">
              <v:line id="Line 321" o:spid="_x0000_s1027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line id="Line 322" o:spid="_x0000_s1028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29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14:paraId="0D1AE0DA" w14:textId="77777777" w:rsidR="00A9624A" w:rsidRDefault="00A9624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30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14:paraId="7903F329" w14:textId="77777777" w:rsidR="00A9624A" w:rsidRDefault="00A9624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31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6" o:spid="_x0000_s1032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14:paraId="0331F659" w14:textId="77777777" w:rsidR="00A9624A" w:rsidRDefault="00A9624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33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" strokeweight="1.25pt">
                <v:stroke startarrowwidth="narrow" startarrowlength="short" endarrowwidth="narrow" endarrowlength="short"/>
              </v:line>
              <v:line id="Line 328" o:spid="_x0000_s1034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wA9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s/CID6PU/AAAA//8DAFBLAQItABQABgAIAAAAIQDb4fbL7gAAAIUBAAATAAAAAAAAAAAA&#10;AAAAAAAAAABbQ29udGVudF9UeXBlc10ueG1sUEsBAi0AFAAGAAgAAAAhAFr0LFu/AAAAFQEAAAsA&#10;AAAAAAAAAAAAAAAAHwEAAF9yZWxzLy5yZWxzUEsBAi0AFAAGAAgAAAAhAL3bAD3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35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" strokeweight="1.25pt">
                <v:stroke startarrowwidth="narrow" startarrowlength="short" endarrowwidth="narrow" endarrowlength="short"/>
              </v:line>
              <v:rect id="Rectangle 330" o:spid="_x0000_s1036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<v:textbox inset="0,0,0,0">
                  <w:txbxContent>
                    <w:p w14:paraId="40EBD512" w14:textId="77777777" w:rsidR="00A9624A" w:rsidRDefault="00A962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37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" strokeweight="1.25pt">
                <v:stroke startarrowwidth="narrow" endarrowwidth="narrow"/>
              </v:line>
              <v:line id="Line 332" o:spid="_x0000_s1038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" strokeweight="1.25pt">
                <v:stroke startarrowwidth="narrow" endarrowwidth="narrow"/>
              </v:line>
              <v:line id="Line 333" o:spid="_x0000_s1039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" strokeweight="1.25pt">
                <v:stroke startarrowwidth="narrow" endarrowwidth="narrow"/>
              </v:line>
              <v:line id="Line 334" o:spid="_x0000_s1040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" strokeweight="1.25pt"/>
              <v:line id="Line 335" o:spid="_x0000_s1041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" strokeweight="1.25pt"/>
              <v:rect id="Rectangle 336" o:spid="_x0000_s1042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" filled="f" stroked="f">
                <v:textbox inset="1mm,1mm,0,0">
                  <w:txbxContent>
                    <w:p w14:paraId="3EAF7704" w14:textId="2340A7E8" w:rsidR="00A9624A" w:rsidRDefault="00A9624A">
                      <w:r>
                        <w:rPr>
                          <w:rStyle w:val="afb"/>
                        </w:rPr>
                        <w:fldChar w:fldCharType="begin"/>
                      </w:r>
                      <w:r>
                        <w:rPr>
                          <w:rStyle w:val="afb"/>
                        </w:rPr>
                        <w:instrText xml:space="preserve"> PAGE </w:instrText>
                      </w:r>
                      <w:r>
                        <w:rPr>
                          <w:rStyle w:val="afb"/>
                        </w:rPr>
                        <w:fldChar w:fldCharType="separate"/>
                      </w:r>
                      <w:r w:rsidR="007865C2">
                        <w:rPr>
                          <w:rStyle w:val="afb"/>
                          <w:noProof/>
                        </w:rPr>
                        <w:t>74</w:t>
                      </w:r>
                      <w:r>
                        <w:rPr>
                          <w:rStyle w:val="afb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E14A50" w14:textId="77777777" w:rsidR="006C77F0" w:rsidRDefault="006C77F0">
      <w:r>
        <w:separator/>
      </w:r>
    </w:p>
  </w:footnote>
  <w:footnote w:type="continuationSeparator" w:id="0">
    <w:p w14:paraId="6B8A751D" w14:textId="77777777" w:rsidR="006C77F0" w:rsidRDefault="006C7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2C018" w14:textId="4E1EC132" w:rsidR="00A9624A" w:rsidRDefault="00A9624A"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565C57" wp14:editId="53E332C0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3175" b="0"/>
              <wp:wrapNone/>
              <wp:docPr id="6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5FEDDF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1CFD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2E94FA4"/>
    <w:multiLevelType w:val="multilevel"/>
    <w:tmpl w:val="F87EC1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3" w15:restartNumberingAfterBreak="0">
    <w:nsid w:val="0DC917E8"/>
    <w:multiLevelType w:val="multilevel"/>
    <w:tmpl w:val="4164E6C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  <w:lang w:val="en-US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4" w15:restartNumberingAfterBreak="0">
    <w:nsid w:val="0FF5659E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B80292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F96E59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3B244C"/>
    <w:multiLevelType w:val="hybridMultilevel"/>
    <w:tmpl w:val="79F411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9E681E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AC156B"/>
    <w:multiLevelType w:val="hybridMultilevel"/>
    <w:tmpl w:val="C0A0428A"/>
    <w:lvl w:ilvl="0" w:tplc="FE1881A0">
      <w:start w:val="1"/>
      <w:numFmt w:val="decimal"/>
      <w:lvlText w:val="1.%1)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" w:hanging="360"/>
      </w:pPr>
    </w:lvl>
    <w:lvl w:ilvl="2" w:tplc="0419001B">
      <w:start w:val="1"/>
      <w:numFmt w:val="lowerRoman"/>
      <w:lvlText w:val="%3."/>
      <w:lvlJc w:val="right"/>
      <w:pPr>
        <w:ind w:left="731" w:hanging="180"/>
      </w:pPr>
    </w:lvl>
    <w:lvl w:ilvl="3" w:tplc="FE1881A0">
      <w:start w:val="1"/>
      <w:numFmt w:val="decimal"/>
      <w:lvlText w:val="1.%4)"/>
      <w:lvlJc w:val="left"/>
      <w:pPr>
        <w:ind w:left="1451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2171" w:hanging="360"/>
      </w:pPr>
    </w:lvl>
    <w:lvl w:ilvl="5" w:tplc="0419001B" w:tentative="1">
      <w:start w:val="1"/>
      <w:numFmt w:val="lowerRoman"/>
      <w:lvlText w:val="%6."/>
      <w:lvlJc w:val="right"/>
      <w:pPr>
        <w:ind w:left="2891" w:hanging="180"/>
      </w:pPr>
    </w:lvl>
    <w:lvl w:ilvl="6" w:tplc="0419000F" w:tentative="1">
      <w:start w:val="1"/>
      <w:numFmt w:val="decimal"/>
      <w:lvlText w:val="%7."/>
      <w:lvlJc w:val="left"/>
      <w:pPr>
        <w:ind w:left="3611" w:hanging="360"/>
      </w:pPr>
    </w:lvl>
    <w:lvl w:ilvl="7" w:tplc="04190019" w:tentative="1">
      <w:start w:val="1"/>
      <w:numFmt w:val="lowerLetter"/>
      <w:lvlText w:val="%8."/>
      <w:lvlJc w:val="left"/>
      <w:pPr>
        <w:ind w:left="4331" w:hanging="360"/>
      </w:pPr>
    </w:lvl>
    <w:lvl w:ilvl="8" w:tplc="0419001B" w:tentative="1">
      <w:start w:val="1"/>
      <w:numFmt w:val="lowerRoman"/>
      <w:lvlText w:val="%9."/>
      <w:lvlJc w:val="right"/>
      <w:pPr>
        <w:ind w:left="5051" w:hanging="180"/>
      </w:pPr>
    </w:lvl>
  </w:abstractNum>
  <w:abstractNum w:abstractNumId="11" w15:restartNumberingAfterBreak="0">
    <w:nsid w:val="2D21030B"/>
    <w:multiLevelType w:val="hybridMultilevel"/>
    <w:tmpl w:val="3F1C886E"/>
    <w:lvl w:ilvl="0" w:tplc="49C8F4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5004E7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4" w15:restartNumberingAfterBreak="0">
    <w:nsid w:val="2ED14BEE"/>
    <w:multiLevelType w:val="multilevel"/>
    <w:tmpl w:val="9160834E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2137"/>
        </w:tabs>
        <w:ind w:left="2137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5" w15:restartNumberingAfterBreak="0">
    <w:nsid w:val="2EF77A77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0F1AB4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690184"/>
    <w:multiLevelType w:val="hybridMultilevel"/>
    <w:tmpl w:val="0A4C5D98"/>
    <w:lvl w:ilvl="0" w:tplc="CD3E5D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00A397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1054BD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10E1709"/>
    <w:multiLevelType w:val="hybridMultilevel"/>
    <w:tmpl w:val="ABF44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B7DAC502">
      <w:start w:val="1"/>
      <w:numFmt w:val="decimal"/>
      <w:lvlText w:val="5.%3)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456F6C"/>
    <w:multiLevelType w:val="multilevel"/>
    <w:tmpl w:val="6C9C0AD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353165CF"/>
    <w:multiLevelType w:val="multilevel"/>
    <w:tmpl w:val="620AAF2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3" w15:restartNumberingAfterBreak="0">
    <w:nsid w:val="36DA74F6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A7F5195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BA15B9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E620BD"/>
    <w:multiLevelType w:val="hybridMultilevel"/>
    <w:tmpl w:val="180CF7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C5844FC"/>
    <w:multiLevelType w:val="multilevel"/>
    <w:tmpl w:val="5FD00B96"/>
    <w:lvl w:ilvl="0">
      <w:start w:val="6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680" w:hanging="2160"/>
      </w:pPr>
      <w:rPr>
        <w:rFonts w:hint="default"/>
      </w:rPr>
    </w:lvl>
  </w:abstractNum>
  <w:abstractNum w:abstractNumId="28" w15:restartNumberingAfterBreak="0">
    <w:nsid w:val="3E795C1B"/>
    <w:multiLevelType w:val="hybridMultilevel"/>
    <w:tmpl w:val="61BA9542"/>
    <w:lvl w:ilvl="0" w:tplc="86CA6A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F2523C"/>
    <w:multiLevelType w:val="hybridMultilevel"/>
    <w:tmpl w:val="00FAD35C"/>
    <w:lvl w:ilvl="0" w:tplc="3F4E1B72">
      <w:start w:val="1"/>
      <w:numFmt w:val="decimal"/>
      <w:lvlText w:val="2.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4581E67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47A54993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47BE153D"/>
    <w:multiLevelType w:val="hybridMultilevel"/>
    <w:tmpl w:val="4D3C8550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8D96B2B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A19649C"/>
    <w:multiLevelType w:val="multilevel"/>
    <w:tmpl w:val="15DAA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6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5A397A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45A594D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550226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F2D7BD4"/>
    <w:multiLevelType w:val="hybridMultilevel"/>
    <w:tmpl w:val="6A3E2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02B2E80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21A4537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2D55E9A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3BA1698"/>
    <w:multiLevelType w:val="hybridMultilevel"/>
    <w:tmpl w:val="F20E9F14"/>
    <w:lvl w:ilvl="0" w:tplc="86CA6A4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67155E0"/>
    <w:multiLevelType w:val="multilevel"/>
    <w:tmpl w:val="15DAA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6" w15:restartNumberingAfterBreak="0">
    <w:nsid w:val="6D9E209B"/>
    <w:multiLevelType w:val="hybridMultilevel"/>
    <w:tmpl w:val="3AC8575A"/>
    <w:lvl w:ilvl="0" w:tplc="86CA6A4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6F270AC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4954B9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8D54ED4"/>
    <w:multiLevelType w:val="hybridMultilevel"/>
    <w:tmpl w:val="9F06101A"/>
    <w:lvl w:ilvl="0" w:tplc="86CA6A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51135A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num w:numId="1" w16cid:durableId="308368324">
    <w:abstractNumId w:val="31"/>
  </w:num>
  <w:num w:numId="2" w16cid:durableId="1635675931">
    <w:abstractNumId w:val="36"/>
  </w:num>
  <w:num w:numId="3" w16cid:durableId="747577163">
    <w:abstractNumId w:val="13"/>
  </w:num>
  <w:num w:numId="4" w16cid:durableId="1445464944">
    <w:abstractNumId w:val="2"/>
  </w:num>
  <w:num w:numId="5" w16cid:durableId="1080374010">
    <w:abstractNumId w:val="5"/>
  </w:num>
  <w:num w:numId="6" w16cid:durableId="475338209">
    <w:abstractNumId w:val="3"/>
  </w:num>
  <w:num w:numId="7" w16cid:durableId="1737430603">
    <w:abstractNumId w:val="1"/>
  </w:num>
  <w:num w:numId="8" w16cid:durableId="562451649">
    <w:abstractNumId w:val="20"/>
  </w:num>
  <w:num w:numId="9" w16cid:durableId="711929495">
    <w:abstractNumId w:val="26"/>
  </w:num>
  <w:num w:numId="10" w16cid:durableId="1787773138">
    <w:abstractNumId w:val="14"/>
  </w:num>
  <w:num w:numId="11" w16cid:durableId="1461412924">
    <w:abstractNumId w:val="37"/>
  </w:num>
  <w:num w:numId="12" w16cid:durableId="1358920353">
    <w:abstractNumId w:val="15"/>
  </w:num>
  <w:num w:numId="13" w16cid:durableId="1921792642">
    <w:abstractNumId w:val="21"/>
  </w:num>
  <w:num w:numId="14" w16cid:durableId="37633168">
    <w:abstractNumId w:val="35"/>
  </w:num>
  <w:num w:numId="15" w16cid:durableId="1357346900">
    <w:abstractNumId w:val="33"/>
  </w:num>
  <w:num w:numId="16" w16cid:durableId="1012294530">
    <w:abstractNumId w:val="18"/>
  </w:num>
  <w:num w:numId="17" w16cid:durableId="781732605">
    <w:abstractNumId w:val="24"/>
  </w:num>
  <w:num w:numId="18" w16cid:durableId="1206258186">
    <w:abstractNumId w:val="7"/>
  </w:num>
  <w:num w:numId="19" w16cid:durableId="1773814287">
    <w:abstractNumId w:val="34"/>
  </w:num>
  <w:num w:numId="20" w16cid:durableId="1350713278">
    <w:abstractNumId w:val="16"/>
  </w:num>
  <w:num w:numId="21" w16cid:durableId="1057509005">
    <w:abstractNumId w:val="42"/>
  </w:num>
  <w:num w:numId="22" w16cid:durableId="774057007">
    <w:abstractNumId w:val="27"/>
  </w:num>
  <w:num w:numId="23" w16cid:durableId="63798025">
    <w:abstractNumId w:val="41"/>
  </w:num>
  <w:num w:numId="24" w16cid:durableId="465123369">
    <w:abstractNumId w:val="22"/>
  </w:num>
  <w:num w:numId="25" w16cid:durableId="1524712311">
    <w:abstractNumId w:val="39"/>
  </w:num>
  <w:num w:numId="26" w16cid:durableId="326053553">
    <w:abstractNumId w:val="19"/>
  </w:num>
  <w:num w:numId="27" w16cid:durableId="1425498397">
    <w:abstractNumId w:val="25"/>
  </w:num>
  <w:num w:numId="28" w16cid:durableId="1511019655">
    <w:abstractNumId w:val="6"/>
  </w:num>
  <w:num w:numId="29" w16cid:durableId="346106601">
    <w:abstractNumId w:val="43"/>
  </w:num>
  <w:num w:numId="30" w16cid:durableId="158347503">
    <w:abstractNumId w:val="4"/>
  </w:num>
  <w:num w:numId="31" w16cid:durableId="1168180552">
    <w:abstractNumId w:val="47"/>
  </w:num>
  <w:num w:numId="32" w16cid:durableId="1407605011">
    <w:abstractNumId w:val="38"/>
  </w:num>
  <w:num w:numId="33" w16cid:durableId="85274375">
    <w:abstractNumId w:val="23"/>
  </w:num>
  <w:num w:numId="34" w16cid:durableId="957368481">
    <w:abstractNumId w:val="50"/>
  </w:num>
  <w:num w:numId="35" w16cid:durableId="464202941">
    <w:abstractNumId w:val="48"/>
  </w:num>
  <w:num w:numId="36" w16cid:durableId="819927363">
    <w:abstractNumId w:val="9"/>
  </w:num>
  <w:num w:numId="37" w16cid:durableId="432213892">
    <w:abstractNumId w:val="30"/>
  </w:num>
  <w:num w:numId="38" w16cid:durableId="603537000">
    <w:abstractNumId w:val="32"/>
  </w:num>
  <w:num w:numId="39" w16cid:durableId="2100056430">
    <w:abstractNumId w:val="17"/>
  </w:num>
  <w:num w:numId="40" w16cid:durableId="1132865436">
    <w:abstractNumId w:val="10"/>
  </w:num>
  <w:num w:numId="41" w16cid:durableId="319040577">
    <w:abstractNumId w:val="29"/>
  </w:num>
  <w:num w:numId="42" w16cid:durableId="1087964155">
    <w:abstractNumId w:val="28"/>
  </w:num>
  <w:num w:numId="43" w16cid:durableId="1359813394">
    <w:abstractNumId w:val="44"/>
  </w:num>
  <w:num w:numId="44" w16cid:durableId="82841467">
    <w:abstractNumId w:val="46"/>
  </w:num>
  <w:num w:numId="45" w16cid:durableId="1993486715">
    <w:abstractNumId w:val="0"/>
  </w:num>
  <w:num w:numId="46" w16cid:durableId="983315532">
    <w:abstractNumId w:val="45"/>
  </w:num>
  <w:num w:numId="47" w16cid:durableId="576784812">
    <w:abstractNumId w:val="12"/>
  </w:num>
  <w:num w:numId="48" w16cid:durableId="1406731323">
    <w:abstractNumId w:val="49"/>
  </w:num>
  <w:num w:numId="49" w16cid:durableId="626468336">
    <w:abstractNumId w:val="8"/>
  </w:num>
  <w:num w:numId="50" w16cid:durableId="1877114262">
    <w:abstractNumId w:val="40"/>
  </w:num>
  <w:num w:numId="51" w16cid:durableId="139346380">
    <w:abstractNumId w:val="1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GrammaticalErrors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386"/>
    <w:rsid w:val="000006D8"/>
    <w:rsid w:val="00003415"/>
    <w:rsid w:val="00006A65"/>
    <w:rsid w:val="00011E88"/>
    <w:rsid w:val="00016A93"/>
    <w:rsid w:val="000239FA"/>
    <w:rsid w:val="00023ACE"/>
    <w:rsid w:val="0002514A"/>
    <w:rsid w:val="00025CEC"/>
    <w:rsid w:val="000335ED"/>
    <w:rsid w:val="00033CA9"/>
    <w:rsid w:val="00040CE2"/>
    <w:rsid w:val="00042B0D"/>
    <w:rsid w:val="00042B77"/>
    <w:rsid w:val="00042E07"/>
    <w:rsid w:val="00044C3D"/>
    <w:rsid w:val="000459C2"/>
    <w:rsid w:val="00045CDC"/>
    <w:rsid w:val="00051DC4"/>
    <w:rsid w:val="00052453"/>
    <w:rsid w:val="000543A3"/>
    <w:rsid w:val="00056CF0"/>
    <w:rsid w:val="000604A9"/>
    <w:rsid w:val="00061C98"/>
    <w:rsid w:val="000661D9"/>
    <w:rsid w:val="00067A95"/>
    <w:rsid w:val="000703FF"/>
    <w:rsid w:val="00074465"/>
    <w:rsid w:val="00074AFD"/>
    <w:rsid w:val="000763D1"/>
    <w:rsid w:val="000778C4"/>
    <w:rsid w:val="00082B79"/>
    <w:rsid w:val="00082F5D"/>
    <w:rsid w:val="00087915"/>
    <w:rsid w:val="00094428"/>
    <w:rsid w:val="000960EE"/>
    <w:rsid w:val="000A2A50"/>
    <w:rsid w:val="000A3D3E"/>
    <w:rsid w:val="000A4940"/>
    <w:rsid w:val="000A72B4"/>
    <w:rsid w:val="000B0659"/>
    <w:rsid w:val="000B355A"/>
    <w:rsid w:val="000B767F"/>
    <w:rsid w:val="000C0AD5"/>
    <w:rsid w:val="000C5E4C"/>
    <w:rsid w:val="000C6102"/>
    <w:rsid w:val="000C61E1"/>
    <w:rsid w:val="000C7BF7"/>
    <w:rsid w:val="000D255D"/>
    <w:rsid w:val="000D25E7"/>
    <w:rsid w:val="000D7A22"/>
    <w:rsid w:val="000E2992"/>
    <w:rsid w:val="000E2A5A"/>
    <w:rsid w:val="000E5501"/>
    <w:rsid w:val="000E5F83"/>
    <w:rsid w:val="000E6A55"/>
    <w:rsid w:val="000E740B"/>
    <w:rsid w:val="000E77AD"/>
    <w:rsid w:val="000F10D8"/>
    <w:rsid w:val="000F110E"/>
    <w:rsid w:val="000F28D5"/>
    <w:rsid w:val="000F575B"/>
    <w:rsid w:val="000F6BF1"/>
    <w:rsid w:val="0010256F"/>
    <w:rsid w:val="00102A1C"/>
    <w:rsid w:val="00103B09"/>
    <w:rsid w:val="00103DEE"/>
    <w:rsid w:val="001062AF"/>
    <w:rsid w:val="00106B4B"/>
    <w:rsid w:val="00106C14"/>
    <w:rsid w:val="00107C74"/>
    <w:rsid w:val="00107D85"/>
    <w:rsid w:val="00110B29"/>
    <w:rsid w:val="00113E5B"/>
    <w:rsid w:val="0011406F"/>
    <w:rsid w:val="00124AE6"/>
    <w:rsid w:val="0013009E"/>
    <w:rsid w:val="00130CB8"/>
    <w:rsid w:val="00132763"/>
    <w:rsid w:val="001357EB"/>
    <w:rsid w:val="00140D82"/>
    <w:rsid w:val="00143943"/>
    <w:rsid w:val="00143985"/>
    <w:rsid w:val="00143F49"/>
    <w:rsid w:val="0014415C"/>
    <w:rsid w:val="00144500"/>
    <w:rsid w:val="001448C2"/>
    <w:rsid w:val="00144F8F"/>
    <w:rsid w:val="00145DA2"/>
    <w:rsid w:val="0014794A"/>
    <w:rsid w:val="0015224F"/>
    <w:rsid w:val="00152773"/>
    <w:rsid w:val="00156392"/>
    <w:rsid w:val="00157A87"/>
    <w:rsid w:val="00157A98"/>
    <w:rsid w:val="00160EC2"/>
    <w:rsid w:val="0016244E"/>
    <w:rsid w:val="0016248B"/>
    <w:rsid w:val="00165253"/>
    <w:rsid w:val="00165CE8"/>
    <w:rsid w:val="00166AAD"/>
    <w:rsid w:val="00172587"/>
    <w:rsid w:val="00173862"/>
    <w:rsid w:val="001774EA"/>
    <w:rsid w:val="001864EF"/>
    <w:rsid w:val="00186638"/>
    <w:rsid w:val="00190F47"/>
    <w:rsid w:val="00191038"/>
    <w:rsid w:val="001913C1"/>
    <w:rsid w:val="00191610"/>
    <w:rsid w:val="001918EE"/>
    <w:rsid w:val="00192189"/>
    <w:rsid w:val="00192537"/>
    <w:rsid w:val="00195F00"/>
    <w:rsid w:val="00195F6A"/>
    <w:rsid w:val="00196D47"/>
    <w:rsid w:val="00196E4A"/>
    <w:rsid w:val="001A0899"/>
    <w:rsid w:val="001A1BA6"/>
    <w:rsid w:val="001A58A8"/>
    <w:rsid w:val="001A63CA"/>
    <w:rsid w:val="001A6871"/>
    <w:rsid w:val="001A75D4"/>
    <w:rsid w:val="001B20FC"/>
    <w:rsid w:val="001B27E9"/>
    <w:rsid w:val="001B5D7C"/>
    <w:rsid w:val="001C3C0D"/>
    <w:rsid w:val="001C4FA4"/>
    <w:rsid w:val="001C7A81"/>
    <w:rsid w:val="001D12B4"/>
    <w:rsid w:val="001D1448"/>
    <w:rsid w:val="001D1E38"/>
    <w:rsid w:val="001D41B0"/>
    <w:rsid w:val="001D6564"/>
    <w:rsid w:val="001D6DED"/>
    <w:rsid w:val="001E3855"/>
    <w:rsid w:val="001E4ABD"/>
    <w:rsid w:val="001E4DBA"/>
    <w:rsid w:val="001E5CF2"/>
    <w:rsid w:val="001E5F02"/>
    <w:rsid w:val="001E7336"/>
    <w:rsid w:val="001E788E"/>
    <w:rsid w:val="001F1039"/>
    <w:rsid w:val="001F37CE"/>
    <w:rsid w:val="001F55D8"/>
    <w:rsid w:val="001F5FE5"/>
    <w:rsid w:val="00200A8A"/>
    <w:rsid w:val="00201906"/>
    <w:rsid w:val="002021DA"/>
    <w:rsid w:val="00203403"/>
    <w:rsid w:val="00203DC3"/>
    <w:rsid w:val="0020576B"/>
    <w:rsid w:val="00205920"/>
    <w:rsid w:val="00205F36"/>
    <w:rsid w:val="00211058"/>
    <w:rsid w:val="00212C17"/>
    <w:rsid w:val="00213BAE"/>
    <w:rsid w:val="0021659B"/>
    <w:rsid w:val="00217D15"/>
    <w:rsid w:val="00217F28"/>
    <w:rsid w:val="00224C3B"/>
    <w:rsid w:val="0022540F"/>
    <w:rsid w:val="00226747"/>
    <w:rsid w:val="002310AA"/>
    <w:rsid w:val="0023375D"/>
    <w:rsid w:val="0023382D"/>
    <w:rsid w:val="00233FAB"/>
    <w:rsid w:val="00234132"/>
    <w:rsid w:val="00236C24"/>
    <w:rsid w:val="00236CF0"/>
    <w:rsid w:val="00240D2A"/>
    <w:rsid w:val="00243145"/>
    <w:rsid w:val="0024383B"/>
    <w:rsid w:val="00250BEA"/>
    <w:rsid w:val="00250FAF"/>
    <w:rsid w:val="002531BE"/>
    <w:rsid w:val="0025459C"/>
    <w:rsid w:val="00254D97"/>
    <w:rsid w:val="002558E8"/>
    <w:rsid w:val="00257C2D"/>
    <w:rsid w:val="00261490"/>
    <w:rsid w:val="00262218"/>
    <w:rsid w:val="0026265A"/>
    <w:rsid w:val="002647B0"/>
    <w:rsid w:val="00266D35"/>
    <w:rsid w:val="00266EC1"/>
    <w:rsid w:val="00266EF1"/>
    <w:rsid w:val="0027385F"/>
    <w:rsid w:val="0028004A"/>
    <w:rsid w:val="00281922"/>
    <w:rsid w:val="00282ED9"/>
    <w:rsid w:val="002838A0"/>
    <w:rsid w:val="00284A1C"/>
    <w:rsid w:val="00286C93"/>
    <w:rsid w:val="00287E06"/>
    <w:rsid w:val="002934F3"/>
    <w:rsid w:val="00293567"/>
    <w:rsid w:val="00294EEF"/>
    <w:rsid w:val="00294EFE"/>
    <w:rsid w:val="00294F61"/>
    <w:rsid w:val="0029694B"/>
    <w:rsid w:val="002A02EA"/>
    <w:rsid w:val="002A1046"/>
    <w:rsid w:val="002A2716"/>
    <w:rsid w:val="002A7C62"/>
    <w:rsid w:val="002B0055"/>
    <w:rsid w:val="002B1A5C"/>
    <w:rsid w:val="002B3A61"/>
    <w:rsid w:val="002B4CFF"/>
    <w:rsid w:val="002B50AE"/>
    <w:rsid w:val="002C2FFE"/>
    <w:rsid w:val="002D10D7"/>
    <w:rsid w:val="002D1979"/>
    <w:rsid w:val="002D2377"/>
    <w:rsid w:val="002D23EF"/>
    <w:rsid w:val="002D471D"/>
    <w:rsid w:val="002D69DB"/>
    <w:rsid w:val="002E0A6D"/>
    <w:rsid w:val="002E1660"/>
    <w:rsid w:val="002E26C5"/>
    <w:rsid w:val="002E2E0B"/>
    <w:rsid w:val="002E65D1"/>
    <w:rsid w:val="002F2C2D"/>
    <w:rsid w:val="002F3E10"/>
    <w:rsid w:val="002F4473"/>
    <w:rsid w:val="00302172"/>
    <w:rsid w:val="003022A6"/>
    <w:rsid w:val="00307271"/>
    <w:rsid w:val="00312886"/>
    <w:rsid w:val="0031445A"/>
    <w:rsid w:val="00315374"/>
    <w:rsid w:val="00316844"/>
    <w:rsid w:val="0032126E"/>
    <w:rsid w:val="003212C8"/>
    <w:rsid w:val="00322961"/>
    <w:rsid w:val="00323E71"/>
    <w:rsid w:val="003257ED"/>
    <w:rsid w:val="0032718D"/>
    <w:rsid w:val="00330776"/>
    <w:rsid w:val="00331B0F"/>
    <w:rsid w:val="00336C0E"/>
    <w:rsid w:val="0033712C"/>
    <w:rsid w:val="003410CD"/>
    <w:rsid w:val="00341709"/>
    <w:rsid w:val="003432BB"/>
    <w:rsid w:val="00347755"/>
    <w:rsid w:val="003559EC"/>
    <w:rsid w:val="00356928"/>
    <w:rsid w:val="00357C6B"/>
    <w:rsid w:val="00357DB7"/>
    <w:rsid w:val="00361425"/>
    <w:rsid w:val="00362502"/>
    <w:rsid w:val="00363DC4"/>
    <w:rsid w:val="00364BBE"/>
    <w:rsid w:val="0036770E"/>
    <w:rsid w:val="00370F67"/>
    <w:rsid w:val="003767EF"/>
    <w:rsid w:val="00376C24"/>
    <w:rsid w:val="003778EE"/>
    <w:rsid w:val="00380798"/>
    <w:rsid w:val="00382925"/>
    <w:rsid w:val="00384856"/>
    <w:rsid w:val="00385DDA"/>
    <w:rsid w:val="00385EA5"/>
    <w:rsid w:val="00386106"/>
    <w:rsid w:val="003876FB"/>
    <w:rsid w:val="003877DB"/>
    <w:rsid w:val="00393A97"/>
    <w:rsid w:val="00395868"/>
    <w:rsid w:val="00395A3C"/>
    <w:rsid w:val="003970A3"/>
    <w:rsid w:val="003A0494"/>
    <w:rsid w:val="003A1224"/>
    <w:rsid w:val="003A3195"/>
    <w:rsid w:val="003A3B8F"/>
    <w:rsid w:val="003A6808"/>
    <w:rsid w:val="003A6B31"/>
    <w:rsid w:val="003A7D52"/>
    <w:rsid w:val="003B12AF"/>
    <w:rsid w:val="003B40EB"/>
    <w:rsid w:val="003B4354"/>
    <w:rsid w:val="003B56C2"/>
    <w:rsid w:val="003B56C4"/>
    <w:rsid w:val="003B6044"/>
    <w:rsid w:val="003B635D"/>
    <w:rsid w:val="003C1A3A"/>
    <w:rsid w:val="003C5032"/>
    <w:rsid w:val="003C5326"/>
    <w:rsid w:val="003C70FA"/>
    <w:rsid w:val="003D14D0"/>
    <w:rsid w:val="003D533F"/>
    <w:rsid w:val="003D6B22"/>
    <w:rsid w:val="003D6D6A"/>
    <w:rsid w:val="003E35D5"/>
    <w:rsid w:val="003E61AD"/>
    <w:rsid w:val="003E6559"/>
    <w:rsid w:val="003F15D0"/>
    <w:rsid w:val="003F1E09"/>
    <w:rsid w:val="003F2AFD"/>
    <w:rsid w:val="003F310C"/>
    <w:rsid w:val="003F6203"/>
    <w:rsid w:val="003F7222"/>
    <w:rsid w:val="003F7F7F"/>
    <w:rsid w:val="0040046D"/>
    <w:rsid w:val="00402A52"/>
    <w:rsid w:val="00402DD3"/>
    <w:rsid w:val="004117FA"/>
    <w:rsid w:val="004123D0"/>
    <w:rsid w:val="00412E62"/>
    <w:rsid w:val="00413E2C"/>
    <w:rsid w:val="00414720"/>
    <w:rsid w:val="0041589E"/>
    <w:rsid w:val="00421290"/>
    <w:rsid w:val="00423D66"/>
    <w:rsid w:val="00424658"/>
    <w:rsid w:val="00433B73"/>
    <w:rsid w:val="0043440B"/>
    <w:rsid w:val="00441F19"/>
    <w:rsid w:val="004431B8"/>
    <w:rsid w:val="00444619"/>
    <w:rsid w:val="004459D5"/>
    <w:rsid w:val="00451D39"/>
    <w:rsid w:val="004557D2"/>
    <w:rsid w:val="0045661A"/>
    <w:rsid w:val="004642D5"/>
    <w:rsid w:val="00466438"/>
    <w:rsid w:val="00473C92"/>
    <w:rsid w:val="004800A4"/>
    <w:rsid w:val="00480524"/>
    <w:rsid w:val="004806D4"/>
    <w:rsid w:val="00486FC8"/>
    <w:rsid w:val="00495F7A"/>
    <w:rsid w:val="00497343"/>
    <w:rsid w:val="00497C87"/>
    <w:rsid w:val="004A1959"/>
    <w:rsid w:val="004A5A52"/>
    <w:rsid w:val="004A5B5A"/>
    <w:rsid w:val="004B0ECC"/>
    <w:rsid w:val="004B176C"/>
    <w:rsid w:val="004B3B95"/>
    <w:rsid w:val="004B46B1"/>
    <w:rsid w:val="004C0FE0"/>
    <w:rsid w:val="004C13D6"/>
    <w:rsid w:val="004C1AB3"/>
    <w:rsid w:val="004C213E"/>
    <w:rsid w:val="004C2E64"/>
    <w:rsid w:val="004C3711"/>
    <w:rsid w:val="004C3DA7"/>
    <w:rsid w:val="004C5440"/>
    <w:rsid w:val="004C5A6A"/>
    <w:rsid w:val="004C7DF7"/>
    <w:rsid w:val="004D63F4"/>
    <w:rsid w:val="004D68DA"/>
    <w:rsid w:val="004D7160"/>
    <w:rsid w:val="004E1523"/>
    <w:rsid w:val="004E1AFB"/>
    <w:rsid w:val="004E2955"/>
    <w:rsid w:val="004E35C8"/>
    <w:rsid w:val="004F3A05"/>
    <w:rsid w:val="004F53CD"/>
    <w:rsid w:val="004F7634"/>
    <w:rsid w:val="004F7A25"/>
    <w:rsid w:val="0050013D"/>
    <w:rsid w:val="0050267D"/>
    <w:rsid w:val="00502807"/>
    <w:rsid w:val="005044DD"/>
    <w:rsid w:val="005046B2"/>
    <w:rsid w:val="00507E6A"/>
    <w:rsid w:val="005129BA"/>
    <w:rsid w:val="00513D68"/>
    <w:rsid w:val="0051577D"/>
    <w:rsid w:val="00520556"/>
    <w:rsid w:val="00520FCD"/>
    <w:rsid w:val="0052110C"/>
    <w:rsid w:val="005244B3"/>
    <w:rsid w:val="00537999"/>
    <w:rsid w:val="00540D9C"/>
    <w:rsid w:val="00541F99"/>
    <w:rsid w:val="0055124E"/>
    <w:rsid w:val="00551476"/>
    <w:rsid w:val="00552666"/>
    <w:rsid w:val="005530AF"/>
    <w:rsid w:val="00554C76"/>
    <w:rsid w:val="00554F01"/>
    <w:rsid w:val="0055669E"/>
    <w:rsid w:val="00557B2D"/>
    <w:rsid w:val="005609F2"/>
    <w:rsid w:val="00561529"/>
    <w:rsid w:val="0056407D"/>
    <w:rsid w:val="00564BCD"/>
    <w:rsid w:val="00565652"/>
    <w:rsid w:val="00566E48"/>
    <w:rsid w:val="005677D1"/>
    <w:rsid w:val="005737EF"/>
    <w:rsid w:val="00580CDA"/>
    <w:rsid w:val="00581594"/>
    <w:rsid w:val="00581693"/>
    <w:rsid w:val="00586EE7"/>
    <w:rsid w:val="00587073"/>
    <w:rsid w:val="005873E9"/>
    <w:rsid w:val="00592C0C"/>
    <w:rsid w:val="00596662"/>
    <w:rsid w:val="005A00E9"/>
    <w:rsid w:val="005A01E3"/>
    <w:rsid w:val="005A034B"/>
    <w:rsid w:val="005A1942"/>
    <w:rsid w:val="005A4253"/>
    <w:rsid w:val="005A436A"/>
    <w:rsid w:val="005A538F"/>
    <w:rsid w:val="005A6219"/>
    <w:rsid w:val="005A66F7"/>
    <w:rsid w:val="005A7254"/>
    <w:rsid w:val="005B0EF2"/>
    <w:rsid w:val="005B22BE"/>
    <w:rsid w:val="005B349E"/>
    <w:rsid w:val="005B4E50"/>
    <w:rsid w:val="005C1D67"/>
    <w:rsid w:val="005C2356"/>
    <w:rsid w:val="005C3AE4"/>
    <w:rsid w:val="005C3E7E"/>
    <w:rsid w:val="005C4326"/>
    <w:rsid w:val="005C5152"/>
    <w:rsid w:val="005C5BAC"/>
    <w:rsid w:val="005D037A"/>
    <w:rsid w:val="005D0B5A"/>
    <w:rsid w:val="005D53FE"/>
    <w:rsid w:val="005D5BD3"/>
    <w:rsid w:val="005E1D0D"/>
    <w:rsid w:val="005E6019"/>
    <w:rsid w:val="005E603A"/>
    <w:rsid w:val="005E6775"/>
    <w:rsid w:val="005E7FD6"/>
    <w:rsid w:val="005F07E9"/>
    <w:rsid w:val="005F2321"/>
    <w:rsid w:val="00600785"/>
    <w:rsid w:val="00601C6A"/>
    <w:rsid w:val="0060256D"/>
    <w:rsid w:val="00604B6B"/>
    <w:rsid w:val="00606071"/>
    <w:rsid w:val="00606416"/>
    <w:rsid w:val="006066F2"/>
    <w:rsid w:val="0060686C"/>
    <w:rsid w:val="006134E2"/>
    <w:rsid w:val="00616AA3"/>
    <w:rsid w:val="00623DA8"/>
    <w:rsid w:val="00623F87"/>
    <w:rsid w:val="0062773D"/>
    <w:rsid w:val="00633A47"/>
    <w:rsid w:val="00633E1B"/>
    <w:rsid w:val="00635793"/>
    <w:rsid w:val="00640889"/>
    <w:rsid w:val="0064568D"/>
    <w:rsid w:val="006516EB"/>
    <w:rsid w:val="00653B0E"/>
    <w:rsid w:val="006548C5"/>
    <w:rsid w:val="00654BE3"/>
    <w:rsid w:val="00655CD8"/>
    <w:rsid w:val="0065701E"/>
    <w:rsid w:val="006606CE"/>
    <w:rsid w:val="00660D93"/>
    <w:rsid w:val="00662466"/>
    <w:rsid w:val="00662FCF"/>
    <w:rsid w:val="00663DD7"/>
    <w:rsid w:val="00663E18"/>
    <w:rsid w:val="006646EB"/>
    <w:rsid w:val="006661EB"/>
    <w:rsid w:val="00671125"/>
    <w:rsid w:val="00672E2C"/>
    <w:rsid w:val="00673C19"/>
    <w:rsid w:val="00673EDA"/>
    <w:rsid w:val="0067432A"/>
    <w:rsid w:val="00674599"/>
    <w:rsid w:val="00674BA4"/>
    <w:rsid w:val="0067527E"/>
    <w:rsid w:val="00676D44"/>
    <w:rsid w:val="00677B19"/>
    <w:rsid w:val="00690630"/>
    <w:rsid w:val="00691C56"/>
    <w:rsid w:val="006A0730"/>
    <w:rsid w:val="006A1FB3"/>
    <w:rsid w:val="006B174E"/>
    <w:rsid w:val="006B299A"/>
    <w:rsid w:val="006B37E8"/>
    <w:rsid w:val="006B5FE9"/>
    <w:rsid w:val="006B6352"/>
    <w:rsid w:val="006B6AD3"/>
    <w:rsid w:val="006C4810"/>
    <w:rsid w:val="006C5830"/>
    <w:rsid w:val="006C65D1"/>
    <w:rsid w:val="006C77F0"/>
    <w:rsid w:val="006C7AE3"/>
    <w:rsid w:val="006C7D52"/>
    <w:rsid w:val="006D038F"/>
    <w:rsid w:val="006D321B"/>
    <w:rsid w:val="006D3E9E"/>
    <w:rsid w:val="006D3FCF"/>
    <w:rsid w:val="006E27A1"/>
    <w:rsid w:val="006E6080"/>
    <w:rsid w:val="006E6F44"/>
    <w:rsid w:val="006F10A8"/>
    <w:rsid w:val="006F4906"/>
    <w:rsid w:val="006F4F33"/>
    <w:rsid w:val="006F52E3"/>
    <w:rsid w:val="006F5737"/>
    <w:rsid w:val="006F6102"/>
    <w:rsid w:val="006F6294"/>
    <w:rsid w:val="006F6888"/>
    <w:rsid w:val="00703A1F"/>
    <w:rsid w:val="0070584C"/>
    <w:rsid w:val="00705D56"/>
    <w:rsid w:val="0070658B"/>
    <w:rsid w:val="00706CF9"/>
    <w:rsid w:val="00707302"/>
    <w:rsid w:val="007077E6"/>
    <w:rsid w:val="00707816"/>
    <w:rsid w:val="00711562"/>
    <w:rsid w:val="007128C4"/>
    <w:rsid w:val="00712C5E"/>
    <w:rsid w:val="00714682"/>
    <w:rsid w:val="00714B05"/>
    <w:rsid w:val="007161B3"/>
    <w:rsid w:val="00717736"/>
    <w:rsid w:val="00720700"/>
    <w:rsid w:val="00723B26"/>
    <w:rsid w:val="00724888"/>
    <w:rsid w:val="0072523F"/>
    <w:rsid w:val="0072640E"/>
    <w:rsid w:val="00726411"/>
    <w:rsid w:val="00726838"/>
    <w:rsid w:val="00730E30"/>
    <w:rsid w:val="00733F53"/>
    <w:rsid w:val="0073476F"/>
    <w:rsid w:val="0073653D"/>
    <w:rsid w:val="00737AA0"/>
    <w:rsid w:val="0074046A"/>
    <w:rsid w:val="00740879"/>
    <w:rsid w:val="00740D0A"/>
    <w:rsid w:val="00743F4B"/>
    <w:rsid w:val="007463B2"/>
    <w:rsid w:val="00746CFA"/>
    <w:rsid w:val="007510E3"/>
    <w:rsid w:val="007528C1"/>
    <w:rsid w:val="00752B32"/>
    <w:rsid w:val="00753737"/>
    <w:rsid w:val="0075532F"/>
    <w:rsid w:val="00756D3A"/>
    <w:rsid w:val="00757194"/>
    <w:rsid w:val="00760630"/>
    <w:rsid w:val="007716BD"/>
    <w:rsid w:val="00772715"/>
    <w:rsid w:val="00772E15"/>
    <w:rsid w:val="00772FB9"/>
    <w:rsid w:val="007730F4"/>
    <w:rsid w:val="00773B6A"/>
    <w:rsid w:val="00773C22"/>
    <w:rsid w:val="00774002"/>
    <w:rsid w:val="00780248"/>
    <w:rsid w:val="00781570"/>
    <w:rsid w:val="00781C3C"/>
    <w:rsid w:val="00781F36"/>
    <w:rsid w:val="0078225D"/>
    <w:rsid w:val="007865C2"/>
    <w:rsid w:val="00786A4E"/>
    <w:rsid w:val="00790781"/>
    <w:rsid w:val="0079203E"/>
    <w:rsid w:val="00792ABF"/>
    <w:rsid w:val="007946D9"/>
    <w:rsid w:val="007A2EAE"/>
    <w:rsid w:val="007A56D2"/>
    <w:rsid w:val="007A6E3C"/>
    <w:rsid w:val="007A7C19"/>
    <w:rsid w:val="007B1150"/>
    <w:rsid w:val="007B1277"/>
    <w:rsid w:val="007B23D2"/>
    <w:rsid w:val="007B506B"/>
    <w:rsid w:val="007B628A"/>
    <w:rsid w:val="007B66E7"/>
    <w:rsid w:val="007C050E"/>
    <w:rsid w:val="007C3557"/>
    <w:rsid w:val="007C3F74"/>
    <w:rsid w:val="007C439E"/>
    <w:rsid w:val="007C58FD"/>
    <w:rsid w:val="007C6844"/>
    <w:rsid w:val="007D5AD9"/>
    <w:rsid w:val="007D71C6"/>
    <w:rsid w:val="007E0C80"/>
    <w:rsid w:val="007E459A"/>
    <w:rsid w:val="007E708A"/>
    <w:rsid w:val="007F0661"/>
    <w:rsid w:val="007F170A"/>
    <w:rsid w:val="007F3B62"/>
    <w:rsid w:val="00801D5A"/>
    <w:rsid w:val="00802D2C"/>
    <w:rsid w:val="00803A75"/>
    <w:rsid w:val="00805AE8"/>
    <w:rsid w:val="00811FF2"/>
    <w:rsid w:val="00813363"/>
    <w:rsid w:val="00814961"/>
    <w:rsid w:val="008173BE"/>
    <w:rsid w:val="008222B1"/>
    <w:rsid w:val="0082408C"/>
    <w:rsid w:val="008255E9"/>
    <w:rsid w:val="00831857"/>
    <w:rsid w:val="00833CAC"/>
    <w:rsid w:val="00836119"/>
    <w:rsid w:val="0083696B"/>
    <w:rsid w:val="0083780A"/>
    <w:rsid w:val="00844665"/>
    <w:rsid w:val="00854171"/>
    <w:rsid w:val="00854681"/>
    <w:rsid w:val="0085582E"/>
    <w:rsid w:val="00857799"/>
    <w:rsid w:val="008577EB"/>
    <w:rsid w:val="00864897"/>
    <w:rsid w:val="00866981"/>
    <w:rsid w:val="00870DD3"/>
    <w:rsid w:val="0087597E"/>
    <w:rsid w:val="00877E26"/>
    <w:rsid w:val="00883213"/>
    <w:rsid w:val="00883FB9"/>
    <w:rsid w:val="008922B0"/>
    <w:rsid w:val="00896428"/>
    <w:rsid w:val="0089650F"/>
    <w:rsid w:val="008A5400"/>
    <w:rsid w:val="008A681E"/>
    <w:rsid w:val="008B2E03"/>
    <w:rsid w:val="008B5762"/>
    <w:rsid w:val="008C0464"/>
    <w:rsid w:val="008C294F"/>
    <w:rsid w:val="008C30AE"/>
    <w:rsid w:val="008C5FB1"/>
    <w:rsid w:val="008C626C"/>
    <w:rsid w:val="008D0141"/>
    <w:rsid w:val="008D042F"/>
    <w:rsid w:val="008D2A88"/>
    <w:rsid w:val="008D3827"/>
    <w:rsid w:val="008D3A85"/>
    <w:rsid w:val="008D6261"/>
    <w:rsid w:val="008E0DD5"/>
    <w:rsid w:val="008E1051"/>
    <w:rsid w:val="008E3C1B"/>
    <w:rsid w:val="008E6110"/>
    <w:rsid w:val="008F1CCC"/>
    <w:rsid w:val="008F55C9"/>
    <w:rsid w:val="008F799D"/>
    <w:rsid w:val="009006C4"/>
    <w:rsid w:val="0090325B"/>
    <w:rsid w:val="009063BB"/>
    <w:rsid w:val="00910F40"/>
    <w:rsid w:val="00912549"/>
    <w:rsid w:val="009152C3"/>
    <w:rsid w:val="00917433"/>
    <w:rsid w:val="00917E74"/>
    <w:rsid w:val="00922111"/>
    <w:rsid w:val="00922893"/>
    <w:rsid w:val="009249A9"/>
    <w:rsid w:val="0092661D"/>
    <w:rsid w:val="009275E8"/>
    <w:rsid w:val="00931F48"/>
    <w:rsid w:val="009322F8"/>
    <w:rsid w:val="009350C0"/>
    <w:rsid w:val="0093528A"/>
    <w:rsid w:val="00936A1B"/>
    <w:rsid w:val="00940B82"/>
    <w:rsid w:val="00943085"/>
    <w:rsid w:val="00944AEA"/>
    <w:rsid w:val="00945D12"/>
    <w:rsid w:val="00946311"/>
    <w:rsid w:val="0095120A"/>
    <w:rsid w:val="00957BF6"/>
    <w:rsid w:val="00961AD6"/>
    <w:rsid w:val="009665C4"/>
    <w:rsid w:val="00970B61"/>
    <w:rsid w:val="00981033"/>
    <w:rsid w:val="00981114"/>
    <w:rsid w:val="00981A56"/>
    <w:rsid w:val="00981F17"/>
    <w:rsid w:val="00982E31"/>
    <w:rsid w:val="00982FD3"/>
    <w:rsid w:val="0098554F"/>
    <w:rsid w:val="00994DAE"/>
    <w:rsid w:val="00995CA8"/>
    <w:rsid w:val="009A6D25"/>
    <w:rsid w:val="009A73D3"/>
    <w:rsid w:val="009B1980"/>
    <w:rsid w:val="009B253A"/>
    <w:rsid w:val="009B6E27"/>
    <w:rsid w:val="009C1A7C"/>
    <w:rsid w:val="009C4A2C"/>
    <w:rsid w:val="009C6197"/>
    <w:rsid w:val="009D2C57"/>
    <w:rsid w:val="009D605A"/>
    <w:rsid w:val="009D7CC0"/>
    <w:rsid w:val="009E1BF5"/>
    <w:rsid w:val="009E3CF3"/>
    <w:rsid w:val="009E3DB1"/>
    <w:rsid w:val="009E5378"/>
    <w:rsid w:val="009E7A6B"/>
    <w:rsid w:val="009F27DE"/>
    <w:rsid w:val="009F34A6"/>
    <w:rsid w:val="009F4017"/>
    <w:rsid w:val="009F4581"/>
    <w:rsid w:val="009F494D"/>
    <w:rsid w:val="009F5B12"/>
    <w:rsid w:val="009F611D"/>
    <w:rsid w:val="009F78BE"/>
    <w:rsid w:val="009F7FE4"/>
    <w:rsid w:val="00A001C4"/>
    <w:rsid w:val="00A04043"/>
    <w:rsid w:val="00A05AF5"/>
    <w:rsid w:val="00A067FE"/>
    <w:rsid w:val="00A0796D"/>
    <w:rsid w:val="00A07D65"/>
    <w:rsid w:val="00A13709"/>
    <w:rsid w:val="00A138BB"/>
    <w:rsid w:val="00A147E5"/>
    <w:rsid w:val="00A167EB"/>
    <w:rsid w:val="00A170F2"/>
    <w:rsid w:val="00A17E14"/>
    <w:rsid w:val="00A17E57"/>
    <w:rsid w:val="00A21DF6"/>
    <w:rsid w:val="00A22962"/>
    <w:rsid w:val="00A23317"/>
    <w:rsid w:val="00A24FA8"/>
    <w:rsid w:val="00A302EE"/>
    <w:rsid w:val="00A308F0"/>
    <w:rsid w:val="00A31E87"/>
    <w:rsid w:val="00A32080"/>
    <w:rsid w:val="00A33514"/>
    <w:rsid w:val="00A35692"/>
    <w:rsid w:val="00A44697"/>
    <w:rsid w:val="00A5311F"/>
    <w:rsid w:val="00A5672D"/>
    <w:rsid w:val="00A572A0"/>
    <w:rsid w:val="00A57785"/>
    <w:rsid w:val="00A611BF"/>
    <w:rsid w:val="00A678BE"/>
    <w:rsid w:val="00A67BD6"/>
    <w:rsid w:val="00A7128D"/>
    <w:rsid w:val="00A7211C"/>
    <w:rsid w:val="00A742AF"/>
    <w:rsid w:val="00A7470D"/>
    <w:rsid w:val="00A77888"/>
    <w:rsid w:val="00A80250"/>
    <w:rsid w:val="00A82B1A"/>
    <w:rsid w:val="00A83687"/>
    <w:rsid w:val="00A838B0"/>
    <w:rsid w:val="00A90F38"/>
    <w:rsid w:val="00A94030"/>
    <w:rsid w:val="00A94F9E"/>
    <w:rsid w:val="00A9624A"/>
    <w:rsid w:val="00A97EB4"/>
    <w:rsid w:val="00AA205B"/>
    <w:rsid w:val="00AA29D5"/>
    <w:rsid w:val="00AA4424"/>
    <w:rsid w:val="00AA4BD8"/>
    <w:rsid w:val="00AB1152"/>
    <w:rsid w:val="00AB2F7C"/>
    <w:rsid w:val="00AB34F6"/>
    <w:rsid w:val="00AB3BDA"/>
    <w:rsid w:val="00AB4109"/>
    <w:rsid w:val="00AB4E3A"/>
    <w:rsid w:val="00AB65BD"/>
    <w:rsid w:val="00AC2A25"/>
    <w:rsid w:val="00AC2EC2"/>
    <w:rsid w:val="00AC4D73"/>
    <w:rsid w:val="00AC5F6A"/>
    <w:rsid w:val="00AC6D45"/>
    <w:rsid w:val="00AD0A56"/>
    <w:rsid w:val="00AD1615"/>
    <w:rsid w:val="00AD364B"/>
    <w:rsid w:val="00AD366C"/>
    <w:rsid w:val="00AD525F"/>
    <w:rsid w:val="00AD5845"/>
    <w:rsid w:val="00AE0DC5"/>
    <w:rsid w:val="00AE20CF"/>
    <w:rsid w:val="00AE3B88"/>
    <w:rsid w:val="00AE4537"/>
    <w:rsid w:val="00AE4B8B"/>
    <w:rsid w:val="00AF0C1E"/>
    <w:rsid w:val="00AF0E4C"/>
    <w:rsid w:val="00AF24F5"/>
    <w:rsid w:val="00B01131"/>
    <w:rsid w:val="00B02CA2"/>
    <w:rsid w:val="00B043EA"/>
    <w:rsid w:val="00B074A1"/>
    <w:rsid w:val="00B075C4"/>
    <w:rsid w:val="00B076C2"/>
    <w:rsid w:val="00B12DE0"/>
    <w:rsid w:val="00B12F69"/>
    <w:rsid w:val="00B16C39"/>
    <w:rsid w:val="00B2073D"/>
    <w:rsid w:val="00B2226A"/>
    <w:rsid w:val="00B237EB"/>
    <w:rsid w:val="00B26D45"/>
    <w:rsid w:val="00B26D5A"/>
    <w:rsid w:val="00B301B0"/>
    <w:rsid w:val="00B31308"/>
    <w:rsid w:val="00B313E2"/>
    <w:rsid w:val="00B314EB"/>
    <w:rsid w:val="00B35831"/>
    <w:rsid w:val="00B35F64"/>
    <w:rsid w:val="00B379DF"/>
    <w:rsid w:val="00B40FFA"/>
    <w:rsid w:val="00B412AA"/>
    <w:rsid w:val="00B4459A"/>
    <w:rsid w:val="00B4654E"/>
    <w:rsid w:val="00B474C6"/>
    <w:rsid w:val="00B50360"/>
    <w:rsid w:val="00B50C23"/>
    <w:rsid w:val="00B51717"/>
    <w:rsid w:val="00B51908"/>
    <w:rsid w:val="00B5288B"/>
    <w:rsid w:val="00B54170"/>
    <w:rsid w:val="00B55B5B"/>
    <w:rsid w:val="00B562A0"/>
    <w:rsid w:val="00B608E5"/>
    <w:rsid w:val="00B62B1E"/>
    <w:rsid w:val="00B6334B"/>
    <w:rsid w:val="00B644E7"/>
    <w:rsid w:val="00B64783"/>
    <w:rsid w:val="00B67DB8"/>
    <w:rsid w:val="00B67F30"/>
    <w:rsid w:val="00B7218E"/>
    <w:rsid w:val="00B726A7"/>
    <w:rsid w:val="00B72D08"/>
    <w:rsid w:val="00B731B7"/>
    <w:rsid w:val="00B74DD2"/>
    <w:rsid w:val="00B7528A"/>
    <w:rsid w:val="00B907AF"/>
    <w:rsid w:val="00B924DA"/>
    <w:rsid w:val="00B93AC7"/>
    <w:rsid w:val="00B95595"/>
    <w:rsid w:val="00B9720C"/>
    <w:rsid w:val="00BA0951"/>
    <w:rsid w:val="00BA361D"/>
    <w:rsid w:val="00BA4779"/>
    <w:rsid w:val="00BA5C61"/>
    <w:rsid w:val="00BB0A39"/>
    <w:rsid w:val="00BB0E69"/>
    <w:rsid w:val="00BB1C06"/>
    <w:rsid w:val="00BB21F0"/>
    <w:rsid w:val="00BC025A"/>
    <w:rsid w:val="00BC09A3"/>
    <w:rsid w:val="00BC282C"/>
    <w:rsid w:val="00BC37F7"/>
    <w:rsid w:val="00BC46C1"/>
    <w:rsid w:val="00BC7004"/>
    <w:rsid w:val="00BC710A"/>
    <w:rsid w:val="00BD035E"/>
    <w:rsid w:val="00BD3EC1"/>
    <w:rsid w:val="00BD52BC"/>
    <w:rsid w:val="00BD5D7D"/>
    <w:rsid w:val="00BD6930"/>
    <w:rsid w:val="00BD765B"/>
    <w:rsid w:val="00BE1392"/>
    <w:rsid w:val="00BE1F45"/>
    <w:rsid w:val="00BE334B"/>
    <w:rsid w:val="00BE5160"/>
    <w:rsid w:val="00BE5D05"/>
    <w:rsid w:val="00BE763F"/>
    <w:rsid w:val="00BF0E04"/>
    <w:rsid w:val="00BF15F2"/>
    <w:rsid w:val="00BF30C4"/>
    <w:rsid w:val="00BF5A4A"/>
    <w:rsid w:val="00C020A9"/>
    <w:rsid w:val="00C02D75"/>
    <w:rsid w:val="00C04697"/>
    <w:rsid w:val="00C04C69"/>
    <w:rsid w:val="00C06B1D"/>
    <w:rsid w:val="00C15560"/>
    <w:rsid w:val="00C155F3"/>
    <w:rsid w:val="00C15AA0"/>
    <w:rsid w:val="00C1665A"/>
    <w:rsid w:val="00C21C63"/>
    <w:rsid w:val="00C2425B"/>
    <w:rsid w:val="00C247BC"/>
    <w:rsid w:val="00C249FE"/>
    <w:rsid w:val="00C36392"/>
    <w:rsid w:val="00C36B3D"/>
    <w:rsid w:val="00C378A1"/>
    <w:rsid w:val="00C37AA6"/>
    <w:rsid w:val="00C4102B"/>
    <w:rsid w:val="00C42679"/>
    <w:rsid w:val="00C45690"/>
    <w:rsid w:val="00C50EDC"/>
    <w:rsid w:val="00C5604F"/>
    <w:rsid w:val="00C568DA"/>
    <w:rsid w:val="00C57C14"/>
    <w:rsid w:val="00C61FF5"/>
    <w:rsid w:val="00C622ED"/>
    <w:rsid w:val="00C63011"/>
    <w:rsid w:val="00C728A3"/>
    <w:rsid w:val="00C73507"/>
    <w:rsid w:val="00C81174"/>
    <w:rsid w:val="00C85258"/>
    <w:rsid w:val="00C91C85"/>
    <w:rsid w:val="00C92F52"/>
    <w:rsid w:val="00C93341"/>
    <w:rsid w:val="00C947FD"/>
    <w:rsid w:val="00C949DD"/>
    <w:rsid w:val="00CA092D"/>
    <w:rsid w:val="00CA1862"/>
    <w:rsid w:val="00CA2A50"/>
    <w:rsid w:val="00CA4A74"/>
    <w:rsid w:val="00CB5445"/>
    <w:rsid w:val="00CB5A4B"/>
    <w:rsid w:val="00CC0F87"/>
    <w:rsid w:val="00CC351E"/>
    <w:rsid w:val="00CC57E5"/>
    <w:rsid w:val="00CC6EF5"/>
    <w:rsid w:val="00CC70E0"/>
    <w:rsid w:val="00CD14CE"/>
    <w:rsid w:val="00CD492B"/>
    <w:rsid w:val="00CD5972"/>
    <w:rsid w:val="00CD6071"/>
    <w:rsid w:val="00CE01B5"/>
    <w:rsid w:val="00CE1471"/>
    <w:rsid w:val="00CE5DF5"/>
    <w:rsid w:val="00CF09FF"/>
    <w:rsid w:val="00CF394B"/>
    <w:rsid w:val="00CF3D02"/>
    <w:rsid w:val="00CF4315"/>
    <w:rsid w:val="00CF55AD"/>
    <w:rsid w:val="00D01CA7"/>
    <w:rsid w:val="00D03A27"/>
    <w:rsid w:val="00D04266"/>
    <w:rsid w:val="00D075ED"/>
    <w:rsid w:val="00D12DF6"/>
    <w:rsid w:val="00D133A9"/>
    <w:rsid w:val="00D1567E"/>
    <w:rsid w:val="00D201C1"/>
    <w:rsid w:val="00D2475B"/>
    <w:rsid w:val="00D335A9"/>
    <w:rsid w:val="00D33D24"/>
    <w:rsid w:val="00D3684F"/>
    <w:rsid w:val="00D37A14"/>
    <w:rsid w:val="00D40680"/>
    <w:rsid w:val="00D42B75"/>
    <w:rsid w:val="00D47D57"/>
    <w:rsid w:val="00D52E91"/>
    <w:rsid w:val="00D5459B"/>
    <w:rsid w:val="00D55E03"/>
    <w:rsid w:val="00D56BF4"/>
    <w:rsid w:val="00D63C09"/>
    <w:rsid w:val="00D64068"/>
    <w:rsid w:val="00D66AB1"/>
    <w:rsid w:val="00D67196"/>
    <w:rsid w:val="00D72E30"/>
    <w:rsid w:val="00D73611"/>
    <w:rsid w:val="00D7677E"/>
    <w:rsid w:val="00D8047D"/>
    <w:rsid w:val="00D818C9"/>
    <w:rsid w:val="00D81AA1"/>
    <w:rsid w:val="00D8318C"/>
    <w:rsid w:val="00D83522"/>
    <w:rsid w:val="00D8449C"/>
    <w:rsid w:val="00D84F72"/>
    <w:rsid w:val="00D872C4"/>
    <w:rsid w:val="00D90ED3"/>
    <w:rsid w:val="00D917C4"/>
    <w:rsid w:val="00D93CFA"/>
    <w:rsid w:val="00D94185"/>
    <w:rsid w:val="00D943CE"/>
    <w:rsid w:val="00DA1A8B"/>
    <w:rsid w:val="00DA24BA"/>
    <w:rsid w:val="00DA2D24"/>
    <w:rsid w:val="00DA682A"/>
    <w:rsid w:val="00DA6E04"/>
    <w:rsid w:val="00DA7E69"/>
    <w:rsid w:val="00DB6274"/>
    <w:rsid w:val="00DB6A58"/>
    <w:rsid w:val="00DC4E62"/>
    <w:rsid w:val="00DC6683"/>
    <w:rsid w:val="00DD332E"/>
    <w:rsid w:val="00DE0011"/>
    <w:rsid w:val="00DE08F5"/>
    <w:rsid w:val="00DE0C8D"/>
    <w:rsid w:val="00DE57A6"/>
    <w:rsid w:val="00DE7330"/>
    <w:rsid w:val="00DF1CB4"/>
    <w:rsid w:val="00DF3449"/>
    <w:rsid w:val="00DF4CC9"/>
    <w:rsid w:val="00DF54B2"/>
    <w:rsid w:val="00DF75D1"/>
    <w:rsid w:val="00E0268C"/>
    <w:rsid w:val="00E030AB"/>
    <w:rsid w:val="00E068C6"/>
    <w:rsid w:val="00E1023D"/>
    <w:rsid w:val="00E13E3C"/>
    <w:rsid w:val="00E140EA"/>
    <w:rsid w:val="00E15CD5"/>
    <w:rsid w:val="00E279F0"/>
    <w:rsid w:val="00E30E8E"/>
    <w:rsid w:val="00E31A68"/>
    <w:rsid w:val="00E33305"/>
    <w:rsid w:val="00E35147"/>
    <w:rsid w:val="00E3635F"/>
    <w:rsid w:val="00E3680E"/>
    <w:rsid w:val="00E41898"/>
    <w:rsid w:val="00E42FDC"/>
    <w:rsid w:val="00E44327"/>
    <w:rsid w:val="00E44A41"/>
    <w:rsid w:val="00E44B0D"/>
    <w:rsid w:val="00E46C83"/>
    <w:rsid w:val="00E52177"/>
    <w:rsid w:val="00E55DB6"/>
    <w:rsid w:val="00E562C1"/>
    <w:rsid w:val="00E6092E"/>
    <w:rsid w:val="00E611AE"/>
    <w:rsid w:val="00E70278"/>
    <w:rsid w:val="00E7585B"/>
    <w:rsid w:val="00E775CA"/>
    <w:rsid w:val="00E7767B"/>
    <w:rsid w:val="00E77871"/>
    <w:rsid w:val="00E81F66"/>
    <w:rsid w:val="00E84485"/>
    <w:rsid w:val="00E856A7"/>
    <w:rsid w:val="00E85D61"/>
    <w:rsid w:val="00E86487"/>
    <w:rsid w:val="00E87386"/>
    <w:rsid w:val="00E90042"/>
    <w:rsid w:val="00E90854"/>
    <w:rsid w:val="00E94855"/>
    <w:rsid w:val="00E95F58"/>
    <w:rsid w:val="00EA2C74"/>
    <w:rsid w:val="00EA5001"/>
    <w:rsid w:val="00EA6367"/>
    <w:rsid w:val="00EA6D65"/>
    <w:rsid w:val="00EA785B"/>
    <w:rsid w:val="00EB02EA"/>
    <w:rsid w:val="00EB5F39"/>
    <w:rsid w:val="00EB71CB"/>
    <w:rsid w:val="00EC393D"/>
    <w:rsid w:val="00EC4484"/>
    <w:rsid w:val="00EC44EF"/>
    <w:rsid w:val="00EC5CCE"/>
    <w:rsid w:val="00ED4504"/>
    <w:rsid w:val="00EF0A6F"/>
    <w:rsid w:val="00EF0F7F"/>
    <w:rsid w:val="00EF12FD"/>
    <w:rsid w:val="00EF1FB6"/>
    <w:rsid w:val="00EF41ED"/>
    <w:rsid w:val="00EF57DD"/>
    <w:rsid w:val="00EF5B40"/>
    <w:rsid w:val="00EF6A9C"/>
    <w:rsid w:val="00EF6D7F"/>
    <w:rsid w:val="00F0031E"/>
    <w:rsid w:val="00F0478C"/>
    <w:rsid w:val="00F16A7E"/>
    <w:rsid w:val="00F17AD7"/>
    <w:rsid w:val="00F17E60"/>
    <w:rsid w:val="00F207AE"/>
    <w:rsid w:val="00F2112F"/>
    <w:rsid w:val="00F26B56"/>
    <w:rsid w:val="00F358C8"/>
    <w:rsid w:val="00F36F9B"/>
    <w:rsid w:val="00F402A4"/>
    <w:rsid w:val="00F41442"/>
    <w:rsid w:val="00F41EC4"/>
    <w:rsid w:val="00F42807"/>
    <w:rsid w:val="00F43B1A"/>
    <w:rsid w:val="00F44561"/>
    <w:rsid w:val="00F44DEC"/>
    <w:rsid w:val="00F504A5"/>
    <w:rsid w:val="00F5053D"/>
    <w:rsid w:val="00F5080B"/>
    <w:rsid w:val="00F561B3"/>
    <w:rsid w:val="00F57F38"/>
    <w:rsid w:val="00F60A6E"/>
    <w:rsid w:val="00F625B6"/>
    <w:rsid w:val="00F6416B"/>
    <w:rsid w:val="00F7379B"/>
    <w:rsid w:val="00F76310"/>
    <w:rsid w:val="00F77026"/>
    <w:rsid w:val="00F77DC4"/>
    <w:rsid w:val="00F77E2B"/>
    <w:rsid w:val="00F82F99"/>
    <w:rsid w:val="00F854EA"/>
    <w:rsid w:val="00F861C7"/>
    <w:rsid w:val="00F8656D"/>
    <w:rsid w:val="00F94CFD"/>
    <w:rsid w:val="00FA5431"/>
    <w:rsid w:val="00FB2669"/>
    <w:rsid w:val="00FB3E95"/>
    <w:rsid w:val="00FB44D8"/>
    <w:rsid w:val="00FC020A"/>
    <w:rsid w:val="00FC0920"/>
    <w:rsid w:val="00FC0AB0"/>
    <w:rsid w:val="00FC3CBE"/>
    <w:rsid w:val="00FC4ABE"/>
    <w:rsid w:val="00FC4E9B"/>
    <w:rsid w:val="00FC70DC"/>
    <w:rsid w:val="00FD0D08"/>
    <w:rsid w:val="00FD22BB"/>
    <w:rsid w:val="00FD2EF3"/>
    <w:rsid w:val="00FD5D63"/>
    <w:rsid w:val="00FE0D3B"/>
    <w:rsid w:val="00FE56D9"/>
    <w:rsid w:val="00FE70F1"/>
    <w:rsid w:val="00FF2D2F"/>
    <w:rsid w:val="00F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7AE20"/>
  <w15:docId w15:val="{2B6952D6-0960-430A-92E5-0BE00DC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Acronym" w:locked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7A7C19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C5604F"/>
    <w:pPr>
      <w:keepNext/>
      <w:pageBreakBefore/>
      <w:numPr>
        <w:numId w:val="10"/>
      </w:numPr>
      <w:spacing w:after="400" w:line="360" w:lineRule="auto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C5604F"/>
    <w:pPr>
      <w:keepNext/>
      <w:numPr>
        <w:ilvl w:val="1"/>
        <w:numId w:val="10"/>
      </w:numPr>
      <w:spacing w:before="240" w:after="160" w:line="360" w:lineRule="auto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C04C69"/>
    <w:pPr>
      <w:keepNext/>
      <w:numPr>
        <w:ilvl w:val="2"/>
        <w:numId w:val="10"/>
      </w:numPr>
      <w:tabs>
        <w:tab w:val="num" w:pos="1276"/>
        <w:tab w:val="left" w:pos="1418"/>
        <w:tab w:val="left" w:pos="1560"/>
        <w:tab w:val="left" w:pos="1701"/>
        <w:tab w:val="left" w:pos="1843"/>
      </w:tabs>
      <w:suppressAutoHyphens/>
      <w:spacing w:before="200" w:after="100" w:line="360" w:lineRule="auto"/>
      <w:outlineLvl w:val="2"/>
    </w:pPr>
    <w:rPr>
      <w:rFonts w:eastAsiaTheme="minorHAnsi" w:cs="Arial"/>
      <w:b/>
      <w:bCs/>
      <w:sz w:val="28"/>
      <w:szCs w:val="26"/>
      <w:lang w:eastAsia="en-US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6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6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C15AA0"/>
    <w:pPr>
      <w:tabs>
        <w:tab w:val="left" w:pos="567"/>
        <w:tab w:val="right" w:leader="dot" w:pos="9762"/>
      </w:tabs>
      <w:spacing w:line="360" w:lineRule="auto"/>
      <w:ind w:right="523"/>
    </w:pPr>
    <w:rPr>
      <w:b/>
      <w:noProof/>
      <w:sz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c">
    <w:name w:val="caption"/>
    <w:basedOn w:val="ad"/>
    <w:next w:val="ad"/>
    <w:unhideWhenUsed/>
    <w:qFormat/>
    <w:rsid w:val="00C5604F"/>
    <w:pPr>
      <w:spacing w:before="120" w:after="120"/>
      <w:ind w:firstLine="0"/>
      <w:jc w:val="center"/>
    </w:pPr>
    <w:rPr>
      <w:bCs/>
      <w:szCs w:val="20"/>
    </w:rPr>
  </w:style>
  <w:style w:type="paragraph" w:styleId="21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1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e">
    <w:name w:val="Hyperlink"/>
    <w:uiPriority w:val="99"/>
    <w:rsid w:val="007A7C19"/>
    <w:rPr>
      <w:color w:val="0000FF"/>
      <w:u w:val="single"/>
    </w:rPr>
  </w:style>
  <w:style w:type="paragraph" w:styleId="af">
    <w:name w:val="Normal (Web)"/>
    <w:basedOn w:val="a5"/>
    <w:uiPriority w:val="99"/>
    <w:semiHidden/>
    <w:rsid w:val="007A7C19"/>
    <w:pPr>
      <w:spacing w:before="100" w:beforeAutospacing="1" w:after="100" w:afterAutospacing="1"/>
    </w:pPr>
  </w:style>
  <w:style w:type="character" w:styleId="af0">
    <w:name w:val="Strong"/>
    <w:basedOn w:val="a6"/>
    <w:uiPriority w:val="22"/>
    <w:qFormat/>
    <w:rsid w:val="00AA4424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1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2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2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3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3">
    <w:name w:val="FollowedHyperlink"/>
    <w:semiHidden/>
    <w:rsid w:val="007A7C19"/>
    <w:rPr>
      <w:color w:val="800080"/>
      <w:u w:val="single"/>
    </w:rPr>
  </w:style>
  <w:style w:type="paragraph" w:styleId="af4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5">
    <w:name w:val="Title"/>
    <w:next w:val="a5"/>
    <w:qFormat/>
    <w:rsid w:val="007A7C19"/>
    <w:pPr>
      <w:jc w:val="center"/>
    </w:pPr>
    <w:rPr>
      <w:sz w:val="28"/>
    </w:rPr>
  </w:style>
  <w:style w:type="paragraph" w:styleId="af6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7">
    <w:name w:val="Таблица. Абзац по центру"/>
    <w:next w:val="af8"/>
    <w:pPr>
      <w:jc w:val="center"/>
    </w:pPr>
    <w:rPr>
      <w:sz w:val="28"/>
    </w:rPr>
  </w:style>
  <w:style w:type="paragraph" w:customStyle="1" w:styleId="af9">
    <w:name w:val="Формула_ПЗ"/>
    <w:basedOn w:val="ad"/>
    <w:next w:val="ad"/>
    <w:qFormat/>
    <w:rsid w:val="00C5604F"/>
    <w:pPr>
      <w:tabs>
        <w:tab w:val="center" w:pos="4820"/>
        <w:tab w:val="right" w:pos="9639"/>
      </w:tabs>
      <w:spacing w:before="120" w:after="120"/>
      <w:ind w:firstLine="0"/>
    </w:pPr>
  </w:style>
  <w:style w:type="paragraph" w:customStyle="1" w:styleId="a2">
    <w:name w:val="Нум.список"/>
    <w:basedOn w:val="a5"/>
    <w:rsid w:val="0079203E"/>
    <w:pPr>
      <w:numPr>
        <w:ilvl w:val="1"/>
        <w:numId w:val="3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8">
    <w:name w:val="Таблица. Абзац без отступа"/>
    <w:basedOn w:val="a9"/>
    <w:next w:val="a9"/>
    <w:pPr>
      <w:ind w:firstLine="0"/>
    </w:pPr>
  </w:style>
  <w:style w:type="paragraph" w:customStyle="1" w:styleId="afa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4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b">
    <w:name w:val="page number"/>
    <w:basedOn w:val="a6"/>
    <w:semiHidden/>
    <w:rsid w:val="007A7C19"/>
  </w:style>
  <w:style w:type="paragraph" w:customStyle="1" w:styleId="afc">
    <w:name w:val="Подписи"/>
    <w:semiHidden/>
    <w:rPr>
      <w:rFonts w:ascii="Arial" w:hAnsi="Arial"/>
      <w:noProof/>
      <w:sz w:val="18"/>
    </w:rPr>
  </w:style>
  <w:style w:type="paragraph" w:customStyle="1" w:styleId="afd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5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1"/>
      </w:numPr>
      <w:spacing w:before="120" w:after="60"/>
      <w:ind w:left="0" w:firstLine="0"/>
    </w:pPr>
    <w:rPr>
      <w:sz w:val="28"/>
      <w:szCs w:val="20"/>
      <w:lang w:eastAsia="en-US"/>
    </w:rPr>
  </w:style>
  <w:style w:type="character" w:customStyle="1" w:styleId="10">
    <w:name w:val="Заголовок 1 Знак"/>
    <w:basedOn w:val="a6"/>
    <w:link w:val="1"/>
    <w:rsid w:val="00C5604F"/>
    <w:rPr>
      <w:rFonts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C5604F"/>
    <w:rPr>
      <w:rFonts w:cs="Arial"/>
      <w:b/>
      <w:bCs/>
      <w:iCs/>
      <w:sz w:val="28"/>
      <w:szCs w:val="28"/>
    </w:rPr>
  </w:style>
  <w:style w:type="character" w:customStyle="1" w:styleId="30">
    <w:name w:val="Заголовок 3 Знак"/>
    <w:basedOn w:val="a6"/>
    <w:link w:val="3"/>
    <w:rsid w:val="00C04C69"/>
    <w:rPr>
      <w:rFonts w:eastAsiaTheme="minorHAnsi" w:cs="Arial"/>
      <w:b/>
      <w:bCs/>
      <w:sz w:val="28"/>
      <w:szCs w:val="26"/>
      <w:lang w:eastAsia="en-US"/>
    </w:rPr>
  </w:style>
  <w:style w:type="paragraph" w:customStyle="1" w:styleId="ad">
    <w:name w:val="Основной_ПЗ"/>
    <w:qFormat/>
    <w:rsid w:val="00C5604F"/>
    <w:pPr>
      <w:spacing w:line="360" w:lineRule="auto"/>
      <w:ind w:firstLine="709"/>
      <w:jc w:val="both"/>
    </w:pPr>
    <w:rPr>
      <w:sz w:val="28"/>
      <w:szCs w:val="24"/>
    </w:rPr>
  </w:style>
  <w:style w:type="table" w:styleId="afe">
    <w:name w:val="Table Grid"/>
    <w:basedOn w:val="a7"/>
    <w:uiPriority w:val="39"/>
    <w:rsid w:val="003767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Placeholder Text"/>
    <w:basedOn w:val="a6"/>
    <w:uiPriority w:val="99"/>
    <w:semiHidden/>
    <w:rsid w:val="00A7128D"/>
    <w:rPr>
      <w:color w:val="808080"/>
    </w:rPr>
  </w:style>
  <w:style w:type="paragraph" w:styleId="aff0">
    <w:name w:val="List Number"/>
    <w:basedOn w:val="ad"/>
    <w:rsid w:val="00C36392"/>
    <w:pPr>
      <w:ind w:firstLine="0"/>
    </w:pPr>
  </w:style>
  <w:style w:type="paragraph" w:styleId="aff1">
    <w:name w:val="List Bullet"/>
    <w:basedOn w:val="ad"/>
    <w:rsid w:val="00C36392"/>
    <w:pPr>
      <w:ind w:firstLine="0"/>
    </w:pPr>
  </w:style>
  <w:style w:type="paragraph" w:styleId="aff2">
    <w:name w:val="List Paragraph"/>
    <w:basedOn w:val="a5"/>
    <w:uiPriority w:val="34"/>
    <w:qFormat/>
    <w:rsid w:val="008D042F"/>
    <w:pPr>
      <w:ind w:left="720"/>
      <w:contextualSpacing/>
    </w:pPr>
  </w:style>
  <w:style w:type="character" w:styleId="aff3">
    <w:name w:val="Emphasis"/>
    <w:basedOn w:val="a6"/>
    <w:uiPriority w:val="20"/>
    <w:qFormat/>
    <w:rsid w:val="00CB5445"/>
    <w:rPr>
      <w:i/>
      <w:iCs/>
    </w:rPr>
  </w:style>
  <w:style w:type="character" w:customStyle="1" w:styleId="12">
    <w:name w:val="Неразрешенное упоминание1"/>
    <w:basedOn w:val="a6"/>
    <w:uiPriority w:val="99"/>
    <w:semiHidden/>
    <w:unhideWhenUsed/>
    <w:rsid w:val="00870DD3"/>
    <w:rPr>
      <w:color w:val="605E5C"/>
      <w:shd w:val="clear" w:color="auto" w:fill="E1DFDD"/>
    </w:rPr>
  </w:style>
  <w:style w:type="paragraph" w:styleId="HTML">
    <w:name w:val="HTML Preformatted"/>
    <w:basedOn w:val="a5"/>
    <w:link w:val="HTML0"/>
    <w:uiPriority w:val="99"/>
    <w:unhideWhenUsed/>
    <w:rsid w:val="00A74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6"/>
    <w:link w:val="HTML"/>
    <w:uiPriority w:val="99"/>
    <w:rsid w:val="00A7470D"/>
    <w:rPr>
      <w:rFonts w:ascii="Courier New" w:hAnsi="Courier New" w:cs="Courier New"/>
    </w:rPr>
  </w:style>
  <w:style w:type="character" w:styleId="HTML1">
    <w:name w:val="HTML Code"/>
    <w:basedOn w:val="a6"/>
    <w:uiPriority w:val="99"/>
    <w:unhideWhenUsed/>
    <w:rsid w:val="00466438"/>
    <w:rPr>
      <w:rFonts w:ascii="Courier New" w:eastAsia="Times New Roman" w:hAnsi="Courier New" w:cs="Courier New"/>
      <w:sz w:val="20"/>
      <w:szCs w:val="20"/>
    </w:rPr>
  </w:style>
  <w:style w:type="character" w:customStyle="1" w:styleId="codeline">
    <w:name w:val="codeline"/>
    <w:basedOn w:val="a6"/>
    <w:rsid w:val="005D0B5A"/>
  </w:style>
  <w:style w:type="character" w:customStyle="1" w:styleId="wordbold">
    <w:name w:val="word_bold"/>
    <w:basedOn w:val="a6"/>
    <w:rsid w:val="00A838B0"/>
  </w:style>
  <w:style w:type="paragraph" w:customStyle="1" w:styleId="aff4">
    <w:name w:val="Текст ПЗ"/>
    <w:rsid w:val="00FA5431"/>
    <w:pPr>
      <w:spacing w:line="360" w:lineRule="auto"/>
      <w:ind w:firstLine="709"/>
      <w:jc w:val="both"/>
    </w:pPr>
    <w:rPr>
      <w:color w:val="000000"/>
      <w:sz w:val="28"/>
    </w:rPr>
  </w:style>
  <w:style w:type="paragraph" w:customStyle="1" w:styleId="aff5">
    <w:name w:val="Текст ПЗ Таблица По центру"/>
    <w:basedOn w:val="a5"/>
    <w:qFormat/>
    <w:rsid w:val="00186638"/>
    <w:pPr>
      <w:jc w:val="center"/>
    </w:pPr>
    <w:rPr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013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53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4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1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5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1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9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3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8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3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8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9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5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813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62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408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2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4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1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72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44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2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4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24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457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78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0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8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2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1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7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anylogic.help/ru/anylogic/statecharts/statecharts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anylogic.help/ru/anylogic/statecharts/events.html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0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image" Target="media/image6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s109\AppData\Local\Packages\Microsoft.MicrosoftEdge_8wekyb3d8bbwe\TempState\Downloads\report_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D991A-6331-457D-9868-8995C5342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 (1)</Template>
  <TotalTime>1</TotalTime>
  <Pages>74</Pages>
  <Words>9750</Words>
  <Characters>55575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65195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СТС-109</dc:creator>
  <cp:keywords/>
  <dc:description/>
  <cp:lastModifiedBy>Анна Зубова</cp:lastModifiedBy>
  <cp:revision>2</cp:revision>
  <cp:lastPrinted>2007-04-19T07:20:00Z</cp:lastPrinted>
  <dcterms:created xsi:type="dcterms:W3CDTF">2024-05-28T16:11:00Z</dcterms:created>
  <dcterms:modified xsi:type="dcterms:W3CDTF">2024-05-28T16:11:00Z</dcterms:modified>
</cp:coreProperties>
</file>