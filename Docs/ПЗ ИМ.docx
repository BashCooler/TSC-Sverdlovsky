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DB2E" w14:textId="77777777" w:rsidR="001D4D40" w:rsidRDefault="001D4D40" w:rsidP="001D4D40">
      <w:pPr>
        <w:pStyle w:val="aff8"/>
        <w:spacing w:before="14"/>
        <w:ind w:left="1673" w:right="823"/>
        <w:jc w:val="center"/>
      </w:pPr>
      <w:bookmarkStart w:id="0" w:name="_Hlk229958036"/>
      <w:bookmarkEnd w:id="0"/>
      <w:r>
        <w:t>Уфимский</w:t>
      </w:r>
      <w:r>
        <w:rPr>
          <w:spacing w:val="-5"/>
        </w:rPr>
        <w:t xml:space="preserve"> </w:t>
      </w:r>
      <w:r>
        <w:t>Университет Науки и Технологий</w:t>
      </w:r>
    </w:p>
    <w:p w14:paraId="19A972CB" w14:textId="77777777" w:rsidR="001D4D40" w:rsidRDefault="001D4D40" w:rsidP="001D4D40">
      <w:pPr>
        <w:pStyle w:val="aff8"/>
      </w:pPr>
    </w:p>
    <w:p w14:paraId="14A58B9F" w14:textId="77777777" w:rsidR="001D4D40" w:rsidRDefault="001D4D40" w:rsidP="001D4D40">
      <w:pPr>
        <w:pStyle w:val="aff8"/>
      </w:pPr>
    </w:p>
    <w:p w14:paraId="2DEA1D3E" w14:textId="77777777" w:rsidR="001D4D40" w:rsidRDefault="001D4D40" w:rsidP="001D4D40">
      <w:pPr>
        <w:pStyle w:val="aff8"/>
      </w:pPr>
    </w:p>
    <w:p w14:paraId="09709C22" w14:textId="77777777" w:rsidR="001D4D40" w:rsidRDefault="001D4D40" w:rsidP="001D4D40">
      <w:pPr>
        <w:pStyle w:val="aff8"/>
      </w:pPr>
    </w:p>
    <w:p w14:paraId="40227834" w14:textId="77777777" w:rsidR="001D4D40" w:rsidRDefault="001D4D40" w:rsidP="001D4D40">
      <w:pPr>
        <w:pStyle w:val="aff8"/>
      </w:pPr>
    </w:p>
    <w:p w14:paraId="056A310B" w14:textId="77777777" w:rsidR="001D4D40" w:rsidRDefault="001D4D40" w:rsidP="001D4D40">
      <w:pPr>
        <w:pStyle w:val="aff8"/>
        <w:spacing w:before="1"/>
      </w:pPr>
    </w:p>
    <w:p w14:paraId="55E837C7" w14:textId="77777777" w:rsidR="001D4D40" w:rsidRDefault="001D4D40" w:rsidP="001D4D40">
      <w:pPr>
        <w:pStyle w:val="aff8"/>
        <w:ind w:left="1673" w:right="818"/>
        <w:jc w:val="center"/>
      </w:pPr>
      <w:r>
        <w:t>Кафедра</w:t>
      </w:r>
      <w:r>
        <w:rPr>
          <w:spacing w:val="-4"/>
        </w:rPr>
        <w:t xml:space="preserve"> </w:t>
      </w:r>
      <w:r>
        <w:t>информатики</w:t>
      </w:r>
    </w:p>
    <w:p w14:paraId="48B0C3C1" w14:textId="77777777" w:rsidR="001D4D40" w:rsidRDefault="001D4D40" w:rsidP="001D4D40">
      <w:pPr>
        <w:pStyle w:val="aff8"/>
      </w:pPr>
    </w:p>
    <w:p w14:paraId="4052A39F" w14:textId="77777777" w:rsidR="001D4D40" w:rsidRDefault="001D4D40" w:rsidP="001D4D40">
      <w:pPr>
        <w:pStyle w:val="aff8"/>
      </w:pPr>
    </w:p>
    <w:p w14:paraId="3D5BE2CE" w14:textId="77777777" w:rsidR="001D4D40" w:rsidRDefault="001D4D40" w:rsidP="001D4D40">
      <w:pPr>
        <w:pStyle w:val="aff8"/>
      </w:pPr>
    </w:p>
    <w:p w14:paraId="0918BCBA" w14:textId="77777777" w:rsidR="001D4D40" w:rsidRDefault="001D4D40" w:rsidP="001D4D40">
      <w:pPr>
        <w:pStyle w:val="aff8"/>
      </w:pPr>
    </w:p>
    <w:p w14:paraId="150CCE6A" w14:textId="25BC661E" w:rsidR="001D4D40" w:rsidRDefault="001D4D40" w:rsidP="001D4D40">
      <w:pPr>
        <w:pStyle w:val="aff8"/>
        <w:spacing w:before="169"/>
        <w:ind w:left="1854" w:right="998"/>
        <w:jc w:val="center"/>
      </w:pPr>
      <w:r>
        <w:t xml:space="preserve">Пояснительная записка к лабораторной работе № 1 </w:t>
      </w:r>
      <w:r w:rsidR="00FA32F1">
        <w:t>«</w:t>
      </w:r>
      <w:r>
        <w:t>Моделирование функционирования ТСК Свердловский</w:t>
      </w:r>
      <w:r w:rsidR="00FA32F1">
        <w:t>»</w:t>
      </w:r>
    </w:p>
    <w:p w14:paraId="27577DBE" w14:textId="77777777" w:rsidR="001D4D40" w:rsidRDefault="001D4D40" w:rsidP="001D4D40">
      <w:pPr>
        <w:pStyle w:val="aff8"/>
        <w:spacing w:before="169"/>
        <w:ind w:left="1854" w:right="998"/>
        <w:jc w:val="center"/>
      </w:pPr>
    </w:p>
    <w:p w14:paraId="627FB591" w14:textId="34C04D13" w:rsidR="001D4D40" w:rsidRDefault="001D4D40" w:rsidP="001D4D40">
      <w:pPr>
        <w:pStyle w:val="aff8"/>
        <w:spacing w:before="2"/>
        <w:ind w:left="1854" w:right="998"/>
        <w:jc w:val="center"/>
      </w:pPr>
      <w:r>
        <w:t>по</w:t>
      </w:r>
      <w:r>
        <w:rPr>
          <w:spacing w:val="-2"/>
        </w:rPr>
        <w:t xml:space="preserve"> </w:t>
      </w:r>
      <w:r>
        <w:t>дисциплине “Имитационное моделирование в ОТС”</w:t>
      </w:r>
    </w:p>
    <w:p w14:paraId="586569D2" w14:textId="77777777" w:rsidR="001D4D40" w:rsidRDefault="001D4D40" w:rsidP="001D4D40">
      <w:pPr>
        <w:pStyle w:val="aff8"/>
      </w:pPr>
    </w:p>
    <w:p w14:paraId="45997794" w14:textId="77777777" w:rsidR="001D4D40" w:rsidRDefault="001D4D40" w:rsidP="001D4D40">
      <w:pPr>
        <w:pStyle w:val="aff8"/>
      </w:pPr>
    </w:p>
    <w:p w14:paraId="2B8D3DE3" w14:textId="77777777" w:rsidR="001D4D40" w:rsidRDefault="001D4D40" w:rsidP="001D4D40">
      <w:pPr>
        <w:pStyle w:val="aff8"/>
      </w:pPr>
    </w:p>
    <w:p w14:paraId="648BEE20" w14:textId="77777777" w:rsidR="001D4D40" w:rsidRDefault="001D4D40" w:rsidP="001D4D40">
      <w:pPr>
        <w:pStyle w:val="aff8"/>
      </w:pPr>
    </w:p>
    <w:p w14:paraId="673B3876" w14:textId="77777777" w:rsidR="001D4D40" w:rsidRDefault="001D4D40" w:rsidP="001D4D40">
      <w:pPr>
        <w:pStyle w:val="aff8"/>
      </w:pPr>
    </w:p>
    <w:p w14:paraId="65F1E3DA" w14:textId="77777777" w:rsidR="001D4D40" w:rsidRDefault="001D4D40" w:rsidP="001D4D40">
      <w:pPr>
        <w:pStyle w:val="aff8"/>
      </w:pPr>
    </w:p>
    <w:p w14:paraId="0BBF0BFF" w14:textId="77777777" w:rsidR="001D4D40" w:rsidRDefault="001D4D40" w:rsidP="001D4D40">
      <w:pPr>
        <w:pStyle w:val="aff8"/>
      </w:pPr>
    </w:p>
    <w:p w14:paraId="3B3BFB65" w14:textId="77777777" w:rsidR="001D4D40" w:rsidRDefault="001D4D40" w:rsidP="001D4D40">
      <w:pPr>
        <w:pStyle w:val="aff8"/>
      </w:pPr>
    </w:p>
    <w:p w14:paraId="07282FA8" w14:textId="77777777" w:rsidR="001D4D40" w:rsidRDefault="001D4D40" w:rsidP="001D4D40">
      <w:pPr>
        <w:pStyle w:val="aff8"/>
      </w:pPr>
    </w:p>
    <w:p w14:paraId="2BB8EAF7" w14:textId="77777777" w:rsidR="001D4D40" w:rsidRDefault="001D4D40" w:rsidP="001D4D40">
      <w:pPr>
        <w:pStyle w:val="aff8"/>
      </w:pPr>
    </w:p>
    <w:p w14:paraId="701AE2A4" w14:textId="77777777" w:rsidR="001D4D40" w:rsidRPr="002F3E88" w:rsidRDefault="001D4D40" w:rsidP="001D4D40">
      <w:pPr>
        <w:pStyle w:val="aff8"/>
        <w:spacing w:line="360" w:lineRule="auto"/>
        <w:ind w:right="386"/>
        <w:jc w:val="right"/>
      </w:pPr>
      <w:r>
        <w:t>Выполнил</w:t>
      </w:r>
      <w:r w:rsidRPr="002F3E88">
        <w:t>:</w:t>
      </w:r>
    </w:p>
    <w:p w14:paraId="52759068" w14:textId="77777777" w:rsidR="001D4D40" w:rsidRDefault="001D4D40" w:rsidP="001D4D40">
      <w:pPr>
        <w:pStyle w:val="aff8"/>
        <w:spacing w:line="360" w:lineRule="auto"/>
        <w:ind w:right="386"/>
        <w:jc w:val="right"/>
      </w:pPr>
      <w:r>
        <w:t>Студент группы СТС-412С</w:t>
      </w:r>
    </w:p>
    <w:p w14:paraId="0331D61A" w14:textId="77777777" w:rsidR="001D4D40" w:rsidRDefault="001D4D40" w:rsidP="001D4D40">
      <w:pPr>
        <w:pStyle w:val="aff8"/>
        <w:spacing w:line="360" w:lineRule="auto"/>
        <w:ind w:right="386"/>
        <w:jc w:val="right"/>
      </w:pPr>
      <w:r>
        <w:t>Юнусов А. Д.</w:t>
      </w:r>
    </w:p>
    <w:p w14:paraId="18D8A603" w14:textId="2769EDC5" w:rsidR="001D4D40" w:rsidRDefault="001D4D40" w:rsidP="001D4D40">
      <w:pPr>
        <w:pStyle w:val="aff8"/>
        <w:spacing w:line="360" w:lineRule="auto"/>
        <w:ind w:right="386"/>
        <w:jc w:val="right"/>
      </w:pPr>
      <w:r>
        <w:t>Тряскин Д. В.</w:t>
      </w:r>
    </w:p>
    <w:p w14:paraId="29EF61A3" w14:textId="77777777" w:rsidR="001D4D40" w:rsidRPr="003414D9" w:rsidRDefault="001D4D40" w:rsidP="001D4D40">
      <w:pPr>
        <w:pStyle w:val="aff8"/>
        <w:spacing w:line="360" w:lineRule="auto"/>
        <w:ind w:right="386"/>
        <w:jc w:val="right"/>
      </w:pPr>
      <w:r>
        <w:t>Проверил</w:t>
      </w:r>
      <w:r w:rsidRPr="003414D9">
        <w:t>:</w:t>
      </w:r>
    </w:p>
    <w:p w14:paraId="5F817AEA" w14:textId="77777777" w:rsidR="001D4D40" w:rsidRPr="003414D9" w:rsidRDefault="001D4D40" w:rsidP="001D4D40">
      <w:pPr>
        <w:pStyle w:val="aff8"/>
        <w:spacing w:line="360" w:lineRule="auto"/>
        <w:ind w:right="386"/>
        <w:jc w:val="right"/>
      </w:pPr>
      <w:r>
        <w:t>Верхотуров М. А.</w:t>
      </w:r>
    </w:p>
    <w:p w14:paraId="0555458B" w14:textId="77777777" w:rsidR="001D4D40" w:rsidRDefault="001D4D40" w:rsidP="001D4D40">
      <w:pPr>
        <w:pStyle w:val="aff8"/>
        <w:spacing w:before="172"/>
        <w:ind w:right="822"/>
      </w:pPr>
    </w:p>
    <w:p w14:paraId="33599381" w14:textId="77777777" w:rsidR="001D4D40" w:rsidRDefault="001D4D40" w:rsidP="001D4D40">
      <w:pPr>
        <w:pStyle w:val="aff8"/>
        <w:spacing w:before="172"/>
        <w:ind w:right="822"/>
      </w:pPr>
    </w:p>
    <w:p w14:paraId="0E7C8393" w14:textId="77777777" w:rsidR="001D4D40" w:rsidRDefault="001D4D40" w:rsidP="001D4D40">
      <w:pPr>
        <w:pStyle w:val="aff8"/>
        <w:spacing w:before="172"/>
        <w:ind w:right="822"/>
        <w:jc w:val="center"/>
      </w:pPr>
    </w:p>
    <w:p w14:paraId="3A3951BF" w14:textId="77777777" w:rsidR="001D4D40" w:rsidRDefault="001D4D40" w:rsidP="001D4D40">
      <w:pPr>
        <w:pStyle w:val="aff8"/>
        <w:spacing w:before="172"/>
        <w:ind w:right="822"/>
      </w:pPr>
    </w:p>
    <w:p w14:paraId="58117501" w14:textId="77777777" w:rsidR="001D4D40" w:rsidRDefault="001D4D40" w:rsidP="001D4D40">
      <w:pPr>
        <w:pStyle w:val="aff8"/>
        <w:spacing w:before="172"/>
        <w:ind w:right="822"/>
      </w:pPr>
    </w:p>
    <w:p w14:paraId="59D04B5C" w14:textId="77777777" w:rsidR="001D4D40" w:rsidRDefault="001D4D40" w:rsidP="001D4D40">
      <w:pPr>
        <w:pStyle w:val="aff8"/>
        <w:spacing w:before="172"/>
        <w:ind w:right="822"/>
        <w:jc w:val="center"/>
      </w:pPr>
      <w:r>
        <w:t xml:space="preserve">             Уфа</w:t>
      </w:r>
      <w:r>
        <w:rPr>
          <w:spacing w:val="-3"/>
        </w:rPr>
        <w:t xml:space="preserve"> </w:t>
      </w:r>
      <w:r>
        <w:t>2026</w:t>
      </w:r>
    </w:p>
    <w:p w14:paraId="0EF541CE" w14:textId="77777777" w:rsidR="001D4D40" w:rsidRDefault="001D4D40">
      <w:pPr>
        <w:pStyle w:val="ac"/>
        <w:ind w:firstLine="0"/>
        <w:sectPr w:rsidR="001D4D40" w:rsidSect="00412E62">
          <w:footerReference w:type="default" r:id="rId8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64213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E6F0B8" w14:textId="771BE9CA" w:rsidR="002C69A5" w:rsidRPr="002C69A5" w:rsidRDefault="002C69A5" w:rsidP="002C69A5">
          <w:pPr>
            <w:pStyle w:val="affa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C69A5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29D7A35C" w14:textId="2859A623" w:rsidR="00440D58" w:rsidRDefault="002C69A5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4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60792" w:history="1">
            <w:r w:rsidR="00440D58" w:rsidRPr="00351DFD">
              <w:rPr>
                <w:rStyle w:val="af0"/>
              </w:rPr>
              <w:t>1</w:t>
            </w:r>
            <w:r w:rsidR="00440D58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="00440D58" w:rsidRPr="00351DFD">
              <w:rPr>
                <w:rStyle w:val="af0"/>
              </w:rPr>
              <w:t>Теоретическая часть</w:t>
            </w:r>
            <w:r w:rsidR="00440D58">
              <w:rPr>
                <w:webHidden/>
              </w:rPr>
              <w:tab/>
            </w:r>
            <w:r w:rsidR="00440D58">
              <w:rPr>
                <w:webHidden/>
              </w:rPr>
              <w:fldChar w:fldCharType="begin"/>
            </w:r>
            <w:r w:rsidR="00440D58">
              <w:rPr>
                <w:webHidden/>
              </w:rPr>
              <w:instrText xml:space="preserve"> PAGEREF _Toc229960792 \h </w:instrText>
            </w:r>
            <w:r w:rsidR="00440D58">
              <w:rPr>
                <w:webHidden/>
              </w:rPr>
            </w:r>
            <w:r w:rsidR="00440D58">
              <w:rPr>
                <w:webHidden/>
              </w:rPr>
              <w:fldChar w:fldCharType="separate"/>
            </w:r>
            <w:r w:rsidR="00440D58">
              <w:rPr>
                <w:webHidden/>
              </w:rPr>
              <w:t>5</w:t>
            </w:r>
            <w:r w:rsidR="00440D58">
              <w:rPr>
                <w:webHidden/>
              </w:rPr>
              <w:fldChar w:fldCharType="end"/>
            </w:r>
          </w:hyperlink>
        </w:p>
        <w:p w14:paraId="50A2CA9A" w14:textId="5FE5E165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793" w:history="1">
            <w:r w:rsidRPr="00351DFD">
              <w:rPr>
                <w:rStyle w:val="af0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 xml:space="preserve">Среда имитационного моделирования </w:t>
            </w:r>
            <w:r w:rsidRPr="00351DFD">
              <w:rPr>
                <w:rStyle w:val="af0"/>
                <w:noProof/>
                <w:lang w:val="en-US"/>
              </w:rPr>
              <w:t>AnyLogic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490B" w14:textId="78EA28C4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794" w:history="1">
            <w:r w:rsidRPr="00351DFD">
              <w:rPr>
                <w:rStyle w:val="af0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 xml:space="preserve">Средства </w:t>
            </w:r>
            <w:r w:rsidRPr="00351DFD">
              <w:rPr>
                <w:rStyle w:val="af0"/>
                <w:noProof/>
                <w:lang w:val="en-US"/>
              </w:rPr>
              <w:t>AnyLogic</w:t>
            </w:r>
            <w:r w:rsidRPr="00351DFD">
              <w:rPr>
                <w:rStyle w:val="af0"/>
                <w:noProof/>
              </w:rPr>
              <w:t xml:space="preserve"> для имитационного моделирования систем. Основные концепции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EF56" w14:textId="2429A8E7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795" w:history="1">
            <w:r w:rsidRPr="00351DFD">
              <w:rPr>
                <w:rStyle w:val="af0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Библиотека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5C87" w14:textId="338D0AA6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796" w:history="1">
            <w:r w:rsidRPr="00351DFD">
              <w:rPr>
                <w:rStyle w:val="af0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Библиотека пешеходного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9A047" w14:textId="129A3C6A" w:rsidR="00440D58" w:rsidRDefault="00440D58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4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9960797" w:history="1">
            <w:r w:rsidRPr="00351DFD">
              <w:rPr>
                <w:rStyle w:val="af0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_Toc229960797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D76A7F8" w14:textId="554CF77A" w:rsidR="00440D58" w:rsidRDefault="00440D58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4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9960798" w:history="1">
            <w:r w:rsidRPr="00351DFD">
              <w:rPr>
                <w:rStyle w:val="af0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351DFD">
              <w:rPr>
                <w:rStyle w:val="af0"/>
              </w:rPr>
              <w:t>Структура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_Toc229960798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16CFAE" w14:textId="64D082AA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799" w:history="1">
            <w:r w:rsidRPr="00351DFD">
              <w:rPr>
                <w:rStyle w:val="af0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Ввод данных об участке дорожного движения (Ввод):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9FFFC" w14:textId="134203EE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0" w:history="1">
            <w:r w:rsidRPr="00351DFD">
              <w:rPr>
                <w:rStyle w:val="af0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(Обработка):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1BC0" w14:textId="155E18E3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1" w:history="1">
            <w:r w:rsidRPr="00351DFD">
              <w:rPr>
                <w:rStyle w:val="af0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Визуализация (Вывод):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B46E0" w14:textId="71FD6ADD" w:rsidR="00440D58" w:rsidRDefault="00440D58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4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9960802" w:history="1">
            <w:r w:rsidRPr="00351DFD">
              <w:rPr>
                <w:rStyle w:val="af0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351DFD">
              <w:rPr>
                <w:rStyle w:val="af0"/>
              </w:rPr>
              <w:t>Обзор и анализ методов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_Toc229960802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D2B0413" w14:textId="478812AB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3" w:history="1">
            <w:r w:rsidRPr="00351DFD">
              <w:rPr>
                <w:rStyle w:val="af0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Ввод данных об участке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1AC2" w14:textId="7323F7E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4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Графическое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2D64" w14:textId="3E77307F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5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 названиях и местоположении дорог, сторон дорожного движения и количестве полос на каждой стороне дороги, ширине полосы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50F8C" w14:textId="63E4A3C0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6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 перекрестке (в том числе о возможных направлениях движения автомобилей)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4CDF" w14:textId="5C0BBD5E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7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 местоположении парковок и способе парковки транспортных средств (параллельная/перпендикулярная)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BC6C7" w14:textId="7B5A9460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8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Разметка пешеходной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589DE" w14:textId="64B39501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09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об участниках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1817" w14:textId="7B42417D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0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Сценарии и интенсивность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3E960" w14:textId="510155BC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1" w:history="1">
            <w:r w:rsidRPr="00351DFD">
              <w:rPr>
                <w:rStyle w:val="af0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(обработка)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B223" w14:textId="3E4759A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2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движения транспортных средств по дорогам (с учетом сторон и полос дорожного движения);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AD47" w14:textId="431AB543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3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движения транспортных средств на перекрестке как на пересечении дорог;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637FD" w14:textId="405187E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4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движения с учетом заезда транспортных средств на парковочные места.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C26B" w14:textId="03648E86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5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пешеходной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7716" w14:textId="73458004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6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Интеграция подсистем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65645" w14:textId="226D697C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7" w:history="1">
            <w:r w:rsidRPr="00351DFD">
              <w:rPr>
                <w:rStyle w:val="af0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Визуализация (вывод)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84F4A" w14:textId="28279293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8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Статика (дороги, перекрёсток, парковка, остановка, окружающая обстановка)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8287" w14:textId="3B3480D6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19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Динамика (движущиеся ТС)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A5B2C" w14:textId="52E96C4B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0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Динамика в 3</w:t>
            </w:r>
            <w:r w:rsidRPr="00351DFD">
              <w:rPr>
                <w:rStyle w:val="af0"/>
                <w:noProof/>
                <w:lang w:val="en-US"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7090" w14:textId="129F7A4D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1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Параметры и характеристики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32C63" w14:textId="6299A7D1" w:rsidR="00440D58" w:rsidRDefault="00440D58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4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9960822" w:history="1">
            <w:r w:rsidRPr="00351DFD">
              <w:rPr>
                <w:rStyle w:val="af0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351DFD">
              <w:rPr>
                <w:rStyle w:val="af0"/>
              </w:rPr>
              <w:t>Описание реализации применяемых методов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_Toc229960822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D5AB744" w14:textId="06899AE7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3" w:history="1">
            <w:r w:rsidRPr="00351DFD">
              <w:rPr>
                <w:rStyle w:val="af0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Ввод данных об участке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9BB8" w14:textId="327867A3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4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Графическое изображение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3D0E4" w14:textId="5B0C0029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5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 названиях и местоположении дорог, сторон дорожного движения и количестве полос на каждой стороне дороги, ширине полосы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75CC" w14:textId="0C9F971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6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 перекрестке (в том числе о возможных направлениях движения автомобилей)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EB12" w14:textId="303A55E2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7" w:history="1">
            <w:r w:rsidRPr="00351DFD">
              <w:rPr>
                <w:rStyle w:val="af0"/>
                <w:noProof/>
                <w:lang w:val="en-US"/>
              </w:rPr>
              <w:t>4.1.3.1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Южная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71B2F" w14:textId="55BF4E0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8" w:history="1">
            <w:r w:rsidRPr="00351DFD">
              <w:rPr>
                <w:rStyle w:val="af0"/>
                <w:noProof/>
                <w:lang w:val="en-US"/>
              </w:rPr>
              <w:t>4.1.3.2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Северная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AA779" w14:textId="230C7D6D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29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 местоположении парковок и способе парковки транспортных средств (параллельная/перпендикулярная)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BF26" w14:textId="482CBBF7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0" w:history="1">
            <w:r w:rsidRPr="00351DFD">
              <w:rPr>
                <w:rStyle w:val="af0"/>
                <w:noProof/>
                <w:lang w:val="en-US"/>
              </w:rPr>
              <w:t>4.1.4.1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Южная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CE7C0" w14:textId="3E60AC4F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1" w:history="1">
            <w:r w:rsidRPr="00351DFD">
              <w:rPr>
                <w:rStyle w:val="af0"/>
                <w:noProof/>
                <w:lang w:val="en-US"/>
              </w:rPr>
              <w:t>4.1.4.2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Северная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8D84" w14:textId="1DF5E3B0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2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Разметка пешеходной зоны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AF7D" w14:textId="528B055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3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Информация об участниках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FA2C" w14:textId="62510D62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4" w:history="1">
            <w:r w:rsidRPr="00351DFD">
              <w:rPr>
                <w:rStyle w:val="af0"/>
                <w:noProof/>
              </w:rPr>
              <w:t>4.1.6.1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Южная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2074" w14:textId="7416B4CC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5" w:history="1">
            <w:r w:rsidRPr="00351DFD">
              <w:rPr>
                <w:rStyle w:val="af0"/>
                <w:noProof/>
              </w:rPr>
              <w:t>4.1.6.2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Северная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C045E" w14:textId="7178958F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6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Сценарии и интенсивность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584C" w14:textId="420183C5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7" w:history="1">
            <w:r w:rsidRPr="00351DFD">
              <w:rPr>
                <w:rStyle w:val="af0"/>
                <w:noProof/>
              </w:rPr>
              <w:t>4.1.7.1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Южная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46C2" w14:textId="4F503789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8" w:history="1">
            <w:r w:rsidRPr="00351DFD">
              <w:rPr>
                <w:rStyle w:val="af0"/>
                <w:noProof/>
              </w:rPr>
              <w:t>4.1.7.1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Северная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5093" w14:textId="58E50B36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39" w:history="1">
            <w:r w:rsidRPr="00351DFD">
              <w:rPr>
                <w:rStyle w:val="af0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Моделирование (обработка)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F7E8" w14:textId="053681D1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40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 xml:space="preserve">Моделирование движения транспортных средств </w:t>
            </w:r>
            <w:r w:rsidRPr="00351DFD">
              <w:rPr>
                <w:rStyle w:val="af0"/>
                <w:noProof/>
                <w:lang w:val="en-US"/>
              </w:rPr>
              <w:t>c</w:t>
            </w:r>
            <w:r w:rsidRPr="00351DFD">
              <w:rPr>
                <w:rStyle w:val="af0"/>
                <w:noProof/>
              </w:rPr>
              <w:t xml:space="preserve"> северной и западной стороны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7DAF" w14:textId="3689CE01" w:rsidR="00440D58" w:rsidRDefault="00440D58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41" w:history="1">
            <w:r w:rsidRPr="00351DFD">
              <w:rPr>
                <w:rStyle w:val="af0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Визуализация (вывод)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B8CE5" w14:textId="27F2D2F9" w:rsidR="00440D58" w:rsidRDefault="00440D58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9960842" w:history="1">
            <w:r w:rsidRPr="00351DFD">
              <w:rPr>
                <w:rStyle w:val="af0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351DFD">
              <w:rPr>
                <w:rStyle w:val="af0"/>
                <w:noProof/>
              </w:rPr>
              <w:t>Участка дорожного движения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_Toc229960842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23BA" w14:textId="3A79B3E7" w:rsidR="00440D58" w:rsidRDefault="00440D58">
          <w:pPr>
            <w:pStyle w:val="11"/>
            <w:rPr>
              <w:rFonts w:asciiTheme="minorHAnsi" w:eastAsiaTheme="minorEastAsia" w:hAnsiTheme="minorHAnsi" w:cstheme="minorBidi"/>
              <w:b w:val="0"/>
              <w:kern w:val="2"/>
              <w:sz w:val="24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9960843" w:history="1">
            <w:r w:rsidRPr="00351DFD">
              <w:rPr>
                <w:rStyle w:val="af0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_Toc229960843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87</w:t>
            </w:r>
            <w:r>
              <w:rPr>
                <w:webHidden/>
              </w:rPr>
              <w:fldChar w:fldCharType="end"/>
            </w:r>
          </w:hyperlink>
        </w:p>
        <w:p w14:paraId="43ADC5AB" w14:textId="4BBC7E32" w:rsidR="002C69A5" w:rsidRDefault="002C69A5">
          <w:r>
            <w:rPr>
              <w:b/>
              <w:bCs/>
            </w:rPr>
            <w:fldChar w:fldCharType="end"/>
          </w:r>
        </w:p>
      </w:sdtContent>
    </w:sdt>
    <w:p w14:paraId="16C521E8" w14:textId="611723A9" w:rsidR="00601C6A" w:rsidRDefault="00601C6A" w:rsidP="00601C6A">
      <w:pPr>
        <w:pStyle w:val="a8"/>
        <w:ind w:firstLine="0"/>
        <w:rPr>
          <w:bCs/>
          <w:noProof/>
          <w14:scene3d>
            <w14:camera w14:prst="orthographicFront"/>
            <w14:lightRig w14:rig="threePt" w14:dir="t">
              <w14:rot w14:lat="0" w14:lon="0" w14:rev="0"/>
            </w14:lightRig>
          </w14:scene3d>
        </w:rPr>
      </w:pPr>
    </w:p>
    <w:p w14:paraId="7FBEF11A" w14:textId="77777777" w:rsidR="002C69A5" w:rsidRDefault="002C69A5" w:rsidP="00601C6A">
      <w:pPr>
        <w:pStyle w:val="a8"/>
        <w:ind w:firstLine="0"/>
        <w:rPr>
          <w:b/>
          <w:bCs/>
        </w:rPr>
      </w:pPr>
    </w:p>
    <w:p w14:paraId="7F76ED41" w14:textId="77777777" w:rsidR="00347755" w:rsidRDefault="00347755" w:rsidP="00347755">
      <w:pPr>
        <w:pStyle w:val="1"/>
      </w:pPr>
      <w:bookmarkStart w:id="1" w:name="_Toc136276269"/>
      <w:bookmarkStart w:id="2" w:name="_Toc167783388"/>
      <w:bookmarkStart w:id="3" w:name="_Toc229916345"/>
      <w:bookmarkStart w:id="4" w:name="_Toc229960792"/>
      <w:r>
        <w:lastRenderedPageBreak/>
        <w:t>Теоретическая часть</w:t>
      </w:r>
      <w:bookmarkEnd w:id="1"/>
      <w:bookmarkEnd w:id="2"/>
      <w:bookmarkEnd w:id="3"/>
      <w:bookmarkEnd w:id="4"/>
    </w:p>
    <w:p w14:paraId="1078DC83" w14:textId="77777777" w:rsidR="00347755" w:rsidRDefault="00347755" w:rsidP="00347755">
      <w:pPr>
        <w:pStyle w:val="2"/>
      </w:pPr>
      <w:bookmarkStart w:id="5" w:name="_Toc136276270"/>
      <w:bookmarkStart w:id="6" w:name="_Toc167783389"/>
      <w:bookmarkStart w:id="7" w:name="_Toc229916346"/>
      <w:bookmarkStart w:id="8" w:name="_Toc229960793"/>
      <w:r>
        <w:t xml:space="preserve">Среда имитационного моделирования </w:t>
      </w:r>
      <w:proofErr w:type="spellStart"/>
      <w:r>
        <w:rPr>
          <w:lang w:val="en-US"/>
        </w:rPr>
        <w:t>AnyLogic</w:t>
      </w:r>
      <w:bookmarkEnd w:id="5"/>
      <w:bookmarkEnd w:id="6"/>
      <w:bookmarkEnd w:id="7"/>
      <w:bookmarkEnd w:id="8"/>
      <w:proofErr w:type="spellEnd"/>
    </w:p>
    <w:p w14:paraId="7D989900" w14:textId="54C5E906" w:rsidR="001A4DDB" w:rsidRPr="000B2863" w:rsidRDefault="001A4DDB" w:rsidP="001A4DDB">
      <w:pPr>
        <w:pStyle w:val="a8"/>
      </w:pPr>
      <w:proofErr w:type="spellStart"/>
      <w:r>
        <w:t>AnyLogic</w:t>
      </w:r>
      <w:proofErr w:type="spellEnd"/>
      <w:r>
        <w:t xml:space="preserve"> — это профессиональная среда имитационного моделирования нового поколения, разработанная компанией «Экс Джей Текнолоджис» (XJ Technologies, Санкт-Петербург; www.xjtek.ru). В основу продукта легли современные достижения информатики, теории параллельных взаимодействующих процессов и теории гибридных систем. Такой фундамент существенно упрощает создание сложных моделей и даёт возможность применять единый инструмент для реализации разных стилей моделирования.</w:t>
      </w:r>
    </w:p>
    <w:p w14:paraId="4767F6AC" w14:textId="478977DC" w:rsidR="001A4DDB" w:rsidRPr="000B2863" w:rsidRDefault="001A4DDB" w:rsidP="001A4DDB">
      <w:pPr>
        <w:pStyle w:val="a8"/>
      </w:pPr>
      <w:r>
        <w:t xml:space="preserve">Инструментарий </w:t>
      </w:r>
      <w:proofErr w:type="spellStart"/>
      <w:r>
        <w:t>AnyLogic</w:t>
      </w:r>
      <w:proofErr w:type="spellEnd"/>
      <w:r>
        <w:t xml:space="preserve"> построен на объектно-ориентированном подходе. Вторая ключевая концепция — представление модели в виде совокупности параллельно работающих и взаимодействующих активностей. Активный объект в </w:t>
      </w:r>
      <w:proofErr w:type="spellStart"/>
      <w:r>
        <w:t>AnyLogic</w:t>
      </w:r>
      <w:proofErr w:type="spellEnd"/>
      <w:r>
        <w:t xml:space="preserve"> — это объект, обладающий собственным поведением и способный обмениваться информацией с окружением; он может содержать любое количество вложенных экземпляров других активных объектов.</w:t>
      </w:r>
    </w:p>
    <w:p w14:paraId="0F9B2244" w14:textId="7FC803FE" w:rsidR="001A4DDB" w:rsidRPr="000B2863" w:rsidRDefault="001A4DDB" w:rsidP="001A4DDB">
      <w:pPr>
        <w:pStyle w:val="a8"/>
      </w:pPr>
      <w:r>
        <w:t>Графическая среда поддерживает полный цикл работы с моделью: проектирование, разработку, документирование, проведение компьютерных экспериментов и оптимизацию параметров по заданному критерию. При построении модели доступны элементы визуальной графики — диаграммы состояний (</w:t>
      </w:r>
      <w:proofErr w:type="spellStart"/>
      <w:r>
        <w:t>стейтчарты</w:t>
      </w:r>
      <w:proofErr w:type="spellEnd"/>
      <w:r>
        <w:t>), сигналы, события и таймеры, порты и многое другое, а также механизмы синхронного и асинхронного планирования событий и библиотеки активных объектов.</w:t>
      </w:r>
    </w:p>
    <w:p w14:paraId="014663D1" w14:textId="374E15A5" w:rsidR="001A4DDB" w:rsidRPr="000B2863" w:rsidRDefault="001A4DDB" w:rsidP="001A4DDB">
      <w:pPr>
        <w:pStyle w:val="a8"/>
      </w:pPr>
      <w:r>
        <w:t xml:space="preserve">Интуитивный интерфейс и богатый набор средств поддержки делают создание и использование имитационных моделей в </w:t>
      </w:r>
      <w:proofErr w:type="spellStart"/>
      <w:r>
        <w:t>AnyLogic</w:t>
      </w:r>
      <w:proofErr w:type="spellEnd"/>
      <w:r>
        <w:t xml:space="preserve"> доступным не только экспертам, но и начинающим пользователям.</w:t>
      </w:r>
    </w:p>
    <w:p w14:paraId="23606203" w14:textId="046FEC39" w:rsidR="00347755" w:rsidRPr="00F358C8" w:rsidRDefault="001A4DDB" w:rsidP="001A4DDB">
      <w:pPr>
        <w:pStyle w:val="a8"/>
      </w:pPr>
      <w:r>
        <w:t xml:space="preserve">В процессе разработки можно опираться на концепции и инструменты сразу нескольких классических направлений имитационного моделирования: динамических систем, дискретно-событийного подхода, системной динамики и </w:t>
      </w:r>
      <w:proofErr w:type="spellStart"/>
      <w:r>
        <w:t>агентного</w:t>
      </w:r>
      <w:proofErr w:type="spellEnd"/>
      <w:r>
        <w:t xml:space="preserve"> моделирования. Более того, </w:t>
      </w:r>
      <w:proofErr w:type="spellStart"/>
      <w:r>
        <w:t>AnyLogic</w:t>
      </w:r>
      <w:proofErr w:type="spellEnd"/>
      <w:r>
        <w:t xml:space="preserve"> позволяет объединять различные </w:t>
      </w:r>
      <w:r>
        <w:lastRenderedPageBreak/>
        <w:t xml:space="preserve">подходы в одной модели, чтобы получить целостное представление о взаимодействии сложных процессов разной </w:t>
      </w:r>
      <w:proofErr w:type="gramStart"/>
      <w:r>
        <w:t>природы.</w:t>
      </w:r>
      <w:r w:rsidR="00347755" w:rsidRPr="00F358C8">
        <w:t>.</w:t>
      </w:r>
      <w:proofErr w:type="gramEnd"/>
    </w:p>
    <w:p w14:paraId="439CDB3D" w14:textId="77777777" w:rsidR="00347755" w:rsidRPr="00F358C8" w:rsidRDefault="00347755" w:rsidP="00347755">
      <w:pPr>
        <w:pStyle w:val="2"/>
      </w:pPr>
      <w:bookmarkStart w:id="9" w:name="_Toc136276271"/>
      <w:bookmarkStart w:id="10" w:name="_Toc167783390"/>
      <w:bookmarkStart w:id="11" w:name="_Toc229916347"/>
      <w:bookmarkStart w:id="12" w:name="_Toc229960794"/>
      <w:r>
        <w:rPr>
          <w:rStyle w:val="af2"/>
          <w:b/>
          <w:bCs/>
        </w:rPr>
        <w:t xml:space="preserve">Средства </w:t>
      </w:r>
      <w:proofErr w:type="spellStart"/>
      <w:r>
        <w:rPr>
          <w:rStyle w:val="af2"/>
          <w:b/>
          <w:bCs/>
          <w:lang w:val="en-US"/>
        </w:rPr>
        <w:t>AnyLogic</w:t>
      </w:r>
      <w:proofErr w:type="spellEnd"/>
      <w:r w:rsidRPr="00F358C8">
        <w:rPr>
          <w:rStyle w:val="af2"/>
          <w:b/>
          <w:bCs/>
        </w:rPr>
        <w:t xml:space="preserve"> </w:t>
      </w:r>
      <w:r>
        <w:rPr>
          <w:rStyle w:val="af2"/>
          <w:b/>
          <w:bCs/>
        </w:rPr>
        <w:t xml:space="preserve">для имитационного моделирования систем. </w:t>
      </w:r>
      <w:r w:rsidRPr="00F358C8">
        <w:rPr>
          <w:rStyle w:val="af2"/>
          <w:b/>
          <w:bCs/>
        </w:rPr>
        <w:t>Основные концепции</w:t>
      </w:r>
      <w:bookmarkEnd w:id="9"/>
      <w:bookmarkEnd w:id="10"/>
      <w:bookmarkEnd w:id="11"/>
      <w:bookmarkEnd w:id="12"/>
    </w:p>
    <w:p w14:paraId="73939E4E" w14:textId="77777777" w:rsidR="00347755" w:rsidRPr="00F358C8" w:rsidRDefault="00347755" w:rsidP="00347755">
      <w:pPr>
        <w:pStyle w:val="a8"/>
      </w:pPr>
      <w:r w:rsidRPr="002E26C5">
        <w:rPr>
          <w:rStyle w:val="af2"/>
          <w:b w:val="0"/>
          <w:bCs w:val="0"/>
          <w:u w:val="single"/>
        </w:rPr>
        <w:t>Две фазы моделирования</w:t>
      </w:r>
      <w:r w:rsidRPr="002E26C5">
        <w:rPr>
          <w:u w:val="single"/>
        </w:rPr>
        <w:t>.</w:t>
      </w:r>
      <w:r w:rsidRPr="00F358C8">
        <w:t xml:space="preserve"> </w:t>
      </w:r>
      <w:proofErr w:type="spellStart"/>
      <w:r w:rsidRPr="00F358C8">
        <w:t>AnyLogic</w:t>
      </w:r>
      <w:proofErr w:type="spellEnd"/>
      <w:r w:rsidRPr="00F358C8">
        <w:t xml:space="preserve"> исп</w:t>
      </w:r>
      <w:r>
        <w:t>ользуется для разработки имита</w:t>
      </w:r>
      <w:r w:rsidRPr="00F358C8">
        <w:t>ционных исполняемых моделей и последующе</w:t>
      </w:r>
      <w:r>
        <w:t>го их прогона для анализа. Раз</w:t>
      </w:r>
      <w:r w:rsidRPr="00F358C8">
        <w:t>работка модели выполняется в графическом р</w:t>
      </w:r>
      <w:r>
        <w:t xml:space="preserve">едакторе </w:t>
      </w:r>
      <w:proofErr w:type="spellStart"/>
      <w:r>
        <w:t>AnyLogic</w:t>
      </w:r>
      <w:proofErr w:type="spellEnd"/>
      <w:r>
        <w:t xml:space="preserve"> с использова</w:t>
      </w:r>
      <w:r w:rsidRPr="00F358C8">
        <w:t>нием многочисленных средств поддержки, упрощающих работу. Построенная модель затем компилируется встроенным ком</w:t>
      </w:r>
      <w:r>
        <w:t xml:space="preserve">пилятором </w:t>
      </w:r>
      <w:proofErr w:type="spellStart"/>
      <w:r>
        <w:t>AnyLogic</w:t>
      </w:r>
      <w:proofErr w:type="spellEnd"/>
      <w:r>
        <w:t xml:space="preserve"> и запускает</w:t>
      </w:r>
      <w:r w:rsidRPr="00F358C8">
        <w:t>ся на выполнение. В процессе выполнения модели пользователь может наблюдать ее поведение, изменять параметры модели, выводить результаты моделирования в различных формах и выполнять разного рода компьютерные эксперименты с моделью.</w:t>
      </w:r>
    </w:p>
    <w:p w14:paraId="012D0CCD" w14:textId="77777777" w:rsidR="00347755" w:rsidRPr="00F358C8" w:rsidRDefault="00347755" w:rsidP="00347755">
      <w:pPr>
        <w:pStyle w:val="a8"/>
      </w:pPr>
      <w:r w:rsidRPr="00F358C8">
        <w:t xml:space="preserve">Для реализации специальных вычислений и описания логики поведения объектов </w:t>
      </w:r>
      <w:proofErr w:type="spellStart"/>
      <w:r w:rsidRPr="00F358C8">
        <w:t>AnyLogic</w:t>
      </w:r>
      <w:proofErr w:type="spellEnd"/>
      <w:r w:rsidRPr="00F358C8">
        <w:t xml:space="preserve"> позволяет использовать мощный современный язык Java.</w:t>
      </w:r>
    </w:p>
    <w:p w14:paraId="3850CEB1" w14:textId="77777777" w:rsidR="00347755" w:rsidRPr="00F358C8" w:rsidRDefault="00347755" w:rsidP="00347755">
      <w:pPr>
        <w:pStyle w:val="a8"/>
      </w:pPr>
      <w:r w:rsidRPr="002E26C5">
        <w:rPr>
          <w:rStyle w:val="af2"/>
          <w:b w:val="0"/>
          <w:bCs w:val="0"/>
          <w:u w:val="single"/>
        </w:rPr>
        <w:t>Активные объекты, классы и экземпляры активных объектов</w:t>
      </w:r>
      <w:r w:rsidRPr="002E26C5">
        <w:rPr>
          <w:u w:val="single"/>
        </w:rPr>
        <w:t>.</w:t>
      </w:r>
      <w:r>
        <w:t xml:space="preserve"> Основ</w:t>
      </w:r>
      <w:r w:rsidRPr="00F358C8">
        <w:t xml:space="preserve">ными строительными блоками модели </w:t>
      </w:r>
      <w:proofErr w:type="spellStart"/>
      <w:r w:rsidRPr="00F358C8">
        <w:t>AnyLogic</w:t>
      </w:r>
      <w:proofErr w:type="spellEnd"/>
      <w:r w:rsidRPr="00F358C8">
        <w:t xml:space="preserve"> являются активные объекты, которые позволяют моделировать любые объекты реального мира.</w:t>
      </w:r>
    </w:p>
    <w:p w14:paraId="0F163B50" w14:textId="77777777" w:rsidR="00347755" w:rsidRPr="00F358C8" w:rsidRDefault="00347755" w:rsidP="00347755">
      <w:pPr>
        <w:pStyle w:val="a8"/>
      </w:pPr>
      <w:r w:rsidRPr="00F358C8">
        <w:t>Класс в программировании является мощным средством, позволяющим структурировать сложную систему. Класс определяет шаблон, в соответствии с которым строятся отдельные экземпляры класса. Эти экземпляры могут быть определены как объекты других активных объектов.</w:t>
      </w:r>
    </w:p>
    <w:p w14:paraId="62EE374A" w14:textId="77777777" w:rsidR="00347755" w:rsidRPr="00F358C8" w:rsidRDefault="00347755" w:rsidP="00347755">
      <w:pPr>
        <w:pStyle w:val="a8"/>
      </w:pPr>
      <w:r w:rsidRPr="00F358C8">
        <w:t xml:space="preserve">Активный объект является экземпляром класса активного объекта. Чтобы создать модель </w:t>
      </w:r>
      <w:proofErr w:type="spellStart"/>
      <w:r w:rsidRPr="00F358C8">
        <w:t>AnyLogic</w:t>
      </w:r>
      <w:proofErr w:type="spellEnd"/>
      <w:r w:rsidRPr="00F358C8">
        <w:t xml:space="preserve">, вы должны создать классы активных объектов (или использовать объекты библиотек </w:t>
      </w:r>
      <w:proofErr w:type="spellStart"/>
      <w:r w:rsidRPr="00F358C8">
        <w:t>AnyLogic</w:t>
      </w:r>
      <w:proofErr w:type="spellEnd"/>
      <w:r w:rsidRPr="00F358C8">
        <w:t xml:space="preserve">) и задать их взаимосвязи. </w:t>
      </w:r>
      <w:proofErr w:type="spellStart"/>
      <w:r w:rsidRPr="00F358C8">
        <w:t>AnyLogic</w:t>
      </w:r>
      <w:proofErr w:type="spellEnd"/>
      <w:r w:rsidRPr="00F358C8">
        <w:t xml:space="preserve"> интерпретирует создаваемые вами графически классы активных объектов в классы Java, поэтому вы можете пользовать</w:t>
      </w:r>
      <w:r>
        <w:t>ся всеми преимуществами объект</w:t>
      </w:r>
      <w:r w:rsidRPr="00F358C8">
        <w:t>но-ориентированного моделирования.</w:t>
      </w:r>
    </w:p>
    <w:p w14:paraId="67CBF9CE" w14:textId="77777777" w:rsidR="00347755" w:rsidRPr="00F358C8" w:rsidRDefault="00347755" w:rsidP="00347755">
      <w:pPr>
        <w:pStyle w:val="a8"/>
      </w:pPr>
      <w:r w:rsidRPr="002E26C5">
        <w:rPr>
          <w:rStyle w:val="af2"/>
          <w:b w:val="0"/>
          <w:bCs w:val="0"/>
          <w:u w:val="single"/>
        </w:rPr>
        <w:lastRenderedPageBreak/>
        <w:t>Визуальная разработка модели</w:t>
      </w:r>
      <w:r w:rsidRPr="002E26C5">
        <w:rPr>
          <w:u w:val="single"/>
        </w:rPr>
        <w:t>.</w:t>
      </w:r>
      <w:r w:rsidRPr="00F358C8">
        <w:t xml:space="preserve"> При построении модели используются средства визуальной разработки (введения состояний и переходов </w:t>
      </w:r>
      <w:proofErr w:type="spellStart"/>
      <w:r w:rsidRPr="00F358C8">
        <w:t>стейтчарта</w:t>
      </w:r>
      <w:proofErr w:type="spellEnd"/>
      <w:r w:rsidRPr="00F358C8">
        <w:t>, введения пиктограмм переменных и т.п.), з</w:t>
      </w:r>
      <w:r>
        <w:t>адания численных значений парамет</w:t>
      </w:r>
      <w:r w:rsidRPr="00F358C8">
        <w:t>ров, аналитических записей соотношений переменных и аналитических записей условий наступления событий. Осно</w:t>
      </w:r>
      <w:r>
        <w:t>вной технологией программирова</w:t>
      </w:r>
      <w:r w:rsidRPr="00F358C8">
        <w:t xml:space="preserve">ния в </w:t>
      </w:r>
      <w:proofErr w:type="spellStart"/>
      <w:r w:rsidRPr="00F358C8">
        <w:t>AnyLogic</w:t>
      </w:r>
      <w:proofErr w:type="spellEnd"/>
      <w:r w:rsidRPr="00F358C8">
        <w:t xml:space="preserve"> является визуальное програ</w:t>
      </w:r>
      <w:r>
        <w:t>ммирование – построение с помо</w:t>
      </w:r>
      <w:r w:rsidRPr="00F358C8">
        <w:t>щью графических объектов и пиктограмм иер</w:t>
      </w:r>
      <w:r>
        <w:t>архий структуры и поведения ак</w:t>
      </w:r>
      <w:r w:rsidRPr="00F358C8">
        <w:t>тивных объектов.</w:t>
      </w:r>
    </w:p>
    <w:p w14:paraId="173B5192" w14:textId="77777777" w:rsidR="00347755" w:rsidRPr="00F358C8" w:rsidRDefault="00347755" w:rsidP="00347755">
      <w:pPr>
        <w:pStyle w:val="a8"/>
      </w:pPr>
      <w:r w:rsidRPr="002E26C5">
        <w:rPr>
          <w:rStyle w:val="af2"/>
          <w:b w:val="0"/>
          <w:bCs w:val="0"/>
          <w:u w:val="single"/>
        </w:rPr>
        <w:t>Встроенный язык Java</w:t>
      </w:r>
      <w:r w:rsidRPr="002E26C5">
        <w:rPr>
          <w:u w:val="single"/>
        </w:rPr>
        <w:t>.</w:t>
      </w:r>
      <w:r w:rsidRPr="00F358C8">
        <w:t xml:space="preserve"> </w:t>
      </w:r>
      <w:proofErr w:type="spellStart"/>
      <w:r w:rsidRPr="00F358C8">
        <w:t>AnyLogic</w:t>
      </w:r>
      <w:proofErr w:type="spellEnd"/>
      <w:r w:rsidRPr="00F358C8">
        <w:t xml:space="preserve"> является надстройкой над языком </w:t>
      </w:r>
      <w:r>
        <w:t>Ja</w:t>
      </w:r>
      <w:r w:rsidRPr="00F358C8">
        <w:t>va – одним из самых мощных и в то же время</w:t>
      </w:r>
      <w:r>
        <w:t xml:space="preserve"> самых простых современных объ</w:t>
      </w:r>
      <w:r w:rsidRPr="00F358C8">
        <w:t>ектно-ориентированных языков. Все объекты, определенные пользователем при разработке модели с помощью графического редактора, компилируются в конструкции языка Java, а затем происходит ком</w:t>
      </w:r>
      <w:r>
        <w:t>пиляция всей собранной програм</w:t>
      </w:r>
      <w:r w:rsidRPr="00F358C8">
        <w:t>мы на Java, задающей модель, в исполняемый код. Хотя программирование сведено к минимуму, разработчику модели н</w:t>
      </w:r>
      <w:r>
        <w:t>еобходимо иметь некоторое пред</w:t>
      </w:r>
      <w:r w:rsidRPr="00F358C8">
        <w:t xml:space="preserve">ставление об этом языке (например, знать </w:t>
      </w:r>
      <w:r>
        <w:t>синтаксически правильные конст</w:t>
      </w:r>
      <w:r w:rsidRPr="00F358C8">
        <w:t>рукции).</w:t>
      </w:r>
    </w:p>
    <w:p w14:paraId="59B4F992" w14:textId="77777777" w:rsidR="00347755" w:rsidRPr="00F358C8" w:rsidRDefault="00347755" w:rsidP="00347755">
      <w:pPr>
        <w:pStyle w:val="a8"/>
      </w:pPr>
      <w:r w:rsidRPr="002E26C5">
        <w:rPr>
          <w:rStyle w:val="af2"/>
          <w:b w:val="0"/>
          <w:bCs w:val="0"/>
          <w:u w:val="single"/>
        </w:rPr>
        <w:t>Средства описания поведения объектов</w:t>
      </w:r>
      <w:r w:rsidRPr="002E26C5">
        <w:rPr>
          <w:u w:val="single"/>
        </w:rPr>
        <w:t>.</w:t>
      </w:r>
      <w:r>
        <w:t xml:space="preserve"> Основными средствами описа</w:t>
      </w:r>
      <w:r w:rsidRPr="00F358C8">
        <w:t>ния поведения объектов являются переменн</w:t>
      </w:r>
      <w:r>
        <w:t>ые, события и диаграммы состоя</w:t>
      </w:r>
      <w:r w:rsidRPr="00F358C8">
        <w:t>ний. Переменные отражают изменяющиеся характеристики объекта. События могут наступать с заданным интервалом врем</w:t>
      </w:r>
      <w:r>
        <w:t>ени и выполнять заданное дейст</w:t>
      </w:r>
      <w:r w:rsidRPr="00F358C8">
        <w:t xml:space="preserve">вие. Диаграммы состояний (или </w:t>
      </w:r>
      <w:proofErr w:type="spellStart"/>
      <w:r w:rsidRPr="00F358C8">
        <w:t>стейтчарты</w:t>
      </w:r>
      <w:proofErr w:type="spellEnd"/>
      <w:r w:rsidRPr="00F358C8">
        <w:t>) позволяют визуально</w:t>
      </w:r>
      <w:r>
        <w:t xml:space="preserve"> предста</w:t>
      </w:r>
      <w:r w:rsidRPr="00F358C8">
        <w:t>вить поведение объекта во времени под воздействием событий или условий, они состоят из графического изображения состояний и переходов между ними (</w:t>
      </w:r>
      <w:proofErr w:type="gramStart"/>
      <w:r w:rsidRPr="00F358C8">
        <w:t>т.е. по сути</w:t>
      </w:r>
      <w:proofErr w:type="gramEnd"/>
      <w:r w:rsidRPr="00F358C8">
        <w:t xml:space="preserve"> это конечный автомат). Любая сложная логика поведения объектов модели может быть выражена с помощью ко</w:t>
      </w:r>
      <w:r>
        <w:t xml:space="preserve">мбинации </w:t>
      </w:r>
      <w:proofErr w:type="spellStart"/>
      <w:r>
        <w:t>стейтчартов</w:t>
      </w:r>
      <w:proofErr w:type="spellEnd"/>
      <w:r>
        <w:t>, дифферен</w:t>
      </w:r>
      <w:r w:rsidRPr="00F358C8">
        <w:t>циальных и алгебраических уравнений, переменных, таймеров и программного кода на Java. Алгебраические и дифференциальные уравнения записываются аналитически.</w:t>
      </w:r>
    </w:p>
    <w:p w14:paraId="0ED74456" w14:textId="77777777" w:rsidR="00347755" w:rsidRPr="00F358C8" w:rsidRDefault="00347755" w:rsidP="00347755">
      <w:pPr>
        <w:pStyle w:val="a8"/>
      </w:pPr>
      <w:r w:rsidRPr="002E26C5">
        <w:rPr>
          <w:rStyle w:val="af2"/>
          <w:b w:val="0"/>
          <w:bCs w:val="0"/>
          <w:u w:val="single"/>
        </w:rPr>
        <w:lastRenderedPageBreak/>
        <w:t>Модельное и реальное время</w:t>
      </w:r>
      <w:r w:rsidRPr="002E26C5">
        <w:rPr>
          <w:u w:val="single"/>
        </w:rPr>
        <w:t>.</w:t>
      </w:r>
      <w:r w:rsidRPr="00F358C8">
        <w:t xml:space="preserve"> Понятие модельного времени является базовым в системах имитационного моделирования. Модельное время – это условное логическое время, в единицах которого определено поведение всех объектов модели. В моделях </w:t>
      </w:r>
      <w:proofErr w:type="spellStart"/>
      <w:r w:rsidRPr="00F358C8">
        <w:t>AnyLogic</w:t>
      </w:r>
      <w:proofErr w:type="spellEnd"/>
      <w:r w:rsidRPr="00F358C8">
        <w:t xml:space="preserve"> модельное время может изменяться либо непрерывно, если поведение объектов опис</w:t>
      </w:r>
      <w:r>
        <w:t>ывается дифференциальными урав</w:t>
      </w:r>
      <w:r w:rsidRPr="00F358C8">
        <w:t>нениями, либо дискретно, переключаясь от момента наступления одного с</w:t>
      </w:r>
      <w:r>
        <w:t>обы</w:t>
      </w:r>
      <w:r w:rsidRPr="00F358C8">
        <w:t>тия к моменту наступления следующего события, если в модели присутствуют только дискретные события. Моменты наступления всех планируемых событий в дискретной модели исполнительная система</w:t>
      </w:r>
      <w:r>
        <w:t xml:space="preserve"> хранит в так называемом кален</w:t>
      </w:r>
      <w:r w:rsidRPr="00F358C8">
        <w:t xml:space="preserve">даре событий, выбирая оттуда наиболее раннее событие для выполнения связанных с ним действий. Значение текущего времени в моделях </w:t>
      </w:r>
      <w:proofErr w:type="spellStart"/>
      <w:r w:rsidRPr="00F358C8">
        <w:t>AnyLogic</w:t>
      </w:r>
      <w:proofErr w:type="spellEnd"/>
      <w:r w:rsidRPr="00F358C8">
        <w:t xml:space="preserve"> может быть получено с помощью функции </w:t>
      </w:r>
      <w:proofErr w:type="spellStart"/>
      <w:proofErr w:type="gramStart"/>
      <w:r w:rsidRPr="00F358C8">
        <w:t>time</w:t>
      </w:r>
      <w:proofErr w:type="spellEnd"/>
      <w:r w:rsidRPr="00F358C8">
        <w:t>(</w:t>
      </w:r>
      <w:proofErr w:type="gramEnd"/>
      <w:r w:rsidRPr="00F358C8">
        <w:t>).</w:t>
      </w:r>
    </w:p>
    <w:p w14:paraId="7365591A" w14:textId="77777777" w:rsidR="00347755" w:rsidRDefault="00347755" w:rsidP="00347755">
      <w:pPr>
        <w:pStyle w:val="2"/>
      </w:pPr>
      <w:bookmarkStart w:id="13" w:name="_Toc136276272"/>
      <w:bookmarkStart w:id="14" w:name="_Toc167783391"/>
      <w:bookmarkStart w:id="15" w:name="_Toc229916348"/>
      <w:bookmarkStart w:id="16" w:name="_Toc229960795"/>
      <w:r>
        <w:t>Библиотека дорожного движения</w:t>
      </w:r>
      <w:bookmarkEnd w:id="13"/>
      <w:bookmarkEnd w:id="14"/>
      <w:bookmarkEnd w:id="15"/>
      <w:bookmarkEnd w:id="16"/>
    </w:p>
    <w:p w14:paraId="1A1068DA" w14:textId="48A41B68" w:rsidR="006553C1" w:rsidRDefault="006553C1" w:rsidP="006553C1">
      <w:pPr>
        <w:pStyle w:val="a8"/>
        <w:rPr>
          <w:lang w:val="en-US"/>
        </w:rPr>
      </w:pPr>
      <w:r w:rsidRPr="006553C1">
        <w:t>Библиотека дорожного движения (</w:t>
      </w:r>
      <w:r w:rsidRPr="009D7A35">
        <w:rPr>
          <w:lang w:val="en-US"/>
        </w:rPr>
        <w:t>Road</w:t>
      </w:r>
      <w:r w:rsidRPr="006553C1">
        <w:t xml:space="preserve"> </w:t>
      </w:r>
      <w:r w:rsidRPr="009D7A35">
        <w:rPr>
          <w:lang w:val="en-US"/>
        </w:rPr>
        <w:t>Traffic</w:t>
      </w:r>
      <w:r w:rsidRPr="006553C1">
        <w:t xml:space="preserve"> </w:t>
      </w:r>
      <w:r w:rsidRPr="009D7A35">
        <w:rPr>
          <w:lang w:val="en-US"/>
        </w:rPr>
        <w:t>Library</w:t>
      </w:r>
      <w:r w:rsidRPr="006553C1">
        <w:t>) предназначена для планирования и организации транспортных потоков. Она имитирует движение автомобилей по улицам, магистралям, перекрёсткам, круговым развязкам, а также включает парковки и остановки общественного транспорта. С её помощью решаются следующие задачи:</w:t>
      </w:r>
    </w:p>
    <w:p w14:paraId="283E4E97" w14:textId="190FED53" w:rsidR="006553C1" w:rsidRPr="006553C1" w:rsidRDefault="006553C1" w:rsidP="0010237A">
      <w:pPr>
        <w:pStyle w:val="a8"/>
        <w:numPr>
          <w:ilvl w:val="0"/>
          <w:numId w:val="38"/>
        </w:numPr>
      </w:pPr>
      <w:r w:rsidRPr="006553C1">
        <w:t>Проектирование дорожной сети и автомагистралей</w:t>
      </w:r>
      <w:r w:rsidRPr="001A4DDB">
        <w:t>;</w:t>
      </w:r>
    </w:p>
    <w:p w14:paraId="704EE587" w14:textId="67936C63" w:rsidR="006553C1" w:rsidRPr="006553C1" w:rsidRDefault="006553C1" w:rsidP="0010237A">
      <w:pPr>
        <w:pStyle w:val="a8"/>
        <w:numPr>
          <w:ilvl w:val="0"/>
          <w:numId w:val="38"/>
        </w:numPr>
      </w:pPr>
      <w:r w:rsidRPr="006553C1">
        <w:t>Анализ загруженности и пропускной способности участков;</w:t>
      </w:r>
    </w:p>
    <w:p w14:paraId="4FFD54FF" w14:textId="31DD706A" w:rsidR="006553C1" w:rsidRPr="006553C1" w:rsidRDefault="006553C1" w:rsidP="0010237A">
      <w:pPr>
        <w:pStyle w:val="a8"/>
        <w:numPr>
          <w:ilvl w:val="0"/>
          <w:numId w:val="38"/>
        </w:numPr>
      </w:pPr>
      <w:r w:rsidRPr="006553C1">
        <w:t>Настройка и оптимизация режимов работы светофоров;</w:t>
      </w:r>
    </w:p>
    <w:p w14:paraId="66A9D5EC" w14:textId="7E34BD82" w:rsidR="006553C1" w:rsidRPr="006553C1" w:rsidRDefault="006553C1" w:rsidP="0010237A">
      <w:pPr>
        <w:pStyle w:val="a8"/>
        <w:numPr>
          <w:ilvl w:val="0"/>
          <w:numId w:val="38"/>
        </w:numPr>
      </w:pPr>
      <w:r w:rsidRPr="006553C1">
        <w:t>Включение объектов социальной инфраструктуры в общую дорожную сеть.</w:t>
      </w:r>
    </w:p>
    <w:p w14:paraId="2EA6DAB1" w14:textId="77777777" w:rsidR="006553C1" w:rsidRPr="006553C1" w:rsidRDefault="006553C1" w:rsidP="006553C1">
      <w:pPr>
        <w:pStyle w:val="a8"/>
      </w:pPr>
      <w:r w:rsidRPr="006553C1">
        <w:t>Каждый автомобиль представлен отдельным агентом, имеющим персональные физические характеристики: длину, скорость и ускорение. Логика движения транспортных средств задаётся диаграммами процессов, которые строятся простым перетаскиванием готовых блоков. Достоверность воспроизведения реальной дорожной обстановки критически важна для корректной оценки эффективности всей транспортной системы.</w:t>
      </w:r>
    </w:p>
    <w:p w14:paraId="52208015" w14:textId="77777777" w:rsidR="006553C1" w:rsidRPr="006553C1" w:rsidRDefault="006553C1" w:rsidP="006553C1">
      <w:pPr>
        <w:pStyle w:val="a8"/>
      </w:pPr>
      <w:r w:rsidRPr="006553C1">
        <w:lastRenderedPageBreak/>
        <w:t>Библиотека включает элементы для моделирования неравнозначных перекрёстков, светофорного регулирования, пешеходных переходов, автобусных остановок и парковочных зон.</w:t>
      </w:r>
    </w:p>
    <w:p w14:paraId="43DE8B6B" w14:textId="77777777" w:rsidR="006553C1" w:rsidRPr="006553C1" w:rsidRDefault="006553C1" w:rsidP="006553C1">
      <w:pPr>
        <w:pStyle w:val="a8"/>
      </w:pPr>
      <w:r w:rsidRPr="006553C1">
        <w:t>Внутренние алгоритмы опираются на базовые правила дорожного движения: соблюдение скоростного режима, перестроение в наименее занятую полосу, правила слияния потоков и предотвращение столкновений.</w:t>
      </w:r>
    </w:p>
    <w:p w14:paraId="4B976BAD" w14:textId="77777777" w:rsidR="006553C1" w:rsidRPr="006553C1" w:rsidRDefault="006553C1" w:rsidP="006553C1">
      <w:pPr>
        <w:pStyle w:val="a8"/>
      </w:pPr>
      <w:r w:rsidRPr="006553C1">
        <w:t>Карта пробок служит наглядным инструментом для отображения уровня загрузки дорог и накопления статистических данных.</w:t>
      </w:r>
    </w:p>
    <w:p w14:paraId="0B0AA398" w14:textId="77777777" w:rsidR="006553C1" w:rsidRPr="006553C1" w:rsidRDefault="006553C1" w:rsidP="006553C1">
      <w:pPr>
        <w:pStyle w:val="a8"/>
      </w:pPr>
      <w:proofErr w:type="spellStart"/>
      <w:r w:rsidRPr="006553C1">
        <w:t>AnyLogic</w:t>
      </w:r>
      <w:proofErr w:type="spellEnd"/>
      <w:r w:rsidRPr="006553C1">
        <w:t xml:space="preserve"> умеет преобразовывать ГИС-</w:t>
      </w:r>
      <w:proofErr w:type="spellStart"/>
      <w:r w:rsidRPr="006553C1">
        <w:t>шейп</w:t>
      </w:r>
      <w:proofErr w:type="spellEnd"/>
      <w:r w:rsidRPr="006553C1">
        <w:t>-файлы с реальной дорожной сетью в элементы пространственной разметки. Таким образом, дорожная схема создаётся автоматически по существующей карте.</w:t>
      </w:r>
    </w:p>
    <w:p w14:paraId="3232A63B" w14:textId="77777777" w:rsidR="006553C1" w:rsidRPr="006553C1" w:rsidRDefault="006553C1" w:rsidP="006553C1">
      <w:pPr>
        <w:pStyle w:val="a8"/>
      </w:pPr>
      <w:r w:rsidRPr="006553C1">
        <w:t>Для визуализации в моделях доступна как двухмерная, так и трёхмерная анимация.</w:t>
      </w:r>
    </w:p>
    <w:p w14:paraId="24C259E3" w14:textId="2F7E2861" w:rsidR="00347755" w:rsidRPr="006553C1" w:rsidRDefault="006553C1" w:rsidP="006553C1">
      <w:pPr>
        <w:pStyle w:val="a8"/>
      </w:pPr>
      <w:r w:rsidRPr="006553C1">
        <w:t>При необходимости моделирования комплексных транспортных систем — таких как железнодорожные узлы или аэропортовые терминалы — Библиотека дорожного движения легко расширяется элементами Пешеходной и Железнодорожной библиотек.</w:t>
      </w:r>
    </w:p>
    <w:p w14:paraId="03856B5E" w14:textId="2E633C8A" w:rsidR="00C755B6" w:rsidRDefault="00C755B6" w:rsidP="00C755B6">
      <w:pPr>
        <w:pStyle w:val="2"/>
      </w:pPr>
      <w:bookmarkStart w:id="17" w:name="_Toc229916349"/>
      <w:bookmarkStart w:id="18" w:name="_Toc229960796"/>
      <w:r>
        <w:t>Библиотека пешеходного движения</w:t>
      </w:r>
      <w:bookmarkEnd w:id="17"/>
      <w:bookmarkEnd w:id="18"/>
    </w:p>
    <w:p w14:paraId="35C37DF1" w14:textId="77777777" w:rsidR="001A4DDB" w:rsidRDefault="001A4DDB" w:rsidP="001A4DDB">
      <w:pPr>
        <w:pStyle w:val="a8"/>
        <w:rPr>
          <w:lang w:val="en-US"/>
        </w:rPr>
      </w:pPr>
      <w:r w:rsidRPr="001A4DDB">
        <w:t>Пешеходная библиотека </w:t>
      </w:r>
      <w:r>
        <w:t>(</w:t>
      </w:r>
      <w:proofErr w:type="spellStart"/>
      <w:r w:rsidRPr="00C7093E">
        <w:t>PedestrianLibrary</w:t>
      </w:r>
      <w:proofErr w:type="spellEnd"/>
      <w:r>
        <w:t>)</w:t>
      </w:r>
      <w:r w:rsidRPr="001A4DDB">
        <w:t xml:space="preserve"> — это инструмент имитационного моделирования движения людей в закрытых и открытых пространствах. Она позволяет воссоздавать поведение пешеходов в зданиях, на вокзалах, в торговых центрах, аэропортах, на массовых мероприятиях и в городской среде. Основные задачи, решаемые с помощью библиотеки:</w:t>
      </w:r>
    </w:p>
    <w:p w14:paraId="7C314B6F" w14:textId="65D7278B" w:rsidR="001A4DDB" w:rsidRPr="001A4DDB" w:rsidRDefault="001A4DDB" w:rsidP="0010237A">
      <w:pPr>
        <w:pStyle w:val="a8"/>
        <w:numPr>
          <w:ilvl w:val="0"/>
          <w:numId w:val="38"/>
        </w:numPr>
      </w:pPr>
      <w:r w:rsidRPr="001A4DDB">
        <w:t>Планирование и оптимизация планировок общественных и коммерческих пространств;</w:t>
      </w:r>
    </w:p>
    <w:p w14:paraId="5D780330" w14:textId="457DE8C2" w:rsidR="001A4DDB" w:rsidRPr="001A4DDB" w:rsidRDefault="001A4DDB" w:rsidP="0010237A">
      <w:pPr>
        <w:pStyle w:val="a8"/>
        <w:numPr>
          <w:ilvl w:val="0"/>
          <w:numId w:val="38"/>
        </w:numPr>
      </w:pPr>
      <w:r w:rsidRPr="001A4DDB">
        <w:t>Оценка пропускной способности коридоров, выходов и зон обслуживания;</w:t>
      </w:r>
    </w:p>
    <w:p w14:paraId="4CEC6B34" w14:textId="02A44918" w:rsidR="001A4DDB" w:rsidRPr="001A4DDB" w:rsidRDefault="001A4DDB" w:rsidP="0010237A">
      <w:pPr>
        <w:pStyle w:val="a8"/>
        <w:numPr>
          <w:ilvl w:val="0"/>
          <w:numId w:val="38"/>
        </w:numPr>
      </w:pPr>
      <w:r w:rsidRPr="001A4DDB">
        <w:t>Анализ времени эвакуации и выявление узких мест при скоплениях людей;</w:t>
      </w:r>
    </w:p>
    <w:p w14:paraId="3129E5D2" w14:textId="7441AF24" w:rsidR="001A4DDB" w:rsidRDefault="001A4DDB" w:rsidP="0010237A">
      <w:pPr>
        <w:pStyle w:val="a8"/>
        <w:numPr>
          <w:ilvl w:val="0"/>
          <w:numId w:val="38"/>
        </w:numPr>
      </w:pPr>
      <w:r w:rsidRPr="001A4DDB">
        <w:lastRenderedPageBreak/>
        <w:t xml:space="preserve">Размещение и расчёт количества сервисных точек (касс, стоек регистрации, банкоматов) на основе прогнозируемого </w:t>
      </w:r>
      <w:proofErr w:type="spellStart"/>
      <w:r w:rsidRPr="001A4DDB">
        <w:t>пассажиро</w:t>
      </w:r>
      <w:proofErr w:type="spellEnd"/>
      <w:r w:rsidRPr="001A4DDB">
        <w:t>- или покупательского потока.</w:t>
      </w:r>
    </w:p>
    <w:p w14:paraId="24061C2A" w14:textId="77777777" w:rsidR="001A4DDB" w:rsidRPr="001A4DDB" w:rsidRDefault="001A4DDB" w:rsidP="001A4DDB">
      <w:pPr>
        <w:pStyle w:val="a8"/>
      </w:pPr>
      <w:r w:rsidRPr="001A4DDB">
        <w:t>Каждый пешеход представляется в виде отдельного агента, обладающего индивидуальными физическими характеристиками: комфортная скорость, начальная скорость, диаметр (занимаемое место). Поведение агентов задаётся с помощью диаграмм процессов, которые строятся простым перетаскиванием блоков из палитры. Точность воспроизведения реальных пешеходных сценариев критически важна для получения достоверных оценок комфорта и безопасности среды.</w:t>
      </w:r>
    </w:p>
    <w:p w14:paraId="19732ABC" w14:textId="77777777" w:rsidR="001A4DDB" w:rsidRPr="001A4DDB" w:rsidRDefault="001A4DDB" w:rsidP="001A4DDB">
      <w:pPr>
        <w:pStyle w:val="a8"/>
      </w:pPr>
      <w:r w:rsidRPr="001A4DDB">
        <w:t>Библиотека предоставляет разнообразные элементы разметки пространства, позволяющие детально воссоздать геометрию объекта. К ним относятся прямоугольные и округлые стены, целевые линии, области сервисов с очередями, прямоугольные и многоугольные узлы, аттракторы, эскалаторы и лифты. Для сбора данных служат элементы «Статистика потока» и «Карта плотности».</w:t>
      </w:r>
    </w:p>
    <w:p w14:paraId="723B3FF7" w14:textId="77777777" w:rsidR="001A4DDB" w:rsidRPr="001A4DDB" w:rsidRDefault="001A4DDB" w:rsidP="001A4DDB">
      <w:pPr>
        <w:pStyle w:val="a8"/>
      </w:pPr>
      <w:r w:rsidRPr="001A4DDB">
        <w:t>В основе движения агентов лежит модель социальных сил, дополненная алгоритмами обхода препятствий, избегания столкновений с другими пешеходами и стенами, выбора кратчайшего пути и адаптации скорости к окружающей плотности. Пешеходы реалистично реагируют на встречные потоки, обгоняют медленно идущих людей и выдерживают личное пространство.</w:t>
      </w:r>
    </w:p>
    <w:p w14:paraId="6611E67B" w14:textId="77777777" w:rsidR="001A4DDB" w:rsidRPr="001A4DDB" w:rsidRDefault="001A4DDB" w:rsidP="001A4DDB">
      <w:pPr>
        <w:pStyle w:val="a8"/>
      </w:pPr>
      <w:r w:rsidRPr="001A4DDB">
        <w:t>Карта плотности (</w:t>
      </w:r>
      <w:proofErr w:type="spellStart"/>
      <w:r w:rsidRPr="001A4DDB">
        <w:t>Heat</w:t>
      </w:r>
      <w:proofErr w:type="spellEnd"/>
      <w:r w:rsidRPr="001A4DDB">
        <w:t xml:space="preserve"> </w:t>
      </w:r>
      <w:proofErr w:type="spellStart"/>
      <w:r w:rsidRPr="001A4DDB">
        <w:t>Map</w:t>
      </w:r>
      <w:proofErr w:type="spellEnd"/>
      <w:r w:rsidRPr="001A4DDB">
        <w:t>) графически отображает уровень загруженности любых участков моделируемой территории в реальном времени, что упрощает выявление проблемных зон и сбор статистики по плотности.</w:t>
      </w:r>
    </w:p>
    <w:p w14:paraId="57C3F159" w14:textId="77777777" w:rsidR="001A4DDB" w:rsidRPr="001A4DDB" w:rsidRDefault="001A4DDB" w:rsidP="001A4DDB">
      <w:pPr>
        <w:pStyle w:val="a8"/>
      </w:pPr>
      <w:proofErr w:type="spellStart"/>
      <w:r w:rsidRPr="001A4DDB">
        <w:t>AnyLogic</w:t>
      </w:r>
      <w:proofErr w:type="spellEnd"/>
      <w:r w:rsidRPr="001A4DDB">
        <w:t xml:space="preserve"> позволяет использовать в качестве подложки растровые изображения, планы этажей или CAD-чертежи. Прямо поверх них вручную или полуавтоматически наносятся стены и другие элементы разметки, благодаря чему модель полностью повторяет реальную планировку здания или открытого пространства.</w:t>
      </w:r>
    </w:p>
    <w:p w14:paraId="130EB60E" w14:textId="77777777" w:rsidR="001A4DDB" w:rsidRPr="001A4DDB" w:rsidRDefault="001A4DDB" w:rsidP="001A4DDB">
      <w:pPr>
        <w:pStyle w:val="a8"/>
      </w:pPr>
      <w:r w:rsidRPr="001A4DDB">
        <w:lastRenderedPageBreak/>
        <w:t>Для наглядности модели пешеходного движения поддерживают как 2D-, так и 3D-анимацию, позволяя наблюдать за поведением каждого человека или группы.</w:t>
      </w:r>
    </w:p>
    <w:p w14:paraId="5CA8E377" w14:textId="3BED6125" w:rsidR="00C755B6" w:rsidRPr="000B2863" w:rsidRDefault="001A4DDB" w:rsidP="001A4DDB">
      <w:pPr>
        <w:pStyle w:val="a8"/>
      </w:pPr>
      <w:r w:rsidRPr="001A4DDB">
        <w:t xml:space="preserve">При необходимости Пешеходная библиотека легко интегрируется с другими библиотеками </w:t>
      </w:r>
      <w:proofErr w:type="spellStart"/>
      <w:r w:rsidRPr="001A4DDB">
        <w:t>AnyLogic</w:t>
      </w:r>
      <w:proofErr w:type="spellEnd"/>
      <w:r w:rsidRPr="001A4DDB">
        <w:t>. Совместно с Библиотекой дорожного движения она позволяет моделировать сложные транспортно-пересадочные узлы, а с Железнодорожной библиотекой — пассажирские терминалы вокзалов, что делает её универсальным средством анализа любых систем с участием пешеходов.</w:t>
      </w:r>
    </w:p>
    <w:p w14:paraId="61E13798" w14:textId="783F057C" w:rsidR="00D7677E" w:rsidRPr="00D7677E" w:rsidRDefault="00E0268C" w:rsidP="00E44327">
      <w:pPr>
        <w:pStyle w:val="1"/>
        <w:numPr>
          <w:ilvl w:val="0"/>
          <w:numId w:val="0"/>
        </w:numPr>
        <w:ind w:left="851"/>
      </w:pPr>
      <w:bookmarkStart w:id="19" w:name="_Toc136276274"/>
      <w:bookmarkStart w:id="20" w:name="_Toc167783392"/>
      <w:bookmarkStart w:id="21" w:name="_Toc229916350"/>
      <w:bookmarkStart w:id="22" w:name="_Toc229960797"/>
      <w:r>
        <w:lastRenderedPageBreak/>
        <w:t>Постановка задачи</w:t>
      </w:r>
      <w:bookmarkEnd w:id="19"/>
      <w:bookmarkEnd w:id="20"/>
      <w:bookmarkEnd w:id="21"/>
      <w:bookmarkEnd w:id="22"/>
    </w:p>
    <w:p w14:paraId="0BC89AC7" w14:textId="0ECE5AF5" w:rsidR="006553C1" w:rsidRDefault="006553C1" w:rsidP="006553C1">
      <w:pPr>
        <w:pStyle w:val="a8"/>
      </w:pPr>
      <w:r w:rsidRPr="00C7093E">
        <w:t>Целью</w:t>
      </w:r>
      <w:r>
        <w:t xml:space="preserve"> лабораторной работы является </w:t>
      </w:r>
      <w:r w:rsidR="00F730E8">
        <w:t>и</w:t>
      </w:r>
      <w:r w:rsidR="00F730E8" w:rsidRPr="00F730E8">
        <w:t xml:space="preserve">сследование возможностей среды имитационного моделирования </w:t>
      </w:r>
      <w:proofErr w:type="spellStart"/>
      <w:r w:rsidR="00F730E8" w:rsidRPr="00F730E8">
        <w:t>AnyLogic</w:t>
      </w:r>
      <w:proofErr w:type="spellEnd"/>
      <w:r w:rsidR="00F730E8" w:rsidRPr="00F730E8">
        <w:t xml:space="preserve"> применительно к комплексному анализу транспортно-пешеходных систем, изучение принципов работы и взаимодействия объектов библиотек дорожного движения и пешеходной библиотеки в рамках единой модели социально-торгового объекта</w:t>
      </w:r>
      <w:r>
        <w:t>.</w:t>
      </w:r>
    </w:p>
    <w:p w14:paraId="3A9F1DA6" w14:textId="581F5F18" w:rsidR="00FD2EF3" w:rsidRPr="006553C1" w:rsidRDefault="006553C1" w:rsidP="006553C1">
      <w:pPr>
        <w:pStyle w:val="a8"/>
      </w:pPr>
      <w:r w:rsidRPr="00C7093E">
        <w:t>Задачей</w:t>
      </w:r>
      <w:r>
        <w:rPr>
          <w:iCs/>
        </w:rPr>
        <w:t xml:space="preserve"> является </w:t>
      </w:r>
      <w:r w:rsidR="00F730E8">
        <w:rPr>
          <w:iCs/>
        </w:rPr>
        <w:t>р</w:t>
      </w:r>
      <w:r w:rsidR="00F730E8" w:rsidRPr="00F730E8">
        <w:rPr>
          <w:iCs/>
        </w:rPr>
        <w:t>азработ</w:t>
      </w:r>
      <w:r w:rsidR="00F730E8">
        <w:rPr>
          <w:iCs/>
        </w:rPr>
        <w:t>ка</w:t>
      </w:r>
      <w:r w:rsidR="00F730E8" w:rsidRPr="00F730E8">
        <w:rPr>
          <w:iCs/>
        </w:rPr>
        <w:t xml:space="preserve"> имитационную модель функционирования торгово-сервисного комплекса «ТСК Свердловский», включающую:</w:t>
      </w:r>
      <w:r>
        <w:rPr>
          <w:iCs/>
        </w:rPr>
        <w:t xml:space="preserve"> </w:t>
      </w:r>
      <w:r w:rsidR="00F730E8" w:rsidRPr="00F730E8">
        <w:rPr>
          <w:iCs/>
        </w:rPr>
        <w:t>северную и южную парковочные зоны, прилегающие улицы, тротуары, перекрёстки и пешеходные переходы, движение легковых автомобилей с соблюдением ПДД, прибывающих и покидающих парковки,</w:t>
      </w:r>
      <w:r>
        <w:rPr>
          <w:iCs/>
        </w:rPr>
        <w:t xml:space="preserve"> </w:t>
      </w:r>
      <w:r w:rsidR="00F730E8" w:rsidRPr="00F730E8">
        <w:rPr>
          <w:iCs/>
        </w:rPr>
        <w:t xml:space="preserve">пешеходные потоки (посетители, идущие пешком, а также выходящие из припаркованных автомобилей, перемещающиеся к входам в магазины, выбирающие товары, стоящие в очередях к кассам и возвращающиеся к своим машинам), обслуживание в торговых точках, представленное в виде сервисных зон с очередями (стеллажи – зоны выбора товара, кассы – точки обслуживания). </w:t>
      </w:r>
      <w:r w:rsidR="00F730E8">
        <w:rPr>
          <w:iCs/>
        </w:rPr>
        <w:t xml:space="preserve">Спутниковый снимок объекта </w:t>
      </w:r>
      <w:r>
        <w:rPr>
          <w:iCs/>
        </w:rPr>
        <w:t>(</w:t>
      </w:r>
      <w:r>
        <w:rPr>
          <w:iCs/>
        </w:rPr>
        <w:fldChar w:fldCharType="begin"/>
      </w:r>
      <w:r>
        <w:rPr>
          <w:iCs/>
        </w:rPr>
        <w:instrText xml:space="preserve"> REF _Ref129636013 \h </w:instrText>
      </w:r>
      <w:r>
        <w:rPr>
          <w:iCs/>
        </w:rPr>
      </w:r>
      <w:r>
        <w:rPr>
          <w:iCs/>
        </w:rPr>
        <w:fldChar w:fldCharType="separate"/>
      </w:r>
      <w:r w:rsidR="00440D58">
        <w:t xml:space="preserve">Рисунок </w:t>
      </w:r>
      <w:r w:rsidR="00440D58">
        <w:rPr>
          <w:noProof/>
        </w:rPr>
        <w:t>1</w:t>
      </w:r>
      <w:r>
        <w:rPr>
          <w:iCs/>
        </w:rPr>
        <w:fldChar w:fldCharType="end"/>
      </w:r>
      <w:r>
        <w:rPr>
          <w:iCs/>
        </w:rPr>
        <w:t>)</w:t>
      </w:r>
      <w:r w:rsidR="00943085">
        <w:t>.</w:t>
      </w:r>
    </w:p>
    <w:p w14:paraId="31F9D0C6" w14:textId="77777777" w:rsidR="006553C1" w:rsidRPr="006553C1" w:rsidRDefault="006553C1" w:rsidP="006553C1">
      <w:pPr>
        <w:pStyle w:val="a8"/>
        <w:rPr>
          <w:iCs/>
        </w:rPr>
      </w:pPr>
    </w:p>
    <w:p w14:paraId="380A5C41" w14:textId="28F71FEC" w:rsidR="004B46B1" w:rsidRPr="00587073" w:rsidRDefault="006553C1" w:rsidP="00943085">
      <w:pPr>
        <w:pStyle w:val="a8"/>
        <w:ind w:firstLine="0"/>
        <w:jc w:val="center"/>
        <w:rPr>
          <w:iCs/>
        </w:rPr>
      </w:pPr>
      <w:r w:rsidRPr="006553C1">
        <w:rPr>
          <w:iCs/>
          <w:noProof/>
        </w:rPr>
        <w:lastRenderedPageBreak/>
        <w:drawing>
          <wp:inline distT="0" distB="0" distL="0" distR="0" wp14:anchorId="2B906E36" wp14:editId="5EE0E069">
            <wp:extent cx="4734586" cy="6220693"/>
            <wp:effectExtent l="0" t="0" r="8890" b="8890"/>
            <wp:docPr id="122585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98A2" w14:textId="46535C19" w:rsidR="004B46B1" w:rsidRDefault="004B46B1" w:rsidP="006553C1">
      <w:pPr>
        <w:pStyle w:val="af"/>
      </w:pPr>
      <w:bookmarkStart w:id="23" w:name="_Ref129636013"/>
      <w:r>
        <w:t xml:space="preserve">Рисунок 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1</w:t>
      </w:r>
      <w:r w:rsidR="005C2F90">
        <w:rPr>
          <w:noProof/>
        </w:rPr>
        <w:fldChar w:fldCharType="end"/>
      </w:r>
      <w:bookmarkEnd w:id="23"/>
      <w:r>
        <w:t xml:space="preserve"> – Спутниковый снимок </w:t>
      </w:r>
      <w:r w:rsidR="006553C1">
        <w:t>объекта и парковки</w:t>
      </w:r>
    </w:p>
    <w:p w14:paraId="6BA5C9DF" w14:textId="77777777" w:rsidR="006553C1" w:rsidRPr="006553C1" w:rsidRDefault="006553C1" w:rsidP="006553C1">
      <w:pPr>
        <w:pStyle w:val="a8"/>
      </w:pPr>
    </w:p>
    <w:p w14:paraId="7F969E75" w14:textId="36079344" w:rsidR="000F110E" w:rsidRPr="009F34A6" w:rsidRDefault="00F730E8" w:rsidP="00C36392">
      <w:pPr>
        <w:pStyle w:val="a8"/>
      </w:pPr>
      <w:r w:rsidRPr="00F730E8">
        <w:rPr>
          <w:iCs/>
        </w:rPr>
        <w:t>Модель должна визуализировать дорожную сеть, тротуары, парковочные места, движение автомобилей и пешеходов, а также количественно оценивать загруженность дорог и зон скопления людей</w:t>
      </w:r>
      <w:r w:rsidR="00943085">
        <w:rPr>
          <w:iCs/>
        </w:rPr>
        <w:t>.</w:t>
      </w:r>
    </w:p>
    <w:p w14:paraId="014BB2AA" w14:textId="20323C9A" w:rsidR="000F110E" w:rsidRDefault="009F34A6" w:rsidP="00051DC4">
      <w:pPr>
        <w:pStyle w:val="a8"/>
        <w:numPr>
          <w:ilvl w:val="0"/>
          <w:numId w:val="7"/>
        </w:numPr>
      </w:pPr>
      <w:r>
        <w:t xml:space="preserve">Входными являются </w:t>
      </w:r>
      <w:r w:rsidR="009F2216">
        <w:t>п</w:t>
      </w:r>
      <w:r w:rsidR="009F2216" w:rsidRPr="009F2216">
        <w:t>ространственно-геометрические данные</w:t>
      </w:r>
      <w:r w:rsidR="009F2216">
        <w:t xml:space="preserve"> (</w:t>
      </w:r>
      <w:r w:rsidR="009F2216" w:rsidRPr="009F2216">
        <w:t>план территории ТСК с расположением дорог</w:t>
      </w:r>
      <w:r w:rsidR="009F2216">
        <w:t>), п</w:t>
      </w:r>
      <w:r w:rsidR="009F2216" w:rsidRPr="009F2216">
        <w:t>араметры транспортных потоков</w:t>
      </w:r>
      <w:r w:rsidR="009F2216">
        <w:t xml:space="preserve"> (</w:t>
      </w:r>
      <w:r w:rsidR="009F2216" w:rsidRPr="009F2216">
        <w:t>интенсивность прибытия автомобилей</w:t>
      </w:r>
      <w:r w:rsidR="009F2216">
        <w:t>), п</w:t>
      </w:r>
      <w:r w:rsidR="009F2216" w:rsidRPr="009F2216">
        <w:t xml:space="preserve">араметры </w:t>
      </w:r>
      <w:r w:rsidR="009F2216" w:rsidRPr="009F2216">
        <w:lastRenderedPageBreak/>
        <w:t>пешеходных потоков</w:t>
      </w:r>
      <w:r w:rsidR="009F2216">
        <w:t xml:space="preserve"> (</w:t>
      </w:r>
      <w:r w:rsidR="009F2216" w:rsidRPr="009F2216">
        <w:t>интенсивность подхода пешеходов</w:t>
      </w:r>
      <w:r w:rsidR="009F2216">
        <w:t>), х</w:t>
      </w:r>
      <w:r w:rsidR="009F2216" w:rsidRPr="009F2216">
        <w:t>арактеристики агентов</w:t>
      </w:r>
      <w:r w:rsidR="009F2216">
        <w:t xml:space="preserve"> (</w:t>
      </w:r>
      <w:r w:rsidR="009F2216" w:rsidRPr="009F2216">
        <w:t>диапазоны скоростей и размеров</w:t>
      </w:r>
      <w:r w:rsidR="009F2216">
        <w:t>)</w:t>
      </w:r>
      <w:r w:rsidR="00803A75">
        <w:t>;</w:t>
      </w:r>
    </w:p>
    <w:p w14:paraId="006A926E" w14:textId="7C8A6AE5" w:rsidR="000F110E" w:rsidRDefault="00803A75" w:rsidP="00051DC4">
      <w:pPr>
        <w:pStyle w:val="a8"/>
        <w:numPr>
          <w:ilvl w:val="0"/>
          <w:numId w:val="7"/>
        </w:numPr>
      </w:pPr>
      <w:r>
        <w:t>Моделирование движения транспортных средств</w:t>
      </w:r>
      <w:r w:rsidR="00763E5A">
        <w:t xml:space="preserve"> и людей</w:t>
      </w:r>
      <w:r w:rsidR="009F34A6">
        <w:t xml:space="preserve"> осуществляется</w:t>
      </w:r>
      <w:r>
        <w:t xml:space="preserve"> с учётом </w:t>
      </w:r>
      <w:r w:rsidR="009F2216">
        <w:t>п</w:t>
      </w:r>
      <w:r w:rsidR="009F2216" w:rsidRPr="009F2216">
        <w:t>равил дорожного движения</w:t>
      </w:r>
      <w:r w:rsidR="009F2216">
        <w:t xml:space="preserve"> (</w:t>
      </w:r>
      <w:r w:rsidR="009F2216" w:rsidRPr="009F2216">
        <w:t>ограничения скорости</w:t>
      </w:r>
      <w:r w:rsidR="009F2216">
        <w:t>), л</w:t>
      </w:r>
      <w:r w:rsidR="009F2216" w:rsidRPr="009F2216">
        <w:t>огик</w:t>
      </w:r>
      <w:r w:rsidR="009F2216">
        <w:t>и</w:t>
      </w:r>
      <w:r w:rsidR="009F2216" w:rsidRPr="009F2216">
        <w:t xml:space="preserve"> пешеходного поведения</w:t>
      </w:r>
      <w:r w:rsidR="009F2216">
        <w:t xml:space="preserve"> (</w:t>
      </w:r>
      <w:r w:rsidR="009F2216" w:rsidRPr="009F2216">
        <w:t>модель социальных сил, избегание столкновений</w:t>
      </w:r>
      <w:r w:rsidR="009F2216">
        <w:t>), п</w:t>
      </w:r>
      <w:r w:rsidR="009F2216" w:rsidRPr="009F2216">
        <w:t>равил обслуживания</w:t>
      </w:r>
      <w:r w:rsidR="009F2216">
        <w:t xml:space="preserve"> (</w:t>
      </w:r>
      <w:r w:rsidR="009F2216" w:rsidRPr="009F2216">
        <w:t>дисциплина очереди</w:t>
      </w:r>
      <w:r w:rsidR="009F2216">
        <w:t>), с</w:t>
      </w:r>
      <w:r w:rsidR="009F2216" w:rsidRPr="009F2216">
        <w:t>ценари</w:t>
      </w:r>
      <w:r w:rsidR="009F2216">
        <w:t>й</w:t>
      </w:r>
      <w:r w:rsidR="009F2216" w:rsidRPr="009F2216">
        <w:t xml:space="preserve"> взаимодействия «автомобиль–пешеход»</w:t>
      </w:r>
      <w:r w:rsidR="009F2216">
        <w:t xml:space="preserve"> (</w:t>
      </w:r>
      <w:r w:rsidR="009F2216" w:rsidRPr="009F2216">
        <w:t>прибытие, выход пассажиров, переход в статус пешеходов, возвращение после покупок, посадка в автомобиль и отъезд</w:t>
      </w:r>
      <w:r w:rsidR="009F2216">
        <w:t>)</w:t>
      </w:r>
      <w:r w:rsidRPr="00803A75">
        <w:t>;</w:t>
      </w:r>
    </w:p>
    <w:p w14:paraId="51EE0F4D" w14:textId="70350A1D" w:rsidR="004C2E64" w:rsidRDefault="004C2E64" w:rsidP="00051DC4">
      <w:pPr>
        <w:pStyle w:val="a8"/>
        <w:numPr>
          <w:ilvl w:val="0"/>
          <w:numId w:val="7"/>
        </w:numPr>
      </w:pPr>
      <w:r>
        <w:t xml:space="preserve">Моделирование осуществляется при помощи средств имитационного моделирования </w:t>
      </w:r>
      <w:proofErr w:type="spellStart"/>
      <w:r>
        <w:t>AnyLogic</w:t>
      </w:r>
      <w:proofErr w:type="spellEnd"/>
      <w:r>
        <w:t xml:space="preserve"> (</w:t>
      </w:r>
      <w:r w:rsidR="009F2216" w:rsidRPr="009F2216">
        <w:t>библиотека дорожного движения, пешеходная библиотека, элементы библиотеки моделирования процессов</w:t>
      </w:r>
      <w:r>
        <w:t xml:space="preserve">) и </w:t>
      </w:r>
      <w:r w:rsidR="009F2216">
        <w:t>г</w:t>
      </w:r>
      <w:r w:rsidR="009F2216" w:rsidRPr="009F2216">
        <w:t>рафическ</w:t>
      </w:r>
      <w:r w:rsidR="009F2216">
        <w:t>ого</w:t>
      </w:r>
      <w:r w:rsidR="009F2216" w:rsidRPr="009F2216">
        <w:t xml:space="preserve"> редактор</w:t>
      </w:r>
      <w:r w:rsidR="009F2216">
        <w:t>а</w:t>
      </w:r>
      <w:r w:rsidR="009F2216" w:rsidRPr="009F2216">
        <w:t xml:space="preserve"> разметки пространства</w:t>
      </w:r>
      <w:r w:rsidR="009F2216">
        <w:t xml:space="preserve"> (</w:t>
      </w:r>
      <w:r w:rsidR="009F2216" w:rsidRPr="009F2216">
        <w:t>стены, целевые линии, сервисы с очередями, узлы, аттракторы</w:t>
      </w:r>
      <w:r w:rsidR="009F2216">
        <w:t>)</w:t>
      </w:r>
      <w:r w:rsidRPr="004C2E64">
        <w:t>;</w:t>
      </w:r>
    </w:p>
    <w:p w14:paraId="79CE33E8" w14:textId="5A659B59" w:rsidR="000F110E" w:rsidRDefault="009F34A6" w:rsidP="00051DC4">
      <w:pPr>
        <w:pStyle w:val="a8"/>
        <w:numPr>
          <w:ilvl w:val="0"/>
          <w:numId w:val="7"/>
        </w:numPr>
      </w:pPr>
      <w:r>
        <w:t>На выходе получается в</w:t>
      </w:r>
      <w:r w:rsidR="00803A75">
        <w:t>изуализация полученных результатов (</w:t>
      </w:r>
      <w:r w:rsidR="00282A79" w:rsidRPr="00282A79">
        <w:t>2D/3D визуализация движения автомобилей и пешеходов в реальном масштабе времени</w:t>
      </w:r>
      <w:r w:rsidR="00282A79">
        <w:t>, к</w:t>
      </w:r>
      <w:r w:rsidR="00282A79" w:rsidRPr="00282A79">
        <w:t>арты плотности (</w:t>
      </w:r>
      <w:proofErr w:type="spellStart"/>
      <w:r w:rsidR="00282A79" w:rsidRPr="00282A79">
        <w:t>Heat</w:t>
      </w:r>
      <w:proofErr w:type="spellEnd"/>
      <w:r w:rsidR="00282A79" w:rsidRPr="00282A79">
        <w:t xml:space="preserve"> </w:t>
      </w:r>
      <w:proofErr w:type="spellStart"/>
      <w:r w:rsidR="00282A79" w:rsidRPr="00282A79">
        <w:t>Map</w:t>
      </w:r>
      <w:proofErr w:type="spellEnd"/>
      <w:r w:rsidR="00282A79" w:rsidRPr="00282A79">
        <w:t>) для выявления критических скоплений людей</w:t>
      </w:r>
      <w:r w:rsidR="00282A79">
        <w:t>, к</w:t>
      </w:r>
      <w:r w:rsidR="00282A79" w:rsidRPr="00282A79">
        <w:t>арта загруженности дорог (пробки) для оценки транспортной доступности ТСК</w:t>
      </w:r>
      <w:r w:rsidR="00803A75">
        <w:t>)</w:t>
      </w:r>
      <w:r w:rsidR="000F110E">
        <w:t>.</w:t>
      </w:r>
    </w:p>
    <w:p w14:paraId="4232D144" w14:textId="77777777" w:rsidR="00821980" w:rsidRDefault="00821980" w:rsidP="00821980">
      <w:pPr>
        <w:pStyle w:val="a8"/>
      </w:pPr>
    </w:p>
    <w:p w14:paraId="4ADC04EB" w14:textId="75B5892E" w:rsidR="00821980" w:rsidRDefault="00821980">
      <w:pPr>
        <w:jc w:val="left"/>
      </w:pPr>
      <w:r>
        <w:br w:type="page"/>
      </w:r>
    </w:p>
    <w:p w14:paraId="163BF38E" w14:textId="0A7ACEB6" w:rsidR="001B26C7" w:rsidRDefault="002F4473" w:rsidP="001B26C7">
      <w:pPr>
        <w:pStyle w:val="a8"/>
        <w:ind w:left="709" w:firstLine="0"/>
      </w:pPr>
      <w:r>
        <w:lastRenderedPageBreak/>
        <w:t xml:space="preserve">Диаграмма </w:t>
      </w:r>
      <w:r>
        <w:rPr>
          <w:lang w:val="en-US"/>
        </w:rPr>
        <w:t>IDEF</w:t>
      </w:r>
      <w:r w:rsidRPr="004D63F4">
        <w:t xml:space="preserve">0 </w:t>
      </w:r>
      <w:r>
        <w:t xml:space="preserve">данной задачи представлена </w:t>
      </w:r>
      <w:r>
        <w:fldChar w:fldCharType="begin"/>
      </w:r>
      <w:r>
        <w:instrText xml:space="preserve"> REF _Ref166054079 \h </w:instrText>
      </w:r>
      <w:r>
        <w:fldChar w:fldCharType="separate"/>
      </w:r>
      <w:r w:rsidR="00440D58">
        <w:t xml:space="preserve">Рисунок </w:t>
      </w:r>
      <w:r w:rsidR="00440D58">
        <w:rPr>
          <w:noProof/>
        </w:rPr>
        <w:t>2</w:t>
      </w:r>
      <w:r>
        <w:fldChar w:fldCharType="end"/>
      </w:r>
      <w:r>
        <w:t>.</w:t>
      </w:r>
    </w:p>
    <w:p w14:paraId="13B7EF40" w14:textId="77777777" w:rsidR="001B26C7" w:rsidRDefault="001B26C7" w:rsidP="001B26C7">
      <w:pPr>
        <w:pStyle w:val="a8"/>
        <w:ind w:left="709" w:firstLine="0"/>
      </w:pPr>
    </w:p>
    <w:p w14:paraId="0172EAA5" w14:textId="16DF8E26" w:rsidR="001B26C7" w:rsidRDefault="001B26C7" w:rsidP="001B26C7">
      <w:pPr>
        <w:pStyle w:val="a8"/>
        <w:ind w:firstLine="0"/>
      </w:pPr>
      <w:r w:rsidRPr="001B26C7">
        <w:rPr>
          <w:noProof/>
        </w:rPr>
        <w:drawing>
          <wp:inline distT="0" distB="0" distL="0" distR="0" wp14:anchorId="195D1176" wp14:editId="6A26D2F7">
            <wp:extent cx="6191885" cy="3078480"/>
            <wp:effectExtent l="0" t="0" r="0" b="7620"/>
            <wp:docPr id="132033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33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9E2B" w14:textId="63F4E8BD" w:rsidR="002F4473" w:rsidRPr="002F4473" w:rsidRDefault="002F4473" w:rsidP="001B26C7">
      <w:pPr>
        <w:pStyle w:val="af"/>
      </w:pPr>
      <w:bookmarkStart w:id="24" w:name="_Ref166054079"/>
      <w:r>
        <w:t xml:space="preserve">Рисунок 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2</w:t>
      </w:r>
      <w:r w:rsidR="005C2F90">
        <w:rPr>
          <w:noProof/>
        </w:rPr>
        <w:fldChar w:fldCharType="end"/>
      </w:r>
      <w:bookmarkEnd w:id="24"/>
      <w:r>
        <w:t xml:space="preserve"> – Структура решения задачи в нотации </w:t>
      </w:r>
      <w:r>
        <w:rPr>
          <w:lang w:val="en-US"/>
        </w:rPr>
        <w:t>IDEF</w:t>
      </w:r>
      <w:r w:rsidRPr="004D63F4">
        <w:t>0</w:t>
      </w:r>
    </w:p>
    <w:p w14:paraId="08863F86" w14:textId="382CE4D0" w:rsidR="00045CDC" w:rsidRDefault="00045CDC" w:rsidP="0029694B">
      <w:pPr>
        <w:pStyle w:val="1"/>
        <w:tabs>
          <w:tab w:val="clear" w:pos="1283"/>
          <w:tab w:val="num" w:pos="1632"/>
        </w:tabs>
      </w:pPr>
      <w:bookmarkStart w:id="25" w:name="_Toc136276275"/>
      <w:bookmarkStart w:id="26" w:name="_Toc167783393"/>
      <w:bookmarkStart w:id="27" w:name="_Toc229916351"/>
      <w:bookmarkStart w:id="28" w:name="_Toc229960798"/>
      <w:r>
        <w:lastRenderedPageBreak/>
        <w:t>Структура решения</w:t>
      </w:r>
      <w:bookmarkEnd w:id="25"/>
      <w:bookmarkEnd w:id="26"/>
      <w:bookmarkEnd w:id="27"/>
      <w:bookmarkEnd w:id="28"/>
    </w:p>
    <w:p w14:paraId="03504228" w14:textId="2270EF8F" w:rsidR="006F5737" w:rsidRPr="00CD6071" w:rsidRDefault="006F5737" w:rsidP="00125496">
      <w:pPr>
        <w:pStyle w:val="2"/>
      </w:pPr>
      <w:bookmarkStart w:id="29" w:name="_Toc229960799"/>
      <w:r w:rsidRPr="00CD6071">
        <w:t>Ввод данных об участке дорожного движения (Ввод)</w:t>
      </w:r>
      <w:r w:rsidR="00CD6071">
        <w:t>:</w:t>
      </w:r>
      <w:bookmarkEnd w:id="29"/>
    </w:p>
    <w:p w14:paraId="300F4302" w14:textId="0D9C54DC" w:rsidR="00042B0D" w:rsidRPr="00C62E4A" w:rsidRDefault="00042B0D" w:rsidP="00C62E4A">
      <w:pPr>
        <w:pStyle w:val="a3"/>
      </w:pPr>
      <w:r w:rsidRPr="00C62E4A">
        <w:t xml:space="preserve">Графическое </w:t>
      </w:r>
      <w:r w:rsidR="00D73611" w:rsidRPr="00C62E4A">
        <w:t>представление (</w:t>
      </w:r>
      <w:r w:rsidR="00A00BB8" w:rsidRPr="00C62E4A">
        <w:t>спутниковый снимок территории ТСК Свердловский с прилегающими улицами и тротуарами.</w:t>
      </w:r>
      <w:r w:rsidR="00D73611" w:rsidRPr="00C62E4A">
        <w:t>)</w:t>
      </w:r>
      <w:r w:rsidR="0073653D" w:rsidRPr="00C62E4A">
        <w:t>;</w:t>
      </w:r>
    </w:p>
    <w:p w14:paraId="09B669B0" w14:textId="77777777" w:rsidR="003F0FDB" w:rsidRDefault="00A00BB8" w:rsidP="00C62E4A">
      <w:pPr>
        <w:pStyle w:val="a3"/>
      </w:pPr>
      <w:r w:rsidRPr="00A00BB8">
        <w:t>Пространственная разметка дорожной сети</w:t>
      </w:r>
      <w:r>
        <w:t xml:space="preserve"> (н</w:t>
      </w:r>
      <w:r w:rsidRPr="00A00BB8">
        <w:t>азвания и расположение дорог на северной и южной парковках, количество полос на каждой стороне, ширина полосы</w:t>
      </w:r>
      <w:r w:rsidR="003F0FDB">
        <w:t>;</w:t>
      </w:r>
    </w:p>
    <w:p w14:paraId="3394F3C5" w14:textId="77777777" w:rsidR="003F0FDB" w:rsidRDefault="003F0FDB" w:rsidP="00C62E4A">
      <w:pPr>
        <w:pStyle w:val="a3"/>
      </w:pPr>
      <w:r>
        <w:t>К</w:t>
      </w:r>
      <w:r w:rsidR="00A00BB8" w:rsidRPr="00A00BB8">
        <w:t>онфигурация перекрёстков с указанием допустимых направлений движения для каждой полосы</w:t>
      </w:r>
      <w:r>
        <w:t>;</w:t>
      </w:r>
    </w:p>
    <w:p w14:paraId="7BA83909" w14:textId="6DB2F630" w:rsidR="006F5737" w:rsidRDefault="003F0FDB" w:rsidP="00C62E4A">
      <w:pPr>
        <w:pStyle w:val="a3"/>
      </w:pPr>
      <w:r>
        <w:t>Р</w:t>
      </w:r>
      <w:r w:rsidR="00A00BB8" w:rsidRPr="00A00BB8">
        <w:t>асположение и тип парков</w:t>
      </w:r>
      <w:r>
        <w:t>ок</w:t>
      </w:r>
      <w:r w:rsidR="00A00BB8" w:rsidRPr="00A00BB8">
        <w:t xml:space="preserve"> (параллельная</w:t>
      </w:r>
      <w:r>
        <w:t>, перпендикулярная, диагональная</w:t>
      </w:r>
      <w:r w:rsidR="00A00BB8" w:rsidRPr="00A00BB8">
        <w:t>),</w:t>
      </w:r>
      <w:r>
        <w:t xml:space="preserve"> их</w:t>
      </w:r>
      <w:r w:rsidR="00A00BB8" w:rsidRPr="00A00BB8">
        <w:t xml:space="preserve"> вместимость</w:t>
      </w:r>
      <w:r w:rsidR="006F5737" w:rsidRPr="006F5737">
        <w:t>;</w:t>
      </w:r>
    </w:p>
    <w:p w14:paraId="760CB5FA" w14:textId="1FD010B1" w:rsidR="00A00BB8" w:rsidRDefault="00A00BB8" w:rsidP="00C62E4A">
      <w:pPr>
        <w:pStyle w:val="a3"/>
      </w:pPr>
      <w:r w:rsidRPr="00A00BB8">
        <w:t>Пространственная разметка пешеходной зоны</w:t>
      </w:r>
      <w:r>
        <w:t xml:space="preserve"> (к</w:t>
      </w:r>
      <w:r w:rsidRPr="00A00BB8">
        <w:t>онтуры здания ТСК, входные группы, внутренние стены и перегородки</w:t>
      </w:r>
      <w:r>
        <w:t>, р</w:t>
      </w:r>
      <w:r w:rsidRPr="00A00BB8">
        <w:t>асположение торговых зон (полок / стеллажей), кассовых узлов</w:t>
      </w:r>
      <w:r>
        <w:t xml:space="preserve">, </w:t>
      </w:r>
      <w:r w:rsidRPr="00A00BB8">
        <w:t>Пешеходные переходы, тротуары</w:t>
      </w:r>
      <w:r>
        <w:t>)</w:t>
      </w:r>
      <w:r w:rsidRPr="00A00BB8">
        <w:t>;</w:t>
      </w:r>
    </w:p>
    <w:p w14:paraId="525A1393" w14:textId="77777777" w:rsidR="00C50F0F" w:rsidRDefault="00A00BB8" w:rsidP="00C62E4A">
      <w:pPr>
        <w:pStyle w:val="a3"/>
      </w:pPr>
      <w:r w:rsidRPr="00A00BB8">
        <w:t>Параметры участников движения</w:t>
      </w:r>
      <w:r w:rsidR="00C50F0F">
        <w:rPr>
          <w:lang w:val="en-US"/>
        </w:rPr>
        <w:t>:</w:t>
      </w:r>
    </w:p>
    <w:p w14:paraId="4A7E40DA" w14:textId="1DC2CFF9" w:rsidR="00C50F0F" w:rsidRPr="001C3D18" w:rsidRDefault="006F5737" w:rsidP="001C3D18">
      <w:pPr>
        <w:pStyle w:val="20"/>
      </w:pPr>
      <w:r w:rsidRPr="001C3D18">
        <w:t>Автомобил</w:t>
      </w:r>
      <w:r w:rsidR="00A00BB8" w:rsidRPr="001C3D18">
        <w:t>и (длина, максимальная скорость, ускорение, желаемая скорость на парковке)</w:t>
      </w:r>
      <w:r w:rsidR="00CD6071" w:rsidRPr="001C3D18">
        <w:t>;</w:t>
      </w:r>
    </w:p>
    <w:p w14:paraId="0F68665E" w14:textId="55B1489D" w:rsidR="006F5737" w:rsidRDefault="00A00BB8" w:rsidP="001C3D18">
      <w:pPr>
        <w:pStyle w:val="20"/>
      </w:pPr>
      <w:r>
        <w:t>Пешеходы (</w:t>
      </w:r>
      <w:r w:rsidRPr="00A00BB8">
        <w:t>комфортная скорость, занимаемое пространство, начальная скорость</w:t>
      </w:r>
      <w:r>
        <w:t>)</w:t>
      </w:r>
      <w:r w:rsidR="00717736">
        <w:t>;</w:t>
      </w:r>
    </w:p>
    <w:p w14:paraId="47B02CD3" w14:textId="77777777" w:rsidR="00A00BB8" w:rsidRPr="00A00BB8" w:rsidRDefault="00A00BB8" w:rsidP="00C62E4A">
      <w:pPr>
        <w:pStyle w:val="a3"/>
      </w:pPr>
      <w:r w:rsidRPr="00A00BB8">
        <w:t>Сценарии и интенсивности</w:t>
      </w:r>
      <w:r>
        <w:rPr>
          <w:lang w:val="en-US"/>
        </w:rPr>
        <w:t>:</w:t>
      </w:r>
    </w:p>
    <w:p w14:paraId="600F5328" w14:textId="689A20A9" w:rsidR="006F5737" w:rsidRPr="00C50F0F" w:rsidRDefault="00C50F0F" w:rsidP="001C3D18">
      <w:pPr>
        <w:pStyle w:val="20"/>
      </w:pPr>
      <w:r w:rsidRPr="00C50F0F">
        <w:t>Интенсивность прибытия автомобилей на северную и южную парковки, распределение времени стоянки</w:t>
      </w:r>
      <w:r w:rsidR="00791F86" w:rsidRPr="00791F86">
        <w:t xml:space="preserve">, </w:t>
      </w:r>
      <w:r w:rsidR="00791F86">
        <w:t>сценарий «</w:t>
      </w:r>
      <w:proofErr w:type="spellStart"/>
      <w:r w:rsidR="00791F86" w:rsidRPr="00821980">
        <w:t>park</w:t>
      </w:r>
      <w:proofErr w:type="spellEnd"/>
      <w:r w:rsidR="00791F86" w:rsidRPr="00791F86">
        <w:t xml:space="preserve"> </w:t>
      </w:r>
      <w:proofErr w:type="spellStart"/>
      <w:r w:rsidR="00791F86" w:rsidRPr="00821980">
        <w:t>and</w:t>
      </w:r>
      <w:proofErr w:type="spellEnd"/>
      <w:r w:rsidR="00791F86" w:rsidRPr="00791F86">
        <w:t xml:space="preserve"> </w:t>
      </w:r>
      <w:proofErr w:type="spellStart"/>
      <w:r w:rsidR="00791F86" w:rsidRPr="00821980">
        <w:t>shop</w:t>
      </w:r>
      <w:proofErr w:type="spellEnd"/>
      <w:r w:rsidR="00791F86">
        <w:t>»</w:t>
      </w:r>
      <w:r w:rsidR="00717736">
        <w:t>;</w:t>
      </w:r>
    </w:p>
    <w:p w14:paraId="163F9848" w14:textId="21610A3E" w:rsidR="00C50F0F" w:rsidRPr="00C50F0F" w:rsidRDefault="00C50F0F" w:rsidP="001C3D18">
      <w:pPr>
        <w:pStyle w:val="20"/>
      </w:pPr>
      <w:r w:rsidRPr="00C50F0F">
        <w:t>Интенсивность подхода пешеходов, не связанных с автомобилями (пришедших пешком);</w:t>
      </w:r>
    </w:p>
    <w:p w14:paraId="0795978D" w14:textId="313736C5" w:rsidR="00C50F0F" w:rsidRDefault="00C50F0F" w:rsidP="001C3D18">
      <w:pPr>
        <w:pStyle w:val="20"/>
      </w:pPr>
      <w:r w:rsidRPr="00C50F0F">
        <w:lastRenderedPageBreak/>
        <w:t>Распределение времени выбора товара (пребывания у стеллажей), времени обслуживания на кассе, вероятности повторного посещения полок.</w:t>
      </w:r>
    </w:p>
    <w:p w14:paraId="548278B7" w14:textId="507536DE" w:rsidR="006F5737" w:rsidRPr="00CD6071" w:rsidRDefault="006F5737" w:rsidP="001C3D18">
      <w:pPr>
        <w:pStyle w:val="2"/>
      </w:pPr>
      <w:bookmarkStart w:id="30" w:name="_Toc229960800"/>
      <w:r w:rsidRPr="001C3D18">
        <w:t>Моделирование</w:t>
      </w:r>
      <w:r w:rsidRPr="00CD6071">
        <w:t xml:space="preserve"> (Обработка)</w:t>
      </w:r>
      <w:r w:rsidR="00CD6071">
        <w:t>:</w:t>
      </w:r>
      <w:bookmarkEnd w:id="30"/>
    </w:p>
    <w:p w14:paraId="3ACCF838" w14:textId="01955259" w:rsidR="006F5737" w:rsidRDefault="00230D55" w:rsidP="001C3D18">
      <w:pPr>
        <w:pStyle w:val="a3"/>
        <w:numPr>
          <w:ilvl w:val="1"/>
          <w:numId w:val="8"/>
        </w:numPr>
        <w:ind w:left="1423" w:hanging="357"/>
      </w:pPr>
      <w:r>
        <w:t>Д</w:t>
      </w:r>
      <w:r w:rsidR="00C50F0F" w:rsidRPr="00C50F0F">
        <w:t>вижение автомобилей по дорогам в соответствии с разметкой полос и правилами приоритета</w:t>
      </w:r>
      <w:r w:rsidR="006F5737" w:rsidRPr="006F5737">
        <w:t>;</w:t>
      </w:r>
    </w:p>
    <w:p w14:paraId="20BB4DCE" w14:textId="103A2F67" w:rsidR="00230D55" w:rsidRDefault="00230D55" w:rsidP="001C3D18">
      <w:pPr>
        <w:pStyle w:val="a3"/>
        <w:numPr>
          <w:ilvl w:val="1"/>
          <w:numId w:val="8"/>
        </w:numPr>
        <w:ind w:left="1423" w:hanging="357"/>
      </w:pPr>
      <w:r>
        <w:t>Движение автомобилей на перекрестках, выбор направления из перечня допустимых для каждой полосы;</w:t>
      </w:r>
    </w:p>
    <w:p w14:paraId="7C9E8845" w14:textId="55A7FCCB" w:rsidR="00230D55" w:rsidRDefault="00230D55" w:rsidP="001C3D18">
      <w:pPr>
        <w:pStyle w:val="a3"/>
        <w:numPr>
          <w:ilvl w:val="1"/>
          <w:numId w:val="8"/>
        </w:numPr>
        <w:ind w:left="1423" w:hanging="357"/>
      </w:pPr>
      <w:r>
        <w:t>З</w:t>
      </w:r>
      <w:r w:rsidRPr="00C50F0F">
        <w:t>аезд на парковочные места, остановка, ожидание</w:t>
      </w:r>
      <w:r>
        <w:t xml:space="preserve"> на стоянке</w:t>
      </w:r>
      <w:r w:rsidRPr="00C50F0F">
        <w:t>, выезд с парковки</w:t>
      </w:r>
      <w:r w:rsidR="0016524F">
        <w:t>;</w:t>
      </w:r>
    </w:p>
    <w:p w14:paraId="4556ACE1" w14:textId="37C3275D" w:rsidR="006F5737" w:rsidRDefault="00C50F0F" w:rsidP="001C3D18">
      <w:pPr>
        <w:pStyle w:val="a3"/>
        <w:numPr>
          <w:ilvl w:val="1"/>
          <w:numId w:val="8"/>
        </w:numPr>
        <w:ind w:left="1423" w:hanging="357"/>
      </w:pPr>
      <w:r w:rsidRPr="00C50F0F">
        <w:t>Пешеходная подсистема (</w:t>
      </w:r>
      <w:r>
        <w:t>п</w:t>
      </w:r>
      <w:r w:rsidRPr="00C50F0F">
        <w:t xml:space="preserve">оявление пешеходов, </w:t>
      </w:r>
      <w:r>
        <w:t>д</w:t>
      </w:r>
      <w:r w:rsidRPr="00C50F0F">
        <w:t xml:space="preserve">вижение по территории с обходом стен и препятствий, </w:t>
      </w:r>
      <w:r>
        <w:t>п</w:t>
      </w:r>
      <w:r w:rsidRPr="00C50F0F">
        <w:t xml:space="preserve">еремещение внутри магазина к стеллажам, </w:t>
      </w:r>
      <w:r>
        <w:t>в</w:t>
      </w:r>
      <w:r w:rsidRPr="00C50F0F">
        <w:t xml:space="preserve">ыбор товара: задержка у полки на заданное время, возможность циклического возврата к другим полкам, </w:t>
      </w:r>
      <w:r>
        <w:t>д</w:t>
      </w:r>
      <w:r w:rsidRPr="00C50F0F">
        <w:t>вижение к кассовому узлу, постановка в очередь, обслуживание</w:t>
      </w:r>
      <w:r>
        <w:t>, в</w:t>
      </w:r>
      <w:r w:rsidRPr="00C50F0F">
        <w:t>ыход из здания и дальнейшее движение)</w:t>
      </w:r>
      <w:r w:rsidR="006F5737" w:rsidRPr="006F5737">
        <w:t>;</w:t>
      </w:r>
    </w:p>
    <w:p w14:paraId="4A71FD3C" w14:textId="61504017" w:rsidR="00CD6071" w:rsidRDefault="00C50F0F" w:rsidP="001C3D18">
      <w:pPr>
        <w:pStyle w:val="a3"/>
        <w:numPr>
          <w:ilvl w:val="1"/>
          <w:numId w:val="8"/>
        </w:numPr>
        <w:ind w:left="1423" w:hanging="357"/>
      </w:pPr>
      <w:r w:rsidRPr="00C50F0F">
        <w:t>Интеграция подсистем</w:t>
      </w:r>
      <w:r>
        <w:t xml:space="preserve"> (</w:t>
      </w:r>
      <w:r w:rsidRPr="00C50F0F">
        <w:t>Синхронизация состояний «автомобиль – пешеход»: высадка пассажиров при постановке на парковку, ожидание автомобилем возвращения владельца</w:t>
      </w:r>
      <w:r>
        <w:t>)</w:t>
      </w:r>
      <w:r w:rsidR="00600785">
        <w:t>.</w:t>
      </w:r>
    </w:p>
    <w:p w14:paraId="73318A4D" w14:textId="27BE455B" w:rsidR="00CD6071" w:rsidRPr="00CD6071" w:rsidRDefault="00CD6071" w:rsidP="00125496">
      <w:pPr>
        <w:pStyle w:val="2"/>
      </w:pPr>
      <w:bookmarkStart w:id="31" w:name="_Toc229960801"/>
      <w:r w:rsidRPr="00CD6071">
        <w:t>Визуализация (Вывод)</w:t>
      </w:r>
      <w:r>
        <w:t>:</w:t>
      </w:r>
      <w:bookmarkEnd w:id="31"/>
    </w:p>
    <w:p w14:paraId="2BF28DF6" w14:textId="59296BBC" w:rsidR="00CD6071" w:rsidRDefault="00C50F0F" w:rsidP="0010237A">
      <w:pPr>
        <w:pStyle w:val="a3"/>
        <w:numPr>
          <w:ilvl w:val="0"/>
          <w:numId w:val="41"/>
        </w:numPr>
        <w:ind w:left="1423" w:hanging="357"/>
      </w:pPr>
      <w:r w:rsidRPr="00C50F0F">
        <w:t>Статическая визуализация</w:t>
      </w:r>
      <w:r>
        <w:t xml:space="preserve"> (о</w:t>
      </w:r>
      <w:r w:rsidRPr="00C50F0F">
        <w:t>тображение дорог, перекрёстков, парковок, тротуаров, стен здания, стеллажей, касс на спутниковой подложке</w:t>
      </w:r>
      <w:r>
        <w:t>)</w:t>
      </w:r>
      <w:r w:rsidRPr="00C50F0F">
        <w:t>;</w:t>
      </w:r>
    </w:p>
    <w:p w14:paraId="1AEE0F73" w14:textId="2516E417" w:rsidR="00B93AC7" w:rsidRPr="00C50F0F" w:rsidRDefault="00C50F0F" w:rsidP="0010237A">
      <w:pPr>
        <w:pStyle w:val="a3"/>
        <w:numPr>
          <w:ilvl w:val="0"/>
          <w:numId w:val="41"/>
        </w:numPr>
        <w:ind w:left="1423" w:hanging="357"/>
      </w:pPr>
      <w:r w:rsidRPr="00C50F0F">
        <w:t>Динамическая 2D-анимация</w:t>
      </w:r>
      <w:r>
        <w:t xml:space="preserve"> (д</w:t>
      </w:r>
      <w:r w:rsidRPr="00C50F0F">
        <w:t>вижущиеся автомобили на дорогах и парковках</w:t>
      </w:r>
      <w:r>
        <w:t>, д</w:t>
      </w:r>
      <w:r w:rsidRPr="00C50F0F">
        <w:t>вижущиеся пешеходы на улице и внутри здания</w:t>
      </w:r>
      <w:r>
        <w:t>, о</w:t>
      </w:r>
      <w:r w:rsidRPr="00C50F0F">
        <w:t>череди возле касс, занятые парковочные места</w:t>
      </w:r>
      <w:r>
        <w:t>)</w:t>
      </w:r>
      <w:r w:rsidRPr="00C50F0F">
        <w:t>;</w:t>
      </w:r>
    </w:p>
    <w:p w14:paraId="783C81E2" w14:textId="22448144" w:rsidR="00C50F0F" w:rsidRPr="00C50F0F" w:rsidRDefault="00C50F0F" w:rsidP="0010237A">
      <w:pPr>
        <w:pStyle w:val="a3"/>
        <w:numPr>
          <w:ilvl w:val="0"/>
          <w:numId w:val="41"/>
        </w:numPr>
        <w:ind w:left="1423" w:hanging="357"/>
      </w:pPr>
      <w:r w:rsidRPr="00C50F0F">
        <w:t>Динамическая 3D-анимация (Объёмное представление ТСК с транспортными и пешеходными потоками);</w:t>
      </w:r>
    </w:p>
    <w:p w14:paraId="12319429" w14:textId="38AC2667" w:rsidR="00C50F0F" w:rsidRDefault="00C50F0F" w:rsidP="0010237A">
      <w:pPr>
        <w:pStyle w:val="a3"/>
        <w:numPr>
          <w:ilvl w:val="0"/>
          <w:numId w:val="41"/>
        </w:numPr>
        <w:ind w:left="1423" w:hanging="357"/>
      </w:pPr>
      <w:r w:rsidRPr="00C50F0F">
        <w:lastRenderedPageBreak/>
        <w:t>Карты и индикаторы загруженности (Карта плотности пешеходов (</w:t>
      </w:r>
      <w:r w:rsidR="00205127">
        <w:rPr>
          <w:lang w:val="en-US"/>
        </w:rPr>
        <w:t>Heat</w:t>
      </w:r>
      <w:r w:rsidR="00205127" w:rsidRPr="00205127">
        <w:t xml:space="preserve"> </w:t>
      </w:r>
      <w:r w:rsidR="00205127">
        <w:rPr>
          <w:lang w:val="en-US"/>
        </w:rPr>
        <w:t>Map</w:t>
      </w:r>
      <w:r w:rsidRPr="00C50F0F">
        <w:t>) внутри магазина и на прилегающей территории, Карта пробок (</w:t>
      </w:r>
      <w:r w:rsidR="00205127">
        <w:rPr>
          <w:lang w:val="en-US"/>
        </w:rPr>
        <w:t>Traffic</w:t>
      </w:r>
      <w:r w:rsidR="00205127" w:rsidRPr="00205127">
        <w:t xml:space="preserve"> </w:t>
      </w:r>
      <w:r w:rsidR="00205127">
        <w:rPr>
          <w:lang w:val="en-US"/>
        </w:rPr>
        <w:t>Density</w:t>
      </w:r>
      <w:r w:rsidR="00205127" w:rsidRPr="00205127">
        <w:t xml:space="preserve"> </w:t>
      </w:r>
      <w:r w:rsidR="00205127">
        <w:rPr>
          <w:lang w:val="en-US"/>
        </w:rPr>
        <w:t>Map</w:t>
      </w:r>
      <w:r w:rsidRPr="00C50F0F">
        <w:t>) для дорожной сети)</w:t>
      </w:r>
      <w:r w:rsidR="00301390" w:rsidRPr="000B2863">
        <w:t>.</w:t>
      </w:r>
    </w:p>
    <w:p w14:paraId="74799854" w14:textId="763AF99F" w:rsidR="00E0268C" w:rsidRDefault="00F76310" w:rsidP="0029694B">
      <w:pPr>
        <w:pStyle w:val="1"/>
        <w:tabs>
          <w:tab w:val="clear" w:pos="1283"/>
          <w:tab w:val="num" w:pos="1632"/>
        </w:tabs>
      </w:pPr>
      <w:bookmarkStart w:id="32" w:name="_Toc136276276"/>
      <w:bookmarkStart w:id="33" w:name="_Toc167783394"/>
      <w:bookmarkStart w:id="34" w:name="_Toc229916352"/>
      <w:bookmarkStart w:id="35" w:name="_Toc229960802"/>
      <w:r>
        <w:lastRenderedPageBreak/>
        <w:t>Обзор и анализ методов решения</w:t>
      </w:r>
      <w:bookmarkEnd w:id="32"/>
      <w:bookmarkEnd w:id="33"/>
      <w:bookmarkEnd w:id="34"/>
      <w:bookmarkEnd w:id="35"/>
    </w:p>
    <w:p w14:paraId="7E2782E7" w14:textId="5B279F4C" w:rsidR="00EF1FB6" w:rsidRDefault="007D5AD9" w:rsidP="0029694B">
      <w:pPr>
        <w:pStyle w:val="2"/>
        <w:tabs>
          <w:tab w:val="clear" w:pos="1427"/>
          <w:tab w:val="num" w:pos="1776"/>
        </w:tabs>
      </w:pPr>
      <w:bookmarkStart w:id="36" w:name="_Toc136276277"/>
      <w:bookmarkStart w:id="37" w:name="_Toc167783395"/>
      <w:bookmarkStart w:id="38" w:name="_Toc229916353"/>
      <w:bookmarkStart w:id="39" w:name="_Toc229960803"/>
      <w:r>
        <w:t xml:space="preserve">Ввод данных об </w:t>
      </w:r>
      <w:r w:rsidR="00EF1FB6">
        <w:t>участке дорожного движения</w:t>
      </w:r>
      <w:bookmarkEnd w:id="36"/>
      <w:bookmarkEnd w:id="37"/>
      <w:bookmarkEnd w:id="38"/>
      <w:bookmarkEnd w:id="39"/>
    </w:p>
    <w:p w14:paraId="1A16FE6E" w14:textId="4813DEE6" w:rsidR="0073653D" w:rsidRPr="000703FF" w:rsidRDefault="0073653D" w:rsidP="0029694B">
      <w:pPr>
        <w:pStyle w:val="3"/>
        <w:tabs>
          <w:tab w:val="clear" w:pos="1276"/>
          <w:tab w:val="num" w:pos="1625"/>
        </w:tabs>
      </w:pPr>
      <w:bookmarkStart w:id="40" w:name="_Toc167783396"/>
      <w:bookmarkStart w:id="41" w:name="_Toc229916354"/>
      <w:bookmarkStart w:id="42" w:name="_Toc229960804"/>
      <w:r w:rsidRPr="000703FF">
        <w:t>Графическое изображение</w:t>
      </w:r>
      <w:bookmarkEnd w:id="40"/>
      <w:bookmarkEnd w:id="41"/>
      <w:bookmarkEnd w:id="42"/>
    </w:p>
    <w:p w14:paraId="3FA44ED4" w14:textId="0E9ADA8E" w:rsidR="0073653D" w:rsidRDefault="0041589E" w:rsidP="0073653D">
      <w:pPr>
        <w:pStyle w:val="a8"/>
      </w:pPr>
      <w:r>
        <w:t>Для ввода всех дальнейших данных необходимо визуально представлять перекрёсток и его окружение</w:t>
      </w:r>
      <w:r w:rsidR="00DB6274">
        <w:t>, чтобы модель в точности повторяла реальный перекрёсток. Для этого необходимо иметь спутниковый снимок местности и поместить его на область моделирования.</w:t>
      </w:r>
    </w:p>
    <w:p w14:paraId="235EBD2C" w14:textId="6CFB24B6" w:rsidR="00DB6274" w:rsidRPr="000B2863" w:rsidRDefault="00DB6274" w:rsidP="008B5762">
      <w:pPr>
        <w:pStyle w:val="a8"/>
      </w:pPr>
      <w:r>
        <w:t>Взять спутниковый снимок местности можно, к примеру, в любых онлайн-картах.</w:t>
      </w:r>
      <w:r w:rsidR="008B5762">
        <w:t xml:space="preserve"> </w:t>
      </w:r>
      <w:r>
        <w:t xml:space="preserve">После получения спутникового снимка, необходимо поместить его на область моделирования модели </w:t>
      </w:r>
      <w:proofErr w:type="spellStart"/>
      <w:r>
        <w:rPr>
          <w:lang w:val="en-US"/>
        </w:rPr>
        <w:t>AnyLogic</w:t>
      </w:r>
      <w:proofErr w:type="spellEnd"/>
      <w:r w:rsidRPr="00DB6274">
        <w:t xml:space="preserve">. </w:t>
      </w:r>
      <w:r>
        <w:t>Для этого используется объект «Изображение (</w:t>
      </w:r>
      <w:r w:rsidR="000B2863">
        <w:fldChar w:fldCharType="begin"/>
      </w:r>
      <w:r w:rsidR="000B2863">
        <w:instrText xml:space="preserve"> REF _Ref229915576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3</w:t>
      </w:r>
      <w:r w:rsidR="000B2863">
        <w:fldChar w:fldCharType="end"/>
      </w:r>
      <w:r>
        <w:t>)</w:t>
      </w:r>
      <w:r w:rsidR="00D3684F">
        <w:t>.</w:t>
      </w:r>
      <w:r>
        <w:t xml:space="preserve"> </w:t>
      </w:r>
      <w:r w:rsidR="00D3684F">
        <w:t>В свойстве</w:t>
      </w:r>
      <w:r w:rsidR="00F36F9B">
        <w:t xml:space="preserve"> объекта</w:t>
      </w:r>
      <w:r w:rsidR="00D3684F">
        <w:t xml:space="preserve"> «Изображения» </w:t>
      </w:r>
      <w:r>
        <w:t>необходимо выбрать изображение – спутниковый снимок.</w:t>
      </w:r>
    </w:p>
    <w:p w14:paraId="7EC0A8A9" w14:textId="77777777" w:rsidR="000B2863" w:rsidRPr="000B2863" w:rsidRDefault="000B2863" w:rsidP="008B5762">
      <w:pPr>
        <w:pStyle w:val="a8"/>
      </w:pPr>
    </w:p>
    <w:p w14:paraId="75C42CCF" w14:textId="77777777" w:rsidR="000B2863" w:rsidRDefault="00D3684F" w:rsidP="000B2863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6EAB3450" wp14:editId="2D01D157">
            <wp:extent cx="5700156" cy="3060565"/>
            <wp:effectExtent l="0" t="0" r="0" b="698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149" t="12306" b="54237"/>
                    <a:stretch/>
                  </pic:blipFill>
                  <pic:spPr bwMode="auto">
                    <a:xfrm>
                      <a:off x="0" y="0"/>
                      <a:ext cx="5729366" cy="307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1B3F2" w14:textId="33856A25" w:rsidR="00D3684F" w:rsidRPr="000B2863" w:rsidRDefault="000B2863" w:rsidP="000B2863">
      <w:pPr>
        <w:pStyle w:val="af"/>
      </w:pPr>
      <w:bookmarkStart w:id="43" w:name="_Ref229915576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3</w:t>
      </w:r>
      <w:r w:rsidR="005C2F90">
        <w:rPr>
          <w:noProof/>
        </w:rPr>
        <w:fldChar w:fldCharType="end"/>
      </w:r>
      <w:bookmarkEnd w:id="43"/>
      <w:r w:rsidRPr="000B2863">
        <w:t xml:space="preserve"> </w:t>
      </w:r>
      <w:r>
        <w:t>–</w:t>
      </w:r>
      <w:r w:rsidRPr="000B2863">
        <w:t xml:space="preserve"> </w:t>
      </w:r>
      <w:r>
        <w:t>Объект «Изображение»</w:t>
      </w:r>
    </w:p>
    <w:p w14:paraId="3FE1E305" w14:textId="77777777" w:rsidR="000B2863" w:rsidRPr="000B2863" w:rsidRDefault="000B2863" w:rsidP="000B2863">
      <w:pPr>
        <w:pStyle w:val="a8"/>
      </w:pPr>
    </w:p>
    <w:p w14:paraId="6D5DA25E" w14:textId="77777777" w:rsidR="00B26D5A" w:rsidRPr="00201906" w:rsidRDefault="00B26D5A" w:rsidP="00B26D5A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385E4715" w14:textId="4322475F" w:rsidR="004E1AFB" w:rsidRPr="0073653D" w:rsidRDefault="00FC70DC" w:rsidP="003170A7">
      <w:pPr>
        <w:pStyle w:val="a8"/>
      </w:pPr>
      <w:r>
        <w:t>Ввести графическое изображение, д</w:t>
      </w:r>
      <w:r w:rsidR="00B26D5A">
        <w:t>обави</w:t>
      </w:r>
      <w:r>
        <w:t>в</w:t>
      </w:r>
      <w:r w:rsidR="00B26D5A">
        <w:t xml:space="preserve"> </w:t>
      </w:r>
      <w:r w:rsidR="004E1AFB">
        <w:t>объект «Изображение»</w:t>
      </w:r>
      <w:r w:rsidR="00F402A4">
        <w:t xml:space="preserve"> и выбра</w:t>
      </w:r>
      <w:r>
        <w:t>в</w:t>
      </w:r>
      <w:r w:rsidR="00F402A4">
        <w:t xml:space="preserve"> необходимый файл в свойстве объекта «Изображения».</w:t>
      </w:r>
    </w:p>
    <w:p w14:paraId="1352784A" w14:textId="3D5AEC01" w:rsidR="00EF1FB6" w:rsidRPr="00EF1FB6" w:rsidRDefault="00EF1FB6" w:rsidP="0029694B">
      <w:pPr>
        <w:pStyle w:val="3"/>
        <w:tabs>
          <w:tab w:val="clear" w:pos="1276"/>
          <w:tab w:val="num" w:pos="1625"/>
        </w:tabs>
      </w:pPr>
      <w:bookmarkStart w:id="44" w:name="_Toc167783397"/>
      <w:bookmarkStart w:id="45" w:name="_Toc229916355"/>
      <w:bookmarkStart w:id="46" w:name="_Toc229960805"/>
      <w:r w:rsidRPr="00EF1FB6">
        <w:lastRenderedPageBreak/>
        <w:t>Информация о названиях и местоположении дорог, сторон</w:t>
      </w:r>
      <w:r w:rsidRPr="00EF1FB6">
        <w:br/>
        <w:t>дорожного движения и количестве полос на каждой стороне дороги</w:t>
      </w:r>
      <w:r w:rsidR="00213BAE">
        <w:t>, ширине полосы</w:t>
      </w:r>
      <w:bookmarkEnd w:id="44"/>
      <w:bookmarkEnd w:id="45"/>
      <w:bookmarkEnd w:id="46"/>
    </w:p>
    <w:p w14:paraId="4D533E13" w14:textId="65E488BA" w:rsidR="00E52177" w:rsidRPr="00EA785B" w:rsidRDefault="006548C5" w:rsidP="00226747">
      <w:pPr>
        <w:pStyle w:val="a8"/>
      </w:pPr>
      <w:r>
        <w:t>Необходимо создать дороги. Далее д</w:t>
      </w:r>
      <w:r w:rsidR="00EA785B">
        <w:t xml:space="preserve">ля каждой дороги необходимо </w:t>
      </w:r>
      <w:r w:rsidR="00790781">
        <w:t>вн</w:t>
      </w:r>
      <w:r w:rsidR="006F6102">
        <w:t>ести</w:t>
      </w:r>
      <w:r w:rsidR="00EA785B">
        <w:t xml:space="preserve"> её параметры: наименование, местоположение, длину, количество сторон движения, количество полос на каждой стороне, </w:t>
      </w:r>
      <w:r w:rsidR="006F6102">
        <w:t>ширину полосы</w:t>
      </w:r>
      <w:r w:rsidR="001774EA">
        <w:t>, стоп-полосы (которые и будут определять направления движения на дороге)</w:t>
      </w:r>
      <w:r w:rsidR="006F6102">
        <w:t>.</w:t>
      </w:r>
    </w:p>
    <w:p w14:paraId="6105E7B2" w14:textId="2695017D" w:rsidR="00EF1FB6" w:rsidRDefault="00EF1FB6" w:rsidP="00226747">
      <w:pPr>
        <w:pStyle w:val="a8"/>
      </w:pPr>
      <w:r>
        <w:t xml:space="preserve">Для внесения информации о дорогах </w:t>
      </w:r>
      <w:r w:rsidR="00201906">
        <w:t xml:space="preserve">в </w:t>
      </w:r>
      <w:proofErr w:type="spellStart"/>
      <w:r w:rsidR="00201906">
        <w:rPr>
          <w:lang w:val="en-US"/>
        </w:rPr>
        <w:t>AnyLogic</w:t>
      </w:r>
      <w:proofErr w:type="spellEnd"/>
      <w:r w:rsidR="00201906" w:rsidRPr="00201906">
        <w:t xml:space="preserve"> </w:t>
      </w:r>
      <w:r>
        <w:t>используется объект «Дорога» библиотеки дорожного движения</w:t>
      </w:r>
      <w:r w:rsidR="0032126E">
        <w:t xml:space="preserve"> и его свойства</w:t>
      </w:r>
      <w:r>
        <w:t>:</w:t>
      </w:r>
    </w:p>
    <w:p w14:paraId="25418E3E" w14:textId="77777777" w:rsidR="00801D5A" w:rsidRDefault="0032126E" w:rsidP="0010237A">
      <w:pPr>
        <w:pStyle w:val="aff3"/>
        <w:numPr>
          <w:ilvl w:val="0"/>
          <w:numId w:val="36"/>
        </w:numPr>
      </w:pPr>
      <w:r>
        <w:t>Н</w:t>
      </w:r>
      <w:r w:rsidR="00EF1FB6">
        <w:t>азвани</w:t>
      </w:r>
      <w:r>
        <w:t>е</w:t>
      </w:r>
      <w:r w:rsidR="00EF1FB6">
        <w:t xml:space="preserve"> дороги </w:t>
      </w:r>
      <w:r>
        <w:t>–</w:t>
      </w:r>
      <w:r w:rsidR="00EF1FB6">
        <w:t xml:space="preserve"> поле «Имя»</w:t>
      </w:r>
      <w:r w:rsidR="00EF1FB6" w:rsidRPr="00EF1FB6">
        <w:t>;</w:t>
      </w:r>
    </w:p>
    <w:p w14:paraId="41E4BAA9" w14:textId="1FB80A0F" w:rsidR="00801D5A" w:rsidRDefault="00EF1FB6" w:rsidP="0010237A">
      <w:pPr>
        <w:pStyle w:val="aff3"/>
        <w:numPr>
          <w:ilvl w:val="0"/>
          <w:numId w:val="36"/>
        </w:numPr>
      </w:pPr>
      <w:r>
        <w:t>Для ввода местоположения изменяются координаты всей дороги и её точек (</w:t>
      </w:r>
      <w:r w:rsidR="000B2863">
        <w:fldChar w:fldCharType="begin"/>
      </w:r>
      <w:r w:rsidR="000B2863">
        <w:instrText xml:space="preserve"> REF _Ref229916005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4</w:t>
      </w:r>
      <w:r w:rsidR="000B2863">
        <w:fldChar w:fldCharType="end"/>
      </w:r>
      <w:r>
        <w:t xml:space="preserve">). </w:t>
      </w:r>
      <w:r w:rsidR="00011E88">
        <w:t xml:space="preserve">Для этого используются свойства с координатами во вкладке «Местоположение и размер» и таблица с координатами опорных точек во вкладке «Точки». </w:t>
      </w:r>
      <w:r w:rsidR="00F8656D">
        <w:t>Н</w:t>
      </w:r>
      <w:r>
        <w:t>аиболее удобно и интуитивно понятно добавлять и изменять местоположение точек в области моделирования двойным щелчком и перетаскиванием мыши</w:t>
      </w:r>
      <w:r w:rsidRPr="00EF1FB6">
        <w:t>;</w:t>
      </w:r>
    </w:p>
    <w:p w14:paraId="0FFD18E4" w14:textId="6A07F57A" w:rsidR="001774EA" w:rsidRPr="000B2863" w:rsidRDefault="0032126E" w:rsidP="0010237A">
      <w:pPr>
        <w:pStyle w:val="aff3"/>
        <w:numPr>
          <w:ilvl w:val="0"/>
          <w:numId w:val="36"/>
        </w:numPr>
      </w:pPr>
      <w:r>
        <w:t>И</w:t>
      </w:r>
      <w:r w:rsidR="00213BAE">
        <w:t>нформаци</w:t>
      </w:r>
      <w:r>
        <w:t>я</w:t>
      </w:r>
      <w:r w:rsidR="00213BAE">
        <w:t xml:space="preserve"> о сторонах дорожного движения и количеств</w:t>
      </w:r>
      <w:r>
        <w:t>о полос –</w:t>
      </w:r>
      <w:r w:rsidR="00213BAE">
        <w:t xml:space="preserve"> поля «Количество полос основного движения» и «Количество полос встречного движения», а также </w:t>
      </w:r>
      <w:r w:rsidR="00D8318C">
        <w:t>поле</w:t>
      </w:r>
      <w:r w:rsidR="00213BAE">
        <w:t xml:space="preserve"> «Одностороннее движение» (</w:t>
      </w:r>
      <w:r w:rsidR="000B2863">
        <w:fldChar w:fldCharType="begin"/>
      </w:r>
      <w:r w:rsidR="000B2863">
        <w:instrText xml:space="preserve"> REF _Ref229915649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5</w:t>
      </w:r>
      <w:r w:rsidR="000B2863">
        <w:fldChar w:fldCharType="end"/>
      </w:r>
      <w:r w:rsidR="00213BAE">
        <w:t>)</w:t>
      </w:r>
      <w:r w:rsidR="00213BAE" w:rsidRPr="00213BAE">
        <w:t>;</w:t>
      </w:r>
    </w:p>
    <w:p w14:paraId="3FCCD709" w14:textId="77777777" w:rsidR="000B2863" w:rsidRDefault="000B2863" w:rsidP="000B2863">
      <w:pPr>
        <w:pStyle w:val="aff3"/>
        <w:ind w:left="360"/>
      </w:pPr>
    </w:p>
    <w:p w14:paraId="5446B2D6" w14:textId="77777777" w:rsidR="000B2863" w:rsidRDefault="00F8656D" w:rsidP="000B2863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54342B05" wp14:editId="64F531F6">
            <wp:extent cx="2215012" cy="1704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536" t="29388" r="60773" b="57351"/>
                    <a:stretch/>
                  </pic:blipFill>
                  <pic:spPr bwMode="auto">
                    <a:xfrm>
                      <a:off x="0" y="0"/>
                      <a:ext cx="2221361" cy="170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2A45D" w14:textId="5B7F2BBC" w:rsidR="00EF1FB6" w:rsidRPr="000B2863" w:rsidRDefault="000B2863" w:rsidP="000B2863">
      <w:pPr>
        <w:pStyle w:val="af"/>
      </w:pPr>
      <w:bookmarkStart w:id="47" w:name="_Ref229916005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4</w:t>
      </w:r>
      <w:r w:rsidR="005C2F90">
        <w:rPr>
          <w:noProof/>
        </w:rPr>
        <w:fldChar w:fldCharType="end"/>
      </w:r>
      <w:bookmarkEnd w:id="47"/>
      <w:r w:rsidRPr="000B2863">
        <w:t xml:space="preserve"> </w:t>
      </w:r>
      <w:r>
        <w:t>–</w:t>
      </w:r>
      <w:r w:rsidRPr="000B2863">
        <w:t xml:space="preserve"> </w:t>
      </w:r>
      <w:r>
        <w:t>Ввод местоположения дороги в</w:t>
      </w:r>
      <w:r w:rsidRPr="00F8656D">
        <w:t xml:space="preserve"> </w:t>
      </w:r>
      <w:proofErr w:type="spellStart"/>
      <w:r>
        <w:rPr>
          <w:lang w:val="en-US"/>
        </w:rPr>
        <w:t>AnyLogic</w:t>
      </w:r>
      <w:proofErr w:type="spellEnd"/>
    </w:p>
    <w:p w14:paraId="00E78F76" w14:textId="77777777" w:rsidR="001774EA" w:rsidRPr="00E55DB6" w:rsidRDefault="001774EA" w:rsidP="001774EA">
      <w:pPr>
        <w:pStyle w:val="a8"/>
      </w:pPr>
    </w:p>
    <w:p w14:paraId="04B7BD6D" w14:textId="77777777" w:rsidR="000B2863" w:rsidRDefault="00213BAE" w:rsidP="000B286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57DAD5" wp14:editId="625DE394">
            <wp:extent cx="2940460" cy="828675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6147" t="19964" r="16932" b="71558"/>
                    <a:stretch/>
                  </pic:blipFill>
                  <pic:spPr bwMode="auto">
                    <a:xfrm>
                      <a:off x="0" y="0"/>
                      <a:ext cx="2943826" cy="82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617E6" w14:textId="37DB2D85" w:rsidR="00213BAE" w:rsidRPr="000B2863" w:rsidRDefault="000B2863" w:rsidP="000B2863">
      <w:pPr>
        <w:pStyle w:val="af"/>
      </w:pPr>
      <w:bookmarkStart w:id="48" w:name="_Ref229915649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5</w:t>
      </w:r>
      <w:r w:rsidR="005C2F90">
        <w:rPr>
          <w:noProof/>
        </w:rPr>
        <w:fldChar w:fldCharType="end"/>
      </w:r>
      <w:bookmarkEnd w:id="48"/>
      <w:r w:rsidRPr="000B2863">
        <w:t xml:space="preserve"> </w:t>
      </w:r>
      <w:r>
        <w:t>–</w:t>
      </w:r>
      <w:r w:rsidRPr="000B2863">
        <w:t xml:space="preserve"> </w:t>
      </w:r>
      <w:r>
        <w:t>Ввод информации о полосах движения дороги</w:t>
      </w:r>
    </w:p>
    <w:p w14:paraId="059D56B6" w14:textId="2CB03173" w:rsidR="000E5501" w:rsidRDefault="000E5501" w:rsidP="000E5501">
      <w:pPr>
        <w:pStyle w:val="a8"/>
      </w:pPr>
    </w:p>
    <w:p w14:paraId="7E65C444" w14:textId="1C3BD2BC" w:rsidR="0032126E" w:rsidRPr="001F6508" w:rsidRDefault="0032126E" w:rsidP="0032126E">
      <w:pPr>
        <w:pStyle w:val="a8"/>
      </w:pPr>
      <w:r>
        <w:t xml:space="preserve">Информация о ширине полосы вводится </w:t>
      </w:r>
      <w:r w:rsidR="00707816">
        <w:t>в объекте «Дорожная сеть» д</w:t>
      </w:r>
      <w:r>
        <w:t>ля всей дорожной сети</w:t>
      </w:r>
      <w:r w:rsidR="00707816">
        <w:t>, которая может включать в себя как одну, так и несколько дорог</w:t>
      </w:r>
      <w:r>
        <w:t>. Нужно выделить объект «Дорожная сеть» (дорогу, если дорожная сеть состоит из 1 дороги) одним щелчком мыши и настроить поле «Ширина полосы» (</w:t>
      </w:r>
      <w:r w:rsidR="000B2863">
        <w:fldChar w:fldCharType="begin"/>
      </w:r>
      <w:r w:rsidR="000B2863">
        <w:instrText xml:space="preserve"> REF _Ref229915678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6</w:t>
      </w:r>
      <w:r w:rsidR="000B2863">
        <w:fldChar w:fldCharType="end"/>
      </w:r>
      <w:r>
        <w:t>).</w:t>
      </w:r>
    </w:p>
    <w:p w14:paraId="51753A28" w14:textId="77777777" w:rsidR="000B2863" w:rsidRPr="000B2863" w:rsidRDefault="000B2863" w:rsidP="0032126E">
      <w:pPr>
        <w:pStyle w:val="a8"/>
      </w:pPr>
    </w:p>
    <w:p w14:paraId="28F18002" w14:textId="77777777" w:rsidR="000B2863" w:rsidRDefault="00660D93" w:rsidP="000B2863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03B6EF35" wp14:editId="6378B32C">
            <wp:extent cx="3621248" cy="2212985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881" cy="22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1080" w14:textId="02EC9F47" w:rsidR="00213BAE" w:rsidRPr="000B2863" w:rsidRDefault="000B2863" w:rsidP="000B2863">
      <w:pPr>
        <w:pStyle w:val="af"/>
      </w:pPr>
      <w:bookmarkStart w:id="49" w:name="_Ref229915678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6</w:t>
      </w:r>
      <w:r w:rsidR="005C2F90">
        <w:rPr>
          <w:noProof/>
        </w:rPr>
        <w:fldChar w:fldCharType="end"/>
      </w:r>
      <w:bookmarkEnd w:id="49"/>
      <w:r w:rsidRPr="000B2863">
        <w:t xml:space="preserve"> </w:t>
      </w:r>
      <w:r>
        <w:t>–</w:t>
      </w:r>
      <w:r w:rsidRPr="000B2863">
        <w:t xml:space="preserve"> </w:t>
      </w:r>
      <w:r>
        <w:t>Ввод информации о ширине полосы всей дорожной сети</w:t>
      </w:r>
    </w:p>
    <w:p w14:paraId="2C13201A" w14:textId="4AD3BF29" w:rsidR="00213BAE" w:rsidRDefault="00213BAE" w:rsidP="00226747">
      <w:pPr>
        <w:pStyle w:val="a8"/>
      </w:pPr>
    </w:p>
    <w:p w14:paraId="38597092" w14:textId="0EEECB31" w:rsidR="0032126E" w:rsidRDefault="0032126E" w:rsidP="00226747">
      <w:pPr>
        <w:pStyle w:val="a8"/>
      </w:pPr>
      <w:r>
        <w:t>Стоп-полоса (</w:t>
      </w:r>
      <w:proofErr w:type="spellStart"/>
      <w:r>
        <w:rPr>
          <w:lang w:val="en-US"/>
        </w:rPr>
        <w:t>stopLine</w:t>
      </w:r>
      <w:proofErr w:type="spellEnd"/>
      <w:r w:rsidRPr="002310AA">
        <w:t>)</w:t>
      </w:r>
      <w:r>
        <w:t xml:space="preserve"> создаётся при помощи объекта «Стоп-линия», который помещается на объект «Дорога». За положение стоп-линии относительно начала дороги отвечает поле «Смещение от начала дороги».</w:t>
      </w:r>
    </w:p>
    <w:p w14:paraId="0D8133F3" w14:textId="1B1295EA" w:rsidR="00E52177" w:rsidRPr="00201906" w:rsidRDefault="00E52177" w:rsidP="00226747">
      <w:pPr>
        <w:pStyle w:val="a8"/>
        <w:rPr>
          <w:u w:val="single"/>
        </w:rPr>
      </w:pPr>
      <w:r w:rsidRPr="00201906">
        <w:rPr>
          <w:u w:val="single"/>
        </w:rPr>
        <w:t>Обо</w:t>
      </w:r>
      <w:r w:rsidR="00201906" w:rsidRPr="00201906">
        <w:rPr>
          <w:u w:val="single"/>
        </w:rPr>
        <w:t>бщённый алгоритм:</w:t>
      </w:r>
    </w:p>
    <w:p w14:paraId="330DF234" w14:textId="3C43316E" w:rsidR="00201906" w:rsidRDefault="00B314EB" w:rsidP="006D6919">
      <w:pPr>
        <w:pStyle w:val="a8"/>
        <w:numPr>
          <w:ilvl w:val="0"/>
          <w:numId w:val="10"/>
        </w:numPr>
      </w:pPr>
      <w:r>
        <w:t>Поместить</w:t>
      </w:r>
      <w:r w:rsidR="00201906">
        <w:t xml:space="preserve"> необходимое количество</w:t>
      </w:r>
      <w:r>
        <w:t xml:space="preserve"> объектов</w:t>
      </w:r>
      <w:r w:rsidR="00201906">
        <w:t xml:space="preserve"> </w:t>
      </w:r>
      <w:r>
        <w:t>«Д</w:t>
      </w:r>
      <w:r w:rsidR="00201906">
        <w:t>орог</w:t>
      </w:r>
      <w:r>
        <w:t>а»</w:t>
      </w:r>
      <w:r w:rsidR="00D8318C">
        <w:t>:</w:t>
      </w:r>
    </w:p>
    <w:p w14:paraId="6AA65497" w14:textId="0B78D9F8" w:rsidR="00201906" w:rsidRPr="006F6102" w:rsidRDefault="00790781" w:rsidP="006D6919">
      <w:pPr>
        <w:pStyle w:val="a8"/>
        <w:numPr>
          <w:ilvl w:val="1"/>
          <w:numId w:val="12"/>
        </w:numPr>
      </w:pPr>
      <w:r>
        <w:t>О</w:t>
      </w:r>
      <w:r w:rsidR="006F6102">
        <w:t>трегули</w:t>
      </w:r>
      <w:r w:rsidR="002D2377">
        <w:t>ровать положение и длину объектов «Дорога»</w:t>
      </w:r>
      <w:r w:rsidR="0010256F">
        <w:t xml:space="preserve"> (</w:t>
      </w:r>
      <w:r w:rsidR="0089650F">
        <w:t>поля</w:t>
      </w:r>
      <w:r w:rsidR="0010256F" w:rsidRPr="0010256F">
        <w:t xml:space="preserve"> </w:t>
      </w:r>
      <w:r w:rsidR="0010256F">
        <w:t>«</w:t>
      </w:r>
      <w:r w:rsidR="0010256F">
        <w:rPr>
          <w:lang w:val="en-US"/>
        </w:rPr>
        <w:t>X</w:t>
      </w:r>
      <w:r w:rsidR="0010256F">
        <w:t>», «</w:t>
      </w:r>
      <w:r w:rsidR="0010256F">
        <w:rPr>
          <w:lang w:val="en-US"/>
        </w:rPr>
        <w:t>Y</w:t>
      </w:r>
      <w:r w:rsidR="0010256F">
        <w:t>», «</w:t>
      </w:r>
      <w:r w:rsidR="0010256F">
        <w:rPr>
          <w:lang w:val="en-US"/>
        </w:rPr>
        <w:t>Z</w:t>
      </w:r>
      <w:r w:rsidR="0010256F">
        <w:t>»</w:t>
      </w:r>
      <w:r w:rsidR="0010256F" w:rsidRPr="0010256F">
        <w:t xml:space="preserve"> </w:t>
      </w:r>
      <w:r w:rsidR="0010256F">
        <w:t>во вкладке «Местоположение и размер»,</w:t>
      </w:r>
      <w:r w:rsidR="0010256F" w:rsidRPr="0010256F">
        <w:t xml:space="preserve"> </w:t>
      </w:r>
      <w:r w:rsidR="0010256F">
        <w:t xml:space="preserve">для опорных точек строки </w:t>
      </w:r>
      <w:r w:rsidR="0089650F">
        <w:t>таблицы</w:t>
      </w:r>
      <w:r w:rsidR="00433B73">
        <w:t xml:space="preserve"> «Точки»</w:t>
      </w:r>
      <w:r w:rsidR="0010256F">
        <w:t xml:space="preserve"> – номер точки, координаты </w:t>
      </w:r>
      <w:r w:rsidR="0010256F">
        <w:rPr>
          <w:lang w:val="en-US"/>
        </w:rPr>
        <w:t>X</w:t>
      </w:r>
      <w:r w:rsidR="0010256F" w:rsidRPr="0010256F">
        <w:t xml:space="preserve">, </w:t>
      </w:r>
      <w:r w:rsidR="0010256F">
        <w:rPr>
          <w:lang w:val="en-US"/>
        </w:rPr>
        <w:t>Y</w:t>
      </w:r>
      <w:r w:rsidR="0010256F" w:rsidRPr="0010256F">
        <w:t xml:space="preserve">, </w:t>
      </w:r>
      <w:r w:rsidR="0010256F">
        <w:rPr>
          <w:lang w:val="en-US"/>
        </w:rPr>
        <w:t>Z</w:t>
      </w:r>
      <w:r w:rsidR="0010256F">
        <w:t>)</w:t>
      </w:r>
      <w:r w:rsidR="00BC46C1">
        <w:t xml:space="preserve">. Также </w:t>
      </w:r>
      <w:r w:rsidR="00BC46C1">
        <w:lastRenderedPageBreak/>
        <w:t>по данной таблице координат определяется направление дороги – от первой точки таблицы к последней</w:t>
      </w:r>
      <w:r w:rsidR="006F6102" w:rsidRPr="006F6102">
        <w:t>;</w:t>
      </w:r>
    </w:p>
    <w:p w14:paraId="7E8059C1" w14:textId="3F385102" w:rsidR="006F6102" w:rsidRDefault="006F6102" w:rsidP="006D6919">
      <w:pPr>
        <w:pStyle w:val="a8"/>
        <w:numPr>
          <w:ilvl w:val="1"/>
          <w:numId w:val="12"/>
        </w:numPr>
      </w:pPr>
      <w:r>
        <w:t>В</w:t>
      </w:r>
      <w:r w:rsidR="00B35831">
        <w:t xml:space="preserve"> параметрах </w:t>
      </w:r>
      <w:r w:rsidR="002D2377">
        <w:t>объектов-</w:t>
      </w:r>
      <w:r w:rsidR="00B35831">
        <w:t>дорог</w:t>
      </w:r>
      <w:r>
        <w:t xml:space="preserve"> указать, </w:t>
      </w:r>
      <w:r w:rsidR="00B35831">
        <w:t>являются ли они односторонними</w:t>
      </w:r>
      <w:r w:rsidRPr="006F6102">
        <w:t>/</w:t>
      </w:r>
      <w:r w:rsidR="00B35831">
        <w:t>двухсторонними</w:t>
      </w:r>
      <w:r w:rsidR="00EF0A6F">
        <w:t xml:space="preserve"> (</w:t>
      </w:r>
      <w:r w:rsidR="0089650F">
        <w:t>свойство</w:t>
      </w:r>
      <w:r w:rsidR="00EF0A6F" w:rsidRPr="00EF0A6F">
        <w:t xml:space="preserve"> </w:t>
      </w:r>
      <w:r w:rsidR="00EF0A6F">
        <w:t>«Одностороннее движение»)</w:t>
      </w:r>
      <w:r w:rsidRPr="006F6102">
        <w:t>;</w:t>
      </w:r>
    </w:p>
    <w:p w14:paraId="0AA6B94F" w14:textId="0FDE26D1" w:rsidR="006F6102" w:rsidRPr="00B35831" w:rsidRDefault="00B35831" w:rsidP="006D6919">
      <w:pPr>
        <w:pStyle w:val="a8"/>
        <w:numPr>
          <w:ilvl w:val="1"/>
          <w:numId w:val="12"/>
        </w:numPr>
      </w:pPr>
      <w:r>
        <w:t xml:space="preserve">В параметрах </w:t>
      </w:r>
      <w:r w:rsidR="002D2377">
        <w:t>объектов-</w:t>
      </w:r>
      <w:r>
        <w:t>дорог указать количество</w:t>
      </w:r>
      <w:r w:rsidR="006F6102">
        <w:t xml:space="preserve"> полос на каждой стороне</w:t>
      </w:r>
      <w:r>
        <w:t xml:space="preserve"> движения</w:t>
      </w:r>
      <w:r w:rsidR="0093528A">
        <w:t xml:space="preserve"> (</w:t>
      </w:r>
      <w:r w:rsidR="0089650F">
        <w:t>поля</w:t>
      </w:r>
      <w:r w:rsidR="0093528A" w:rsidRPr="0093528A">
        <w:t xml:space="preserve"> </w:t>
      </w:r>
      <w:r w:rsidR="0093528A">
        <w:t>«Количество полос основного движения» и «Количество полос встречного движения»)</w:t>
      </w:r>
      <w:r w:rsidRPr="00B35831">
        <w:t>;</w:t>
      </w:r>
    </w:p>
    <w:p w14:paraId="0BF73148" w14:textId="72C607F4" w:rsidR="00B35831" w:rsidRDefault="00B35831" w:rsidP="006D6919">
      <w:pPr>
        <w:pStyle w:val="a8"/>
        <w:numPr>
          <w:ilvl w:val="0"/>
          <w:numId w:val="12"/>
        </w:numPr>
      </w:pPr>
      <w:r>
        <w:t>В парамет</w:t>
      </w:r>
      <w:r w:rsidR="002310AA">
        <w:t xml:space="preserve">рах </w:t>
      </w:r>
      <w:r w:rsidR="0085582E">
        <w:t>дорожной сети</w:t>
      </w:r>
      <w:r w:rsidR="002310AA">
        <w:t xml:space="preserve"> указать ширину полосы</w:t>
      </w:r>
      <w:r w:rsidR="0093528A">
        <w:t xml:space="preserve"> (выделить дорожную сеть </w:t>
      </w:r>
      <w:proofErr w:type="spellStart"/>
      <w:r w:rsidR="0093528A">
        <w:rPr>
          <w:lang w:val="en-US"/>
        </w:rPr>
        <w:t>RoadNetwork</w:t>
      </w:r>
      <w:proofErr w:type="spellEnd"/>
      <w:r w:rsidR="0093528A" w:rsidRPr="0093528A">
        <w:t xml:space="preserve"> </w:t>
      </w:r>
      <w:r w:rsidR="0093528A">
        <w:t xml:space="preserve">и вписать в </w:t>
      </w:r>
      <w:r w:rsidR="0089650F">
        <w:t>поле</w:t>
      </w:r>
      <w:r w:rsidR="0093528A" w:rsidRPr="0093528A">
        <w:t xml:space="preserve"> </w:t>
      </w:r>
      <w:r w:rsidR="0093528A">
        <w:t>«Ширина полосы» ширину полосы)</w:t>
      </w:r>
      <w:r w:rsidR="002310AA">
        <w:t>;</w:t>
      </w:r>
    </w:p>
    <w:p w14:paraId="322C1EEB" w14:textId="20F5202D" w:rsidR="0036770E" w:rsidRPr="003F5B84" w:rsidRDefault="0036770E" w:rsidP="006D6919">
      <w:pPr>
        <w:pStyle w:val="a8"/>
        <w:numPr>
          <w:ilvl w:val="0"/>
          <w:numId w:val="12"/>
        </w:numPr>
      </w:pPr>
      <w:r>
        <w:t>Указать количество стоп-полос и их местоположение относительно конца дороги. Это можно сделать, поместив объект «Стоп-линия» на дорогу в нужное место.</w:t>
      </w:r>
    </w:p>
    <w:p w14:paraId="0D88372D" w14:textId="77777777" w:rsidR="003F5B84" w:rsidRDefault="003F5B84" w:rsidP="003F5B84">
      <w:pPr>
        <w:pStyle w:val="a8"/>
      </w:pPr>
    </w:p>
    <w:p w14:paraId="6408E97D" w14:textId="641CC305" w:rsidR="00213BAE" w:rsidRPr="00213BAE" w:rsidRDefault="00213BAE" w:rsidP="0029694B">
      <w:pPr>
        <w:pStyle w:val="3"/>
        <w:tabs>
          <w:tab w:val="clear" w:pos="1276"/>
          <w:tab w:val="num" w:pos="1625"/>
        </w:tabs>
      </w:pPr>
      <w:bookmarkStart w:id="50" w:name="_Toc167783398"/>
      <w:bookmarkStart w:id="51" w:name="_Toc229916356"/>
      <w:bookmarkStart w:id="52" w:name="_Toc229960806"/>
      <w:r w:rsidRPr="00213BAE">
        <w:t>Информация о перекрестке (в том числе о возможных</w:t>
      </w:r>
      <w:r w:rsidRPr="00213BAE">
        <w:br/>
        <w:t>направлениях движения автомоб</w:t>
      </w:r>
      <w:r w:rsidR="0023382D">
        <w:t>илей)</w:t>
      </w:r>
      <w:bookmarkEnd w:id="50"/>
      <w:bookmarkEnd w:id="51"/>
      <w:bookmarkEnd w:id="52"/>
    </w:p>
    <w:p w14:paraId="793C4AE3" w14:textId="1F6CB963" w:rsidR="00E52177" w:rsidRDefault="000E5501" w:rsidP="00213BAE">
      <w:pPr>
        <w:pStyle w:val="a8"/>
      </w:pPr>
      <w:r>
        <w:t>На данном шаге необходимо внести в систему информацию о каждом перекрёстке (у нас он будет 1): какие дороги в него входят, какие направления движения транспортных средств на перекрёстке возможны.</w:t>
      </w:r>
    </w:p>
    <w:p w14:paraId="17AF8B21" w14:textId="57B62913" w:rsidR="00213BAE" w:rsidRDefault="00213BAE" w:rsidP="00213BAE">
      <w:pPr>
        <w:pStyle w:val="a8"/>
      </w:pPr>
      <w:r>
        <w:t>Для внесения информации о перекрёстках</w:t>
      </w:r>
      <w:r w:rsidR="000E5501">
        <w:t xml:space="preserve"> в </w:t>
      </w:r>
      <w:proofErr w:type="spellStart"/>
      <w:r w:rsidR="000E5501">
        <w:rPr>
          <w:lang w:val="en-US"/>
        </w:rPr>
        <w:t>AnyLogic</w:t>
      </w:r>
      <w:proofErr w:type="spellEnd"/>
      <w:r>
        <w:t xml:space="preserve"> используется объект «Перекрёсток» библиотеки дорожного движения</w:t>
      </w:r>
      <w:r w:rsidR="0023382D">
        <w:t xml:space="preserve">. При перенесении его в место с расположенными рядом дорогами он загорится зелёным цветом и образует перекрёсток с отображением выездов </w:t>
      </w:r>
      <w:proofErr w:type="gramStart"/>
      <w:r w:rsidR="0023382D">
        <w:t>в въездов</w:t>
      </w:r>
      <w:proofErr w:type="gramEnd"/>
      <w:r w:rsidR="0023382D">
        <w:t xml:space="preserve"> на дороги (</w:t>
      </w:r>
      <w:r w:rsidR="000B2863">
        <w:fldChar w:fldCharType="begin"/>
      </w:r>
      <w:r w:rsidR="000B2863">
        <w:instrText xml:space="preserve"> REF _Ref229915711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7</w:t>
      </w:r>
      <w:r w:rsidR="000B2863">
        <w:fldChar w:fldCharType="end"/>
      </w:r>
      <w:r w:rsidR="0023382D">
        <w:t>).</w:t>
      </w:r>
    </w:p>
    <w:p w14:paraId="53E3340F" w14:textId="77777777" w:rsidR="000B2863" w:rsidRDefault="0023382D" w:rsidP="000B286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F91569" wp14:editId="1F4392ED">
            <wp:extent cx="3778885" cy="2276475"/>
            <wp:effectExtent l="0" t="0" r="0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768" t="31176" r="43083" b="25826"/>
                    <a:stretch/>
                  </pic:blipFill>
                  <pic:spPr bwMode="auto">
                    <a:xfrm>
                      <a:off x="0" y="0"/>
                      <a:ext cx="3788937" cy="2282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D2F93" w14:textId="45EDB139" w:rsidR="0023382D" w:rsidRPr="000B2863" w:rsidRDefault="000B2863" w:rsidP="000B2863">
      <w:pPr>
        <w:pStyle w:val="af"/>
      </w:pPr>
      <w:bookmarkStart w:id="53" w:name="_Ref229915711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7</w:t>
      </w:r>
      <w:r w:rsidR="005C2F90">
        <w:rPr>
          <w:noProof/>
        </w:rPr>
        <w:fldChar w:fldCharType="end"/>
      </w:r>
      <w:bookmarkEnd w:id="53"/>
      <w:r w:rsidRPr="000B2863">
        <w:t xml:space="preserve"> </w:t>
      </w:r>
      <w:r>
        <w:t>–</w:t>
      </w:r>
      <w:r w:rsidRPr="000B2863">
        <w:t xml:space="preserve"> </w:t>
      </w:r>
      <w:r>
        <w:t>Ввод информации о перекрёстке в</w:t>
      </w:r>
      <w:r w:rsidRPr="00F8656D">
        <w:t xml:space="preserve"> </w:t>
      </w:r>
      <w:proofErr w:type="spellStart"/>
      <w:r>
        <w:rPr>
          <w:lang w:val="en-US"/>
        </w:rPr>
        <w:t>AnyLogic</w:t>
      </w:r>
      <w:proofErr w:type="spellEnd"/>
    </w:p>
    <w:p w14:paraId="53C707A2" w14:textId="77777777" w:rsidR="000B2863" w:rsidRPr="000B2863" w:rsidRDefault="000B2863" w:rsidP="000B2863">
      <w:pPr>
        <w:pStyle w:val="a8"/>
      </w:pPr>
    </w:p>
    <w:p w14:paraId="72129EC7" w14:textId="346B761F" w:rsidR="00213BAE" w:rsidRDefault="00616AA3" w:rsidP="00226747">
      <w:pPr>
        <w:pStyle w:val="a8"/>
      </w:pPr>
      <w:r>
        <w:t xml:space="preserve">По умолчанию при создании перекрёстка создаются все возможные пути движения транспортных средств. </w:t>
      </w:r>
      <w:r w:rsidR="0023382D">
        <w:t>При нажатии на въезд или выезд с дороги можно добавить или удалить возможные пути движения машин</w:t>
      </w:r>
      <w:r w:rsidR="00CD5972">
        <w:t xml:space="preserve"> (</w:t>
      </w:r>
      <w:r w:rsidR="001774EA">
        <w:t xml:space="preserve">так называемые </w:t>
      </w:r>
      <w:proofErr w:type="spellStart"/>
      <w:r w:rsidR="001774EA">
        <w:rPr>
          <w:lang w:val="en-US"/>
        </w:rPr>
        <w:t>lineConnector</w:t>
      </w:r>
      <w:proofErr w:type="spellEnd"/>
      <w:r w:rsidR="001774EA" w:rsidRPr="001774EA">
        <w:t xml:space="preserve">, </w:t>
      </w:r>
      <w:r w:rsidR="001774EA">
        <w:t>отображены стрелочками</w:t>
      </w:r>
      <w:r w:rsidR="00CD5972">
        <w:t>)</w:t>
      </w:r>
      <w:r w:rsidR="0023382D">
        <w:t>, если на реальном участке некоторые направления разрешены</w:t>
      </w:r>
      <w:r w:rsidR="0023382D" w:rsidRPr="0023382D">
        <w:t>/</w:t>
      </w:r>
      <w:r w:rsidR="0023382D">
        <w:t>запрещены.</w:t>
      </w:r>
    </w:p>
    <w:p w14:paraId="359DC818" w14:textId="77777777" w:rsidR="005873E9" w:rsidRPr="00201906" w:rsidRDefault="005873E9" w:rsidP="005873E9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01121A43" w14:textId="0E6C0132" w:rsidR="005873E9" w:rsidRPr="00201906" w:rsidRDefault="005873E9" w:rsidP="009A6D25">
      <w:pPr>
        <w:pStyle w:val="a8"/>
      </w:pPr>
      <w:r>
        <w:t xml:space="preserve">Создать </w:t>
      </w:r>
      <w:r w:rsidR="002D2377">
        <w:t>объект «П</w:t>
      </w:r>
      <w:r>
        <w:t>ерекрёсток</w:t>
      </w:r>
      <w:r w:rsidR="002D2377">
        <w:t>»</w:t>
      </w:r>
      <w:r w:rsidR="00385DDA">
        <w:t xml:space="preserve"> для необходимых дорог</w:t>
      </w:r>
      <w:r w:rsidR="009A6D25">
        <w:t>, после чего выполнить следующее действие:</w:t>
      </w:r>
    </w:p>
    <w:p w14:paraId="3EB295B6" w14:textId="4A8CDDE6" w:rsidR="00CD5972" w:rsidRDefault="001774EA" w:rsidP="006D6919">
      <w:pPr>
        <w:pStyle w:val="a8"/>
        <w:numPr>
          <w:ilvl w:val="0"/>
          <w:numId w:val="11"/>
        </w:numPr>
      </w:pPr>
      <w:r>
        <w:t>Добавить</w:t>
      </w:r>
      <w:r w:rsidR="00042B0D">
        <w:t xml:space="preserve"> или удалить</w:t>
      </w:r>
      <w:r w:rsidR="005873E9">
        <w:t xml:space="preserve"> возможные направления движения на перекрёстке</w:t>
      </w:r>
      <w:r w:rsidR="002D2377">
        <w:t xml:space="preserve"> (объекты-</w:t>
      </w:r>
      <w:proofErr w:type="spellStart"/>
      <w:r w:rsidR="002D2377">
        <w:rPr>
          <w:lang w:val="en-US"/>
        </w:rPr>
        <w:t>lineConnector</w:t>
      </w:r>
      <w:proofErr w:type="spellEnd"/>
      <w:r w:rsidR="002D2377">
        <w:t>)</w:t>
      </w:r>
      <w:r w:rsidR="005873E9">
        <w:t>.</w:t>
      </w:r>
    </w:p>
    <w:p w14:paraId="1719C54A" w14:textId="77777777" w:rsidR="007B0D04" w:rsidRPr="001F6508" w:rsidRDefault="007B0D04" w:rsidP="007B0D04">
      <w:pPr>
        <w:pStyle w:val="a8"/>
      </w:pPr>
    </w:p>
    <w:p w14:paraId="53D8381B" w14:textId="3E727CCB" w:rsidR="00944AEA" w:rsidRPr="00944AEA" w:rsidRDefault="00944AEA" w:rsidP="0029694B">
      <w:pPr>
        <w:pStyle w:val="3"/>
        <w:tabs>
          <w:tab w:val="clear" w:pos="1276"/>
          <w:tab w:val="num" w:pos="1625"/>
        </w:tabs>
      </w:pPr>
      <w:bookmarkStart w:id="54" w:name="_Toc167783400"/>
      <w:bookmarkStart w:id="55" w:name="_Toc229916357"/>
      <w:bookmarkStart w:id="56" w:name="_Toc229960807"/>
      <w:r w:rsidRPr="00944AEA">
        <w:t xml:space="preserve">Информация о местоположении парковок и способе парковки </w:t>
      </w:r>
      <w:r>
        <w:t>транспортных средств (параллельная/перпендикулярная)</w:t>
      </w:r>
      <w:bookmarkEnd w:id="54"/>
      <w:bookmarkEnd w:id="55"/>
      <w:bookmarkEnd w:id="56"/>
    </w:p>
    <w:p w14:paraId="707EAE8C" w14:textId="1597DABC" w:rsidR="002B50AE" w:rsidRDefault="002B50AE" w:rsidP="002B50AE">
      <w:pPr>
        <w:pStyle w:val="a8"/>
      </w:pPr>
      <w:r>
        <w:t>Необходимо внести в систему информацию о парковках</w:t>
      </w:r>
      <w:r w:rsidRPr="005A66F7">
        <w:t xml:space="preserve">: </w:t>
      </w:r>
      <w:r>
        <w:t>дорога и сторона, к которой парковка прикрепляется, её местоположение, тип (параллельная</w:t>
      </w:r>
      <w:r w:rsidRPr="002B50AE">
        <w:t>/</w:t>
      </w:r>
      <w:r>
        <w:t xml:space="preserve">перпендикулярная), </w:t>
      </w:r>
      <w:r w:rsidR="006F10A8">
        <w:t>размер</w:t>
      </w:r>
      <w:r>
        <w:t xml:space="preserve"> (</w:t>
      </w:r>
      <w:r w:rsidR="006F10A8">
        <w:t>длину и ширину</w:t>
      </w:r>
      <w:r>
        <w:t xml:space="preserve"> одного парковочного места и суммарное количество парковочных мест).</w:t>
      </w:r>
    </w:p>
    <w:p w14:paraId="0781BAB5" w14:textId="317CCCB9" w:rsidR="0023382D" w:rsidRDefault="00944AEA" w:rsidP="00944AEA">
      <w:pPr>
        <w:pStyle w:val="a8"/>
        <w:rPr>
          <w:lang w:val="en-US"/>
        </w:rPr>
      </w:pPr>
      <w:r>
        <w:t xml:space="preserve">Для создания придорожной парковки </w:t>
      </w:r>
      <w:r w:rsidR="002B50AE">
        <w:t xml:space="preserve">в </w:t>
      </w:r>
      <w:proofErr w:type="spellStart"/>
      <w:r w:rsidR="002B50AE">
        <w:rPr>
          <w:lang w:val="en-US"/>
        </w:rPr>
        <w:t>AnyLogic</w:t>
      </w:r>
      <w:proofErr w:type="spellEnd"/>
      <w:r w:rsidR="002B50AE">
        <w:t xml:space="preserve"> </w:t>
      </w:r>
      <w:r>
        <w:t xml:space="preserve">используется объект «Парковка». Он прикрепляется к дороге в нужном месте. В свойствах данного </w:t>
      </w:r>
      <w:r>
        <w:lastRenderedPageBreak/>
        <w:t>объекта можно выбрать тип парковки («Параллельная», «Перпендикулярная»), настроить длину парковочного места. Перпендикулярная парковка с длиной 6м представлена на</w:t>
      </w:r>
      <w:r w:rsidR="000B2863">
        <w:rPr>
          <w:lang w:val="en-US"/>
        </w:rPr>
        <w:t xml:space="preserve"> </w:t>
      </w:r>
      <w:r w:rsidR="000B2863">
        <w:rPr>
          <w:lang w:val="en-US"/>
        </w:rPr>
        <w:fldChar w:fldCharType="begin"/>
      </w:r>
      <w:r w:rsidR="000B2863">
        <w:rPr>
          <w:lang w:val="en-US"/>
        </w:rPr>
        <w:instrText xml:space="preserve"> REF _Ref229915762 \h </w:instrText>
      </w:r>
      <w:r w:rsidR="000B2863">
        <w:rPr>
          <w:lang w:val="en-US"/>
        </w:rPr>
      </w:r>
      <w:r w:rsidR="000B2863">
        <w:rPr>
          <w:lang w:val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8</w:t>
      </w:r>
      <w:r w:rsidR="000B2863">
        <w:rPr>
          <w:lang w:val="en-US"/>
        </w:rPr>
        <w:fldChar w:fldCharType="end"/>
      </w:r>
      <w:r>
        <w:t>.</w:t>
      </w:r>
    </w:p>
    <w:p w14:paraId="61502384" w14:textId="77777777" w:rsidR="000B2863" w:rsidRPr="000B2863" w:rsidRDefault="000B2863" w:rsidP="00944AEA">
      <w:pPr>
        <w:pStyle w:val="a8"/>
        <w:rPr>
          <w:lang w:val="en-US"/>
        </w:rPr>
      </w:pPr>
    </w:p>
    <w:p w14:paraId="302609CA" w14:textId="77777777" w:rsidR="000B2863" w:rsidRDefault="00944AEA" w:rsidP="000B2863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620E3BEB" wp14:editId="62678D54">
            <wp:extent cx="2752725" cy="1995170"/>
            <wp:effectExtent l="0" t="0" r="9525" b="508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5074" t="36372" r="55400" b="38468"/>
                    <a:stretch/>
                  </pic:blipFill>
                  <pic:spPr bwMode="auto">
                    <a:xfrm>
                      <a:off x="0" y="0"/>
                      <a:ext cx="2754897" cy="199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3338F" w14:textId="2CD544BF" w:rsidR="00D47D57" w:rsidRPr="000B2863" w:rsidRDefault="000B2863" w:rsidP="000B2863">
      <w:pPr>
        <w:pStyle w:val="af"/>
      </w:pPr>
      <w:bookmarkStart w:id="57" w:name="_Ref229915762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8</w:t>
      </w:r>
      <w:r w:rsidR="005C2F90">
        <w:rPr>
          <w:noProof/>
        </w:rPr>
        <w:fldChar w:fldCharType="end"/>
      </w:r>
      <w:bookmarkEnd w:id="57"/>
      <w:r w:rsidRPr="000B2863">
        <w:t xml:space="preserve"> </w:t>
      </w:r>
      <w:r>
        <w:t>–</w:t>
      </w:r>
      <w:r w:rsidRPr="000B2863">
        <w:t xml:space="preserve"> </w:t>
      </w:r>
      <w:r>
        <w:t>Добавление парковки в</w:t>
      </w:r>
      <w:r w:rsidRPr="00F8656D">
        <w:t xml:space="preserve"> </w:t>
      </w:r>
      <w:proofErr w:type="spellStart"/>
      <w:r>
        <w:rPr>
          <w:lang w:val="en-US"/>
        </w:rPr>
        <w:t>AnyLogic</w:t>
      </w:r>
      <w:proofErr w:type="spellEnd"/>
    </w:p>
    <w:p w14:paraId="330D929B" w14:textId="6ECE29F7" w:rsidR="002B50AE" w:rsidRPr="00E55DB6" w:rsidRDefault="002B50AE" w:rsidP="002B50AE">
      <w:pPr>
        <w:pStyle w:val="a8"/>
      </w:pPr>
    </w:p>
    <w:p w14:paraId="7E80791E" w14:textId="77777777" w:rsidR="002B50AE" w:rsidRPr="00201906" w:rsidRDefault="002B50AE" w:rsidP="002B50AE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1B36A83" w14:textId="390E3092" w:rsidR="002B50AE" w:rsidRPr="00201906" w:rsidRDefault="002B50AE" w:rsidP="00633A47">
      <w:pPr>
        <w:pStyle w:val="a8"/>
      </w:pPr>
      <w:r>
        <w:t xml:space="preserve">Добавить </w:t>
      </w:r>
      <w:r w:rsidR="00192537">
        <w:t>объект «Парковка»</w:t>
      </w:r>
      <w:r w:rsidR="00385DDA">
        <w:t>, прикрепить его к нужной дороге с нужной стороны</w:t>
      </w:r>
      <w:r w:rsidR="00633A47">
        <w:t>, затем выполнить</w:t>
      </w:r>
      <w:r w:rsidR="009A6D25">
        <w:t xml:space="preserve"> следующие действия</w:t>
      </w:r>
      <w:r w:rsidR="00633A47">
        <w:t>:</w:t>
      </w:r>
    </w:p>
    <w:p w14:paraId="62EF2031" w14:textId="3165F4B5" w:rsidR="002B50AE" w:rsidRDefault="002B50AE" w:rsidP="0010237A">
      <w:pPr>
        <w:pStyle w:val="a8"/>
        <w:numPr>
          <w:ilvl w:val="0"/>
          <w:numId w:val="29"/>
        </w:numPr>
      </w:pPr>
      <w:r>
        <w:t>Указать смещение</w:t>
      </w:r>
      <w:r w:rsidR="00CD5972">
        <w:t xml:space="preserve"> относительно начала дороги</w:t>
      </w:r>
      <w:r w:rsidR="009F4581">
        <w:t xml:space="preserve"> (</w:t>
      </w:r>
      <w:r w:rsidR="00633A47">
        <w:t>поле</w:t>
      </w:r>
      <w:r w:rsidR="009F4581" w:rsidRPr="00FC3CBE">
        <w:t xml:space="preserve"> </w:t>
      </w:r>
      <w:r w:rsidR="009F4581">
        <w:t>«Смещение относительно начала дороги»)</w:t>
      </w:r>
      <w:r w:rsidR="00CD5972">
        <w:t>;</w:t>
      </w:r>
    </w:p>
    <w:p w14:paraId="4EFD93A9" w14:textId="7AAD5099" w:rsidR="00CD5972" w:rsidRDefault="00CD5972" w:rsidP="0010237A">
      <w:pPr>
        <w:pStyle w:val="a8"/>
        <w:numPr>
          <w:ilvl w:val="0"/>
          <w:numId w:val="29"/>
        </w:numPr>
      </w:pPr>
      <w:r>
        <w:t>Указать тип парковки (параллельная</w:t>
      </w:r>
      <w:r w:rsidRPr="00CD5972">
        <w:t>/</w:t>
      </w:r>
      <w:r>
        <w:t>перпендикулярная</w:t>
      </w:r>
      <w:r w:rsidR="009F4581">
        <w:t xml:space="preserve">, </w:t>
      </w:r>
      <w:r w:rsidR="00633A47">
        <w:t>свойства</w:t>
      </w:r>
      <w:r w:rsidR="009F4581" w:rsidRPr="009F4581">
        <w:t xml:space="preserve"> </w:t>
      </w:r>
      <w:r w:rsidR="009F4581">
        <w:t>«Параллельная», «Перпендикулярная»</w:t>
      </w:r>
      <w:r>
        <w:t>)</w:t>
      </w:r>
      <w:r w:rsidRPr="00CD5972">
        <w:t>;</w:t>
      </w:r>
    </w:p>
    <w:p w14:paraId="044CF401" w14:textId="675A38FC" w:rsidR="00CD5972" w:rsidRDefault="00CD5972" w:rsidP="0010237A">
      <w:pPr>
        <w:pStyle w:val="a8"/>
        <w:numPr>
          <w:ilvl w:val="0"/>
          <w:numId w:val="29"/>
        </w:numPr>
      </w:pPr>
      <w:r>
        <w:t xml:space="preserve">Указать </w:t>
      </w:r>
      <w:r w:rsidR="006F10A8">
        <w:t>размер</w:t>
      </w:r>
      <w:r>
        <w:t xml:space="preserve"> парковки:</w:t>
      </w:r>
    </w:p>
    <w:p w14:paraId="0A83BA59" w14:textId="5A447489" w:rsidR="00CD5972" w:rsidRDefault="00CD5972" w:rsidP="0010237A">
      <w:pPr>
        <w:pStyle w:val="aff3"/>
        <w:numPr>
          <w:ilvl w:val="0"/>
          <w:numId w:val="28"/>
        </w:numPr>
        <w:tabs>
          <w:tab w:val="clear" w:pos="720"/>
          <w:tab w:val="num" w:pos="1069"/>
        </w:tabs>
        <w:ind w:left="1069"/>
      </w:pPr>
      <w:r>
        <w:t>Длину</w:t>
      </w:r>
      <w:r w:rsidR="006F10A8">
        <w:t xml:space="preserve"> и </w:t>
      </w:r>
      <w:r>
        <w:t>ширину одного парковочного места</w:t>
      </w:r>
      <w:r w:rsidR="009F4581">
        <w:t xml:space="preserve"> (</w:t>
      </w:r>
      <w:r w:rsidR="00633A47">
        <w:t>поле</w:t>
      </w:r>
      <w:r w:rsidR="009F4581" w:rsidRPr="009F4581">
        <w:t xml:space="preserve"> </w:t>
      </w:r>
      <w:r w:rsidR="009F4581">
        <w:t xml:space="preserve">«Длина парковочного места», ширина задаётся в </w:t>
      </w:r>
      <w:r w:rsidR="00633A47">
        <w:t>поле</w:t>
      </w:r>
      <w:r w:rsidR="009F4581" w:rsidRPr="009F4581">
        <w:t xml:space="preserve"> </w:t>
      </w:r>
      <w:r w:rsidR="009F4581">
        <w:t>«Ширина полосы» в параметрах дорожной сети)</w:t>
      </w:r>
      <w:r>
        <w:t>;</w:t>
      </w:r>
    </w:p>
    <w:p w14:paraId="1FBEBE5E" w14:textId="3A14D708" w:rsidR="00CD5972" w:rsidRPr="00F91F64" w:rsidRDefault="00CD5972" w:rsidP="0010237A">
      <w:pPr>
        <w:pStyle w:val="aff3"/>
        <w:numPr>
          <w:ilvl w:val="0"/>
          <w:numId w:val="28"/>
        </w:numPr>
        <w:tabs>
          <w:tab w:val="clear" w:pos="720"/>
          <w:tab w:val="num" w:pos="1069"/>
        </w:tabs>
        <w:ind w:left="1069"/>
      </w:pPr>
      <w:r>
        <w:t>Количество парковочных мест</w:t>
      </w:r>
      <w:r w:rsidR="009F4581">
        <w:t xml:space="preserve"> (</w:t>
      </w:r>
      <w:r w:rsidR="00633A47">
        <w:t>поле</w:t>
      </w:r>
      <w:r w:rsidR="009F4581" w:rsidRPr="009F4581">
        <w:t xml:space="preserve"> </w:t>
      </w:r>
      <w:r w:rsidR="009F4581">
        <w:t>«Количество парковочных мест»)</w:t>
      </w:r>
      <w:r>
        <w:t>.</w:t>
      </w:r>
    </w:p>
    <w:p w14:paraId="2441D1AF" w14:textId="77777777" w:rsidR="00F91F64" w:rsidRDefault="00F91F64" w:rsidP="006D6919">
      <w:pPr>
        <w:pStyle w:val="a8"/>
      </w:pPr>
    </w:p>
    <w:p w14:paraId="7CD33D1B" w14:textId="4EDC3875" w:rsidR="006D6919" w:rsidRDefault="006D6919">
      <w:pPr>
        <w:jc w:val="left"/>
      </w:pPr>
      <w:r>
        <w:br w:type="page"/>
      </w:r>
    </w:p>
    <w:p w14:paraId="5FEF80BC" w14:textId="2E2EAD4D" w:rsidR="00F91F64" w:rsidRDefault="00EE6B0E" w:rsidP="00EE6B0E">
      <w:pPr>
        <w:pStyle w:val="3"/>
        <w:tabs>
          <w:tab w:val="clear" w:pos="1276"/>
          <w:tab w:val="clear" w:pos="1560"/>
          <w:tab w:val="clear" w:pos="1701"/>
          <w:tab w:val="clear" w:pos="1843"/>
          <w:tab w:val="clear" w:pos="2137"/>
        </w:tabs>
      </w:pPr>
      <w:bookmarkStart w:id="58" w:name="_Toc229960808"/>
      <w:r>
        <w:lastRenderedPageBreak/>
        <w:t>Разметка пешеходной зоны</w:t>
      </w:r>
      <w:bookmarkEnd w:id="58"/>
    </w:p>
    <w:p w14:paraId="35F84C69" w14:textId="6B260A64" w:rsidR="00F91F64" w:rsidRDefault="004F384F" w:rsidP="00F91F64">
      <w:pPr>
        <w:pStyle w:val="a8"/>
        <w:rPr>
          <w:lang w:eastAsia="en-US"/>
        </w:rPr>
      </w:pPr>
      <w:r w:rsidRPr="004F384F">
        <w:rPr>
          <w:lang w:eastAsia="en-US"/>
        </w:rPr>
        <w:t xml:space="preserve">Для моделирования перемещения посетителей ТСК «Свердловский» внутри здания и на прилегающей территории необходимо внести пространственную разметку пешеходной зоны. В </w:t>
      </w:r>
      <w:proofErr w:type="spellStart"/>
      <w:r w:rsidRPr="004F384F">
        <w:rPr>
          <w:lang w:eastAsia="en-US"/>
        </w:rPr>
        <w:t>AnyLogic</w:t>
      </w:r>
      <w:proofErr w:type="spellEnd"/>
      <w:r w:rsidRPr="004F384F">
        <w:rPr>
          <w:lang w:eastAsia="en-US"/>
        </w:rPr>
        <w:t xml:space="preserve"> эта задача решается с помощью объектов Пешеходной библиотеки (</w:t>
      </w:r>
      <w:proofErr w:type="spellStart"/>
      <w:r w:rsidRPr="004F384F">
        <w:rPr>
          <w:lang w:eastAsia="en-US"/>
        </w:rPr>
        <w:t>Pedestrian</w:t>
      </w:r>
      <w:proofErr w:type="spellEnd"/>
      <w:r w:rsidRPr="004F384F">
        <w:rPr>
          <w:lang w:eastAsia="en-US"/>
        </w:rPr>
        <w:t xml:space="preserve"> Library), которые наносятся поверх спутникового снимка и определяют геометрию, логику движения и точки обслуживания.</w:t>
      </w:r>
    </w:p>
    <w:p w14:paraId="7A04CC95" w14:textId="2109B642" w:rsidR="004F384F" w:rsidRPr="001F6508" w:rsidRDefault="006D6919" w:rsidP="00F91F64">
      <w:pPr>
        <w:pStyle w:val="a8"/>
        <w:rPr>
          <w:lang w:eastAsia="en-US"/>
        </w:rPr>
      </w:pPr>
      <w:r>
        <w:rPr>
          <w:lang w:eastAsia="en-US"/>
        </w:rPr>
        <w:t>Основные элементы необходимые для решения задачи:</w:t>
      </w:r>
    </w:p>
    <w:p w14:paraId="34BA9DCB" w14:textId="78EB046E" w:rsidR="006D6919" w:rsidRDefault="006D6919" w:rsidP="0010237A">
      <w:pPr>
        <w:pStyle w:val="a8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Стены</w:t>
      </w:r>
      <w:r w:rsidRPr="006D6919">
        <w:rPr>
          <w:lang w:eastAsia="en-US"/>
        </w:rPr>
        <w:t xml:space="preserve"> – </w:t>
      </w:r>
      <w:r>
        <w:rPr>
          <w:lang w:eastAsia="en-US"/>
        </w:rPr>
        <w:t>ограничивают движение пешеходов, и</w:t>
      </w:r>
      <w:r w:rsidRPr="006D6919">
        <w:rPr>
          <w:lang w:eastAsia="en-US"/>
        </w:rPr>
        <w:t>спользуются для обозначения контуров здания ТСК, внутренних перегородок, витрин, стеллажей и других непроходимых зон</w:t>
      </w:r>
      <w:r>
        <w:rPr>
          <w:lang w:eastAsia="en-US"/>
        </w:rPr>
        <w:t>;</w:t>
      </w:r>
    </w:p>
    <w:p w14:paraId="1CBBEEE4" w14:textId="5B6785D1" w:rsidR="006D6919" w:rsidRDefault="006D6919" w:rsidP="0010237A">
      <w:pPr>
        <w:pStyle w:val="a8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 xml:space="preserve">Целевые линии – </w:t>
      </w:r>
      <w:r w:rsidRPr="006D6919">
        <w:rPr>
          <w:lang w:eastAsia="en-US"/>
        </w:rPr>
        <w:t>линии, достижение которых инициирует завершение текущего этапа движения (например, вход в магазин, подход к кассе, выход из здания)</w:t>
      </w:r>
      <w:r>
        <w:rPr>
          <w:lang w:eastAsia="en-US"/>
        </w:rPr>
        <w:t>;</w:t>
      </w:r>
    </w:p>
    <w:p w14:paraId="7612F13C" w14:textId="1218E8C4" w:rsidR="006D6919" w:rsidRDefault="006D6919" w:rsidP="0010237A">
      <w:pPr>
        <w:pStyle w:val="a8"/>
        <w:numPr>
          <w:ilvl w:val="0"/>
          <w:numId w:val="42"/>
        </w:numPr>
        <w:rPr>
          <w:lang w:eastAsia="en-US"/>
        </w:rPr>
      </w:pPr>
      <w:r w:rsidRPr="006D6919">
        <w:rPr>
          <w:lang w:eastAsia="en-US"/>
        </w:rPr>
        <w:t>Области сервиса</w:t>
      </w:r>
      <w:r>
        <w:rPr>
          <w:lang w:eastAsia="en-US"/>
        </w:rPr>
        <w:t xml:space="preserve"> – </w:t>
      </w:r>
      <w:r w:rsidRPr="006D6919">
        <w:rPr>
          <w:lang w:eastAsia="en-US"/>
        </w:rPr>
        <w:t>зоны, где пешеходы обслуживаются в порядке очереди</w:t>
      </w:r>
      <w:r>
        <w:rPr>
          <w:lang w:eastAsia="en-US"/>
        </w:rPr>
        <w:t>, используются для реализации механизма касс;</w:t>
      </w:r>
    </w:p>
    <w:p w14:paraId="43690E32" w14:textId="658A4CCB" w:rsidR="006D6919" w:rsidRDefault="006D6919" w:rsidP="0010237A">
      <w:pPr>
        <w:pStyle w:val="a8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Аттракторы</w:t>
      </w:r>
      <w:r w:rsidR="00CD195B">
        <w:rPr>
          <w:lang w:eastAsia="en-US"/>
        </w:rPr>
        <w:t xml:space="preserve"> и узлы</w:t>
      </w:r>
      <w:r>
        <w:rPr>
          <w:lang w:eastAsia="en-US"/>
        </w:rPr>
        <w:t xml:space="preserve"> – </w:t>
      </w:r>
      <w:r w:rsidRPr="006D6919">
        <w:rPr>
          <w:lang w:eastAsia="en-US"/>
        </w:rPr>
        <w:t>точки</w:t>
      </w:r>
      <w:r w:rsidR="00CD195B">
        <w:rPr>
          <w:lang w:eastAsia="en-US"/>
        </w:rPr>
        <w:t>/зоны</w:t>
      </w:r>
      <w:r w:rsidRPr="006D6919">
        <w:rPr>
          <w:lang w:eastAsia="en-US"/>
        </w:rPr>
        <w:t xml:space="preserve"> притяжения, к которым пешеходы направляются внутри зоны сервиса или свободного перемещения</w:t>
      </w:r>
      <w:r>
        <w:rPr>
          <w:lang w:eastAsia="en-US"/>
        </w:rPr>
        <w:t>, и</w:t>
      </w:r>
      <w:r w:rsidRPr="006D6919">
        <w:rPr>
          <w:lang w:eastAsia="en-US"/>
        </w:rPr>
        <w:t>спользуются для имитации выбора товара у стеллажей</w:t>
      </w:r>
      <w:r>
        <w:rPr>
          <w:lang w:eastAsia="en-US"/>
        </w:rPr>
        <w:t>;</w:t>
      </w:r>
    </w:p>
    <w:p w14:paraId="382ADF1A" w14:textId="3EB79344" w:rsidR="006D6919" w:rsidRPr="006D6919" w:rsidRDefault="006D6919" w:rsidP="0010237A">
      <w:pPr>
        <w:pStyle w:val="a8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Узлы пешеходной сетки и маршрутные линии</w:t>
      </w:r>
      <w:r w:rsidR="002C4AC9">
        <w:rPr>
          <w:lang w:eastAsia="en-US"/>
        </w:rPr>
        <w:t xml:space="preserve"> (</w:t>
      </w:r>
      <w:proofErr w:type="gramStart"/>
      <w:r w:rsidR="002C4AC9">
        <w:rPr>
          <w:lang w:eastAsia="en-US"/>
        </w:rPr>
        <w:t>направление  пешеходного</w:t>
      </w:r>
      <w:proofErr w:type="gramEnd"/>
      <w:r w:rsidR="002C4AC9">
        <w:rPr>
          <w:lang w:eastAsia="en-US"/>
        </w:rPr>
        <w:t xml:space="preserve"> потока)</w:t>
      </w:r>
      <w:r>
        <w:rPr>
          <w:lang w:eastAsia="en-US"/>
        </w:rPr>
        <w:t xml:space="preserve"> – </w:t>
      </w:r>
      <w:r w:rsidRPr="006D6919">
        <w:rPr>
          <w:lang w:eastAsia="en-US"/>
        </w:rPr>
        <w:t>задают ориентированную сеть для движения пешеходов</w:t>
      </w:r>
      <w:r>
        <w:rPr>
          <w:lang w:eastAsia="en-US"/>
        </w:rPr>
        <w:t>.</w:t>
      </w:r>
    </w:p>
    <w:p w14:paraId="3A135A20" w14:textId="77777777" w:rsidR="002C4AC9" w:rsidRPr="006D6919" w:rsidRDefault="002C4AC9" w:rsidP="00F91F64">
      <w:pPr>
        <w:pStyle w:val="a8"/>
        <w:rPr>
          <w:lang w:eastAsia="en-US"/>
        </w:rPr>
      </w:pPr>
    </w:p>
    <w:p w14:paraId="704A667B" w14:textId="0F3A1553" w:rsidR="006D6919" w:rsidRPr="006D6919" w:rsidRDefault="006D6919" w:rsidP="00F91F64">
      <w:pPr>
        <w:pStyle w:val="a8"/>
        <w:rPr>
          <w:u w:val="single"/>
          <w:lang w:eastAsia="en-US"/>
        </w:rPr>
      </w:pPr>
      <w:r w:rsidRPr="006D6919">
        <w:rPr>
          <w:u w:val="single"/>
          <w:lang w:eastAsia="en-US"/>
        </w:rPr>
        <w:t>Обобщенный алгоритм:</w:t>
      </w:r>
    </w:p>
    <w:p w14:paraId="372EDBC4" w14:textId="49591034" w:rsidR="006D6919" w:rsidRDefault="002C4AC9" w:rsidP="0010237A">
      <w:pPr>
        <w:pStyle w:val="a8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По контуру здания размещаются стены</w:t>
      </w:r>
      <w:r w:rsidR="00CD195B">
        <w:rPr>
          <w:lang w:eastAsia="en-US"/>
        </w:rPr>
        <w:t>, внутри здания при помощи стен размечаются границы магазинов</w:t>
      </w:r>
      <w:r>
        <w:rPr>
          <w:lang w:eastAsia="en-US"/>
        </w:rPr>
        <w:t>;</w:t>
      </w:r>
    </w:p>
    <w:p w14:paraId="340B939D" w14:textId="18BC22BB" w:rsidR="002C4AC9" w:rsidRDefault="002C4AC9" w:rsidP="0010237A">
      <w:pPr>
        <w:pStyle w:val="a8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Для входа и выхода пешеходов с диаграммы создаются целевые линии;</w:t>
      </w:r>
    </w:p>
    <w:p w14:paraId="3578DA6F" w14:textId="78CF7DB8" w:rsidR="002C4AC9" w:rsidRDefault="002C4AC9" w:rsidP="0010237A">
      <w:pPr>
        <w:pStyle w:val="a8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Расположить маршрутные линии по контурам тротуаров</w:t>
      </w:r>
      <w:r w:rsidR="00CD195B">
        <w:rPr>
          <w:lang w:eastAsia="en-US"/>
        </w:rPr>
        <w:t>;</w:t>
      </w:r>
    </w:p>
    <w:p w14:paraId="496BE5BA" w14:textId="2D9A7909" w:rsidR="00CD195B" w:rsidRPr="006D6919" w:rsidRDefault="00CD195B" w:rsidP="0010237A">
      <w:pPr>
        <w:pStyle w:val="a8"/>
        <w:numPr>
          <w:ilvl w:val="0"/>
          <w:numId w:val="43"/>
        </w:numPr>
        <w:rPr>
          <w:lang w:eastAsia="en-US"/>
        </w:rPr>
      </w:pPr>
      <w:r>
        <w:rPr>
          <w:lang w:eastAsia="en-US"/>
        </w:rPr>
        <w:t>В торговом зале располагаются полки, прямоугольные узлы, где клиенты будут выбирать товары и объекты обслуживания – кассы;</w:t>
      </w:r>
    </w:p>
    <w:p w14:paraId="0BA46A95" w14:textId="7AE19578" w:rsidR="00944AEA" w:rsidRDefault="00402A52" w:rsidP="00EE6B0E">
      <w:pPr>
        <w:pStyle w:val="3"/>
        <w:tabs>
          <w:tab w:val="clear" w:pos="1276"/>
          <w:tab w:val="num" w:pos="1625"/>
        </w:tabs>
      </w:pPr>
      <w:bookmarkStart w:id="59" w:name="_Toc167783401"/>
      <w:bookmarkStart w:id="60" w:name="_Toc229916358"/>
      <w:bookmarkStart w:id="61" w:name="_Toc229960809"/>
      <w:r>
        <w:lastRenderedPageBreak/>
        <w:t>Информация об участниках дорожного движения</w:t>
      </w:r>
      <w:bookmarkEnd w:id="59"/>
      <w:bookmarkEnd w:id="60"/>
      <w:bookmarkEnd w:id="61"/>
    </w:p>
    <w:p w14:paraId="5D95573D" w14:textId="07E851F0" w:rsidR="001774EA" w:rsidRDefault="001774EA" w:rsidP="001774EA">
      <w:pPr>
        <w:pStyle w:val="a8"/>
        <w:rPr>
          <w:lang w:eastAsia="en-US"/>
        </w:rPr>
      </w:pPr>
      <w:r>
        <w:rPr>
          <w:lang w:eastAsia="en-US"/>
        </w:rPr>
        <w:t>Необходимо внести в систему информацию о</w:t>
      </w:r>
      <w:r w:rsidR="00402A52">
        <w:rPr>
          <w:lang w:eastAsia="en-US"/>
        </w:rPr>
        <w:t xml:space="preserve"> движущихся</w:t>
      </w:r>
      <w:r>
        <w:rPr>
          <w:lang w:eastAsia="en-US"/>
        </w:rPr>
        <w:t xml:space="preserve"> транспортных средствах: </w:t>
      </w:r>
      <w:r w:rsidR="00421290">
        <w:rPr>
          <w:lang w:eastAsia="en-US"/>
        </w:rPr>
        <w:t>размер, внешний вид</w:t>
      </w:r>
      <w:r w:rsidR="008577EB">
        <w:rPr>
          <w:lang w:eastAsia="en-US"/>
        </w:rPr>
        <w:t xml:space="preserve"> (модельку), параметры движения</w:t>
      </w:r>
      <w:r w:rsidR="00421290">
        <w:rPr>
          <w:lang w:eastAsia="en-US"/>
        </w:rPr>
        <w:t>.</w:t>
      </w:r>
      <w:r w:rsidR="002A1046" w:rsidRPr="002A1046">
        <w:rPr>
          <w:lang w:eastAsia="en-US"/>
        </w:rPr>
        <w:t xml:space="preserve"> </w:t>
      </w:r>
      <w:r w:rsidR="002A1046">
        <w:rPr>
          <w:lang w:eastAsia="en-US"/>
        </w:rPr>
        <w:t>Если внешний вид и размеры ТС нас не интересуют, можно задать только параметры движения.</w:t>
      </w:r>
    </w:p>
    <w:p w14:paraId="672A1DBF" w14:textId="2E34BF15" w:rsidR="00944AEA" w:rsidRDefault="00451D39" w:rsidP="0010237A">
      <w:pPr>
        <w:pStyle w:val="aff3"/>
        <w:numPr>
          <w:ilvl w:val="0"/>
          <w:numId w:val="27"/>
        </w:numPr>
      </w:pPr>
      <w:r>
        <w:rPr>
          <w:b/>
        </w:rPr>
        <w:t>Автомобили</w:t>
      </w:r>
    </w:p>
    <w:p w14:paraId="1C84C8B7" w14:textId="47CD0094" w:rsidR="00451D39" w:rsidRDefault="00451D39" w:rsidP="00D47D57">
      <w:pPr>
        <w:pStyle w:val="a8"/>
        <w:rPr>
          <w:lang w:val="en-US"/>
        </w:rPr>
      </w:pPr>
      <w:r>
        <w:t>Для задания внешнего вида автомобиля</w:t>
      </w:r>
      <w:r w:rsidR="00421290">
        <w:t xml:space="preserve"> </w:t>
      </w:r>
      <w:r w:rsidR="00A67BD6">
        <w:t xml:space="preserve">и размеров </w:t>
      </w:r>
      <w:r w:rsidR="00421290">
        <w:t xml:space="preserve">в </w:t>
      </w:r>
      <w:proofErr w:type="spellStart"/>
      <w:r w:rsidR="00421290">
        <w:rPr>
          <w:lang w:val="en-US"/>
        </w:rPr>
        <w:t>AnyLogic</w:t>
      </w:r>
      <w:proofErr w:type="spellEnd"/>
      <w:r>
        <w:t xml:space="preserve"> необходимо создать нового агента </w:t>
      </w:r>
      <w:r w:rsidR="003970A3">
        <w:t>для отображения авто</w:t>
      </w:r>
      <w:r w:rsidRPr="00451D39">
        <w:t xml:space="preserve"> </w:t>
      </w:r>
      <w:r>
        <w:t>с помощью объекта палитры «Тип автомобиля», иначе все машины будут отображены как разноцветные параллелепипеды. В качестве 3</w:t>
      </w:r>
      <w:r>
        <w:rPr>
          <w:lang w:val="en-US"/>
        </w:rPr>
        <w:t>D</w:t>
      </w:r>
      <w:r>
        <w:t xml:space="preserve"> модели можно выбрать, к примеру, стандартную модель, предложенную </w:t>
      </w:r>
      <w:proofErr w:type="spellStart"/>
      <w:r>
        <w:rPr>
          <w:lang w:val="en-US"/>
        </w:rPr>
        <w:t>AnyLogic</w:t>
      </w:r>
      <w:proofErr w:type="spellEnd"/>
      <w:r>
        <w:t xml:space="preserve"> (</w:t>
      </w:r>
      <w:r w:rsidR="000B2863">
        <w:fldChar w:fldCharType="begin"/>
      </w:r>
      <w:r w:rsidR="000B2863">
        <w:instrText xml:space="preserve"> REF _Ref229915834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10</w:t>
      </w:r>
      <w:r w:rsidR="000B2863">
        <w:fldChar w:fldCharType="end"/>
      </w:r>
      <w:r>
        <w:t>).</w:t>
      </w:r>
    </w:p>
    <w:p w14:paraId="16455E20" w14:textId="77777777" w:rsidR="000B2863" w:rsidRPr="000B2863" w:rsidRDefault="000B2863" w:rsidP="00D47D57">
      <w:pPr>
        <w:pStyle w:val="a8"/>
        <w:rPr>
          <w:lang w:val="en-US"/>
        </w:rPr>
      </w:pPr>
    </w:p>
    <w:p w14:paraId="586B459B" w14:textId="77777777" w:rsidR="000B2863" w:rsidRDefault="00451D39" w:rsidP="000B2863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73BFE5E7" wp14:editId="19F82A11">
            <wp:extent cx="6251945" cy="3629999"/>
            <wp:effectExtent l="0" t="0" r="0" b="88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8323" b="2538"/>
                    <a:stretch/>
                  </pic:blipFill>
                  <pic:spPr bwMode="auto">
                    <a:xfrm>
                      <a:off x="0" y="0"/>
                      <a:ext cx="6251945" cy="3629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8A494" w14:textId="1F4185C7" w:rsidR="00451D39" w:rsidRPr="000B2863" w:rsidRDefault="000B2863" w:rsidP="000B2863">
      <w:pPr>
        <w:pStyle w:val="af"/>
      </w:pPr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9</w:t>
      </w:r>
      <w:r w:rsidR="005C2F90">
        <w:rPr>
          <w:noProof/>
        </w:rPr>
        <w:fldChar w:fldCharType="end"/>
      </w:r>
      <w:r w:rsidRPr="000B2863">
        <w:t xml:space="preserve"> </w:t>
      </w:r>
      <w:r>
        <w:t>–</w:t>
      </w:r>
      <w:r w:rsidRPr="000B2863">
        <w:t xml:space="preserve"> </w:t>
      </w:r>
      <w:r>
        <w:t>Процесс создания агента в</w:t>
      </w:r>
      <w:r w:rsidRPr="00F8656D">
        <w:t xml:space="preserve"> </w:t>
      </w:r>
      <w:proofErr w:type="spellStart"/>
      <w:r>
        <w:rPr>
          <w:lang w:val="en-US"/>
        </w:rPr>
        <w:t>AnyLogic</w:t>
      </w:r>
      <w:proofErr w:type="spellEnd"/>
    </w:p>
    <w:p w14:paraId="2F102CCE" w14:textId="77777777" w:rsidR="000B2863" w:rsidRPr="000B2863" w:rsidRDefault="000B2863" w:rsidP="009322F8">
      <w:pPr>
        <w:pStyle w:val="a8"/>
      </w:pPr>
    </w:p>
    <w:p w14:paraId="2C00398C" w14:textId="116BCCBC" w:rsidR="00A67BD6" w:rsidRPr="00A67BD6" w:rsidRDefault="00A67BD6" w:rsidP="009322F8">
      <w:pPr>
        <w:pStyle w:val="a8"/>
      </w:pPr>
      <w:r>
        <w:t>Модель можно изменить, выбрав файл в 3</w:t>
      </w:r>
      <w:r>
        <w:rPr>
          <w:lang w:val="en-US"/>
        </w:rPr>
        <w:t>D</w:t>
      </w:r>
      <w:r w:rsidRPr="00A67BD6">
        <w:t>-</w:t>
      </w:r>
      <w:r>
        <w:t>объекте агента</w:t>
      </w:r>
      <w:r w:rsidR="003C5326">
        <w:t xml:space="preserve"> (</w:t>
      </w:r>
      <w:r w:rsidR="003C5326">
        <w:fldChar w:fldCharType="begin"/>
      </w:r>
      <w:r w:rsidR="003C5326">
        <w:instrText xml:space="preserve"> REF _Ref131704934 \h </w:instrText>
      </w:r>
      <w:r w:rsidR="003C5326">
        <w:fldChar w:fldCharType="separate"/>
      </w:r>
      <w:r w:rsidR="00440D58">
        <w:rPr>
          <w:b/>
          <w:bCs/>
        </w:rPr>
        <w:t>Ошибка! Источник ссылки не найден.</w:t>
      </w:r>
      <w:r w:rsidR="003C5326">
        <w:fldChar w:fldCharType="end"/>
      </w:r>
      <w:r w:rsidR="003C5326">
        <w:t>), также можно изменить расположение, масштабирование, уровень, цвета и другие свойства модели.</w:t>
      </w:r>
    </w:p>
    <w:p w14:paraId="6B2C7EF3" w14:textId="77777777" w:rsidR="000B2863" w:rsidRDefault="00A67BD6" w:rsidP="000B286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484990" wp14:editId="6AED561F">
            <wp:extent cx="4540103" cy="5441448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5254" t="6974" r="11390" b="41348"/>
                    <a:stretch/>
                  </pic:blipFill>
                  <pic:spPr bwMode="auto">
                    <a:xfrm>
                      <a:off x="0" y="0"/>
                      <a:ext cx="4551304" cy="5454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53D41" w14:textId="61CD56F6" w:rsidR="00A67BD6" w:rsidRPr="000B2863" w:rsidRDefault="000B2863" w:rsidP="000B2863">
      <w:pPr>
        <w:pStyle w:val="af"/>
      </w:pPr>
      <w:bookmarkStart w:id="62" w:name="_Ref229915834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10</w:t>
      </w:r>
      <w:r w:rsidR="005C2F90">
        <w:rPr>
          <w:noProof/>
        </w:rPr>
        <w:fldChar w:fldCharType="end"/>
      </w:r>
      <w:bookmarkEnd w:id="62"/>
      <w:r w:rsidRPr="000B2863">
        <w:t xml:space="preserve"> </w:t>
      </w:r>
      <w:r>
        <w:t>–</w:t>
      </w:r>
      <w:r w:rsidRPr="000B2863">
        <w:t xml:space="preserve"> </w:t>
      </w:r>
      <w:r>
        <w:t>Свойства 3</w:t>
      </w:r>
      <w:r>
        <w:rPr>
          <w:lang w:val="en-US"/>
        </w:rPr>
        <w:t>D</w:t>
      </w:r>
      <w:r w:rsidRPr="00DB6274">
        <w:t>-</w:t>
      </w:r>
      <w:r>
        <w:t>объекта агента</w:t>
      </w:r>
    </w:p>
    <w:p w14:paraId="406CC8A7" w14:textId="77777777" w:rsidR="009E1BF5" w:rsidRDefault="009E1BF5" w:rsidP="00D47D57">
      <w:pPr>
        <w:pStyle w:val="a8"/>
      </w:pPr>
    </w:p>
    <w:p w14:paraId="26DFF33C" w14:textId="4A4E0FD1" w:rsidR="009E1BF5" w:rsidRDefault="00540D9C" w:rsidP="00D47D57">
      <w:pPr>
        <w:pStyle w:val="a8"/>
      </w:pPr>
      <w:r>
        <w:t>Для задания информации об автомобильном потоке</w:t>
      </w:r>
      <w:r w:rsidR="00421290">
        <w:t xml:space="preserve"> в </w:t>
      </w:r>
      <w:proofErr w:type="spellStart"/>
      <w:r w:rsidR="00421290">
        <w:rPr>
          <w:lang w:val="en-US"/>
        </w:rPr>
        <w:t>AnyLogic</w:t>
      </w:r>
      <w:proofErr w:type="spellEnd"/>
      <w:r w:rsidR="009E1BF5">
        <w:t xml:space="preserve"> используется объект «</w:t>
      </w:r>
      <w:r w:rsidR="009E1BF5">
        <w:rPr>
          <w:lang w:val="en-US"/>
        </w:rPr>
        <w:t>Car</w:t>
      </w:r>
      <w:r w:rsidR="009E1BF5" w:rsidRPr="009E1BF5">
        <w:t xml:space="preserve"> </w:t>
      </w:r>
      <w:r w:rsidR="003970A3">
        <w:rPr>
          <w:lang w:val="en-US"/>
        </w:rPr>
        <w:t>S</w:t>
      </w:r>
      <w:r w:rsidR="009E1BF5">
        <w:rPr>
          <w:lang w:val="en-US"/>
        </w:rPr>
        <w:t>ource</w:t>
      </w:r>
      <w:r w:rsidR="009E1BF5">
        <w:t>»</w:t>
      </w:r>
      <w:r w:rsidR="009E1BF5" w:rsidRPr="009E1BF5">
        <w:t xml:space="preserve"> (</w:t>
      </w:r>
      <w:r w:rsidR="000B2863">
        <w:fldChar w:fldCharType="begin"/>
      </w:r>
      <w:r w:rsidR="000B2863">
        <w:instrText xml:space="preserve"> REF _Ref229915856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11</w:t>
      </w:r>
      <w:r w:rsidR="000B2863">
        <w:fldChar w:fldCharType="end"/>
      </w:r>
      <w:r w:rsidR="009E1BF5" w:rsidRPr="009E1BF5">
        <w:t>).</w:t>
      </w:r>
      <w:r w:rsidR="009E1BF5">
        <w:t xml:space="preserve"> </w:t>
      </w:r>
      <w:r>
        <w:t xml:space="preserve">На этапе ввода данных нас интересует раздел </w:t>
      </w:r>
      <w:r w:rsidR="00994DAE">
        <w:t xml:space="preserve">«Автомобиль» данного блока. Здесь можно </w:t>
      </w:r>
      <w:r w:rsidR="003970A3">
        <w:t>выбрать модельку автомобиля</w:t>
      </w:r>
      <w:r w:rsidR="00140D82">
        <w:t xml:space="preserve"> и параметры автомобиля (размер, скорость)</w:t>
      </w:r>
      <w:r w:rsidR="003970A3">
        <w:t>.</w:t>
      </w:r>
    </w:p>
    <w:p w14:paraId="4B65204E" w14:textId="77777777" w:rsidR="000B2863" w:rsidRDefault="009E1BF5" w:rsidP="000B286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3269E" wp14:editId="308C65D7">
            <wp:extent cx="4937760" cy="4914469"/>
            <wp:effectExtent l="0" t="0" r="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5840" t="9025" r="1549" b="33273"/>
                    <a:stretch/>
                  </pic:blipFill>
                  <pic:spPr bwMode="auto">
                    <a:xfrm>
                      <a:off x="0" y="0"/>
                      <a:ext cx="4948942" cy="4925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EB0F0" w14:textId="74B78355" w:rsidR="009E1BF5" w:rsidRPr="000B2863" w:rsidRDefault="000B2863" w:rsidP="000B2863">
      <w:pPr>
        <w:pStyle w:val="af"/>
      </w:pPr>
      <w:bookmarkStart w:id="63" w:name="_Ref229915856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11</w:t>
      </w:r>
      <w:r w:rsidR="005C2F90">
        <w:rPr>
          <w:noProof/>
        </w:rPr>
        <w:fldChar w:fldCharType="end"/>
      </w:r>
      <w:bookmarkEnd w:id="63"/>
      <w:r w:rsidRPr="000B2863">
        <w:t xml:space="preserve"> </w:t>
      </w:r>
      <w:r>
        <w:t>–</w:t>
      </w:r>
      <w:r w:rsidRPr="000B2863">
        <w:t xml:space="preserve"> </w:t>
      </w:r>
      <w:r>
        <w:t>Свойства объекта «</w:t>
      </w:r>
      <w:r>
        <w:rPr>
          <w:lang w:val="en-US"/>
        </w:rPr>
        <w:t>Car</w:t>
      </w:r>
      <w:r w:rsidRPr="009E1BF5">
        <w:t xml:space="preserve"> </w:t>
      </w:r>
      <w:r>
        <w:rPr>
          <w:lang w:val="en-US"/>
        </w:rPr>
        <w:t>Source</w:t>
      </w:r>
      <w:r>
        <w:t>»</w:t>
      </w:r>
    </w:p>
    <w:p w14:paraId="473339AD" w14:textId="0EA7C21E" w:rsidR="003970A3" w:rsidRDefault="003970A3" w:rsidP="00D47D57">
      <w:pPr>
        <w:pStyle w:val="a8"/>
      </w:pPr>
    </w:p>
    <w:p w14:paraId="0C7E1020" w14:textId="77777777" w:rsidR="001D2824" w:rsidRDefault="001D2824" w:rsidP="00D9592C">
      <w:pPr>
        <w:pStyle w:val="3"/>
      </w:pPr>
      <w:bookmarkStart w:id="64" w:name="_Toc136276278"/>
      <w:bookmarkStart w:id="65" w:name="_Toc167783403"/>
      <w:bookmarkStart w:id="66" w:name="_Toc229916359"/>
      <w:bookmarkStart w:id="67" w:name="_Toc229960810"/>
      <w:r>
        <w:t>Сценарии и интенсивность</w:t>
      </w:r>
      <w:bookmarkEnd w:id="67"/>
    </w:p>
    <w:p w14:paraId="5B3D546B" w14:textId="77777777" w:rsidR="001D2824" w:rsidRDefault="001D2824" w:rsidP="001D2824">
      <w:pPr>
        <w:pStyle w:val="a8"/>
        <w:rPr>
          <w:lang w:eastAsia="en-US"/>
        </w:rPr>
      </w:pPr>
      <w:r w:rsidRPr="00C81687">
        <w:rPr>
          <w:lang w:eastAsia="en-US"/>
        </w:rPr>
        <w:t>Для корректного моделирования функционирования ТСК необходимо задать сценарии поведения участников (автомобилей и пешеходов) и количественные характеристики потоков. Входные параметры делятся на три группы: автомобильные потоки, пешеходные потоки (не связанные с авто) и интеграционный сценарий «</w:t>
      </w:r>
      <w:proofErr w:type="spellStart"/>
      <w:r w:rsidRPr="00C81687">
        <w:rPr>
          <w:lang w:eastAsia="en-US"/>
        </w:rPr>
        <w:t>park</w:t>
      </w:r>
      <w:proofErr w:type="spellEnd"/>
      <w:r w:rsidRPr="00C81687">
        <w:rPr>
          <w:lang w:eastAsia="en-US"/>
        </w:rPr>
        <w:t xml:space="preserve"> </w:t>
      </w:r>
      <w:proofErr w:type="spellStart"/>
      <w:r w:rsidRPr="00C81687">
        <w:rPr>
          <w:lang w:eastAsia="en-US"/>
        </w:rPr>
        <w:t>and</w:t>
      </w:r>
      <w:proofErr w:type="spellEnd"/>
      <w:r w:rsidRPr="00C81687">
        <w:rPr>
          <w:lang w:eastAsia="en-US"/>
        </w:rPr>
        <w:t xml:space="preserve"> </w:t>
      </w:r>
      <w:proofErr w:type="spellStart"/>
      <w:r w:rsidRPr="00C81687">
        <w:rPr>
          <w:lang w:eastAsia="en-US"/>
        </w:rPr>
        <w:t>shop</w:t>
      </w:r>
      <w:proofErr w:type="spellEnd"/>
      <w:r w:rsidRPr="00C81687">
        <w:rPr>
          <w:lang w:eastAsia="en-US"/>
        </w:rPr>
        <w:t>».</w:t>
      </w:r>
    </w:p>
    <w:p w14:paraId="5ADC80EF" w14:textId="77777777" w:rsidR="001D2824" w:rsidRDefault="001D2824" w:rsidP="001D2824">
      <w:pPr>
        <w:pStyle w:val="a8"/>
        <w:rPr>
          <w:lang w:eastAsia="en-US"/>
        </w:rPr>
      </w:pPr>
    </w:p>
    <w:p w14:paraId="584B3886" w14:textId="77777777" w:rsidR="001D2824" w:rsidRPr="005D27D4" w:rsidRDefault="001D2824" w:rsidP="001D2824">
      <w:pPr>
        <w:pStyle w:val="a8"/>
        <w:rPr>
          <w:u w:val="single"/>
          <w:lang w:eastAsia="en-US"/>
        </w:rPr>
      </w:pPr>
      <w:r w:rsidRPr="005D27D4">
        <w:rPr>
          <w:u w:val="single"/>
          <w:lang w:eastAsia="en-US"/>
        </w:rPr>
        <w:t>Интенсивность</w:t>
      </w:r>
      <w:r>
        <w:rPr>
          <w:u w:val="single"/>
          <w:lang w:eastAsia="en-US"/>
        </w:rPr>
        <w:t xml:space="preserve"> и сценарии</w:t>
      </w:r>
      <w:r w:rsidRPr="005D27D4">
        <w:rPr>
          <w:u w:val="single"/>
          <w:lang w:eastAsia="en-US"/>
        </w:rPr>
        <w:t xml:space="preserve"> прибытия автомобилей</w:t>
      </w:r>
    </w:p>
    <w:p w14:paraId="58C45581" w14:textId="77777777" w:rsidR="001D2824" w:rsidRDefault="001D2824" w:rsidP="001D2824">
      <w:pPr>
        <w:pStyle w:val="a8"/>
      </w:pPr>
      <w:r>
        <w:t>Автомобили поступают на диаграмму с трех направлений: северного, северо-западного и юго-западного. Имеем три потока, меняя их интенсивность рассмотрим различные сценарии.</w:t>
      </w:r>
    </w:p>
    <w:p w14:paraId="7F11141F" w14:textId="77777777" w:rsidR="001D2824" w:rsidRDefault="001D2824" w:rsidP="001D2824">
      <w:pPr>
        <w:pStyle w:val="a8"/>
      </w:pPr>
      <w:r>
        <w:lastRenderedPageBreak/>
        <w:t xml:space="preserve">Время стоянки задается в блоке </w:t>
      </w:r>
      <w:r>
        <w:rPr>
          <w:lang w:val="en-US"/>
        </w:rPr>
        <w:t>Delay</w:t>
      </w:r>
      <w:r>
        <w:t>, варьируя это значение рассмотрим случаи использования парковочных мест клиентами ТСК.</w:t>
      </w:r>
    </w:p>
    <w:p w14:paraId="4D3DD66F" w14:textId="77777777" w:rsidR="001D2824" w:rsidRPr="001F6508" w:rsidRDefault="001D2824" w:rsidP="001D2824">
      <w:pPr>
        <w:pStyle w:val="a8"/>
      </w:pPr>
      <w:r w:rsidRPr="006B3007">
        <w:t>Сценарий «</w:t>
      </w:r>
      <w:r w:rsidRPr="006B3007">
        <w:rPr>
          <w:lang w:val="en-US"/>
        </w:rPr>
        <w:t>park</w:t>
      </w:r>
      <w:r w:rsidRPr="006B3007">
        <w:t xml:space="preserve"> </w:t>
      </w:r>
      <w:r w:rsidRPr="006B3007">
        <w:rPr>
          <w:lang w:val="en-US"/>
        </w:rPr>
        <w:t>and</w:t>
      </w:r>
      <w:r w:rsidRPr="006B3007">
        <w:t xml:space="preserve"> </w:t>
      </w:r>
      <w:r w:rsidRPr="006B3007">
        <w:rPr>
          <w:lang w:val="en-US"/>
        </w:rPr>
        <w:t>shop</w:t>
      </w:r>
      <w:r w:rsidRPr="006B3007">
        <w:t xml:space="preserve">»: </w:t>
      </w:r>
      <w:r>
        <w:t>машины</w:t>
      </w:r>
      <w:r w:rsidRPr="006B3007">
        <w:t xml:space="preserve"> </w:t>
      </w:r>
      <w:r>
        <w:t xml:space="preserve">занимают парковочное место </w:t>
      </w:r>
      <w:proofErr w:type="gramStart"/>
      <w:r>
        <w:t>до тех пор пока</w:t>
      </w:r>
      <w:proofErr w:type="gramEnd"/>
      <w:r>
        <w:t xml:space="preserve"> водитель не завершит покупки (или просмотр товаров) внутри объекта и не вернется обратно в машину. Этот сценарий интегрируется с пешеходной библиотекой, его процесс зависит от поведения пешеходов внутри и снаружи ТСК.</w:t>
      </w:r>
    </w:p>
    <w:p w14:paraId="58582CD3" w14:textId="77777777" w:rsidR="001D2824" w:rsidRPr="00B66B1B" w:rsidRDefault="001D2824" w:rsidP="001D2824">
      <w:pPr>
        <w:pStyle w:val="a8"/>
      </w:pPr>
      <w:r>
        <w:t xml:space="preserve">Эти потоки регулируются параметром интенсивность в блоках </w:t>
      </w:r>
      <w:proofErr w:type="spellStart"/>
      <w:r>
        <w:rPr>
          <w:lang w:val="en-US"/>
        </w:rPr>
        <w:t>CarSource</w:t>
      </w:r>
      <w:proofErr w:type="spellEnd"/>
      <w:r w:rsidRPr="00B66B1B">
        <w:t>.</w:t>
      </w:r>
    </w:p>
    <w:p w14:paraId="49BC85F3" w14:textId="77777777" w:rsidR="001D2824" w:rsidRPr="00B66B1B" w:rsidRDefault="001D2824" w:rsidP="001D2824">
      <w:pPr>
        <w:pStyle w:val="a8"/>
      </w:pPr>
    </w:p>
    <w:p w14:paraId="606B9950" w14:textId="77777777" w:rsidR="001D2824" w:rsidRPr="000F4AC9" w:rsidRDefault="001D2824" w:rsidP="001D2824">
      <w:pPr>
        <w:pStyle w:val="a8"/>
        <w:rPr>
          <w:u w:val="single"/>
        </w:rPr>
      </w:pPr>
      <w:r w:rsidRPr="000F4AC9">
        <w:rPr>
          <w:u w:val="single"/>
        </w:rPr>
        <w:t>Интенсивность и сценарии прибытия пешеходов</w:t>
      </w:r>
      <w:r>
        <w:rPr>
          <w:u w:val="single"/>
        </w:rPr>
        <w:t xml:space="preserve"> не связанных с машинами</w:t>
      </w:r>
    </w:p>
    <w:p w14:paraId="1AE56A55" w14:textId="77777777" w:rsidR="001D2824" w:rsidRPr="001F6508" w:rsidRDefault="001D2824" w:rsidP="001D2824">
      <w:pPr>
        <w:pStyle w:val="a8"/>
      </w:pPr>
      <w:r>
        <w:t>Помимо клиентов, прибывающих на машинах есть пешеходы, приходящие в ТСК с улицы. В этом случае имеем дело с двумя потоками пешеходов: с западной и восточной сторон улицы.</w:t>
      </w:r>
    </w:p>
    <w:p w14:paraId="6E2CF14E" w14:textId="77777777" w:rsidR="001D2824" w:rsidRPr="00B66B1B" w:rsidRDefault="001D2824" w:rsidP="001D2824">
      <w:pPr>
        <w:pStyle w:val="a8"/>
      </w:pPr>
      <w:r>
        <w:t xml:space="preserve">Интенсивности пешеходных потоков задаются параметром интенсивности в блоках </w:t>
      </w:r>
      <w:proofErr w:type="spellStart"/>
      <w:r>
        <w:rPr>
          <w:lang w:val="en-US"/>
        </w:rPr>
        <w:t>PedSource</w:t>
      </w:r>
      <w:proofErr w:type="spellEnd"/>
      <w:r w:rsidRPr="00B66B1B">
        <w:t>.</w:t>
      </w:r>
    </w:p>
    <w:p w14:paraId="4D32208A" w14:textId="77777777" w:rsidR="001D2824" w:rsidRPr="00B66B1B" w:rsidRDefault="001D2824" w:rsidP="001D2824">
      <w:pPr>
        <w:pStyle w:val="a8"/>
      </w:pPr>
    </w:p>
    <w:p w14:paraId="17173ADB" w14:textId="77777777" w:rsidR="001D2824" w:rsidRPr="00B66B1B" w:rsidRDefault="001D2824" w:rsidP="001D2824">
      <w:pPr>
        <w:pStyle w:val="a8"/>
        <w:rPr>
          <w:u w:val="single"/>
        </w:rPr>
      </w:pPr>
      <w:r w:rsidRPr="00B66B1B">
        <w:rPr>
          <w:u w:val="single"/>
        </w:rPr>
        <w:t>Распределение времени выбора товара, обслуживания</w:t>
      </w:r>
      <w:r>
        <w:rPr>
          <w:u w:val="single"/>
        </w:rPr>
        <w:t xml:space="preserve"> и</w:t>
      </w:r>
      <w:r w:rsidRPr="00B66B1B">
        <w:rPr>
          <w:u w:val="single"/>
        </w:rPr>
        <w:t xml:space="preserve"> </w:t>
      </w:r>
      <w:r>
        <w:rPr>
          <w:u w:val="single"/>
        </w:rPr>
        <w:t xml:space="preserve">вероятность </w:t>
      </w:r>
      <w:r w:rsidRPr="00B66B1B">
        <w:rPr>
          <w:u w:val="single"/>
        </w:rPr>
        <w:t>повторного посещения полок</w:t>
      </w:r>
    </w:p>
    <w:p w14:paraId="7139AC89" w14:textId="77777777" w:rsidR="001D2824" w:rsidRDefault="001D2824" w:rsidP="001D2824">
      <w:pPr>
        <w:pStyle w:val="a8"/>
      </w:pPr>
      <w:r>
        <w:t>Рассматриваем различные варианты поведения клиента внутри ТСК. Клиент может сразу выбрать товар, расплатиться и покинуть магазин, либо перед этим посетить несколько полок, либо посмотреть товары и покинуть магазин без совершения покупки.</w:t>
      </w:r>
    </w:p>
    <w:p w14:paraId="4C9D00D3" w14:textId="77777777" w:rsidR="001D2824" w:rsidRPr="00B66B1B" w:rsidRDefault="001D2824" w:rsidP="001D2824">
      <w:pPr>
        <w:pStyle w:val="a8"/>
      </w:pPr>
      <w:r>
        <w:t>Сценарии создаются за счет изменения времени ожидания у полок и времени обслуживания на кассах, а также вероятностей совершения покупки, выбора другой полки и т.д.</w:t>
      </w:r>
    </w:p>
    <w:p w14:paraId="3E357EA3" w14:textId="77777777" w:rsidR="001D2824" w:rsidRDefault="001D2824" w:rsidP="001D2824">
      <w:pPr>
        <w:pStyle w:val="a8"/>
      </w:pPr>
    </w:p>
    <w:p w14:paraId="469BC1AD" w14:textId="2FD45FDA" w:rsidR="001D2824" w:rsidRPr="00FA1263" w:rsidRDefault="001D2824" w:rsidP="001D2824">
      <w:pPr>
        <w:pStyle w:val="a8"/>
        <w:rPr>
          <w:u w:val="single"/>
        </w:rPr>
      </w:pPr>
      <w:r w:rsidRPr="00FA1263">
        <w:rPr>
          <w:u w:val="single"/>
        </w:rPr>
        <w:t>Обобщенный алгоритм:</w:t>
      </w:r>
    </w:p>
    <w:p w14:paraId="721DB6A2" w14:textId="340883F9" w:rsidR="001D2824" w:rsidRDefault="001D2824" w:rsidP="0010237A">
      <w:pPr>
        <w:pStyle w:val="a8"/>
        <w:numPr>
          <w:ilvl w:val="0"/>
          <w:numId w:val="44"/>
        </w:numPr>
      </w:pPr>
      <w:r>
        <w:t xml:space="preserve">Задать начальные параметры интенсивности прибытия машин и пешеходов, времени ожидания на различных этапах и вероятностей </w:t>
      </w:r>
      <w:r w:rsidR="006232A1">
        <w:t>различного поведения агентов;</w:t>
      </w:r>
    </w:p>
    <w:p w14:paraId="4F9CEAA6" w14:textId="7A9BB634" w:rsidR="006232A1" w:rsidRDefault="006232A1" w:rsidP="0010237A">
      <w:pPr>
        <w:pStyle w:val="a8"/>
        <w:numPr>
          <w:ilvl w:val="0"/>
          <w:numId w:val="44"/>
        </w:numPr>
      </w:pPr>
      <w:r>
        <w:lastRenderedPageBreak/>
        <w:t>Изменять параметры для рассмотрения различных сценариев использования объекта.</w:t>
      </w:r>
    </w:p>
    <w:p w14:paraId="26C78458" w14:textId="77777777" w:rsidR="001D2824" w:rsidRPr="006B3007" w:rsidRDefault="001D2824" w:rsidP="001D2824">
      <w:pPr>
        <w:pStyle w:val="a8"/>
      </w:pPr>
    </w:p>
    <w:p w14:paraId="5F79AE50" w14:textId="57CDB892" w:rsidR="00E90042" w:rsidRDefault="00E90042" w:rsidP="0029694B">
      <w:pPr>
        <w:pStyle w:val="2"/>
        <w:tabs>
          <w:tab w:val="clear" w:pos="1427"/>
          <w:tab w:val="num" w:pos="1776"/>
        </w:tabs>
      </w:pPr>
      <w:bookmarkStart w:id="68" w:name="_Toc229960811"/>
      <w:r>
        <w:t>Моделирование (обработка)</w:t>
      </w:r>
      <w:bookmarkEnd w:id="64"/>
      <w:bookmarkEnd w:id="65"/>
      <w:bookmarkEnd w:id="66"/>
      <w:bookmarkEnd w:id="68"/>
    </w:p>
    <w:p w14:paraId="151851A6" w14:textId="74CC654C" w:rsidR="00E90042" w:rsidRPr="00E90042" w:rsidRDefault="00E90042" w:rsidP="0029694B">
      <w:pPr>
        <w:pStyle w:val="3"/>
        <w:tabs>
          <w:tab w:val="clear" w:pos="1276"/>
          <w:tab w:val="num" w:pos="1625"/>
        </w:tabs>
      </w:pPr>
      <w:bookmarkStart w:id="69" w:name="_Toc167783404"/>
      <w:bookmarkStart w:id="70" w:name="_Toc229916360"/>
      <w:bookmarkStart w:id="71" w:name="_Toc229960812"/>
      <w:r w:rsidRPr="00E90042">
        <w:t>Моделирование движения тра</w:t>
      </w:r>
      <w:r w:rsidR="00293567">
        <w:t xml:space="preserve">нспортных средств по дорогам (с </w:t>
      </w:r>
      <w:r w:rsidRPr="00E90042">
        <w:t>учетом сторон и полос дорожного движения);</w:t>
      </w:r>
      <w:bookmarkEnd w:id="69"/>
      <w:bookmarkEnd w:id="70"/>
      <w:bookmarkEnd w:id="71"/>
    </w:p>
    <w:p w14:paraId="1C14AD71" w14:textId="77777777" w:rsidR="00774002" w:rsidRDefault="00E55DB6" w:rsidP="00486FC8">
      <w:pPr>
        <w:pStyle w:val="a8"/>
      </w:pPr>
      <w:r>
        <w:t>Транспортные средства (их модельки) должны</w:t>
      </w:r>
      <w:r w:rsidR="00774002">
        <w:t>:</w:t>
      </w:r>
    </w:p>
    <w:p w14:paraId="6825F2EC" w14:textId="77777777" w:rsidR="00D8047D" w:rsidRDefault="00D8047D" w:rsidP="0010237A">
      <w:pPr>
        <w:pStyle w:val="aff3"/>
        <w:numPr>
          <w:ilvl w:val="0"/>
          <w:numId w:val="31"/>
        </w:numPr>
      </w:pPr>
      <w:r>
        <w:t>появляться на началах дорог;</w:t>
      </w:r>
    </w:p>
    <w:p w14:paraId="03872A7A" w14:textId="77777777" w:rsidR="00D8047D" w:rsidRDefault="00E55DB6" w:rsidP="0010237A">
      <w:pPr>
        <w:pStyle w:val="aff3"/>
        <w:numPr>
          <w:ilvl w:val="0"/>
          <w:numId w:val="31"/>
        </w:numPr>
      </w:pPr>
      <w:r>
        <w:t>двигаться по нужной стороне, по возможности сменять полосы (перестраиваться), не пересекаться с дру</w:t>
      </w:r>
      <w:r w:rsidR="00D8047D">
        <w:t>гими транспортными средствами;</w:t>
      </w:r>
    </w:p>
    <w:p w14:paraId="65DDB873" w14:textId="10D2D6CD" w:rsidR="00E55DB6" w:rsidRDefault="00E55DB6" w:rsidP="0010237A">
      <w:pPr>
        <w:pStyle w:val="aff3"/>
        <w:numPr>
          <w:ilvl w:val="0"/>
          <w:numId w:val="31"/>
        </w:numPr>
      </w:pPr>
      <w:r>
        <w:t>заканчивать своё движения на концах дорог.</w:t>
      </w:r>
    </w:p>
    <w:p w14:paraId="7D00F597" w14:textId="4E58130E" w:rsidR="00774002" w:rsidRDefault="00E90042" w:rsidP="00486FC8">
      <w:pPr>
        <w:pStyle w:val="a8"/>
      </w:pPr>
      <w:r>
        <w:t>Для моделирования движения транспортных средств по дороге</w:t>
      </w:r>
      <w:r w:rsidR="00E55DB6">
        <w:t xml:space="preserve"> в </w:t>
      </w:r>
      <w:proofErr w:type="spellStart"/>
      <w:r w:rsidR="00E55DB6">
        <w:rPr>
          <w:lang w:val="en-US"/>
        </w:rPr>
        <w:t>AnyLogic</w:t>
      </w:r>
      <w:proofErr w:type="spellEnd"/>
      <w:r>
        <w:t xml:space="preserve"> используются</w:t>
      </w:r>
      <w:r w:rsidR="00C85258" w:rsidRPr="00C85258">
        <w:t xml:space="preserve"> </w:t>
      </w:r>
      <w:r w:rsidR="00C85258">
        <w:t>объекты</w:t>
      </w:r>
      <w:r w:rsidR="00774002">
        <w:t>:</w:t>
      </w:r>
    </w:p>
    <w:p w14:paraId="19BA87EF" w14:textId="7A003CAC" w:rsidR="00D8047D" w:rsidRDefault="00E90042" w:rsidP="0010237A">
      <w:pPr>
        <w:pStyle w:val="aff3"/>
        <w:numPr>
          <w:ilvl w:val="0"/>
          <w:numId w:val="32"/>
        </w:numPr>
      </w:pPr>
      <w:r>
        <w:t>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</w:t>
      </w:r>
      <w:r w:rsidRPr="00E90042">
        <w:t xml:space="preserve"> (</w:t>
      </w:r>
      <w:r w:rsidR="00140D82">
        <w:t>источник машин)</w:t>
      </w:r>
      <w:r w:rsidR="00D8047D">
        <w:t>;</w:t>
      </w:r>
    </w:p>
    <w:p w14:paraId="36D9F2BB" w14:textId="77777777" w:rsidR="00D8047D" w:rsidRDefault="00486FC8" w:rsidP="0010237A">
      <w:pPr>
        <w:pStyle w:val="aff3"/>
        <w:numPr>
          <w:ilvl w:val="0"/>
          <w:numId w:val="32"/>
        </w:numPr>
      </w:pPr>
      <w:r>
        <w:t>«</w:t>
      </w:r>
      <w:r w:rsidRPr="00D8047D">
        <w:rPr>
          <w:lang w:val="en-US"/>
        </w:rPr>
        <w:t>Car</w:t>
      </w:r>
      <w:r w:rsidRPr="00E90042">
        <w:t xml:space="preserve"> </w:t>
      </w:r>
      <w:r w:rsidRPr="00D8047D">
        <w:rPr>
          <w:lang w:val="en-US"/>
        </w:rPr>
        <w:t>Move</w:t>
      </w:r>
      <w:r w:rsidRPr="00486FC8">
        <w:t xml:space="preserve"> </w:t>
      </w:r>
      <w:r w:rsidRPr="00D8047D">
        <w:rPr>
          <w:lang w:val="en-US"/>
        </w:rPr>
        <w:t>To</w:t>
      </w:r>
      <w:r>
        <w:t>»</w:t>
      </w:r>
      <w:r w:rsidRPr="00486FC8">
        <w:t xml:space="preserve"> </w:t>
      </w:r>
      <w:r>
        <w:t>(моделирует перемещение машины)</w:t>
      </w:r>
      <w:r w:rsidR="00D8047D">
        <w:t>;</w:t>
      </w:r>
    </w:p>
    <w:p w14:paraId="1D83FC1B" w14:textId="05700E1C" w:rsidR="00C85258" w:rsidRDefault="00E90042" w:rsidP="0010237A">
      <w:pPr>
        <w:pStyle w:val="aff3"/>
        <w:numPr>
          <w:ilvl w:val="0"/>
          <w:numId w:val="32"/>
        </w:numPr>
      </w:pPr>
      <w:r>
        <w:t>«</w:t>
      </w:r>
      <w:r w:rsidRPr="00D8047D">
        <w:rPr>
          <w:lang w:val="en-US"/>
        </w:rPr>
        <w:t>Car</w:t>
      </w:r>
      <w:r w:rsidRPr="00E90042">
        <w:t xml:space="preserve"> </w:t>
      </w:r>
      <w:r w:rsidRPr="00D8047D">
        <w:rPr>
          <w:lang w:val="en-US"/>
        </w:rPr>
        <w:t>Dispose</w:t>
      </w:r>
      <w:r>
        <w:t>»</w:t>
      </w:r>
      <w:r w:rsidR="00486FC8">
        <w:t xml:space="preserve"> (сборщик машин)</w:t>
      </w:r>
      <w:r w:rsidRPr="00E90042">
        <w:t>.</w:t>
      </w:r>
    </w:p>
    <w:p w14:paraId="43C72C1D" w14:textId="13E04356" w:rsidR="00E90042" w:rsidRDefault="00486FC8" w:rsidP="00486FC8">
      <w:pPr>
        <w:pStyle w:val="a8"/>
      </w:pPr>
      <w:r>
        <w:t>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 имеет один выход, т.е. машины не могут входить в него.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Dispose</w:t>
      </w:r>
      <w:r>
        <w:t>» имеет один вход, т.е. машины не могут исходить от него.</w:t>
      </w:r>
    </w:p>
    <w:p w14:paraId="7F324299" w14:textId="411E9264" w:rsidR="00140D82" w:rsidRDefault="00140D82" w:rsidP="00140D82">
      <w:pPr>
        <w:pStyle w:val="a8"/>
      </w:pPr>
      <w:r>
        <w:t>В свойствах объекта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Source</w:t>
      </w:r>
      <w:r>
        <w:t>» (</w:t>
      </w:r>
      <w:r w:rsidR="000B2863">
        <w:fldChar w:fldCharType="begin"/>
      </w:r>
      <w:r w:rsidR="000B2863">
        <w:instrText xml:space="preserve"> REF _Ref229915856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11</w:t>
      </w:r>
      <w:r w:rsidR="000B2863">
        <w:fldChar w:fldCharType="end"/>
      </w:r>
      <w:r>
        <w:t>) необходимо задать, какой тип транспортного средства, где (в начале какой дороги, либо на парковке) и с какой интенсивностью будет появляться.</w:t>
      </w:r>
    </w:p>
    <w:p w14:paraId="48A96114" w14:textId="4951A483" w:rsidR="00140D82" w:rsidRDefault="00140D82" w:rsidP="00140D82">
      <w:pPr>
        <w:pStyle w:val="a8"/>
      </w:pPr>
      <w:r>
        <w:t>В свойствах объекта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(</w:t>
      </w:r>
      <w:r w:rsidR="000B2863">
        <w:fldChar w:fldCharType="begin"/>
      </w:r>
      <w:r w:rsidR="000B2863">
        <w:instrText xml:space="preserve"> REF _Ref229916099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12</w:t>
      </w:r>
      <w:r w:rsidR="000B2863">
        <w:fldChar w:fldCharType="end"/>
      </w:r>
      <w:r>
        <w:t>) необходимо задать цель движения транспортного средства.</w:t>
      </w:r>
    </w:p>
    <w:p w14:paraId="035F1AFA" w14:textId="422F743B" w:rsidR="00140D82" w:rsidRPr="000B2863" w:rsidRDefault="00140D82" w:rsidP="00140D82">
      <w:pPr>
        <w:pStyle w:val="a8"/>
      </w:pPr>
      <w:r>
        <w:t>Простейшая схема, моделирующая перемещение автомобиля от начала дороги до конца той же дороги в одном направлении представлена на</w:t>
      </w:r>
      <w:r w:rsidR="000B2863" w:rsidRPr="000B2863">
        <w:t xml:space="preserve"> </w:t>
      </w:r>
      <w:r w:rsidR="000B2863">
        <w:fldChar w:fldCharType="begin"/>
      </w:r>
      <w:r w:rsidR="000B2863">
        <w:instrText xml:space="preserve"> REF _Ref229916124 \h </w:instrText>
      </w:r>
      <w:r w:rsidR="000B2863">
        <w:fldChar w:fldCharType="separate"/>
      </w:r>
      <w:r w:rsidR="00440D58">
        <w:t xml:space="preserve">Рисунок </w:t>
      </w:r>
      <w:r w:rsidR="00440D58">
        <w:rPr>
          <w:noProof/>
        </w:rPr>
        <w:t>13</w:t>
      </w:r>
      <w:r w:rsidR="000B2863">
        <w:fldChar w:fldCharType="end"/>
      </w:r>
      <w:r>
        <w:t>.</w:t>
      </w:r>
    </w:p>
    <w:p w14:paraId="4A75A092" w14:textId="77777777" w:rsidR="000B2863" w:rsidRPr="000B2863" w:rsidRDefault="000B2863" w:rsidP="00140D82">
      <w:pPr>
        <w:pStyle w:val="a8"/>
      </w:pPr>
    </w:p>
    <w:p w14:paraId="46B69213" w14:textId="77777777" w:rsidR="000B2863" w:rsidRDefault="00140D82" w:rsidP="000B286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FA2059" wp14:editId="78E62B8D">
            <wp:extent cx="5196976" cy="2303813"/>
            <wp:effectExtent l="0" t="0" r="3810" b="127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65532" t="9571" r="4625" b="66910"/>
                    <a:stretch/>
                  </pic:blipFill>
                  <pic:spPr bwMode="auto">
                    <a:xfrm>
                      <a:off x="0" y="0"/>
                      <a:ext cx="5210027" cy="230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43242" w14:textId="283DF889" w:rsidR="00140D82" w:rsidRPr="000B2863" w:rsidRDefault="000B2863" w:rsidP="000B2863">
      <w:pPr>
        <w:pStyle w:val="af"/>
      </w:pPr>
      <w:bookmarkStart w:id="72" w:name="_Ref229916099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12</w:t>
      </w:r>
      <w:r w:rsidR="005C2F90">
        <w:rPr>
          <w:noProof/>
        </w:rPr>
        <w:fldChar w:fldCharType="end"/>
      </w:r>
      <w:bookmarkEnd w:id="72"/>
      <w:r w:rsidRPr="000B2863">
        <w:t xml:space="preserve"> </w:t>
      </w:r>
      <w:r>
        <w:t>–</w:t>
      </w:r>
      <w:r w:rsidRPr="000B2863">
        <w:t xml:space="preserve"> </w:t>
      </w:r>
      <w:r>
        <w:t>Свойства объекта «</w:t>
      </w:r>
      <w:r>
        <w:rPr>
          <w:lang w:val="en-US"/>
        </w:rPr>
        <w:t>Car</w:t>
      </w:r>
      <w:r w:rsidRPr="009E1BF5">
        <w:t xml:space="preserve"> </w:t>
      </w:r>
      <w:r>
        <w:rPr>
          <w:lang w:val="en-US"/>
        </w:rPr>
        <w:t>Move</w:t>
      </w:r>
      <w:r w:rsidRPr="00140D82">
        <w:t xml:space="preserve"> </w:t>
      </w:r>
      <w:r>
        <w:rPr>
          <w:lang w:val="en-US"/>
        </w:rPr>
        <w:t>To</w:t>
      </w:r>
      <w:r>
        <w:t>»</w:t>
      </w:r>
    </w:p>
    <w:p w14:paraId="7124FFA0" w14:textId="77777777" w:rsidR="000B2863" w:rsidRDefault="00140D82" w:rsidP="000B2863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3A586524" wp14:editId="475C5FDE">
            <wp:extent cx="2667000" cy="962025"/>
            <wp:effectExtent l="0" t="0" r="0" b="9525"/>
            <wp:docPr id="101" name="Рисунок 101" descr="https://anylogic.help/ru/tutorials/road-traffic/images/flowchar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nylogic.help/ru/tutorials/road-traffic/images/flowchart_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44" t="27411" r="10804" b="21320"/>
                    <a:stretch/>
                  </pic:blipFill>
                  <pic:spPr bwMode="auto">
                    <a:xfrm>
                      <a:off x="0" y="0"/>
                      <a:ext cx="26670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A6357" w14:textId="1EEE24A0" w:rsidR="00140D82" w:rsidRPr="000B2863" w:rsidRDefault="000B2863" w:rsidP="000B2863">
      <w:pPr>
        <w:pStyle w:val="af"/>
      </w:pPr>
      <w:bookmarkStart w:id="73" w:name="_Ref229916124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13</w:t>
      </w:r>
      <w:r w:rsidR="005C2F90">
        <w:rPr>
          <w:noProof/>
        </w:rPr>
        <w:fldChar w:fldCharType="end"/>
      </w:r>
      <w:bookmarkEnd w:id="73"/>
      <w:r w:rsidRPr="000B2863">
        <w:t xml:space="preserve"> </w:t>
      </w:r>
      <w:r>
        <w:t>–</w:t>
      </w:r>
      <w:r w:rsidRPr="000B2863">
        <w:t xml:space="preserve"> </w:t>
      </w:r>
      <w:r>
        <w:t>Простейшая схема, моделирующая движение автомобилей</w:t>
      </w:r>
    </w:p>
    <w:p w14:paraId="5FAC9EFE" w14:textId="5B51F46F" w:rsidR="00196E4A" w:rsidRDefault="00196E4A" w:rsidP="00196E4A">
      <w:pPr>
        <w:pStyle w:val="a8"/>
      </w:pPr>
    </w:p>
    <w:p w14:paraId="16843A0A" w14:textId="77777777" w:rsidR="00E55DB6" w:rsidRPr="00201906" w:rsidRDefault="00E55DB6" w:rsidP="00E55DB6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69B33F43" w14:textId="40F51F1B" w:rsidR="00E55DB6" w:rsidRDefault="00312886" w:rsidP="006D6919">
      <w:pPr>
        <w:pStyle w:val="a8"/>
        <w:numPr>
          <w:ilvl w:val="0"/>
          <w:numId w:val="13"/>
        </w:numPr>
      </w:pPr>
      <w:r>
        <w:t>Смоделировать появление автомобилей на началах дорог</w:t>
      </w:r>
      <w:r w:rsidR="00261490">
        <w:t xml:space="preserve">: </w:t>
      </w:r>
      <w:r>
        <w:t>создать источник автомобилей</w:t>
      </w:r>
      <w:r w:rsidR="003212C8">
        <w:t xml:space="preserve"> «</w:t>
      </w:r>
      <w:r w:rsidR="003212C8">
        <w:rPr>
          <w:lang w:val="en-US"/>
        </w:rPr>
        <w:t>Car</w:t>
      </w:r>
      <w:r w:rsidR="003212C8" w:rsidRPr="003212C8">
        <w:t xml:space="preserve"> </w:t>
      </w:r>
      <w:r w:rsidR="003212C8">
        <w:rPr>
          <w:lang w:val="en-US"/>
        </w:rPr>
        <w:t>Source</w:t>
      </w:r>
      <w:r w:rsidR="003212C8">
        <w:t>»</w:t>
      </w:r>
      <w:r w:rsidR="002A1046">
        <w:t>,</w:t>
      </w:r>
      <w:r w:rsidR="006606CE">
        <w:t xml:space="preserve"> выбрать агента для ТС</w:t>
      </w:r>
      <w:r w:rsidR="0043440B">
        <w:t xml:space="preserve"> (</w:t>
      </w:r>
      <w:r w:rsidR="000F28D5">
        <w:t>меню выбора</w:t>
      </w:r>
      <w:r w:rsidR="0043440B" w:rsidRPr="0043440B">
        <w:t xml:space="preserve"> </w:t>
      </w:r>
      <w:r w:rsidR="0043440B">
        <w:t>«Новый автомобиль»)</w:t>
      </w:r>
      <w:r w:rsidR="006606CE">
        <w:t>,</w:t>
      </w:r>
      <w:r w:rsidR="002A1046">
        <w:t xml:space="preserve"> задать интенсивность появления </w:t>
      </w:r>
      <w:r w:rsidR="006606CE">
        <w:t>ТС</w:t>
      </w:r>
      <w:r w:rsidR="00261490">
        <w:t xml:space="preserve"> в </w:t>
      </w:r>
      <w:r w:rsidR="000F28D5">
        <w:t>поле</w:t>
      </w:r>
      <w:r w:rsidR="00261490">
        <w:t xml:space="preserve"> «Интенсивность прибытия»</w:t>
      </w:r>
      <w:r w:rsidR="006606CE">
        <w:t>, место появления</w:t>
      </w:r>
      <w:r w:rsidR="0043440B" w:rsidRPr="0043440B">
        <w:t xml:space="preserve"> (</w:t>
      </w:r>
      <w:r w:rsidR="000F28D5">
        <w:t>свойство</w:t>
      </w:r>
      <w:r w:rsidR="0043440B" w:rsidRPr="0043440B">
        <w:t xml:space="preserve"> </w:t>
      </w:r>
      <w:r w:rsidR="0043440B">
        <w:t xml:space="preserve">«Появляется», </w:t>
      </w:r>
      <w:r w:rsidR="000F28D5">
        <w:t>меню выбора</w:t>
      </w:r>
      <w:r w:rsidR="0043440B" w:rsidRPr="0043440B">
        <w:t xml:space="preserve"> </w:t>
      </w:r>
      <w:r w:rsidR="0043440B">
        <w:t>«Дорога»</w:t>
      </w:r>
      <w:r w:rsidR="0043440B" w:rsidRPr="0043440B">
        <w:t>,</w:t>
      </w:r>
      <w:r w:rsidR="0043440B">
        <w:t xml:space="preserve"> </w:t>
      </w:r>
      <w:r w:rsidR="000F28D5">
        <w:t>свойство</w:t>
      </w:r>
      <w:r w:rsidR="0043440B" w:rsidRPr="0043440B">
        <w:t xml:space="preserve"> </w:t>
      </w:r>
      <w:r w:rsidR="0043440B">
        <w:t>«Помещается на полосу»</w:t>
      </w:r>
      <w:r w:rsidR="0043440B" w:rsidRPr="0043440B">
        <w:t xml:space="preserve">, </w:t>
      </w:r>
      <w:r w:rsidR="000F28D5">
        <w:t>свойство</w:t>
      </w:r>
      <w:r w:rsidR="0043440B" w:rsidRPr="0043440B">
        <w:t xml:space="preserve"> </w:t>
      </w:r>
      <w:r w:rsidR="0043440B">
        <w:t>«Случайная полоса»</w:t>
      </w:r>
      <w:r w:rsidR="0043440B" w:rsidRPr="0043440B">
        <w:t>)</w:t>
      </w:r>
      <w:r w:rsidR="00E55DB6" w:rsidRPr="00312886">
        <w:t>;</w:t>
      </w:r>
    </w:p>
    <w:p w14:paraId="41C45C79" w14:textId="3502196A" w:rsidR="00312886" w:rsidRDefault="00312886" w:rsidP="006D6919">
      <w:pPr>
        <w:pStyle w:val="a8"/>
        <w:numPr>
          <w:ilvl w:val="0"/>
          <w:numId w:val="13"/>
        </w:numPr>
      </w:pPr>
      <w:r>
        <w:t>Описать движение автомобилей по проезжей части</w:t>
      </w:r>
      <w:r w:rsidR="00261490">
        <w:t xml:space="preserve">: </w:t>
      </w:r>
      <w:r w:rsidR="0092661D">
        <w:t>добавить маршрут</w:t>
      </w:r>
      <w:r w:rsidR="003212C8">
        <w:t>, создав блок</w:t>
      </w:r>
      <w:r w:rsidR="003212C8" w:rsidRPr="003212C8">
        <w:t xml:space="preserve"> </w:t>
      </w:r>
      <w:r w:rsidR="003212C8">
        <w:t>«</w:t>
      </w:r>
      <w:r w:rsidR="003212C8">
        <w:rPr>
          <w:lang w:val="en-US"/>
        </w:rPr>
        <w:t>Car</w:t>
      </w:r>
      <w:r w:rsidR="003212C8">
        <w:t xml:space="preserve"> </w:t>
      </w:r>
      <w:r w:rsidR="003212C8">
        <w:rPr>
          <w:lang w:val="en-US"/>
        </w:rPr>
        <w:t>Move</w:t>
      </w:r>
      <w:r w:rsidR="003212C8">
        <w:t xml:space="preserve"> </w:t>
      </w:r>
      <w:r w:rsidR="003212C8">
        <w:rPr>
          <w:lang w:val="en-US"/>
        </w:rPr>
        <w:t>To</w:t>
      </w:r>
      <w:r w:rsidR="003212C8">
        <w:t>» и в параметрах указав</w:t>
      </w:r>
      <w:r w:rsidR="002A1046">
        <w:t xml:space="preserve"> цель движения</w:t>
      </w:r>
      <w:r w:rsidR="00261490">
        <w:t xml:space="preserve"> (</w:t>
      </w:r>
      <w:r w:rsidR="000F28D5">
        <w:t xml:space="preserve">свойство </w:t>
      </w:r>
      <w:r w:rsidR="00261490">
        <w:t xml:space="preserve">«Цель движения», </w:t>
      </w:r>
      <w:r w:rsidR="000F28D5">
        <w:t>меню</w:t>
      </w:r>
      <w:r w:rsidR="00261490" w:rsidRPr="00261490">
        <w:t xml:space="preserve"> </w:t>
      </w:r>
      <w:r w:rsidR="00261490">
        <w:t xml:space="preserve">с выбором конкретного объекта-цели, </w:t>
      </w:r>
      <w:r w:rsidR="000F28D5">
        <w:t xml:space="preserve">свойство </w:t>
      </w:r>
      <w:r w:rsidR="00261490">
        <w:t>«Доехать до конца полосы»)</w:t>
      </w:r>
      <w:r w:rsidR="002A1046">
        <w:t>, соединить с источником</w:t>
      </w:r>
      <w:r w:rsidRPr="00312886">
        <w:t>;</w:t>
      </w:r>
    </w:p>
    <w:p w14:paraId="216A284F" w14:textId="77EC61E2" w:rsidR="00312886" w:rsidRDefault="00312886" w:rsidP="006D6919">
      <w:pPr>
        <w:pStyle w:val="a8"/>
        <w:numPr>
          <w:ilvl w:val="0"/>
          <w:numId w:val="13"/>
        </w:numPr>
      </w:pPr>
      <w:r>
        <w:t>Смоделировать исчезновение автомобилей на концах дорог (добавить сборщик автомобилей</w:t>
      </w:r>
      <w:r w:rsidR="002A1046">
        <w:t xml:space="preserve"> «</w:t>
      </w:r>
      <w:r w:rsidR="002A1046">
        <w:rPr>
          <w:lang w:val="en-US"/>
        </w:rPr>
        <w:t>Car</w:t>
      </w:r>
      <w:r w:rsidR="002A1046" w:rsidRPr="002A1046">
        <w:t xml:space="preserve"> </w:t>
      </w:r>
      <w:r w:rsidR="002A1046">
        <w:rPr>
          <w:lang w:val="en-US"/>
        </w:rPr>
        <w:t>Dispose</w:t>
      </w:r>
      <w:r w:rsidR="002A1046">
        <w:t>», соединить с «</w:t>
      </w:r>
      <w:r w:rsidR="002A1046">
        <w:rPr>
          <w:lang w:val="en-US"/>
        </w:rPr>
        <w:t>Car</w:t>
      </w:r>
      <w:r w:rsidR="002A1046">
        <w:t xml:space="preserve"> </w:t>
      </w:r>
      <w:r w:rsidR="002A1046">
        <w:rPr>
          <w:lang w:val="en-US"/>
        </w:rPr>
        <w:t>Move</w:t>
      </w:r>
      <w:r w:rsidR="002A1046">
        <w:t xml:space="preserve"> </w:t>
      </w:r>
      <w:r w:rsidR="002A1046">
        <w:rPr>
          <w:lang w:val="en-US"/>
        </w:rPr>
        <w:t>To</w:t>
      </w:r>
      <w:r w:rsidR="002A1046">
        <w:t>»</w:t>
      </w:r>
      <w:r>
        <w:t>).</w:t>
      </w:r>
    </w:p>
    <w:p w14:paraId="610118FB" w14:textId="21725813" w:rsidR="00E90042" w:rsidRPr="00E90042" w:rsidRDefault="00E90042" w:rsidP="0029694B">
      <w:pPr>
        <w:pStyle w:val="3"/>
        <w:tabs>
          <w:tab w:val="clear" w:pos="1276"/>
          <w:tab w:val="num" w:pos="1625"/>
        </w:tabs>
      </w:pPr>
      <w:bookmarkStart w:id="74" w:name="_Toc167783405"/>
      <w:bookmarkStart w:id="75" w:name="_Toc229916361"/>
      <w:bookmarkStart w:id="76" w:name="_Toc229960813"/>
      <w:r w:rsidRPr="00E90042">
        <w:lastRenderedPageBreak/>
        <w:t>Моделирование движения тран</w:t>
      </w:r>
      <w:r w:rsidR="00A138BB">
        <w:t xml:space="preserve">спортных средств на перекрестке </w:t>
      </w:r>
      <w:r w:rsidRPr="00E90042">
        <w:t>как на пересечении дорог;</w:t>
      </w:r>
      <w:bookmarkEnd w:id="74"/>
      <w:bookmarkEnd w:id="75"/>
      <w:bookmarkEnd w:id="76"/>
    </w:p>
    <w:p w14:paraId="2FA015DD" w14:textId="33864F1A" w:rsidR="00312886" w:rsidRDefault="00312886" w:rsidP="00312886">
      <w:pPr>
        <w:pStyle w:val="a8"/>
      </w:pPr>
      <w:r>
        <w:t>Транспортные средства должны иметь возможность поворота на перекрёстке. Для этого организуется возможность поворота с определённой полосы на другие дороги с учетом возможных направлений движения.</w:t>
      </w:r>
      <w:r w:rsidR="00780248">
        <w:t xml:space="preserve"> Для этого необходимо добавить разветвители, чтобы машина могла продолжить движение в нескольких направлениях.</w:t>
      </w:r>
    </w:p>
    <w:p w14:paraId="5D6B1363" w14:textId="3DCB9A73" w:rsidR="00BF5A4A" w:rsidRDefault="00733F53" w:rsidP="00B50C23">
      <w:pPr>
        <w:pStyle w:val="a8"/>
      </w:pPr>
      <w:r>
        <w:t>Для моделирования движения на перекрёстке используются логические перекрёстки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</w:t>
      </w:r>
      <w:r w:rsidR="00EF0F7F">
        <w:t xml:space="preserve"> или «</w:t>
      </w:r>
      <w:r w:rsidR="00EF0F7F">
        <w:rPr>
          <w:lang w:val="en-US"/>
        </w:rPr>
        <w:t>Select</w:t>
      </w:r>
      <w:r w:rsidR="00801D5A">
        <w:t xml:space="preserve"> </w:t>
      </w:r>
      <w:r w:rsidR="00EF0F7F">
        <w:rPr>
          <w:lang w:val="en-US"/>
        </w:rPr>
        <w:t>Output</w:t>
      </w:r>
      <w:r w:rsidR="00EF0F7F" w:rsidRPr="00EF0F7F">
        <w:t>5</w:t>
      </w:r>
      <w:r w:rsidR="00EF0F7F">
        <w:t>»</w:t>
      </w:r>
      <w:r w:rsidR="00BF5A4A">
        <w:t>.</w:t>
      </w:r>
      <w:r>
        <w:t xml:space="preserve"> </w:t>
      </w:r>
      <w:r w:rsidR="00B50C23">
        <w:t>«</w:t>
      </w:r>
      <w:r w:rsidR="00B50C23">
        <w:rPr>
          <w:lang w:val="en-US"/>
        </w:rPr>
        <w:t>Select</w:t>
      </w:r>
      <w:r w:rsidR="00B50C23" w:rsidRPr="00B50C23">
        <w:t xml:space="preserve"> </w:t>
      </w:r>
      <w:r w:rsidR="00B50C23">
        <w:rPr>
          <w:lang w:val="en-US"/>
        </w:rPr>
        <w:t>Output</w:t>
      </w:r>
      <w:r w:rsidR="00B50C23">
        <w:t>» имеет 2 выхода, «</w:t>
      </w:r>
      <w:r w:rsidR="00B50C23">
        <w:rPr>
          <w:lang w:val="en-US"/>
        </w:rPr>
        <w:t>Select</w:t>
      </w:r>
      <w:r w:rsidR="00B50C23" w:rsidRPr="00B50C23">
        <w:t xml:space="preserve"> </w:t>
      </w:r>
      <w:r w:rsidR="00B50C23">
        <w:rPr>
          <w:lang w:val="en-US"/>
        </w:rPr>
        <w:t>Output</w:t>
      </w:r>
      <w:r w:rsidR="00B50C23" w:rsidRPr="00B50C23">
        <w:t>5</w:t>
      </w:r>
      <w:r w:rsidR="00B50C23">
        <w:t>»</w:t>
      </w:r>
      <w:r w:rsidR="00B50C23" w:rsidRPr="00B50C23">
        <w:t xml:space="preserve"> </w:t>
      </w:r>
      <w:r w:rsidR="00B50C23">
        <w:t>имеет 5 выходов. Чтобы всё работало корректно, необходимо ввести вероятности выбора в каждый выход логического перекрёстка.</w:t>
      </w:r>
    </w:p>
    <w:p w14:paraId="24876DE5" w14:textId="2CF2CDA5" w:rsidR="00E90042" w:rsidRPr="002C69A5" w:rsidRDefault="00733F53" w:rsidP="00733F53">
      <w:pPr>
        <w:pStyle w:val="a8"/>
      </w:pPr>
      <w:r>
        <w:t>Пример моделирования движения для Т-образного перекрёстка представлен на</w:t>
      </w:r>
      <w:r w:rsidR="002C69A5" w:rsidRPr="002C69A5">
        <w:t xml:space="preserve"> </w:t>
      </w:r>
      <w:r w:rsidR="002C69A5">
        <w:fldChar w:fldCharType="begin"/>
      </w:r>
      <w:r w:rsidR="002C69A5">
        <w:instrText xml:space="preserve"> REF _Ref229916168 \h </w:instrText>
      </w:r>
      <w:r w:rsidR="002C69A5">
        <w:fldChar w:fldCharType="separate"/>
      </w:r>
      <w:r w:rsidR="00440D58">
        <w:t xml:space="preserve">Рисунок </w:t>
      </w:r>
      <w:r w:rsidR="00440D58">
        <w:rPr>
          <w:noProof/>
        </w:rPr>
        <w:t>14</w:t>
      </w:r>
      <w:r w:rsidR="002C69A5">
        <w:fldChar w:fldCharType="end"/>
      </w:r>
      <w:r>
        <w:t>. С каждой дороги машина может проехать только в 2-х направлениях, соответственно, достаточно одного блока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».</w:t>
      </w:r>
    </w:p>
    <w:p w14:paraId="34C233A8" w14:textId="77777777" w:rsidR="002C69A5" w:rsidRPr="002C69A5" w:rsidRDefault="002C69A5" w:rsidP="00733F53">
      <w:pPr>
        <w:pStyle w:val="a8"/>
      </w:pPr>
    </w:p>
    <w:p w14:paraId="7EAD59F1" w14:textId="77777777" w:rsidR="002C69A5" w:rsidRDefault="00733F53" w:rsidP="002C69A5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3DCAD87D" wp14:editId="7E72F2F8">
            <wp:extent cx="4114800" cy="2878701"/>
            <wp:effectExtent l="0" t="0" r="0" b="0"/>
            <wp:docPr id="102" name="Рисунок 102" descr="https://anylogic.help/ru/tutorials/road-traffic/images/flowchart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nylogic.help/ru/tutorials/road-traffic/images/flowchart_1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46" cy="288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8AC5" w14:textId="4A0EB58B" w:rsidR="00733F53" w:rsidRPr="002C69A5" w:rsidRDefault="002C69A5" w:rsidP="002C69A5">
      <w:pPr>
        <w:pStyle w:val="af"/>
      </w:pPr>
      <w:bookmarkStart w:id="77" w:name="_Ref229916168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14</w:t>
      </w:r>
      <w:r w:rsidR="005C2F90">
        <w:rPr>
          <w:noProof/>
        </w:rPr>
        <w:fldChar w:fldCharType="end"/>
      </w:r>
      <w:bookmarkEnd w:id="77"/>
      <w:r w:rsidRPr="002C69A5">
        <w:t xml:space="preserve"> </w:t>
      </w:r>
      <w:r>
        <w:t>–</w:t>
      </w:r>
      <w:r w:rsidRPr="002C69A5">
        <w:t xml:space="preserve"> </w:t>
      </w:r>
      <w:r>
        <w:t>Пример моделирования движения для Т-образного перекрёстка</w:t>
      </w:r>
    </w:p>
    <w:p w14:paraId="096DA1F1" w14:textId="77777777" w:rsidR="000F28D5" w:rsidRPr="000F28D5" w:rsidRDefault="000F28D5" w:rsidP="000F28D5">
      <w:pPr>
        <w:pStyle w:val="a8"/>
      </w:pPr>
    </w:p>
    <w:p w14:paraId="5F824D6C" w14:textId="77777777" w:rsidR="00312886" w:rsidRPr="00201906" w:rsidRDefault="00312886" w:rsidP="00312886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4578A040" w14:textId="35D7D598" w:rsidR="006606CE" w:rsidRDefault="00294EFE" w:rsidP="006D6919">
      <w:pPr>
        <w:pStyle w:val="a8"/>
        <w:numPr>
          <w:ilvl w:val="0"/>
          <w:numId w:val="14"/>
        </w:numPr>
      </w:pPr>
      <w:r>
        <w:t xml:space="preserve">Описать заезд </w:t>
      </w:r>
      <w:r w:rsidR="000335ED">
        <w:t>ТС</w:t>
      </w:r>
      <w:r>
        <w:t xml:space="preserve"> на нерегулируемый перекрёсток с входящих дорог</w:t>
      </w:r>
      <w:r w:rsidR="002A1046">
        <w:t>:</w:t>
      </w:r>
      <w:r w:rsidR="006606CE">
        <w:t xml:space="preserve"> с</w:t>
      </w:r>
      <w:r w:rsidR="002A1046">
        <w:t>оздать логические перекрёстки «</w:t>
      </w:r>
      <w:r w:rsidR="002A1046" w:rsidRPr="006606CE">
        <w:rPr>
          <w:lang w:val="en-US"/>
        </w:rPr>
        <w:t>Select</w:t>
      </w:r>
      <w:r w:rsidR="002A1046" w:rsidRPr="002A1046">
        <w:t xml:space="preserve"> </w:t>
      </w:r>
      <w:r w:rsidR="002A1046" w:rsidRPr="006606CE">
        <w:rPr>
          <w:lang w:val="en-US"/>
        </w:rPr>
        <w:t>Output</w:t>
      </w:r>
      <w:r w:rsidR="002A1046">
        <w:t>» или «</w:t>
      </w:r>
      <w:r w:rsidR="002A1046" w:rsidRPr="006606CE">
        <w:rPr>
          <w:lang w:val="en-US"/>
        </w:rPr>
        <w:t>Select</w:t>
      </w:r>
      <w:r w:rsidR="002A1046" w:rsidRPr="002A1046">
        <w:t xml:space="preserve"> </w:t>
      </w:r>
      <w:r w:rsidR="002A1046" w:rsidRPr="006606CE">
        <w:rPr>
          <w:lang w:val="en-US"/>
        </w:rPr>
        <w:t>Output</w:t>
      </w:r>
      <w:r w:rsidR="002A1046" w:rsidRPr="002A1046">
        <w:t xml:space="preserve"> 5</w:t>
      </w:r>
      <w:r w:rsidR="002A1046">
        <w:t>»</w:t>
      </w:r>
      <w:r w:rsidR="006606CE">
        <w:t xml:space="preserve"> в </w:t>
      </w:r>
      <w:r w:rsidR="006606CE">
        <w:lastRenderedPageBreak/>
        <w:t>зависимости от числа возможных направлений движения</w:t>
      </w:r>
      <w:r w:rsidR="00087915">
        <w:t>, соединить с источниками</w:t>
      </w:r>
      <w:r w:rsidR="006606CE" w:rsidRPr="006606CE">
        <w:t>;</w:t>
      </w:r>
    </w:p>
    <w:p w14:paraId="2345FED2" w14:textId="5BAEBA7D" w:rsidR="002A1046" w:rsidRDefault="006606CE" w:rsidP="006D6919">
      <w:pPr>
        <w:pStyle w:val="a8"/>
        <w:numPr>
          <w:ilvl w:val="0"/>
          <w:numId w:val="14"/>
        </w:numPr>
      </w:pPr>
      <w:r>
        <w:t>У</w:t>
      </w:r>
      <w:r w:rsidR="00087915">
        <w:t>казать вероятности продолжения движения в том или ином направлении</w:t>
      </w:r>
      <w:r w:rsidR="00662FCF">
        <w:t xml:space="preserve"> (</w:t>
      </w:r>
      <w:r w:rsidR="000F28D5">
        <w:t>поле</w:t>
      </w:r>
      <w:r w:rsidR="00662FCF" w:rsidRPr="00662FCF">
        <w:t xml:space="preserve"> </w:t>
      </w:r>
      <w:r w:rsidR="00662FCF">
        <w:t>«Вероятность»)</w:t>
      </w:r>
      <w:r>
        <w:t>.</w:t>
      </w:r>
    </w:p>
    <w:p w14:paraId="31EFB101" w14:textId="520AFBF7" w:rsidR="00E90042" w:rsidRDefault="00E90042" w:rsidP="0029694B">
      <w:pPr>
        <w:pStyle w:val="3"/>
        <w:tabs>
          <w:tab w:val="clear" w:pos="1276"/>
          <w:tab w:val="num" w:pos="1625"/>
        </w:tabs>
      </w:pPr>
      <w:bookmarkStart w:id="78" w:name="_Toc167783408"/>
      <w:bookmarkStart w:id="79" w:name="_Toc229916362"/>
      <w:bookmarkStart w:id="80" w:name="_Toc229960814"/>
      <w:r w:rsidRPr="00E90042">
        <w:t>Моделирование движения с уче</w:t>
      </w:r>
      <w:r w:rsidR="009F27DE">
        <w:t xml:space="preserve">том заезда транспортных средств </w:t>
      </w:r>
      <w:r w:rsidRPr="00E90042">
        <w:t>на парковочные места.</w:t>
      </w:r>
      <w:bookmarkEnd w:id="78"/>
      <w:bookmarkEnd w:id="79"/>
      <w:bookmarkEnd w:id="80"/>
    </w:p>
    <w:p w14:paraId="1104C35D" w14:textId="378E4B3C" w:rsidR="006134E2" w:rsidRDefault="006134E2" w:rsidP="007E0C80">
      <w:pPr>
        <w:pStyle w:val="a8"/>
      </w:pPr>
      <w:r>
        <w:t xml:space="preserve">На парковочные места съезжать могут только автомобили. </w:t>
      </w:r>
      <w:r w:rsidR="0092661D">
        <w:t>Необходимо изменить маршруты автомобилей, которые проезжают мимо парковки, добавив возможность съезда на парковку. Далее задать возможное время остановки, организовать съезд автомобилей на те же направления движений, в которых они двигались до заезда на парковку.</w:t>
      </w:r>
    </w:p>
    <w:p w14:paraId="4764E61E" w14:textId="03538744" w:rsidR="00CE5DF5" w:rsidRPr="002C69A5" w:rsidRDefault="007E0C80" w:rsidP="007E0C80">
      <w:pPr>
        <w:pStyle w:val="a8"/>
      </w:pPr>
      <w:r>
        <w:t>Для моделирования остановки ТС на парковке необходимо создать новую ветку движения ТС (</w:t>
      </w:r>
      <w:r w:rsidR="002C69A5">
        <w:fldChar w:fldCharType="begin"/>
      </w:r>
      <w:r w:rsidR="002C69A5">
        <w:instrText xml:space="preserve"> REF _Ref229916236 \h </w:instrText>
      </w:r>
      <w:r w:rsidR="002C69A5">
        <w:fldChar w:fldCharType="separate"/>
      </w:r>
      <w:r w:rsidR="00440D58">
        <w:t xml:space="preserve">Рисунок </w:t>
      </w:r>
      <w:r w:rsidR="00440D58">
        <w:rPr>
          <w:noProof/>
        </w:rPr>
        <w:t>15</w:t>
      </w:r>
      <w:r w:rsidR="002C69A5">
        <w:fldChar w:fldCharType="end"/>
      </w:r>
      <w:r>
        <w:t>), а конкретнее новый перекрёсток «</w:t>
      </w:r>
      <w:r>
        <w:rPr>
          <w:lang w:val="en-US"/>
        </w:rPr>
        <w:t>Select</w:t>
      </w:r>
      <w:r w:rsidRPr="00733F53">
        <w:t xml:space="preserve"> </w:t>
      </w:r>
      <w:r>
        <w:rPr>
          <w:lang w:val="en-US"/>
        </w:rPr>
        <w:t>Output</w:t>
      </w:r>
      <w:r>
        <w:t>» (определяет, заедет ТС на парковку или проедет дальше),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(целью которого будет парковка), «</w:t>
      </w:r>
      <w:r>
        <w:rPr>
          <w:lang w:val="en-US"/>
        </w:rPr>
        <w:t>Delay</w:t>
      </w:r>
      <w:r>
        <w:t>» (моделирует задержку ТС на парковке). Далее ТС будет направлено на ту же дорогу и сможет продолжить движение с остальными участниками. У блока «</w:t>
      </w:r>
      <w:r>
        <w:rPr>
          <w:lang w:val="en-US"/>
        </w:rPr>
        <w:t>Car</w:t>
      </w:r>
      <w:r w:rsidRPr="00E90042">
        <w:t xml:space="preserve"> </w:t>
      </w:r>
      <w:r>
        <w:rPr>
          <w:lang w:val="en-US"/>
        </w:rPr>
        <w:t>Move</w:t>
      </w:r>
      <w:r w:rsidRPr="00486FC8">
        <w:t xml:space="preserve"> </w:t>
      </w:r>
      <w:r>
        <w:rPr>
          <w:lang w:val="en-US"/>
        </w:rPr>
        <w:t>To</w:t>
      </w:r>
      <w:r>
        <w:t>» необходимо добавить вывод «</w:t>
      </w:r>
      <w:proofErr w:type="spellStart"/>
      <w:r>
        <w:rPr>
          <w:lang w:val="en-US"/>
        </w:rPr>
        <w:t>outWayNotFound</w:t>
      </w:r>
      <w:proofErr w:type="spellEnd"/>
      <w:r>
        <w:t>». При отсутствии свободных мест на парковке ТС будет перенаправлена согласно этому выводу.</w:t>
      </w:r>
    </w:p>
    <w:p w14:paraId="2DCB30E9" w14:textId="77777777" w:rsidR="002C69A5" w:rsidRPr="002C69A5" w:rsidRDefault="002C69A5" w:rsidP="007E0C80">
      <w:pPr>
        <w:pStyle w:val="a8"/>
      </w:pPr>
    </w:p>
    <w:p w14:paraId="73D66CA3" w14:textId="77777777" w:rsidR="002C69A5" w:rsidRDefault="007E0C80" w:rsidP="002C69A5">
      <w:pPr>
        <w:keepNext/>
        <w:jc w:val="center"/>
      </w:pPr>
      <w:r>
        <w:rPr>
          <w:noProof/>
        </w:rPr>
        <w:drawing>
          <wp:inline distT="0" distB="0" distL="0" distR="0" wp14:anchorId="76E89754" wp14:editId="1E2DE543">
            <wp:extent cx="5391397" cy="2140438"/>
            <wp:effectExtent l="0" t="0" r="0" b="0"/>
            <wp:docPr id="106" name="Рисунок 106" descr="https://anylogic.help/ru/tutorials/road-traffic/images/flowchart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nylogic.help/ru/tutorials/road-traffic/images/flowchart_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63" b="1527"/>
                    <a:stretch/>
                  </pic:blipFill>
                  <pic:spPr bwMode="auto">
                    <a:xfrm>
                      <a:off x="0" y="0"/>
                      <a:ext cx="5395211" cy="214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9EB21" w14:textId="58D1B253" w:rsidR="00E90042" w:rsidRPr="002C69A5" w:rsidRDefault="002C69A5" w:rsidP="002C69A5">
      <w:pPr>
        <w:pStyle w:val="af"/>
      </w:pPr>
      <w:bookmarkStart w:id="81" w:name="_Ref229916236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15</w:t>
      </w:r>
      <w:r w:rsidR="005C2F90">
        <w:rPr>
          <w:noProof/>
        </w:rPr>
        <w:fldChar w:fldCharType="end"/>
      </w:r>
      <w:bookmarkEnd w:id="81"/>
      <w:r w:rsidRPr="002C69A5">
        <w:t xml:space="preserve"> </w:t>
      </w:r>
      <w:r>
        <w:t>–</w:t>
      </w:r>
      <w:r w:rsidRPr="002C69A5">
        <w:t xml:space="preserve"> </w:t>
      </w:r>
      <w:r>
        <w:t>Моделирование остановки ТС на парковке</w:t>
      </w:r>
    </w:p>
    <w:p w14:paraId="512B63EF" w14:textId="77777777" w:rsidR="00723B26" w:rsidRPr="00723B26" w:rsidRDefault="00723B26" w:rsidP="00723B26">
      <w:pPr>
        <w:pStyle w:val="a8"/>
      </w:pPr>
    </w:p>
    <w:p w14:paraId="7EF5C942" w14:textId="77777777" w:rsidR="0092661D" w:rsidRPr="00201906" w:rsidRDefault="0092661D" w:rsidP="0092661D">
      <w:pPr>
        <w:pStyle w:val="a8"/>
        <w:rPr>
          <w:u w:val="single"/>
        </w:rPr>
      </w:pPr>
      <w:r w:rsidRPr="00201906">
        <w:rPr>
          <w:u w:val="single"/>
        </w:rPr>
        <w:lastRenderedPageBreak/>
        <w:t>Обобщённый алгоритм:</w:t>
      </w:r>
    </w:p>
    <w:p w14:paraId="57D6AD95" w14:textId="2D33EDB6" w:rsidR="00236C24" w:rsidRDefault="00236C24" w:rsidP="006D6919">
      <w:pPr>
        <w:pStyle w:val="a8"/>
        <w:numPr>
          <w:ilvl w:val="0"/>
          <w:numId w:val="15"/>
        </w:numPr>
      </w:pPr>
      <w:r>
        <w:t>Описать выбор для съезда с маршрута на парковку (добавить логический перекрёсток «</w:t>
      </w:r>
      <w:r>
        <w:rPr>
          <w:lang w:val="en-US"/>
        </w:rPr>
        <w:t>Select</w:t>
      </w:r>
      <w:r w:rsidRPr="00A97EB4">
        <w:t xml:space="preserve"> </w:t>
      </w:r>
      <w:r>
        <w:rPr>
          <w:lang w:val="en-US"/>
        </w:rPr>
        <w:t>Output</w:t>
      </w:r>
      <w:r>
        <w:t>»</w:t>
      </w:r>
      <w:r w:rsidRPr="00A97EB4">
        <w:t xml:space="preserve"> </w:t>
      </w:r>
      <w:r>
        <w:t>для выбора «Поехать дальше» или «Съехать на парковку», ввести вероятность);</w:t>
      </w:r>
    </w:p>
    <w:p w14:paraId="604FAFFF" w14:textId="1CC1F4BD" w:rsidR="000778C4" w:rsidRDefault="000778C4" w:rsidP="006D6919">
      <w:pPr>
        <w:pStyle w:val="a8"/>
        <w:numPr>
          <w:ilvl w:val="0"/>
          <w:numId w:val="15"/>
        </w:numPr>
      </w:pPr>
      <w:r>
        <w:t>Смоделировать задержку автомобилей на парковке</w:t>
      </w:r>
      <w:r w:rsidR="009A73D3" w:rsidRPr="009A73D3">
        <w:t>,</w:t>
      </w:r>
      <w:r>
        <w:t xml:space="preserve"> добави</w:t>
      </w:r>
      <w:r w:rsidR="009A73D3">
        <w:t>в блок</w:t>
      </w:r>
      <w:r>
        <w:t xml:space="preserve"> «</w:t>
      </w:r>
      <w:r>
        <w:rPr>
          <w:lang w:val="en-US"/>
        </w:rPr>
        <w:t>Delay</w:t>
      </w:r>
      <w:r>
        <w:t>»</w:t>
      </w:r>
      <w:r w:rsidRPr="000778C4">
        <w:t xml:space="preserve"> </w:t>
      </w:r>
      <w:r>
        <w:t>с указанием времени задержки</w:t>
      </w:r>
      <w:r w:rsidR="009A73D3">
        <w:t xml:space="preserve"> (поле «Время задержки»)</w:t>
      </w:r>
      <w:r w:rsidRPr="000778C4">
        <w:t>;</w:t>
      </w:r>
    </w:p>
    <w:p w14:paraId="01490D1F" w14:textId="2C7ED80B" w:rsidR="00423D66" w:rsidRDefault="00236C24" w:rsidP="006D6919">
      <w:pPr>
        <w:pStyle w:val="a8"/>
        <w:numPr>
          <w:ilvl w:val="0"/>
          <w:numId w:val="15"/>
        </w:numPr>
      </w:pPr>
      <w:r>
        <w:t>Описать движение автомобилей до парковки и после, с</w:t>
      </w:r>
      <w:r w:rsidR="00423D66">
        <w:t>оедини</w:t>
      </w:r>
      <w:r>
        <w:t>в</w:t>
      </w:r>
      <w:r w:rsidR="00423D66">
        <w:t xml:space="preserve"> вход и выход блока «</w:t>
      </w:r>
      <w:r w:rsidR="00423D66">
        <w:rPr>
          <w:lang w:val="en-US"/>
        </w:rPr>
        <w:t>Delay</w:t>
      </w:r>
      <w:r w:rsidR="00423D66">
        <w:t>»</w:t>
      </w:r>
      <w:r w:rsidR="00423D66" w:rsidRPr="003F2AFD">
        <w:t xml:space="preserve"> </w:t>
      </w:r>
      <w:r>
        <w:t>и «</w:t>
      </w:r>
      <w:r>
        <w:rPr>
          <w:lang w:val="en-US"/>
        </w:rPr>
        <w:t>Select</w:t>
      </w:r>
      <w:r w:rsidRPr="00236C24">
        <w:t xml:space="preserve"> </w:t>
      </w:r>
      <w:r>
        <w:rPr>
          <w:lang w:val="en-US"/>
        </w:rPr>
        <w:t>Output</w:t>
      </w:r>
      <w:r>
        <w:t xml:space="preserve">» </w:t>
      </w:r>
      <w:r w:rsidR="00423D66">
        <w:t xml:space="preserve">в соответствии с маршрутом движения </w:t>
      </w:r>
      <w:r w:rsidR="009A73D3">
        <w:t>автомобилей, заезжающих на парковку</w:t>
      </w:r>
      <w:r w:rsidR="00423D66">
        <w:t xml:space="preserve"> (с </w:t>
      </w:r>
      <w:r w:rsidR="00D8047D">
        <w:t>соответствующими</w:t>
      </w:r>
      <w:r w:rsidR="00423D66">
        <w:t xml:space="preserve"> блоками «</w:t>
      </w:r>
      <w:r w:rsidR="00423D66">
        <w:rPr>
          <w:lang w:val="en-US"/>
        </w:rPr>
        <w:t>Car</w:t>
      </w:r>
      <w:r w:rsidR="00423D66" w:rsidRPr="003F2AFD">
        <w:t xml:space="preserve"> </w:t>
      </w:r>
      <w:r w:rsidR="00423D66">
        <w:rPr>
          <w:lang w:val="en-US"/>
        </w:rPr>
        <w:t>Move</w:t>
      </w:r>
      <w:r w:rsidR="00423D66" w:rsidRPr="003F2AFD">
        <w:t xml:space="preserve"> </w:t>
      </w:r>
      <w:r w:rsidR="00423D66">
        <w:rPr>
          <w:lang w:val="en-US"/>
        </w:rPr>
        <w:t>To</w:t>
      </w:r>
      <w:r w:rsidR="00423D66">
        <w:t>»)</w:t>
      </w:r>
      <w:r w:rsidR="009A73D3" w:rsidRPr="009A73D3">
        <w:t>;</w:t>
      </w:r>
    </w:p>
    <w:p w14:paraId="564D7C74" w14:textId="1B3B1FE0" w:rsidR="009A73D3" w:rsidRDefault="009A73D3" w:rsidP="006D6919">
      <w:pPr>
        <w:pStyle w:val="a8"/>
        <w:numPr>
          <w:ilvl w:val="0"/>
          <w:numId w:val="15"/>
        </w:numPr>
      </w:pPr>
      <w:r>
        <w:t>Учесть переполненность парковки (добавить вывод «</w:t>
      </w:r>
      <w:r>
        <w:rPr>
          <w:lang w:val="en-US"/>
        </w:rPr>
        <w:t>Way</w:t>
      </w:r>
      <w:r w:rsidRPr="000778C4">
        <w:t xml:space="preserve"> </w:t>
      </w:r>
      <w:r>
        <w:rPr>
          <w:lang w:val="en-US"/>
        </w:rPr>
        <w:t>Not</w:t>
      </w:r>
      <w:r w:rsidRPr="000778C4">
        <w:t xml:space="preserve"> </w:t>
      </w:r>
      <w:r>
        <w:rPr>
          <w:lang w:val="en-US"/>
        </w:rPr>
        <w:t>Found</w:t>
      </w:r>
      <w:r>
        <w:t>» для блока «</w:t>
      </w:r>
      <w:r>
        <w:rPr>
          <w:lang w:val="en-US"/>
        </w:rPr>
        <w:t>Car</w:t>
      </w:r>
      <w:r w:rsidRPr="000778C4">
        <w:t xml:space="preserve"> </w:t>
      </w:r>
      <w:r>
        <w:rPr>
          <w:lang w:val="en-US"/>
        </w:rPr>
        <w:t>Move</w:t>
      </w:r>
      <w:r w:rsidRPr="000778C4">
        <w:t xml:space="preserve"> </w:t>
      </w:r>
      <w:r>
        <w:rPr>
          <w:lang w:val="en-US"/>
        </w:rPr>
        <w:t>To</w:t>
      </w:r>
      <w:r>
        <w:t>» с целью-парковкой, направить дальше по такому же маршруту, что был до предполагаемого заезда на парковку)</w:t>
      </w:r>
      <w:r w:rsidRPr="009A73D3">
        <w:t>.</w:t>
      </w:r>
    </w:p>
    <w:p w14:paraId="65DE9DE1" w14:textId="77777777" w:rsidR="005A2BDC" w:rsidRDefault="005A2BDC" w:rsidP="005A2BDC">
      <w:pPr>
        <w:pStyle w:val="a8"/>
      </w:pPr>
    </w:p>
    <w:p w14:paraId="62E050E7" w14:textId="1ED4FBB5" w:rsidR="005A2BDC" w:rsidRDefault="000513A6" w:rsidP="005A2BDC">
      <w:pPr>
        <w:pStyle w:val="3"/>
        <w:tabs>
          <w:tab w:val="clear" w:pos="1276"/>
          <w:tab w:val="clear" w:pos="1560"/>
          <w:tab w:val="clear" w:pos="1701"/>
          <w:tab w:val="clear" w:pos="1843"/>
          <w:tab w:val="clear" w:pos="2137"/>
          <w:tab w:val="left" w:pos="709"/>
        </w:tabs>
      </w:pPr>
      <w:bookmarkStart w:id="82" w:name="_Toc229960815"/>
      <w:r>
        <w:t>Моделирование пешеходной системы</w:t>
      </w:r>
      <w:bookmarkEnd w:id="82"/>
    </w:p>
    <w:p w14:paraId="5884FA4E" w14:textId="0B1DD19C" w:rsidR="00FA1263" w:rsidRDefault="00FA1263" w:rsidP="00FA1263">
      <w:pPr>
        <w:pStyle w:val="a8"/>
      </w:pPr>
      <w:r>
        <w:t>Пешеходы средства (их модельки) должны:</w:t>
      </w:r>
    </w:p>
    <w:p w14:paraId="00836C4A" w14:textId="6B85BB66" w:rsidR="00FA1263" w:rsidRDefault="00FA1263" w:rsidP="0010237A">
      <w:pPr>
        <w:pStyle w:val="aff3"/>
        <w:numPr>
          <w:ilvl w:val="0"/>
          <w:numId w:val="31"/>
        </w:numPr>
      </w:pPr>
      <w:r>
        <w:t>появляться на началах тротуаров, либо попадать на диаграмму посредством автомобиля;</w:t>
      </w:r>
    </w:p>
    <w:p w14:paraId="15D94E11" w14:textId="5DD47A25" w:rsidR="00FA1263" w:rsidRDefault="00FA1263" w:rsidP="0010237A">
      <w:pPr>
        <w:pStyle w:val="aff3"/>
        <w:numPr>
          <w:ilvl w:val="0"/>
          <w:numId w:val="31"/>
        </w:numPr>
      </w:pPr>
      <w:r>
        <w:t>двигаться по тротуарам и выбирать направление движения на развилках;</w:t>
      </w:r>
    </w:p>
    <w:p w14:paraId="3D8D011A" w14:textId="0B09C8D3" w:rsidR="00FA1263" w:rsidRDefault="00FA1263" w:rsidP="0010237A">
      <w:pPr>
        <w:pStyle w:val="aff3"/>
        <w:numPr>
          <w:ilvl w:val="0"/>
          <w:numId w:val="31"/>
        </w:numPr>
      </w:pPr>
      <w:r>
        <w:t>попадать в ТСК, либо покидать процесс до этого;</w:t>
      </w:r>
    </w:p>
    <w:p w14:paraId="2C70B5D9" w14:textId="134F9CC3" w:rsidR="00FA1263" w:rsidRDefault="00FA1263" w:rsidP="0010237A">
      <w:pPr>
        <w:pStyle w:val="aff3"/>
        <w:numPr>
          <w:ilvl w:val="0"/>
          <w:numId w:val="31"/>
        </w:numPr>
      </w:pPr>
      <w:r>
        <w:t>внутри ТСК посещать магазины, просматривать товары, производить оплату, либо покидать магазин без совершения покупки;</w:t>
      </w:r>
    </w:p>
    <w:p w14:paraId="077373CF" w14:textId="6C1B9549" w:rsidR="00FA1263" w:rsidRDefault="00FA1263" w:rsidP="0010237A">
      <w:pPr>
        <w:pStyle w:val="aff3"/>
        <w:numPr>
          <w:ilvl w:val="0"/>
          <w:numId w:val="31"/>
        </w:numPr>
      </w:pPr>
      <w:r>
        <w:t>по завершению процесса покупки/просмотра товаров покидать магазин и удаляться с диаграммы через один из выходов;</w:t>
      </w:r>
    </w:p>
    <w:p w14:paraId="195903C1" w14:textId="77777777" w:rsidR="000513A6" w:rsidRPr="000513A6" w:rsidRDefault="000513A6" w:rsidP="000513A6">
      <w:pPr>
        <w:pStyle w:val="a8"/>
        <w:rPr>
          <w:lang w:eastAsia="en-US"/>
        </w:rPr>
      </w:pPr>
    </w:p>
    <w:p w14:paraId="7865FED4" w14:textId="5C6BD4CB" w:rsidR="00F3634E" w:rsidRDefault="00F3634E" w:rsidP="00F3634E">
      <w:pPr>
        <w:pStyle w:val="a8"/>
      </w:pPr>
      <w:r>
        <w:t>Для моделирования системы пешеходов используются следующие блоки:</w:t>
      </w:r>
    </w:p>
    <w:p w14:paraId="7BEDF6E9" w14:textId="5E285F1F" w:rsidR="00F3634E" w:rsidRDefault="00F3634E" w:rsidP="0010237A">
      <w:pPr>
        <w:pStyle w:val="aff3"/>
        <w:numPr>
          <w:ilvl w:val="0"/>
          <w:numId w:val="32"/>
        </w:numPr>
      </w:pPr>
      <w:r>
        <w:t>«</w:t>
      </w:r>
      <w:r>
        <w:rPr>
          <w:lang w:val="en-US"/>
        </w:rPr>
        <w:t>Ped Source</w:t>
      </w:r>
      <w:r>
        <w:t>»</w:t>
      </w:r>
      <w:r w:rsidRPr="00E90042">
        <w:t xml:space="preserve"> (</w:t>
      </w:r>
      <w:r>
        <w:t>источник пешеходов);</w:t>
      </w:r>
    </w:p>
    <w:p w14:paraId="7326380F" w14:textId="15D9896B" w:rsidR="00F3634E" w:rsidRDefault="00F3634E" w:rsidP="0010237A">
      <w:pPr>
        <w:pStyle w:val="aff3"/>
        <w:numPr>
          <w:ilvl w:val="0"/>
          <w:numId w:val="32"/>
        </w:numPr>
      </w:pPr>
      <w:r>
        <w:t>«</w:t>
      </w:r>
      <w:r>
        <w:rPr>
          <w:lang w:val="en-US"/>
        </w:rPr>
        <w:t>Ped</w:t>
      </w:r>
      <w:r w:rsidRPr="00E90042">
        <w:t xml:space="preserve"> </w:t>
      </w:r>
      <w:r w:rsidR="00DB54EA">
        <w:rPr>
          <w:lang w:val="en-US"/>
        </w:rPr>
        <w:t>Go</w:t>
      </w:r>
      <w:r w:rsidRPr="00486FC8">
        <w:t xml:space="preserve"> </w:t>
      </w:r>
      <w:r w:rsidRPr="00D8047D">
        <w:rPr>
          <w:lang w:val="en-US"/>
        </w:rPr>
        <w:t>To</w:t>
      </w:r>
      <w:r>
        <w:t>»</w:t>
      </w:r>
      <w:r w:rsidRPr="00486FC8">
        <w:t xml:space="preserve"> </w:t>
      </w:r>
      <w:r>
        <w:t>(моделирует перемещение пешехода);</w:t>
      </w:r>
    </w:p>
    <w:p w14:paraId="1C419B8D" w14:textId="3B7C14F8" w:rsidR="00F3634E" w:rsidRDefault="00F3634E" w:rsidP="0010237A">
      <w:pPr>
        <w:pStyle w:val="aff3"/>
        <w:numPr>
          <w:ilvl w:val="0"/>
          <w:numId w:val="32"/>
        </w:numPr>
      </w:pPr>
      <w:r>
        <w:t>«</w:t>
      </w:r>
      <w:r>
        <w:rPr>
          <w:lang w:val="en-US"/>
        </w:rPr>
        <w:t xml:space="preserve">Ped </w:t>
      </w:r>
      <w:r w:rsidR="00DB54EA">
        <w:rPr>
          <w:lang w:val="en-US"/>
        </w:rPr>
        <w:t>Sink</w:t>
      </w:r>
      <w:r>
        <w:t xml:space="preserve">» (сборщик </w:t>
      </w:r>
      <w:r w:rsidR="00DB54EA">
        <w:t>пешеходов</w:t>
      </w:r>
      <w:r>
        <w:t>)</w:t>
      </w:r>
      <w:r w:rsidRPr="00E90042">
        <w:t>.</w:t>
      </w:r>
    </w:p>
    <w:p w14:paraId="32B9AD84" w14:textId="0240884F" w:rsidR="005A2BDC" w:rsidRDefault="003F5B84" w:rsidP="005A2BDC">
      <w:pPr>
        <w:pStyle w:val="a8"/>
      </w:pPr>
      <w:r>
        <w:lastRenderedPageBreak/>
        <w:t>Чтобы пешеход мог выбирать свое дальнейшее направление движения используется блок «</w:t>
      </w:r>
      <w:proofErr w:type="spellStart"/>
      <w:r>
        <w:rPr>
          <w:lang w:val="en-US"/>
        </w:rPr>
        <w:t>PedSelectOutput</w:t>
      </w:r>
      <w:proofErr w:type="spellEnd"/>
      <w:r>
        <w:t>»</w:t>
      </w:r>
      <w:r w:rsidRPr="003F5B84">
        <w:t xml:space="preserve">, </w:t>
      </w:r>
      <w:r>
        <w:t>это прямой аналог блока «</w:t>
      </w:r>
      <w:proofErr w:type="spellStart"/>
      <w:r>
        <w:rPr>
          <w:lang w:val="en-US"/>
        </w:rPr>
        <w:t>SelectOutput</w:t>
      </w:r>
      <w:proofErr w:type="spellEnd"/>
      <w:r w:rsidRPr="003F5B84">
        <w:t>5</w:t>
      </w:r>
      <w:r>
        <w:t>»</w:t>
      </w:r>
      <w:r w:rsidRPr="003F5B84">
        <w:t xml:space="preserve"> </w:t>
      </w:r>
      <w:r>
        <w:t>из библиотеки дорожного движения и работает аналогичным образом.</w:t>
      </w:r>
    </w:p>
    <w:p w14:paraId="742E4B5A" w14:textId="6FDC5A00" w:rsidR="003F5B84" w:rsidRDefault="003F5B84" w:rsidP="005A2BDC">
      <w:pPr>
        <w:pStyle w:val="a8"/>
      </w:pPr>
      <w:r>
        <w:t xml:space="preserve">Аналогом блока </w:t>
      </w:r>
      <w:r>
        <w:rPr>
          <w:lang w:val="en-US"/>
        </w:rPr>
        <w:t>Delay</w:t>
      </w:r>
      <w:r w:rsidRPr="003F5B84">
        <w:t xml:space="preserve"> </w:t>
      </w:r>
      <w:r>
        <w:t xml:space="preserve">является блок </w:t>
      </w:r>
      <w:proofErr w:type="spellStart"/>
      <w:r>
        <w:rPr>
          <w:lang w:val="en-US"/>
        </w:rPr>
        <w:t>PedWait</w:t>
      </w:r>
      <w:proofErr w:type="spellEnd"/>
      <w:r w:rsidRPr="003F5B84">
        <w:t xml:space="preserve">. </w:t>
      </w:r>
      <w:r>
        <w:t>С помощью него можно моделировать временную задержку при выборе/просмотре товаров у полки клиентом.</w:t>
      </w:r>
    </w:p>
    <w:p w14:paraId="01F263CC" w14:textId="06437B61" w:rsidR="003F5B84" w:rsidRPr="003F5B84" w:rsidRDefault="003F5B84" w:rsidP="005A2BDC">
      <w:pPr>
        <w:pStyle w:val="a8"/>
      </w:pPr>
      <w:r>
        <w:t xml:space="preserve">Процесс покупки реализован при помощи блока </w:t>
      </w:r>
      <w:proofErr w:type="spellStart"/>
      <w:r>
        <w:rPr>
          <w:lang w:val="en-US"/>
        </w:rPr>
        <w:t>PedService</w:t>
      </w:r>
      <w:proofErr w:type="spellEnd"/>
      <w:r w:rsidRPr="003F5B84">
        <w:t xml:space="preserve">. </w:t>
      </w:r>
      <w:r>
        <w:t>Блок предусматривает механизм очередей и обладает параметрами: время задержки, выбор очереди (самая короткая ближайшая, другая).</w:t>
      </w:r>
    </w:p>
    <w:p w14:paraId="02838DAC" w14:textId="77777777" w:rsidR="003F5B84" w:rsidRDefault="003F5B84" w:rsidP="005A2BDC">
      <w:pPr>
        <w:pStyle w:val="a8"/>
      </w:pPr>
    </w:p>
    <w:p w14:paraId="7E6EE562" w14:textId="5F902C30" w:rsidR="00082420" w:rsidRDefault="00B165FA" w:rsidP="00082420">
      <w:pPr>
        <w:pStyle w:val="3"/>
        <w:tabs>
          <w:tab w:val="clear" w:pos="1276"/>
          <w:tab w:val="clear" w:pos="1560"/>
          <w:tab w:val="clear" w:pos="1701"/>
          <w:tab w:val="clear" w:pos="1843"/>
          <w:tab w:val="clear" w:pos="2137"/>
          <w:tab w:val="num" w:pos="709"/>
        </w:tabs>
      </w:pPr>
      <w:bookmarkStart w:id="83" w:name="_Toc229960816"/>
      <w:r>
        <w:t>Интеграция подсистем</w:t>
      </w:r>
      <w:bookmarkEnd w:id="83"/>
    </w:p>
    <w:p w14:paraId="3B957397" w14:textId="0FD08354" w:rsidR="00B165FA" w:rsidRDefault="00B165FA" w:rsidP="00B165FA">
      <w:pPr>
        <w:pStyle w:val="a8"/>
        <w:rPr>
          <w:lang w:eastAsia="en-US"/>
        </w:rPr>
      </w:pPr>
      <w:r>
        <w:rPr>
          <w:lang w:eastAsia="en-US"/>
        </w:rPr>
        <w:t>Для реализации механизма «</w:t>
      </w:r>
      <w:proofErr w:type="spellStart"/>
      <w:r w:rsidRPr="00821980">
        <w:t>park</w:t>
      </w:r>
      <w:proofErr w:type="spellEnd"/>
      <w:r w:rsidRPr="00791F86">
        <w:t xml:space="preserve"> </w:t>
      </w:r>
      <w:proofErr w:type="spellStart"/>
      <w:r w:rsidRPr="00821980">
        <w:t>and</w:t>
      </w:r>
      <w:proofErr w:type="spellEnd"/>
      <w:r w:rsidRPr="00791F86">
        <w:t xml:space="preserve"> </w:t>
      </w:r>
      <w:proofErr w:type="spellStart"/>
      <w:r w:rsidRPr="00821980">
        <w:t>shop</w:t>
      </w:r>
      <w:proofErr w:type="spellEnd"/>
      <w:r>
        <w:rPr>
          <w:lang w:eastAsia="en-US"/>
        </w:rPr>
        <w:t xml:space="preserve">» необходимо после парковки машины поместить на диаграмму агента пешехода, ввести его в диаграмму пешеходного движения в нужном месте, по </w:t>
      </w:r>
      <w:r w:rsidR="00132B0F">
        <w:rPr>
          <w:lang w:eastAsia="en-US"/>
        </w:rPr>
        <w:t>завершению</w:t>
      </w:r>
      <w:r>
        <w:rPr>
          <w:lang w:eastAsia="en-US"/>
        </w:rPr>
        <w:t xml:space="preserve"> процесса покупок необходимо удалить агента с диаграммы в районе парковки, снять машину с задержки и вернуть в процесс движения по дорогам.</w:t>
      </w:r>
    </w:p>
    <w:p w14:paraId="6AD05D75" w14:textId="47772CDD" w:rsidR="003C3E87" w:rsidRPr="003C3E87" w:rsidRDefault="003C3E87" w:rsidP="00B165FA">
      <w:pPr>
        <w:pStyle w:val="a8"/>
        <w:rPr>
          <w:lang w:eastAsia="en-US"/>
        </w:rPr>
      </w:pPr>
      <w:r>
        <w:rPr>
          <w:lang w:eastAsia="en-US"/>
        </w:rPr>
        <w:t xml:space="preserve">Чтобы различать обычного пешехода от водителя добавим к агенту </w:t>
      </w:r>
      <w:r>
        <w:rPr>
          <w:lang w:val="en-US" w:eastAsia="en-US"/>
        </w:rPr>
        <w:t>Ped</w:t>
      </w:r>
      <w:r w:rsidRPr="003C3E87">
        <w:rPr>
          <w:lang w:eastAsia="en-US"/>
        </w:rPr>
        <w:t xml:space="preserve"> </w:t>
      </w:r>
      <w:r>
        <w:rPr>
          <w:lang w:eastAsia="en-US"/>
        </w:rPr>
        <w:t xml:space="preserve">переменную </w:t>
      </w:r>
      <w:proofErr w:type="spellStart"/>
      <w:r>
        <w:rPr>
          <w:lang w:val="en-US" w:eastAsia="en-US"/>
        </w:rPr>
        <w:t>isDriver</w:t>
      </w:r>
      <w:proofErr w:type="spellEnd"/>
      <w:r w:rsidRPr="003C3E87">
        <w:rPr>
          <w:lang w:eastAsia="en-US"/>
        </w:rPr>
        <w:t xml:space="preserve">. </w:t>
      </w:r>
      <w:r>
        <w:rPr>
          <w:lang w:eastAsia="en-US"/>
        </w:rPr>
        <w:t xml:space="preserve">Значение переменной по умолчанию – </w:t>
      </w:r>
      <w:r>
        <w:rPr>
          <w:lang w:val="en-US" w:eastAsia="en-US"/>
        </w:rPr>
        <w:t>false</w:t>
      </w:r>
      <w:r w:rsidRPr="003C3E87">
        <w:rPr>
          <w:lang w:eastAsia="en-US"/>
        </w:rPr>
        <w:t>.</w:t>
      </w:r>
    </w:p>
    <w:p w14:paraId="5FE09B3E" w14:textId="1A20F446" w:rsidR="00B165FA" w:rsidRDefault="00132B0F" w:rsidP="00B165FA">
      <w:pPr>
        <w:pStyle w:val="a8"/>
        <w:rPr>
          <w:lang w:eastAsia="en-US"/>
        </w:rPr>
      </w:pPr>
      <w:r>
        <w:rPr>
          <w:lang w:eastAsia="en-US"/>
        </w:rPr>
        <w:t xml:space="preserve">Для разделения одного агента машины на двух агентов (пешеход и машина) используется блок </w:t>
      </w:r>
      <w:r w:rsidR="003C3E87">
        <w:rPr>
          <w:lang w:val="en-US" w:eastAsia="en-US"/>
        </w:rPr>
        <w:t>Split</w:t>
      </w:r>
      <w:r w:rsidR="003C3E87" w:rsidRPr="003C3E87">
        <w:rPr>
          <w:lang w:eastAsia="en-US"/>
        </w:rPr>
        <w:t xml:space="preserve">. </w:t>
      </w:r>
      <w:r w:rsidR="003C3E87">
        <w:rPr>
          <w:lang w:eastAsia="en-US"/>
        </w:rPr>
        <w:t>Блок имеет два выхода: для оригинала и для копии.</w:t>
      </w:r>
    </w:p>
    <w:p w14:paraId="0C885930" w14:textId="7CBFEE51" w:rsidR="00F64C1C" w:rsidRDefault="00F64C1C" w:rsidP="00F64C1C">
      <w:pPr>
        <w:pStyle w:val="a8"/>
        <w:rPr>
          <w:lang w:eastAsia="en-US"/>
        </w:rPr>
      </w:pPr>
      <w:r>
        <w:rPr>
          <w:lang w:eastAsia="en-US"/>
        </w:rPr>
        <w:t xml:space="preserve">Настроим параметры создаваемой копии: количество копий 1, агент </w:t>
      </w:r>
      <w:r>
        <w:rPr>
          <w:lang w:val="en-US" w:eastAsia="en-US"/>
        </w:rPr>
        <w:t>Ped</w:t>
      </w:r>
      <w:r w:rsidRPr="00F64C1C">
        <w:rPr>
          <w:lang w:eastAsia="en-US"/>
        </w:rPr>
        <w:t xml:space="preserve">, </w:t>
      </w:r>
      <w:r>
        <w:rPr>
          <w:lang w:eastAsia="en-US"/>
        </w:rPr>
        <w:t xml:space="preserve">установить агенту переменную </w:t>
      </w:r>
      <w:proofErr w:type="spellStart"/>
      <w:r>
        <w:rPr>
          <w:lang w:val="en-US" w:eastAsia="en-US"/>
        </w:rPr>
        <w:t>isDriver</w:t>
      </w:r>
      <w:proofErr w:type="spellEnd"/>
      <w:r w:rsidRPr="00F64C1C">
        <w:rPr>
          <w:lang w:eastAsia="en-US"/>
        </w:rPr>
        <w:t xml:space="preserve"> </w:t>
      </w:r>
      <w:r>
        <w:rPr>
          <w:lang w:eastAsia="en-US"/>
        </w:rPr>
        <w:t xml:space="preserve">в значение </w:t>
      </w:r>
      <w:r>
        <w:rPr>
          <w:lang w:val="en-US" w:eastAsia="en-US"/>
        </w:rPr>
        <w:t>true</w:t>
      </w:r>
      <w:r>
        <w:rPr>
          <w:lang w:eastAsia="en-US"/>
        </w:rPr>
        <w:t xml:space="preserve">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_Ref229931230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16</w:t>
      </w:r>
      <w:r>
        <w:rPr>
          <w:lang w:eastAsia="en-US"/>
        </w:rPr>
        <w:fldChar w:fldCharType="end"/>
      </w:r>
      <w:r>
        <w:rPr>
          <w:lang w:eastAsia="en-US"/>
        </w:rPr>
        <w:t>).</w:t>
      </w:r>
    </w:p>
    <w:p w14:paraId="16F4DFCC" w14:textId="77777777" w:rsidR="00F64C1C" w:rsidRPr="00F64C1C" w:rsidRDefault="00F64C1C" w:rsidP="00F64C1C">
      <w:pPr>
        <w:pStyle w:val="a8"/>
        <w:rPr>
          <w:lang w:eastAsia="en-US"/>
        </w:rPr>
      </w:pPr>
    </w:p>
    <w:p w14:paraId="4EB7B34D" w14:textId="57FEB96D" w:rsidR="00F64C1C" w:rsidRDefault="00F64C1C" w:rsidP="00F64C1C">
      <w:pPr>
        <w:keepNext/>
        <w:jc w:val="center"/>
      </w:pPr>
      <w:r w:rsidRPr="00F64C1C">
        <w:rPr>
          <w:noProof/>
        </w:rPr>
        <w:lastRenderedPageBreak/>
        <w:drawing>
          <wp:inline distT="0" distB="0" distL="0" distR="0" wp14:anchorId="621C633C" wp14:editId="7617F06D">
            <wp:extent cx="4953691" cy="61921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7719" w14:textId="1C23A73F" w:rsidR="00F64C1C" w:rsidRPr="002C69A5" w:rsidRDefault="00F64C1C" w:rsidP="00F64C1C">
      <w:pPr>
        <w:pStyle w:val="af"/>
      </w:pPr>
      <w:bookmarkStart w:id="84" w:name="_Ref229931230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16</w:t>
      </w:r>
      <w:r w:rsidR="005C2F90">
        <w:rPr>
          <w:noProof/>
        </w:rPr>
        <w:fldChar w:fldCharType="end"/>
      </w:r>
      <w:bookmarkEnd w:id="84"/>
      <w:r w:rsidRPr="002C69A5">
        <w:t xml:space="preserve"> </w:t>
      </w:r>
      <w:r>
        <w:t>–</w:t>
      </w:r>
      <w:r w:rsidRPr="002C69A5">
        <w:t xml:space="preserve"> </w:t>
      </w:r>
      <w:r>
        <w:t>Параметры копии</w:t>
      </w:r>
    </w:p>
    <w:p w14:paraId="1059C4F2" w14:textId="77777777" w:rsidR="00082420" w:rsidRDefault="00082420" w:rsidP="005A2BDC">
      <w:pPr>
        <w:pStyle w:val="a8"/>
      </w:pPr>
    </w:p>
    <w:p w14:paraId="7081917C" w14:textId="06D91B62" w:rsidR="00877AA3" w:rsidRDefault="00877AA3" w:rsidP="005A2BDC">
      <w:pPr>
        <w:pStyle w:val="a8"/>
      </w:pPr>
      <w:r>
        <w:t xml:space="preserve">Созданный пешеход вводится в диаграмму пешеходного процесса через блок </w:t>
      </w:r>
      <w:proofErr w:type="spellStart"/>
      <w:r>
        <w:rPr>
          <w:lang w:val="en-US"/>
        </w:rPr>
        <w:t>PedEnter</w:t>
      </w:r>
      <w:proofErr w:type="spellEnd"/>
      <w:r w:rsidRPr="00877AA3">
        <w:t xml:space="preserve">. </w:t>
      </w:r>
      <w:r>
        <w:t>Блок помещает агента рядом с парковкой и направляет внутрь ТСК.</w:t>
      </w:r>
    </w:p>
    <w:p w14:paraId="256EAB4F" w14:textId="297FC97C" w:rsidR="00877AA3" w:rsidRDefault="00877AA3" w:rsidP="00877AA3">
      <w:pPr>
        <w:pStyle w:val="a8"/>
      </w:pPr>
      <w:r>
        <w:t xml:space="preserve">Когда водитель покидает ТСК он отфильтровывается при помощи блока </w:t>
      </w:r>
      <w:proofErr w:type="spellStart"/>
      <w:r>
        <w:rPr>
          <w:lang w:val="en-US"/>
        </w:rPr>
        <w:t>PedSelectOutput</w:t>
      </w:r>
      <w:proofErr w:type="spellEnd"/>
      <w:r w:rsidRPr="00877AA3">
        <w:t xml:space="preserve"> </w:t>
      </w:r>
      <w:r>
        <w:t xml:space="preserve">по условию </w:t>
      </w:r>
      <w:proofErr w:type="spellStart"/>
      <w:proofErr w:type="gramStart"/>
      <w:r w:rsidRPr="00877AA3">
        <w:t>ped.isDriver</w:t>
      </w:r>
      <w:proofErr w:type="spellEnd"/>
      <w:proofErr w:type="gramEnd"/>
      <w:r w:rsidRPr="00877AA3">
        <w:t xml:space="preserve"> == </w:t>
      </w:r>
      <w:proofErr w:type="spellStart"/>
      <w:r w:rsidRPr="00877AA3">
        <w:t>true</w:t>
      </w:r>
      <w:proofErr w:type="spellEnd"/>
      <w:r>
        <w:t>. Обычные пешеходы направляются к тротуарам, а водители направляются к парковке.</w:t>
      </w:r>
    </w:p>
    <w:p w14:paraId="01EA1130" w14:textId="0E10E573" w:rsidR="00877AA3" w:rsidRPr="001F6508" w:rsidRDefault="00877AA3" w:rsidP="00877AA3">
      <w:pPr>
        <w:pStyle w:val="a8"/>
      </w:pPr>
      <w:r>
        <w:t xml:space="preserve">По достижению парковки пешеход удаляется с диаграммы блоком </w:t>
      </w:r>
      <w:proofErr w:type="spellStart"/>
      <w:r>
        <w:rPr>
          <w:lang w:val="en-US"/>
        </w:rPr>
        <w:t>PedExit</w:t>
      </w:r>
      <w:proofErr w:type="spellEnd"/>
      <w:r w:rsidRPr="00877AA3">
        <w:t>.</w:t>
      </w:r>
    </w:p>
    <w:p w14:paraId="48A50E2D" w14:textId="652AF8B9" w:rsidR="00877AA3" w:rsidRPr="009D6084" w:rsidRDefault="00877AA3" w:rsidP="00877AA3">
      <w:pPr>
        <w:pStyle w:val="a8"/>
      </w:pPr>
      <w:r>
        <w:lastRenderedPageBreak/>
        <w:t xml:space="preserve">Механизм ожидания для машины реализован за счет блока </w:t>
      </w:r>
      <w:proofErr w:type="spellStart"/>
      <w:r>
        <w:rPr>
          <w:lang w:val="en-US"/>
        </w:rPr>
        <w:t>PickUp</w:t>
      </w:r>
      <w:proofErr w:type="spellEnd"/>
      <w:r w:rsidRPr="00877AA3">
        <w:t xml:space="preserve">. </w:t>
      </w:r>
      <w:r>
        <w:t>Машина не покидает парковку до тех пор, пока</w:t>
      </w:r>
      <w:r w:rsidR="009D6084">
        <w:t xml:space="preserve"> из блока </w:t>
      </w:r>
      <w:proofErr w:type="spellStart"/>
      <w:r w:rsidR="009D6084">
        <w:rPr>
          <w:lang w:val="en-US"/>
        </w:rPr>
        <w:t>PedExit</w:t>
      </w:r>
      <w:proofErr w:type="spellEnd"/>
      <w:r w:rsidR="009D6084" w:rsidRPr="009D6084">
        <w:t xml:space="preserve"> </w:t>
      </w:r>
      <w:r w:rsidR="009D6084">
        <w:t>не прибудет агент водитель. После этого машина снимается с задержки, покидает парковку и возвращается в процесс дорожного движения.</w:t>
      </w:r>
    </w:p>
    <w:p w14:paraId="510E133D" w14:textId="77777777" w:rsidR="00877AA3" w:rsidRPr="003F5B84" w:rsidRDefault="00877AA3" w:rsidP="005A2BDC">
      <w:pPr>
        <w:pStyle w:val="a8"/>
      </w:pPr>
    </w:p>
    <w:p w14:paraId="7D773520" w14:textId="07D3E489" w:rsidR="00B075C4" w:rsidRPr="00B075C4" w:rsidRDefault="00B075C4" w:rsidP="0029694B">
      <w:pPr>
        <w:pStyle w:val="2"/>
        <w:tabs>
          <w:tab w:val="clear" w:pos="1427"/>
          <w:tab w:val="num" w:pos="1776"/>
        </w:tabs>
      </w:pPr>
      <w:bookmarkStart w:id="85" w:name="_Toc136276279"/>
      <w:bookmarkStart w:id="86" w:name="_Toc167783409"/>
      <w:bookmarkStart w:id="87" w:name="_Toc229916363"/>
      <w:bookmarkStart w:id="88" w:name="_Toc229960817"/>
      <w:r>
        <w:t>Визуализация (вывод)</w:t>
      </w:r>
      <w:bookmarkEnd w:id="85"/>
      <w:bookmarkEnd w:id="86"/>
      <w:bookmarkEnd w:id="87"/>
      <w:bookmarkEnd w:id="88"/>
    </w:p>
    <w:p w14:paraId="67B9BBC7" w14:textId="1ED6C320" w:rsidR="00587073" w:rsidRDefault="00587073" w:rsidP="001E1C99">
      <w:pPr>
        <w:pStyle w:val="3"/>
      </w:pPr>
      <w:bookmarkStart w:id="89" w:name="_Toc229960818"/>
      <w:r w:rsidRPr="00587073">
        <w:t xml:space="preserve">Статика (дороги, перекрёсток, </w:t>
      </w:r>
      <w:r w:rsidR="00B72D08">
        <w:t xml:space="preserve">парковка, остановка, </w:t>
      </w:r>
      <w:r w:rsidRPr="00587073">
        <w:t>окружающая обстановка</w:t>
      </w:r>
      <w:r>
        <w:t>)</w:t>
      </w:r>
      <w:bookmarkEnd w:id="89"/>
    </w:p>
    <w:p w14:paraId="26FF25AE" w14:textId="60C7BADA" w:rsidR="004806D4" w:rsidRDefault="00587073" w:rsidP="004806D4">
      <w:pPr>
        <w:pStyle w:val="a8"/>
      </w:pPr>
      <w:r>
        <w:t>На данном этапе необходимо вывести модель участка дорожного движения в статике на основе ранее введённых данных (дороги,</w:t>
      </w:r>
      <w:r w:rsidR="00B72D08">
        <w:t xml:space="preserve"> тротуары, </w:t>
      </w:r>
      <w:r>
        <w:t>перекрёсток, парковка, остановка, окружающая обстановка). Не нужно учитывать внешний вид транспортных средств</w:t>
      </w:r>
      <w:r w:rsidR="00C92F52">
        <w:t>,</w:t>
      </w:r>
      <w:r w:rsidR="002838A0">
        <w:t xml:space="preserve"> смену знаков светофора,</w:t>
      </w:r>
      <w:r w:rsidR="00C92F52">
        <w:t xml:space="preserve"> так как модель не будет включать </w:t>
      </w:r>
      <w:r w:rsidR="00B72D08">
        <w:t>движущиеся объекты</w:t>
      </w:r>
      <w:r w:rsidR="00C92F52">
        <w:t>.</w:t>
      </w:r>
      <w:r w:rsidR="004806D4">
        <w:t xml:space="preserve"> </w:t>
      </w:r>
      <w:r w:rsidR="00C92F52">
        <w:t xml:space="preserve">Так как в </w:t>
      </w:r>
      <w:proofErr w:type="spellStart"/>
      <w:r w:rsidR="00C92F52">
        <w:rPr>
          <w:lang w:val="en-US"/>
        </w:rPr>
        <w:t>AnyLogic</w:t>
      </w:r>
      <w:proofErr w:type="spellEnd"/>
      <w:r w:rsidR="00C92F52" w:rsidRPr="00C92F52">
        <w:t xml:space="preserve"> </w:t>
      </w:r>
      <w:r w:rsidR="00C92F52">
        <w:t>мы ввели все необходимы данные на этапе ввода, то модель можно с</w:t>
      </w:r>
      <w:r w:rsidR="005D0B5A">
        <w:t>читать уже построена, осталось только её визуализировать</w:t>
      </w:r>
      <w:r w:rsidR="00C92F52">
        <w:t>.</w:t>
      </w:r>
    </w:p>
    <w:p w14:paraId="79D23808" w14:textId="24FE439B" w:rsidR="005D0B5A" w:rsidRDefault="005D0B5A" w:rsidP="00042B77">
      <w:pPr>
        <w:pStyle w:val="a8"/>
      </w:pPr>
      <w:r>
        <w:t>Во время запуска модели на выполнение, создаётся и выполняется сначала агент верхнего уровня (</w:t>
      </w:r>
      <w:r w:rsidR="00E1023D">
        <w:t>агент</w:t>
      </w:r>
      <w:r>
        <w:t xml:space="preserve"> </w:t>
      </w:r>
      <w:r>
        <w:rPr>
          <w:lang w:val="en-US"/>
        </w:rPr>
        <w:t>Main</w:t>
      </w:r>
      <w:r>
        <w:t>)</w:t>
      </w:r>
      <w:r w:rsidR="004806D4">
        <w:t xml:space="preserve">. </w:t>
      </w:r>
    </w:p>
    <w:p w14:paraId="3AEF319C" w14:textId="3BD4E474" w:rsidR="00042B77" w:rsidRPr="00042B77" w:rsidRDefault="00042B77" w:rsidP="00042B77">
      <w:pPr>
        <w:pStyle w:val="a8"/>
      </w:pPr>
      <w:r>
        <w:t>Графические объекты (дороги, окружающая обстановка и так далее) не являются агентами, они являются объектами-презентациями агента верхнего уровня. Соответственно, они будут визуализироваться при создании экземпляра агента верхнего уровня.</w:t>
      </w:r>
      <w:r w:rsidR="00B379DF">
        <w:t xml:space="preserve"> </w:t>
      </w:r>
    </w:p>
    <w:p w14:paraId="61766F8D" w14:textId="06095638" w:rsidR="00042B77" w:rsidRPr="00042B77" w:rsidRDefault="00042B77" w:rsidP="00042B77">
      <w:pPr>
        <w:pStyle w:val="a8"/>
      </w:pPr>
      <w:r>
        <w:t>Создание экземпляра агента верхнего уровня выполняется компилятором автоматически при запуске модели на выполнение, поэтому проделывать данное действие явно нам не придётся.</w:t>
      </w:r>
    </w:p>
    <w:p w14:paraId="49F1B279" w14:textId="587063B2" w:rsidR="00B075C4" w:rsidRDefault="00B075C4" w:rsidP="001E1C99">
      <w:pPr>
        <w:pStyle w:val="3"/>
      </w:pPr>
      <w:bookmarkStart w:id="90" w:name="_Toc229960819"/>
      <w:r w:rsidRPr="00D84F72">
        <w:t>Динамика (</w:t>
      </w:r>
      <w:r w:rsidR="00B35F64">
        <w:t xml:space="preserve">движущиеся </w:t>
      </w:r>
      <w:r w:rsidR="00E6092E">
        <w:t>ТС</w:t>
      </w:r>
      <w:r w:rsidR="00B35F64">
        <w:t>)</w:t>
      </w:r>
      <w:bookmarkEnd w:id="90"/>
    </w:p>
    <w:p w14:paraId="1F2B333B" w14:textId="2CFADD99" w:rsidR="00BE334B" w:rsidRDefault="00C92F52" w:rsidP="00FE0D3B">
      <w:pPr>
        <w:pStyle w:val="a8"/>
      </w:pPr>
      <w:r>
        <w:t>Необходимо дополнить модель в статике движущимися транспортными средствами, сменяющимися знаками светофора. Транспортные средства появляются и движутся в соответствии с заданными на э</w:t>
      </w:r>
      <w:r w:rsidR="004806D4">
        <w:t xml:space="preserve">тапе моделирования </w:t>
      </w:r>
      <w:r w:rsidR="004806D4">
        <w:lastRenderedPageBreak/>
        <w:t>параметрами, которые представлены в различных блоках («</w:t>
      </w:r>
      <w:r w:rsidR="004806D4">
        <w:rPr>
          <w:lang w:val="en-US"/>
        </w:rPr>
        <w:t>Car</w:t>
      </w:r>
      <w:r w:rsidR="004806D4" w:rsidRPr="004806D4">
        <w:t xml:space="preserve"> </w:t>
      </w:r>
      <w:r w:rsidR="004806D4">
        <w:rPr>
          <w:lang w:val="en-US"/>
        </w:rPr>
        <w:t>Source</w:t>
      </w:r>
      <w:r w:rsidR="004806D4">
        <w:t>»</w:t>
      </w:r>
      <w:r w:rsidR="004806D4" w:rsidRPr="004806D4">
        <w:t xml:space="preserve">, </w:t>
      </w:r>
      <w:r w:rsidR="004806D4">
        <w:t>«</w:t>
      </w:r>
      <w:r w:rsidR="004806D4">
        <w:rPr>
          <w:lang w:val="en-US"/>
        </w:rPr>
        <w:t>Car</w:t>
      </w:r>
      <w:r w:rsidR="004806D4" w:rsidRPr="004806D4">
        <w:t xml:space="preserve"> </w:t>
      </w:r>
      <w:r w:rsidR="004806D4">
        <w:rPr>
          <w:lang w:val="en-US"/>
        </w:rPr>
        <w:t>Move</w:t>
      </w:r>
      <w:r w:rsidR="004806D4" w:rsidRPr="004806D4">
        <w:t xml:space="preserve"> </w:t>
      </w:r>
      <w:r w:rsidR="004806D4">
        <w:rPr>
          <w:lang w:val="en-US"/>
        </w:rPr>
        <w:t>To</w:t>
      </w:r>
      <w:r w:rsidR="004806D4">
        <w:t>»</w:t>
      </w:r>
      <w:r w:rsidR="00690630">
        <w:t xml:space="preserve"> </w:t>
      </w:r>
      <w:r w:rsidR="004806D4">
        <w:t>и так далее). Все эти блоки, как и сами ТС являются вложенными агентами для агента верхнего уровня.</w:t>
      </w:r>
    </w:p>
    <w:p w14:paraId="14700B49" w14:textId="77777777" w:rsidR="00042B77" w:rsidRDefault="00042B77" w:rsidP="00042B77">
      <w:pPr>
        <w:pStyle w:val="a8"/>
      </w:pPr>
      <w:r>
        <w:t>После создания экземпляра агента верхнего уровня и настройки его параметров выполняется визуализация всех входящих в него агентов. В</w:t>
      </w:r>
      <w:r w:rsidRPr="005D0B5A">
        <w:t>ызывается функция агента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: задаются значения динамических переменных, рисуется анимация. Функция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 выполняется поочередно для всех агентов, вложенных в агента верхнего уровня.</w:t>
      </w:r>
    </w:p>
    <w:p w14:paraId="296DA625" w14:textId="77777777" w:rsidR="00042B77" w:rsidRDefault="00042B77" w:rsidP="00042B77">
      <w:pPr>
        <w:pStyle w:val="a8"/>
      </w:pPr>
      <w:r w:rsidRPr="005D0B5A">
        <w:t>К моменту, когда функция отработает для всех агентов модели, создание модели и рисование</w:t>
      </w:r>
      <w:r>
        <w:t xml:space="preserve"> анимации фактически завершены.</w:t>
      </w:r>
    </w:p>
    <w:p w14:paraId="0BCE399D" w14:textId="54181136" w:rsidR="00124AE6" w:rsidRDefault="00042B77" w:rsidP="00E068C6">
      <w:pPr>
        <w:pStyle w:val="a8"/>
      </w:pPr>
      <w:r w:rsidRPr="005D0B5A">
        <w:t>После функции </w:t>
      </w:r>
      <w:proofErr w:type="spellStart"/>
      <w:proofErr w:type="gramStart"/>
      <w:r w:rsidRPr="005D0B5A">
        <w:rPr>
          <w:rStyle w:val="codeline"/>
        </w:rPr>
        <w:t>create</w:t>
      </w:r>
      <w:proofErr w:type="spellEnd"/>
      <w:r w:rsidRPr="005D0B5A">
        <w:rPr>
          <w:rStyle w:val="codeline"/>
        </w:rPr>
        <w:t>(</w:t>
      </w:r>
      <w:proofErr w:type="gramEnd"/>
      <w:r w:rsidRPr="005D0B5A">
        <w:rPr>
          <w:rStyle w:val="codeline"/>
        </w:rPr>
        <w:t>)</w:t>
      </w:r>
      <w:r w:rsidRPr="005D0B5A">
        <w:t> для каждого агента вызывается функция </w:t>
      </w:r>
      <w:proofErr w:type="spellStart"/>
      <w:r w:rsidRPr="005D0B5A">
        <w:rPr>
          <w:rStyle w:val="codeline"/>
        </w:rPr>
        <w:t>start</w:t>
      </w:r>
      <w:proofErr w:type="spellEnd"/>
      <w:r w:rsidRPr="005D0B5A">
        <w:rPr>
          <w:rStyle w:val="codeline"/>
        </w:rPr>
        <w:t>()</w:t>
      </w:r>
      <w:r w:rsidRPr="005D0B5A">
        <w:t>. Для каждого агента формируются </w:t>
      </w:r>
      <w:hyperlink r:id="rId25" w:history="1">
        <w:r w:rsidRPr="005D0B5A">
          <w:rPr>
            <w:rStyle w:val="af0"/>
            <w:color w:val="auto"/>
            <w:u w:val="none"/>
          </w:rPr>
          <w:t>диаграммы состояний</w:t>
        </w:r>
      </w:hyperlink>
      <w:r w:rsidRPr="005D0B5A">
        <w:t> и заводятся </w:t>
      </w:r>
      <w:hyperlink r:id="rId26" w:history="1">
        <w:r w:rsidRPr="005D0B5A">
          <w:rPr>
            <w:rStyle w:val="af0"/>
            <w:color w:val="auto"/>
            <w:u w:val="none"/>
          </w:rPr>
          <w:t>события</w:t>
        </w:r>
      </w:hyperlink>
      <w:r w:rsidRPr="005D0B5A">
        <w:t>. Наконец, выполняется код </w:t>
      </w:r>
      <w:r>
        <w:t>«</w:t>
      </w:r>
      <w:r w:rsidRPr="005D0B5A">
        <w:t>При запуске агента</w:t>
      </w:r>
      <w:r>
        <w:t>»</w:t>
      </w:r>
      <w:r w:rsidRPr="005D0B5A">
        <w:t>: сначала для агентов, находящихся на наиболее глубоком уровне вложенности, затем выше по дереву модели и далее.</w:t>
      </w:r>
    </w:p>
    <w:p w14:paraId="5863C045" w14:textId="76FCD91C" w:rsidR="00BE334B" w:rsidRPr="00BE334B" w:rsidRDefault="00BE334B" w:rsidP="00BE334B">
      <w:pPr>
        <w:pStyle w:val="a8"/>
      </w:pPr>
      <w:r>
        <w:t xml:space="preserve">Методы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и </w:t>
      </w:r>
      <w:r>
        <w:rPr>
          <w:lang w:val="en-US"/>
        </w:rPr>
        <w:t>start</w:t>
      </w:r>
      <w:r w:rsidRPr="00BE334B">
        <w:t xml:space="preserve">() </w:t>
      </w:r>
      <w:r>
        <w:t>выполняются компилятором автоматически при запуске модели на выполнение, поэтому проделывать данные действия явно нам не придётся.</w:t>
      </w:r>
    </w:p>
    <w:p w14:paraId="63258936" w14:textId="27552258" w:rsidR="00B35F64" w:rsidRPr="00FF2D2F" w:rsidRDefault="00B35F64" w:rsidP="001E1C99">
      <w:pPr>
        <w:pStyle w:val="3"/>
      </w:pPr>
      <w:bookmarkStart w:id="91" w:name="_Toc229960820"/>
      <w:r>
        <w:t>Динамика в 3</w:t>
      </w:r>
      <w:r>
        <w:rPr>
          <w:lang w:val="en-US"/>
        </w:rPr>
        <w:t>D</w:t>
      </w:r>
      <w:bookmarkEnd w:id="91"/>
    </w:p>
    <w:p w14:paraId="425D4E77" w14:textId="621595CA" w:rsidR="00C92F52" w:rsidRPr="002838A0" w:rsidRDefault="00C92F52" w:rsidP="00FF2D2F">
      <w:pPr>
        <w:pStyle w:val="a8"/>
      </w:pPr>
      <w:r>
        <w:t xml:space="preserve">Необходимо визуализировать модель в динамике </w:t>
      </w:r>
      <w:r w:rsidR="002838A0">
        <w:t xml:space="preserve">в формате </w:t>
      </w:r>
      <w:r w:rsidR="002838A0" w:rsidRPr="002838A0">
        <w:t>3</w:t>
      </w:r>
      <w:r w:rsidR="002838A0">
        <w:rPr>
          <w:lang w:val="en-US"/>
        </w:rPr>
        <w:t>D</w:t>
      </w:r>
      <w:r w:rsidR="002838A0">
        <w:t>. Остальные параметры, кроме размерности модели, остаются как в модели в динамике, созданной на предыдущем шаге.</w:t>
      </w:r>
    </w:p>
    <w:p w14:paraId="081358F2" w14:textId="25A2DF55" w:rsidR="00FF2D2F" w:rsidRDefault="00FF2D2F" w:rsidP="00FF2D2F">
      <w:pPr>
        <w:pStyle w:val="a8"/>
      </w:pPr>
      <w:r>
        <w:t>Для визуализации в 3</w:t>
      </w:r>
      <w:r>
        <w:rPr>
          <w:lang w:val="en-US"/>
        </w:rPr>
        <w:t>D</w:t>
      </w:r>
      <w:r w:rsidRPr="00FF2D2F">
        <w:t xml:space="preserve"> </w:t>
      </w:r>
      <w:r w:rsidR="00B379DF">
        <w:t xml:space="preserve">используется </w:t>
      </w:r>
      <w:r>
        <w:t>объект «</w:t>
      </w:r>
      <w:r w:rsidRPr="00FF2D2F">
        <w:t>3</w:t>
      </w:r>
      <w:r>
        <w:rPr>
          <w:lang w:val="en-US"/>
        </w:rPr>
        <w:t>D</w:t>
      </w:r>
      <w:r w:rsidRPr="00FF2D2F">
        <w:t xml:space="preserve"> </w:t>
      </w:r>
      <w:r>
        <w:t>окно» библиотеки «Презентация»</w:t>
      </w:r>
      <w:r w:rsidR="00B379DF">
        <w:t>, его необходимо поместить</w:t>
      </w:r>
      <w:r>
        <w:t xml:space="preserve"> на созданную нами дорожную сеть.</w:t>
      </w:r>
      <w:r w:rsidR="00A308F0">
        <w:t xml:space="preserve"> «3</w:t>
      </w:r>
      <w:r w:rsidR="00A308F0">
        <w:rPr>
          <w:lang w:val="en-US"/>
        </w:rPr>
        <w:t>D</w:t>
      </w:r>
      <w:r w:rsidR="00A308F0">
        <w:t xml:space="preserve"> окно» является элементом презентации агента верхнего уровня, поэтому необходимо создать экземпляр агента верхнего уровня и для отображения ТС выполнить методы </w:t>
      </w:r>
      <w:proofErr w:type="gramStart"/>
      <w:r w:rsidR="00A308F0">
        <w:rPr>
          <w:lang w:val="en-US"/>
        </w:rPr>
        <w:t>create</w:t>
      </w:r>
      <w:r w:rsidR="00A308F0" w:rsidRPr="00A308F0">
        <w:t>(</w:t>
      </w:r>
      <w:proofErr w:type="gramEnd"/>
      <w:r w:rsidR="00A308F0" w:rsidRPr="00A308F0">
        <w:t xml:space="preserve">) </w:t>
      </w:r>
      <w:r w:rsidR="00A308F0">
        <w:t xml:space="preserve">и </w:t>
      </w:r>
      <w:r w:rsidR="00A308F0">
        <w:rPr>
          <w:lang w:val="en-US"/>
        </w:rPr>
        <w:t>start</w:t>
      </w:r>
      <w:r w:rsidR="00A308F0" w:rsidRPr="00A308F0">
        <w:t>()</w:t>
      </w:r>
      <w:r w:rsidR="00A308F0">
        <w:t>, то есть выполнить два предыдущих шага.</w:t>
      </w:r>
      <w:r>
        <w:t xml:space="preserve"> Примерный результат представлен на</w:t>
      </w:r>
      <w:r w:rsidR="008C626C">
        <w:t xml:space="preserve"> </w:t>
      </w:r>
      <w:r w:rsidR="002C69A5">
        <w:fldChar w:fldCharType="begin"/>
      </w:r>
      <w:r w:rsidR="002C69A5">
        <w:instrText xml:space="preserve"> REF _Ref229916286 \h </w:instrText>
      </w:r>
      <w:r w:rsidR="002C69A5">
        <w:fldChar w:fldCharType="separate"/>
      </w:r>
      <w:r w:rsidR="00440D58">
        <w:t xml:space="preserve">Рисунок </w:t>
      </w:r>
      <w:r w:rsidR="00440D58">
        <w:rPr>
          <w:noProof/>
        </w:rPr>
        <w:t>17</w:t>
      </w:r>
      <w:r w:rsidR="002C69A5">
        <w:fldChar w:fldCharType="end"/>
      </w:r>
      <w:r>
        <w:t>.</w:t>
      </w:r>
    </w:p>
    <w:p w14:paraId="77537C6D" w14:textId="77777777" w:rsidR="002C69A5" w:rsidRDefault="002C69A5" w:rsidP="00FF2D2F">
      <w:pPr>
        <w:pStyle w:val="a8"/>
      </w:pPr>
    </w:p>
    <w:p w14:paraId="11285C3E" w14:textId="77777777" w:rsidR="002C69A5" w:rsidRDefault="00FF2D2F" w:rsidP="002C69A5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2F00E1" wp14:editId="3250D378">
            <wp:extent cx="6191885" cy="3603037"/>
            <wp:effectExtent l="0" t="0" r="0" b="0"/>
            <wp:docPr id="109" name="Рисунок 109" descr="https://anylogic.help/ru/tutorials/road-traffic/images/model_run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nylogic.help/ru/tutorials/road-traffic/images/model_run_3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603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8F26" w14:textId="2CD8EBAF" w:rsidR="00FF2D2F" w:rsidRPr="002C69A5" w:rsidRDefault="002C69A5" w:rsidP="002C69A5">
      <w:pPr>
        <w:pStyle w:val="af"/>
      </w:pPr>
      <w:bookmarkStart w:id="92" w:name="_Ref229916286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17</w:t>
      </w:r>
      <w:r w:rsidR="005C2F90">
        <w:rPr>
          <w:noProof/>
        </w:rPr>
        <w:fldChar w:fldCharType="end"/>
      </w:r>
      <w:bookmarkEnd w:id="92"/>
      <w:r w:rsidRPr="002C69A5">
        <w:t xml:space="preserve"> – 3</w:t>
      </w:r>
      <w:r>
        <w:rPr>
          <w:lang w:val="en-US"/>
        </w:rPr>
        <w:t>D</w:t>
      </w:r>
      <w:r w:rsidRPr="002C69A5">
        <w:t xml:space="preserve"> </w:t>
      </w:r>
      <w:r>
        <w:t>анимация</w:t>
      </w:r>
    </w:p>
    <w:p w14:paraId="77261600" w14:textId="16AA1CF7" w:rsidR="00FF2D2F" w:rsidRDefault="00FF2D2F" w:rsidP="00FF2D2F">
      <w:pPr>
        <w:pStyle w:val="a8"/>
      </w:pPr>
    </w:p>
    <w:p w14:paraId="27DA0844" w14:textId="77777777" w:rsidR="00C92F52" w:rsidRPr="00201906" w:rsidRDefault="00C92F52" w:rsidP="00C92F52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202C8E3A" w14:textId="7346425D" w:rsidR="00C92F52" w:rsidRDefault="00FC70DC" w:rsidP="006D6919">
      <w:pPr>
        <w:pStyle w:val="a8"/>
        <w:numPr>
          <w:ilvl w:val="0"/>
          <w:numId w:val="16"/>
        </w:numPr>
      </w:pPr>
      <w:r>
        <w:t>Выделить область визуализации в 3</w:t>
      </w:r>
      <w:r>
        <w:rPr>
          <w:lang w:val="en-US"/>
        </w:rPr>
        <w:t>D</w:t>
      </w:r>
      <w:r w:rsidRPr="00FC70DC">
        <w:t xml:space="preserve">, </w:t>
      </w:r>
      <w:r>
        <w:t>п</w:t>
      </w:r>
      <w:r w:rsidR="00C92F52">
        <w:t>омести</w:t>
      </w:r>
      <w:r>
        <w:t>в</w:t>
      </w:r>
      <w:r w:rsidR="00C92F52">
        <w:t xml:space="preserve"> элемент «3</w:t>
      </w:r>
      <w:r w:rsidR="00C92F52">
        <w:rPr>
          <w:lang w:val="en-US"/>
        </w:rPr>
        <w:t>D</w:t>
      </w:r>
      <w:r w:rsidR="00C92F52">
        <w:t xml:space="preserve"> окно» на область моделирования, которую необходимо визуализировать в 3</w:t>
      </w:r>
      <w:r w:rsidR="00C92F52">
        <w:rPr>
          <w:lang w:val="en-US"/>
        </w:rPr>
        <w:t>D</w:t>
      </w:r>
      <w:r w:rsidR="003A0494">
        <w:t>.</w:t>
      </w:r>
    </w:p>
    <w:p w14:paraId="3E9D4F74" w14:textId="52E0649D" w:rsidR="002838A0" w:rsidRPr="00C92F52" w:rsidRDefault="002838A0" w:rsidP="00B379DF">
      <w:pPr>
        <w:pStyle w:val="a8"/>
      </w:pPr>
      <w:r>
        <w:t>Визуализ</w:t>
      </w:r>
      <w:r w:rsidR="00B379DF">
        <w:t>ация модели</w:t>
      </w:r>
      <w:r w:rsidR="009F78BE">
        <w:t xml:space="preserve"> </w:t>
      </w:r>
      <w:r w:rsidR="00B379DF">
        <w:t>(</w:t>
      </w:r>
      <w:r w:rsidR="009F78BE">
        <w:t>созда</w:t>
      </w:r>
      <w:r w:rsidR="00B379DF">
        <w:t>ние</w:t>
      </w:r>
      <w:r w:rsidR="009F78BE">
        <w:t xml:space="preserve"> экземпляр</w:t>
      </w:r>
      <w:r w:rsidR="00B379DF">
        <w:t>а</w:t>
      </w:r>
      <w:r w:rsidR="009F78BE">
        <w:t xml:space="preserve"> агента верхнего уровня</w:t>
      </w:r>
      <w:r w:rsidR="00B379DF">
        <w:t>)</w:t>
      </w:r>
      <w:r w:rsidR="009F78BE">
        <w:t xml:space="preserve"> выполняется неявно при запуске модели.</w:t>
      </w:r>
    </w:p>
    <w:p w14:paraId="58589E4D" w14:textId="7925281A" w:rsidR="00B075C4" w:rsidRDefault="00B075C4" w:rsidP="0029694B">
      <w:pPr>
        <w:pStyle w:val="3"/>
        <w:tabs>
          <w:tab w:val="clear" w:pos="1276"/>
          <w:tab w:val="num" w:pos="1625"/>
        </w:tabs>
      </w:pPr>
      <w:bookmarkStart w:id="93" w:name="_Toc167783411"/>
      <w:bookmarkStart w:id="94" w:name="_Toc229916365"/>
      <w:bookmarkStart w:id="95" w:name="_Toc229960821"/>
      <w:r w:rsidRPr="00D84F72">
        <w:t>Па</w:t>
      </w:r>
      <w:r w:rsidR="007F3B62">
        <w:t>раметр</w:t>
      </w:r>
      <w:r w:rsidR="001E1C99">
        <w:t xml:space="preserve">ы и </w:t>
      </w:r>
      <w:r w:rsidR="007F3B62">
        <w:t>характеристик</w:t>
      </w:r>
      <w:r w:rsidR="001E1C99">
        <w:t>и</w:t>
      </w:r>
      <w:r w:rsidRPr="00D84F72">
        <w:t xml:space="preserve"> движения</w:t>
      </w:r>
      <w:bookmarkEnd w:id="93"/>
      <w:bookmarkEnd w:id="94"/>
      <w:bookmarkEnd w:id="95"/>
    </w:p>
    <w:p w14:paraId="48E68F65" w14:textId="70F068B2" w:rsidR="00E6092E" w:rsidRDefault="002838A0" w:rsidP="00B35F64">
      <w:pPr>
        <w:pStyle w:val="a8"/>
      </w:pPr>
      <w:r>
        <w:t>Для более точного анализа модели необходимо иметь возможность просматривать параметры и характеристики дорожного движения, например, загруженность дорог</w:t>
      </w:r>
      <w:r w:rsidR="00E6092E">
        <w:t>.</w:t>
      </w:r>
    </w:p>
    <w:p w14:paraId="23F8219E" w14:textId="456E651A" w:rsidR="00E6092E" w:rsidRPr="00E6092E" w:rsidRDefault="00E6092E" w:rsidP="0010237A">
      <w:pPr>
        <w:pStyle w:val="aff3"/>
        <w:numPr>
          <w:ilvl w:val="0"/>
          <w:numId w:val="30"/>
        </w:numPr>
        <w:rPr>
          <w:b/>
        </w:rPr>
      </w:pPr>
      <w:r w:rsidRPr="00E6092E">
        <w:rPr>
          <w:b/>
        </w:rPr>
        <w:t>Транспортных средств</w:t>
      </w:r>
    </w:p>
    <w:p w14:paraId="7EA86CBA" w14:textId="167B5300" w:rsidR="002838A0" w:rsidRDefault="00E6092E" w:rsidP="00B35F64">
      <w:pPr>
        <w:pStyle w:val="a8"/>
      </w:pPr>
      <w:r>
        <w:t>Необходимо вывести з</w:t>
      </w:r>
      <w:r w:rsidR="002838A0">
        <w:t>агруженность дорог</w:t>
      </w:r>
      <w:r>
        <w:t>.</w:t>
      </w:r>
      <w:r w:rsidR="002838A0">
        <w:t xml:space="preserve"> </w:t>
      </w:r>
      <w:r>
        <w:t xml:space="preserve">Она </w:t>
      </w:r>
      <w:r w:rsidR="002838A0">
        <w:t>должна выводиться в привычном нам формате, как в онлайн-картах: дорога разделена на участки, каждый из которых выделяется цветом в зависимости от того, сколько транспортных средств на нём находится.</w:t>
      </w:r>
    </w:p>
    <w:p w14:paraId="0C6436E9" w14:textId="685AE70C" w:rsidR="00653B0E" w:rsidRPr="00653B0E" w:rsidRDefault="00B35F64" w:rsidP="00B35F64">
      <w:pPr>
        <w:pStyle w:val="a8"/>
      </w:pPr>
      <w:r>
        <w:lastRenderedPageBreak/>
        <w:t xml:space="preserve">Для визуализации параметров дорожного движения можно использовать блок </w:t>
      </w:r>
      <w:r>
        <w:rPr>
          <w:lang w:val="en-US"/>
        </w:rPr>
        <w:t>Road</w:t>
      </w:r>
      <w:r w:rsidRPr="00B35F64">
        <w:t xml:space="preserve"> </w:t>
      </w:r>
      <w:r>
        <w:rPr>
          <w:lang w:val="en-US"/>
        </w:rPr>
        <w:t>Network</w:t>
      </w:r>
      <w:r w:rsidRPr="00B35F64">
        <w:t xml:space="preserve"> </w:t>
      </w:r>
      <w:r>
        <w:rPr>
          <w:lang w:val="en-US"/>
        </w:rPr>
        <w:t>Descriptor</w:t>
      </w:r>
      <w:r w:rsidRPr="00B35F64">
        <w:t>.</w:t>
      </w:r>
      <w:r>
        <w:t xml:space="preserve"> Для этого в его параметрах нужно выбрать созданную нами дорожную сеть и </w:t>
      </w:r>
      <w:r w:rsidR="00FF2D2F">
        <w:t>выбрать необходимые параметры для вывода</w:t>
      </w:r>
      <w:r>
        <w:t>.</w:t>
      </w:r>
      <w:r w:rsidR="00653B0E">
        <w:t xml:space="preserve"> У </w:t>
      </w:r>
      <w:r w:rsidR="00653B0E">
        <w:rPr>
          <w:lang w:val="en-US"/>
        </w:rPr>
        <w:t>Road</w:t>
      </w:r>
      <w:r w:rsidR="00653B0E" w:rsidRPr="00B35F64">
        <w:t xml:space="preserve"> </w:t>
      </w:r>
      <w:r w:rsidR="00653B0E">
        <w:rPr>
          <w:lang w:val="en-US"/>
        </w:rPr>
        <w:t>Network</w:t>
      </w:r>
      <w:r w:rsidR="00653B0E" w:rsidRPr="00B35F64">
        <w:t xml:space="preserve"> </w:t>
      </w:r>
      <w:r w:rsidR="00653B0E">
        <w:rPr>
          <w:lang w:val="en-US"/>
        </w:rPr>
        <w:t>Descriptor</w:t>
      </w:r>
      <w:r w:rsidR="00653B0E">
        <w:t xml:space="preserve"> есть свойство «Показывать пробки», а также есть поля, в которых можно назначить действия при въезде на дорогу, съезда с дороги, при смене полосы, при остановке и так далее.</w:t>
      </w:r>
    </w:p>
    <w:p w14:paraId="7F3E9FB7" w14:textId="631CB165" w:rsidR="00B35F64" w:rsidRDefault="009F78BE" w:rsidP="00B35F64">
      <w:pPr>
        <w:pStyle w:val="a8"/>
      </w:pPr>
      <w:r>
        <w:rPr>
          <w:lang w:val="en-US"/>
        </w:rPr>
        <w:t>Road</w:t>
      </w:r>
      <w:r w:rsidRPr="00B35F64">
        <w:t xml:space="preserve"> </w:t>
      </w:r>
      <w:r>
        <w:rPr>
          <w:lang w:val="en-US"/>
        </w:rPr>
        <w:t>Network</w:t>
      </w:r>
      <w:r w:rsidRPr="00B35F64">
        <w:t xml:space="preserve"> </w:t>
      </w:r>
      <w:r>
        <w:rPr>
          <w:lang w:val="en-US"/>
        </w:rPr>
        <w:t>Descriptor</w:t>
      </w:r>
      <w:r>
        <w:t xml:space="preserve"> также является вложенным агентом и будет визуализирован с помощью методов </w:t>
      </w:r>
      <w:proofErr w:type="gramStart"/>
      <w:r>
        <w:rPr>
          <w:lang w:val="en-US"/>
        </w:rPr>
        <w:t>create</w:t>
      </w:r>
      <w:r w:rsidRPr="00A308F0">
        <w:t>(</w:t>
      </w:r>
      <w:proofErr w:type="gramEnd"/>
      <w:r w:rsidRPr="00A308F0">
        <w:t xml:space="preserve">) </w:t>
      </w:r>
      <w:r>
        <w:t xml:space="preserve">и </w:t>
      </w:r>
      <w:r>
        <w:rPr>
          <w:lang w:val="en-US"/>
        </w:rPr>
        <w:t>start</w:t>
      </w:r>
      <w:r w:rsidRPr="00A308F0">
        <w:t>()</w:t>
      </w:r>
      <w:r>
        <w:t xml:space="preserve">. </w:t>
      </w:r>
      <w:r w:rsidR="00FF2D2F">
        <w:t xml:space="preserve">К примеру, </w:t>
      </w:r>
      <w:r w:rsidR="00B35F64">
        <w:t xml:space="preserve">результат </w:t>
      </w:r>
      <w:r w:rsidR="00FF2D2F">
        <w:t xml:space="preserve">визуализации загруженности дорог </w:t>
      </w:r>
      <w:r w:rsidR="00B35F64">
        <w:t>представлен на</w:t>
      </w:r>
      <w:r w:rsidR="002C69A5">
        <w:t xml:space="preserve"> </w:t>
      </w:r>
      <w:r w:rsidR="002C69A5">
        <w:fldChar w:fldCharType="begin"/>
      </w:r>
      <w:r w:rsidR="002C69A5">
        <w:instrText xml:space="preserve"> REF _Ref229916322 \h </w:instrText>
      </w:r>
      <w:r w:rsidR="002C69A5">
        <w:fldChar w:fldCharType="separate"/>
      </w:r>
      <w:r w:rsidR="00440D58">
        <w:t xml:space="preserve">Рисунок </w:t>
      </w:r>
      <w:r w:rsidR="00440D58">
        <w:rPr>
          <w:noProof/>
        </w:rPr>
        <w:t>18</w:t>
      </w:r>
      <w:r w:rsidR="002C69A5">
        <w:fldChar w:fldCharType="end"/>
      </w:r>
      <w:r w:rsidR="00B35F64">
        <w:t>.</w:t>
      </w:r>
    </w:p>
    <w:p w14:paraId="2398A91B" w14:textId="77777777" w:rsidR="002C69A5" w:rsidRDefault="002C69A5" w:rsidP="00B35F64">
      <w:pPr>
        <w:pStyle w:val="a8"/>
      </w:pPr>
    </w:p>
    <w:p w14:paraId="39435CEB" w14:textId="77777777" w:rsidR="002C69A5" w:rsidRDefault="00B35F64" w:rsidP="002C69A5">
      <w:pPr>
        <w:pStyle w:val="a8"/>
        <w:keepNext/>
        <w:ind w:firstLine="0"/>
        <w:jc w:val="center"/>
      </w:pPr>
      <w:r>
        <w:rPr>
          <w:noProof/>
        </w:rPr>
        <w:drawing>
          <wp:inline distT="0" distB="0" distL="0" distR="0" wp14:anchorId="545B9337" wp14:editId="72ADE9B2">
            <wp:extent cx="6086475" cy="3848100"/>
            <wp:effectExtent l="0" t="0" r="9525" b="0"/>
            <wp:docPr id="107" name="Рисунок 107" descr="https://anylogic.help/ru/tutorials/road-traffic/images/run_densi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nylogic.help/ru/tutorials/road-traffic/images/run_density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258D" w14:textId="3A0DD39B" w:rsidR="00B35F64" w:rsidRDefault="002C69A5" w:rsidP="002C69A5">
      <w:pPr>
        <w:pStyle w:val="af"/>
      </w:pPr>
      <w:bookmarkStart w:id="96" w:name="_Ref229916322"/>
      <w:r>
        <w:t xml:space="preserve">Рисунок </w:t>
      </w:r>
      <w:r w:rsidR="005C2F90">
        <w:fldChar w:fldCharType="begin"/>
      </w:r>
      <w:r w:rsidR="005C2F90">
        <w:instrText xml:space="preserve"> SEQ Рисунок \* ARABIC </w:instrText>
      </w:r>
      <w:r w:rsidR="005C2F90">
        <w:fldChar w:fldCharType="separate"/>
      </w:r>
      <w:r w:rsidR="00440D58">
        <w:rPr>
          <w:noProof/>
        </w:rPr>
        <w:t>18</w:t>
      </w:r>
      <w:r w:rsidR="005C2F90">
        <w:rPr>
          <w:noProof/>
        </w:rPr>
        <w:fldChar w:fldCharType="end"/>
      </w:r>
      <w:bookmarkEnd w:id="96"/>
      <w:r>
        <w:t xml:space="preserve"> – Визуализация загруженности дорог</w:t>
      </w:r>
    </w:p>
    <w:p w14:paraId="7CF9F217" w14:textId="1BC94ED9" w:rsidR="002838A0" w:rsidRDefault="002838A0" w:rsidP="002838A0">
      <w:pPr>
        <w:pStyle w:val="a8"/>
      </w:pPr>
    </w:p>
    <w:p w14:paraId="585C73EB" w14:textId="77777777" w:rsidR="002838A0" w:rsidRPr="00201906" w:rsidRDefault="002838A0" w:rsidP="002838A0">
      <w:pPr>
        <w:pStyle w:val="a8"/>
        <w:rPr>
          <w:u w:val="single"/>
        </w:rPr>
      </w:pPr>
      <w:r w:rsidRPr="00201906">
        <w:rPr>
          <w:u w:val="single"/>
        </w:rPr>
        <w:t>Обобщённый алгоритм:</w:t>
      </w:r>
    </w:p>
    <w:p w14:paraId="6DD7D583" w14:textId="3A2960F0" w:rsidR="002838A0" w:rsidRDefault="002838A0" w:rsidP="001D6564">
      <w:pPr>
        <w:pStyle w:val="a8"/>
      </w:pPr>
      <w:r>
        <w:t>Поместить</w:t>
      </w:r>
      <w:r w:rsidR="00EF0A6F">
        <w:t xml:space="preserve"> объект «</w:t>
      </w:r>
      <w:r w:rsidR="00EF0A6F">
        <w:rPr>
          <w:lang w:val="en-US"/>
        </w:rPr>
        <w:t>Road</w:t>
      </w:r>
      <w:r w:rsidR="00EF0A6F" w:rsidRPr="00EF0A6F">
        <w:t xml:space="preserve"> </w:t>
      </w:r>
      <w:r w:rsidR="00EF0A6F">
        <w:rPr>
          <w:lang w:val="en-US"/>
        </w:rPr>
        <w:t>Network</w:t>
      </w:r>
      <w:r w:rsidR="00EF0A6F" w:rsidRPr="00EF0A6F">
        <w:t xml:space="preserve"> </w:t>
      </w:r>
      <w:r w:rsidR="00EF0A6F">
        <w:rPr>
          <w:lang w:val="en-US"/>
        </w:rPr>
        <w:t>Descriptor</w:t>
      </w:r>
      <w:r w:rsidR="00EF0A6F">
        <w:t>» на область моделирования</w:t>
      </w:r>
      <w:r w:rsidR="001D6564">
        <w:t>, после чего выполнить следующее действие:</w:t>
      </w:r>
    </w:p>
    <w:p w14:paraId="0C26E5F3" w14:textId="24025DB5" w:rsidR="002838A0" w:rsidRPr="00EF0A6F" w:rsidRDefault="00FC70DC" w:rsidP="006D6919">
      <w:pPr>
        <w:pStyle w:val="a8"/>
        <w:numPr>
          <w:ilvl w:val="0"/>
          <w:numId w:val="17"/>
        </w:numPr>
      </w:pPr>
      <w:r>
        <w:lastRenderedPageBreak/>
        <w:t>Указать параметры движения, которые необходимо вывести: в</w:t>
      </w:r>
      <w:r w:rsidR="00EF0A6F">
        <w:t xml:space="preserve"> параметрах «</w:t>
      </w:r>
      <w:r w:rsidR="00EF0A6F">
        <w:rPr>
          <w:lang w:val="en-US"/>
        </w:rPr>
        <w:t>Road</w:t>
      </w:r>
      <w:r w:rsidR="00EF0A6F" w:rsidRPr="00EF0A6F">
        <w:t xml:space="preserve"> </w:t>
      </w:r>
      <w:r w:rsidR="00EF0A6F">
        <w:rPr>
          <w:lang w:val="en-US"/>
        </w:rPr>
        <w:t>Network</w:t>
      </w:r>
      <w:r w:rsidR="00EF0A6F" w:rsidRPr="00EF0A6F">
        <w:t xml:space="preserve"> </w:t>
      </w:r>
      <w:r w:rsidR="00EF0A6F">
        <w:rPr>
          <w:lang w:val="en-US"/>
        </w:rPr>
        <w:t>Descriptor</w:t>
      </w:r>
      <w:r w:rsidR="00EF0A6F">
        <w:t>»</w:t>
      </w:r>
      <w:r w:rsidR="00EF0A6F" w:rsidRPr="00EF0A6F">
        <w:t xml:space="preserve"> </w:t>
      </w:r>
      <w:r w:rsidR="00EF0A6F">
        <w:t xml:space="preserve">выбрать </w:t>
      </w:r>
      <w:r w:rsidR="00653B0E">
        <w:t>свойство</w:t>
      </w:r>
      <w:r w:rsidR="004A1959" w:rsidRPr="004A1959">
        <w:t xml:space="preserve"> </w:t>
      </w:r>
      <w:r w:rsidR="00EF0A6F">
        <w:t>«Показывать пробки»</w:t>
      </w:r>
      <w:r>
        <w:t>.</w:t>
      </w:r>
    </w:p>
    <w:p w14:paraId="14E2A34A" w14:textId="540273CE" w:rsidR="002838A0" w:rsidRDefault="001D6564" w:rsidP="001D6564">
      <w:pPr>
        <w:pStyle w:val="a8"/>
      </w:pPr>
      <w:r>
        <w:t>Далее необходимо в</w:t>
      </w:r>
      <w:r w:rsidR="00EF0A6F">
        <w:t>изуализировать</w:t>
      </w:r>
      <w:r w:rsidR="009F78BE">
        <w:t xml:space="preserve"> параметры дорожного движения, вызвав методы </w:t>
      </w:r>
      <w:proofErr w:type="gramStart"/>
      <w:r w:rsidR="009F78BE">
        <w:rPr>
          <w:lang w:val="en-US"/>
        </w:rPr>
        <w:t>create</w:t>
      </w:r>
      <w:r w:rsidR="009F78BE" w:rsidRPr="00A308F0">
        <w:t>(</w:t>
      </w:r>
      <w:proofErr w:type="gramEnd"/>
      <w:r w:rsidR="009F78BE" w:rsidRPr="00A308F0">
        <w:t xml:space="preserve">) </w:t>
      </w:r>
      <w:r w:rsidR="009F78BE">
        <w:t xml:space="preserve">и </w:t>
      </w:r>
      <w:r w:rsidR="009F78BE">
        <w:rPr>
          <w:lang w:val="en-US"/>
        </w:rPr>
        <w:t>start</w:t>
      </w:r>
      <w:r w:rsidR="009F78BE" w:rsidRPr="00A308F0">
        <w:t>()</w:t>
      </w:r>
      <w:r w:rsidR="009F78BE">
        <w:t xml:space="preserve"> для агента «</w:t>
      </w:r>
      <w:r w:rsidR="009F78BE">
        <w:rPr>
          <w:lang w:val="en-US"/>
        </w:rPr>
        <w:t>Road</w:t>
      </w:r>
      <w:r w:rsidR="009F78BE" w:rsidRPr="00EF0A6F">
        <w:t xml:space="preserve"> </w:t>
      </w:r>
      <w:r w:rsidR="009F78BE">
        <w:rPr>
          <w:lang w:val="en-US"/>
        </w:rPr>
        <w:t>Network</w:t>
      </w:r>
      <w:r w:rsidR="009F78BE" w:rsidRPr="00EF0A6F">
        <w:t xml:space="preserve"> </w:t>
      </w:r>
      <w:r w:rsidR="009F78BE">
        <w:rPr>
          <w:lang w:val="en-US"/>
        </w:rPr>
        <w:t>Descriptor</w:t>
      </w:r>
      <w:r w:rsidR="009F78BE">
        <w:t>»</w:t>
      </w:r>
      <w:r>
        <w:t xml:space="preserve">. Данное действие </w:t>
      </w:r>
      <w:r w:rsidR="009F78BE">
        <w:t>выполняется неявно при запуске модели.</w:t>
      </w:r>
    </w:p>
    <w:p w14:paraId="767DE89B" w14:textId="3878EA2B" w:rsidR="001E7336" w:rsidRDefault="0070584C" w:rsidP="0029694B">
      <w:pPr>
        <w:pStyle w:val="1"/>
        <w:tabs>
          <w:tab w:val="clear" w:pos="1283"/>
          <w:tab w:val="num" w:pos="1632"/>
        </w:tabs>
      </w:pPr>
      <w:bookmarkStart w:id="97" w:name="_Toc136276280"/>
      <w:bookmarkStart w:id="98" w:name="_Toc167783412"/>
      <w:bookmarkStart w:id="99" w:name="_Toc229916366"/>
      <w:bookmarkStart w:id="100" w:name="_Toc229960822"/>
      <w:r>
        <w:lastRenderedPageBreak/>
        <w:t>Описание реализации применяемых методов</w:t>
      </w:r>
      <w:bookmarkEnd w:id="97"/>
      <w:bookmarkEnd w:id="98"/>
      <w:bookmarkEnd w:id="99"/>
      <w:bookmarkEnd w:id="100"/>
    </w:p>
    <w:p w14:paraId="290CB23A" w14:textId="62D987F5" w:rsidR="00266EF1" w:rsidRDefault="00266EF1" w:rsidP="0029694B">
      <w:pPr>
        <w:pStyle w:val="2"/>
        <w:tabs>
          <w:tab w:val="clear" w:pos="1427"/>
          <w:tab w:val="num" w:pos="1776"/>
        </w:tabs>
      </w:pPr>
      <w:bookmarkStart w:id="101" w:name="_Toc136276281"/>
      <w:bookmarkStart w:id="102" w:name="_Toc167783413"/>
      <w:bookmarkStart w:id="103" w:name="_Toc229916367"/>
      <w:bookmarkStart w:id="104" w:name="_Toc229960823"/>
      <w:r>
        <w:t>Ввод данных об участке дорожного движения</w:t>
      </w:r>
      <w:bookmarkEnd w:id="101"/>
      <w:bookmarkEnd w:id="102"/>
      <w:bookmarkEnd w:id="103"/>
      <w:bookmarkEnd w:id="104"/>
    </w:p>
    <w:p w14:paraId="4E41A103" w14:textId="354FD904" w:rsidR="00A308F0" w:rsidRPr="00A308F0" w:rsidRDefault="00044C3D" w:rsidP="0029694B">
      <w:pPr>
        <w:pStyle w:val="3"/>
        <w:tabs>
          <w:tab w:val="clear" w:pos="1276"/>
          <w:tab w:val="num" w:pos="1625"/>
        </w:tabs>
      </w:pPr>
      <w:r w:rsidRPr="00CA2A50">
        <w:t xml:space="preserve"> </w:t>
      </w:r>
      <w:bookmarkStart w:id="105" w:name="_Toc167783414"/>
      <w:bookmarkStart w:id="106" w:name="_Toc229916368"/>
      <w:bookmarkStart w:id="107" w:name="_Toc229960824"/>
      <w:r w:rsidR="00A308F0">
        <w:t>Графическое изображение</w:t>
      </w:r>
      <w:bookmarkEnd w:id="105"/>
      <w:bookmarkEnd w:id="106"/>
      <w:bookmarkEnd w:id="107"/>
    </w:p>
    <w:p w14:paraId="07B987FD" w14:textId="17C5E2EC" w:rsidR="00266EF1" w:rsidRDefault="007A14C5" w:rsidP="001F55D8">
      <w:pPr>
        <w:pStyle w:val="a8"/>
      </w:pPr>
      <w:r w:rsidRPr="007A14C5">
        <w:t>Для ввода графического изображения используется спутниковый снимок территории ТСК «Свердловский» с прилегающими улицами, тротуарами и парковками (</w:t>
      </w:r>
      <w:r>
        <w:fldChar w:fldCharType="begin"/>
      </w:r>
      <w:r>
        <w:instrText xml:space="preserve"> REF _Ref229937124 \h </w:instrText>
      </w:r>
      <w:r>
        <w:fldChar w:fldCharType="separate"/>
      </w:r>
      <w:r w:rsidR="00440D58">
        <w:t xml:space="preserve">Рисунок </w:t>
      </w:r>
      <w:r w:rsidR="00440D58">
        <w:rPr>
          <w:noProof/>
        </w:rPr>
        <w:t>19</w:t>
      </w:r>
      <w:r>
        <w:fldChar w:fldCharType="end"/>
      </w:r>
      <w:r w:rsidRPr="007A14C5">
        <w:t>). Снимок помещается на область моделирования при помощи объекта «Изображение»</w:t>
      </w:r>
      <w:r w:rsidR="00061C98">
        <w:t>.</w:t>
      </w:r>
    </w:p>
    <w:p w14:paraId="07B1AD1D" w14:textId="77777777" w:rsidR="000235A1" w:rsidRPr="001F55D8" w:rsidRDefault="000235A1" w:rsidP="001F55D8">
      <w:pPr>
        <w:pStyle w:val="a8"/>
      </w:pPr>
    </w:p>
    <w:p w14:paraId="446D7F2F" w14:textId="77777777" w:rsidR="007A14C5" w:rsidRDefault="000235A1" w:rsidP="007A14C5">
      <w:pPr>
        <w:pStyle w:val="a8"/>
        <w:keepNext/>
        <w:ind w:firstLine="0"/>
        <w:jc w:val="center"/>
      </w:pPr>
      <w:r w:rsidRPr="006553C1">
        <w:rPr>
          <w:iCs/>
          <w:noProof/>
        </w:rPr>
        <w:drawing>
          <wp:inline distT="0" distB="0" distL="0" distR="0" wp14:anchorId="4D5F1569" wp14:editId="2DE85418">
            <wp:extent cx="4510800" cy="5925600"/>
            <wp:effectExtent l="0" t="0" r="4445" b="0"/>
            <wp:docPr id="121959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800" cy="59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BC19" w14:textId="64E60AF1" w:rsidR="005A034B" w:rsidRPr="00AE2C74" w:rsidRDefault="007A14C5" w:rsidP="004168BC">
      <w:pPr>
        <w:pStyle w:val="af"/>
      </w:pPr>
      <w:bookmarkStart w:id="108" w:name="_Ref22993712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19</w:t>
      </w:r>
      <w:r>
        <w:fldChar w:fldCharType="end"/>
      </w:r>
      <w:bookmarkEnd w:id="108"/>
      <w:r>
        <w:t xml:space="preserve"> – Графическое изображение</w:t>
      </w:r>
    </w:p>
    <w:p w14:paraId="1BB9ECC6" w14:textId="75F86E71" w:rsidR="001D1E38" w:rsidRPr="00201906" w:rsidRDefault="001D1E38" w:rsidP="001D1E38">
      <w:pPr>
        <w:pStyle w:val="a8"/>
        <w:rPr>
          <w:u w:val="single"/>
        </w:rPr>
      </w:pPr>
      <w:r>
        <w:rPr>
          <w:u w:val="single"/>
        </w:rPr>
        <w:lastRenderedPageBreak/>
        <w:t xml:space="preserve">Укрупнённый </w:t>
      </w:r>
      <w:r w:rsidRPr="00201906">
        <w:rPr>
          <w:u w:val="single"/>
        </w:rPr>
        <w:t>алгоритм:</w:t>
      </w:r>
    </w:p>
    <w:p w14:paraId="63B98972" w14:textId="151A3A4B" w:rsidR="001D1E38" w:rsidRDefault="007A14C5" w:rsidP="006D6919">
      <w:pPr>
        <w:pStyle w:val="a8"/>
        <w:numPr>
          <w:ilvl w:val="0"/>
          <w:numId w:val="18"/>
        </w:numPr>
      </w:pPr>
      <w:r w:rsidRPr="007A14C5">
        <w:t>Добавили объект «Изображение» image</w:t>
      </w:r>
      <w:r w:rsidR="00811006" w:rsidRPr="00811006">
        <w:t>1</w:t>
      </w:r>
      <w:r w:rsidRPr="007A14C5">
        <w:t> (</w:t>
      </w:r>
      <w:r w:rsidR="00811006">
        <w:fldChar w:fldCharType="begin"/>
      </w:r>
      <w:r w:rsidR="00811006">
        <w:instrText xml:space="preserve"> REF _Ref229937560 \h </w:instrText>
      </w:r>
      <w:r w:rsidR="00811006">
        <w:fldChar w:fldCharType="separate"/>
      </w:r>
      <w:r w:rsidR="00440D58">
        <w:t xml:space="preserve">Рисунок </w:t>
      </w:r>
      <w:r w:rsidR="00440D58">
        <w:rPr>
          <w:noProof/>
        </w:rPr>
        <w:t>20</w:t>
      </w:r>
      <w:r w:rsidR="00811006">
        <w:fldChar w:fldCharType="end"/>
      </w:r>
      <w:r w:rsidRPr="007A14C5">
        <w:t>) и выбрали в диалоге файл спутникового снимка (</w:t>
      </w:r>
      <w:r w:rsidR="00811006">
        <w:rPr>
          <w:lang w:val="en-US"/>
        </w:rPr>
        <w:t>map</w:t>
      </w:r>
      <w:r w:rsidRPr="007A14C5">
        <w:t>.</w:t>
      </w:r>
      <w:proofErr w:type="spellStart"/>
      <w:r w:rsidRPr="007A14C5">
        <w:t>jpg</w:t>
      </w:r>
      <w:proofErr w:type="spellEnd"/>
      <w:r w:rsidR="001D1E38">
        <w:t>)</w:t>
      </w:r>
      <w:r w:rsidRPr="00811006">
        <w:t>;</w:t>
      </w:r>
    </w:p>
    <w:p w14:paraId="3A839BD2" w14:textId="074AED2E" w:rsidR="007A14C5" w:rsidRPr="004168BC" w:rsidRDefault="007A14C5" w:rsidP="006D6919">
      <w:pPr>
        <w:pStyle w:val="a8"/>
        <w:numPr>
          <w:ilvl w:val="0"/>
          <w:numId w:val="18"/>
        </w:numPr>
      </w:pPr>
      <w:r w:rsidRPr="007A14C5">
        <w:t>Отмасштабировали изображение так, чтобы его размеры соответствовали реальным метрическим размерам территории</w:t>
      </w:r>
      <w:r>
        <w:t>.</w:t>
      </w:r>
    </w:p>
    <w:p w14:paraId="5F0D0EB2" w14:textId="77777777" w:rsidR="004168BC" w:rsidRPr="0073653D" w:rsidRDefault="004168BC" w:rsidP="004168BC">
      <w:pPr>
        <w:pStyle w:val="a8"/>
      </w:pPr>
    </w:p>
    <w:p w14:paraId="6DCE382A" w14:textId="77777777" w:rsidR="00811006" w:rsidRDefault="00811006" w:rsidP="00811006">
      <w:pPr>
        <w:pStyle w:val="a8"/>
        <w:keepNext/>
        <w:ind w:firstLine="0"/>
        <w:jc w:val="center"/>
      </w:pPr>
      <w:r w:rsidRPr="00811006">
        <w:rPr>
          <w:noProof/>
        </w:rPr>
        <w:drawing>
          <wp:inline distT="0" distB="0" distL="0" distR="0" wp14:anchorId="147CA575" wp14:editId="0CE4250B">
            <wp:extent cx="6049219" cy="3105583"/>
            <wp:effectExtent l="0" t="0" r="8890" b="0"/>
            <wp:docPr id="1868904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04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480D" w14:textId="11C13E00" w:rsidR="001D1E38" w:rsidRPr="00B6029D" w:rsidRDefault="00811006" w:rsidP="00811006">
      <w:pPr>
        <w:pStyle w:val="af"/>
      </w:pPr>
      <w:bookmarkStart w:id="109" w:name="_Ref22993756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20</w:t>
      </w:r>
      <w:r>
        <w:fldChar w:fldCharType="end"/>
      </w:r>
      <w:bookmarkEnd w:id="109"/>
      <w:r w:rsidRPr="00811006">
        <w:t xml:space="preserve"> </w:t>
      </w:r>
      <w:r>
        <w:t>–</w:t>
      </w:r>
      <w:r w:rsidRPr="00811006">
        <w:t xml:space="preserve"> Свойства добавленного объекта «Изображение»</w:t>
      </w:r>
    </w:p>
    <w:p w14:paraId="10F76AC2" w14:textId="77777777" w:rsidR="00811006" w:rsidRPr="00B6029D" w:rsidRDefault="00811006" w:rsidP="00811006">
      <w:pPr>
        <w:pStyle w:val="a8"/>
      </w:pPr>
    </w:p>
    <w:p w14:paraId="42DD873B" w14:textId="2B746438" w:rsidR="00266EF1" w:rsidRDefault="00266EF1" w:rsidP="0029694B">
      <w:pPr>
        <w:pStyle w:val="3"/>
        <w:tabs>
          <w:tab w:val="clear" w:pos="1276"/>
          <w:tab w:val="num" w:pos="1625"/>
        </w:tabs>
      </w:pPr>
      <w:bookmarkStart w:id="110" w:name="_Toc167783415"/>
      <w:bookmarkStart w:id="111" w:name="_Toc229916369"/>
      <w:bookmarkStart w:id="112" w:name="_Toc229960825"/>
      <w:r w:rsidRPr="00EF1FB6">
        <w:t>Информация о названиях и местоположении дорог, сторон</w:t>
      </w:r>
      <w:r w:rsidRPr="00EF1FB6">
        <w:br/>
      </w:r>
      <w:r w:rsidRPr="00266EF1">
        <w:t>дорожного</w:t>
      </w:r>
      <w:r w:rsidRPr="00EF1FB6">
        <w:t xml:space="preserve"> движения и количестве полос на каждой стороне дороги</w:t>
      </w:r>
      <w:r>
        <w:t xml:space="preserve">, ширине </w:t>
      </w:r>
      <w:r w:rsidRPr="00C04C69">
        <w:t>полосы</w:t>
      </w:r>
      <w:bookmarkEnd w:id="110"/>
      <w:bookmarkEnd w:id="111"/>
      <w:bookmarkEnd w:id="112"/>
    </w:p>
    <w:p w14:paraId="76986073" w14:textId="41E4FC4D" w:rsidR="005A034B" w:rsidRDefault="00606071" w:rsidP="00922893">
      <w:pPr>
        <w:pStyle w:val="a8"/>
      </w:pPr>
      <w:r>
        <w:rPr>
          <w:lang w:eastAsia="en-US"/>
        </w:rPr>
        <w:t xml:space="preserve">Построим </w:t>
      </w:r>
      <w:r w:rsidR="00B6029D" w:rsidRPr="00B6029D">
        <w:rPr>
          <w:lang w:eastAsia="en-US"/>
        </w:rPr>
        <w:t>9</w:t>
      </w:r>
      <w:r>
        <w:rPr>
          <w:lang w:eastAsia="en-US"/>
        </w:rPr>
        <w:t xml:space="preserve"> дорог с помощью объекта «Дорога» поверх спутникового снимка и зададим и настроим их свойства</w:t>
      </w:r>
      <w:r>
        <w:t>, а также свойства дорожных сетей и добавим стоп-линии для каждой из дорог</w:t>
      </w:r>
      <w:r w:rsidR="0025459C">
        <w:t>.</w:t>
      </w:r>
    </w:p>
    <w:p w14:paraId="51B62EF8" w14:textId="06F233ED" w:rsidR="00922893" w:rsidRPr="005A034B" w:rsidRDefault="00922893" w:rsidP="00922893">
      <w:pPr>
        <w:pStyle w:val="a8"/>
      </w:pPr>
      <w:r>
        <w:t>Результат представлен на</w:t>
      </w:r>
      <w:r w:rsidR="00B6029D">
        <w:t xml:space="preserve"> </w:t>
      </w:r>
      <w:r w:rsidR="00B6029D">
        <w:fldChar w:fldCharType="begin"/>
      </w:r>
      <w:r w:rsidR="00B6029D">
        <w:instrText xml:space="preserve"> REF _Ref229938826 \h </w:instrText>
      </w:r>
      <w:r w:rsidR="00B6029D">
        <w:fldChar w:fldCharType="separate"/>
      </w:r>
      <w:r w:rsidR="00440D58">
        <w:t xml:space="preserve">Рисунок </w:t>
      </w:r>
      <w:r w:rsidR="00440D58">
        <w:rPr>
          <w:noProof/>
        </w:rPr>
        <w:t>21</w:t>
      </w:r>
      <w:r w:rsidR="00B6029D">
        <w:fldChar w:fldCharType="end"/>
      </w:r>
      <w:r>
        <w:t>.</w:t>
      </w:r>
    </w:p>
    <w:p w14:paraId="036D3A47" w14:textId="77777777" w:rsidR="00B6029D" w:rsidRDefault="00B6029D" w:rsidP="00B6029D">
      <w:pPr>
        <w:pStyle w:val="a8"/>
        <w:keepNext/>
        <w:ind w:firstLine="0"/>
        <w:jc w:val="center"/>
      </w:pPr>
      <w:r w:rsidRPr="00B6029D">
        <w:rPr>
          <w:noProof/>
        </w:rPr>
        <w:lastRenderedPageBreak/>
        <w:drawing>
          <wp:inline distT="0" distB="0" distL="0" distR="0" wp14:anchorId="7D4A80A8" wp14:editId="2E36AE22">
            <wp:extent cx="5249008" cy="6792273"/>
            <wp:effectExtent l="0" t="0" r="8890" b="8890"/>
            <wp:docPr id="62349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991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650E" w14:textId="6F45DD5C" w:rsidR="000B355A" w:rsidRPr="00B6029D" w:rsidRDefault="00B6029D" w:rsidP="00B6029D">
      <w:pPr>
        <w:pStyle w:val="af"/>
      </w:pPr>
      <w:bookmarkStart w:id="113" w:name="_Ref22993882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21</w:t>
      </w:r>
      <w:r>
        <w:fldChar w:fldCharType="end"/>
      </w:r>
      <w:bookmarkEnd w:id="113"/>
      <w:r w:rsidRPr="006E7168">
        <w:t xml:space="preserve"> – </w:t>
      </w:r>
      <w:r>
        <w:t>Схема дорог</w:t>
      </w:r>
    </w:p>
    <w:p w14:paraId="22E3AA1A" w14:textId="77777777" w:rsidR="00B6029D" w:rsidRPr="006E7168" w:rsidRDefault="00B6029D" w:rsidP="00B6029D">
      <w:pPr>
        <w:pStyle w:val="a8"/>
        <w:ind w:firstLine="0"/>
        <w:jc w:val="center"/>
      </w:pPr>
    </w:p>
    <w:p w14:paraId="559CB81F" w14:textId="4C260055" w:rsidR="000B355A" w:rsidRPr="00201906" w:rsidRDefault="000B355A" w:rsidP="000B355A">
      <w:pPr>
        <w:pStyle w:val="a8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78506FF9" w14:textId="56EA7687" w:rsidR="000B355A" w:rsidRDefault="00922893" w:rsidP="006D6919">
      <w:pPr>
        <w:pStyle w:val="a8"/>
        <w:numPr>
          <w:ilvl w:val="0"/>
          <w:numId w:val="19"/>
        </w:numPr>
      </w:pPr>
      <w:r>
        <w:t xml:space="preserve">Создали </w:t>
      </w:r>
      <w:r w:rsidR="00B6029D">
        <w:t>9</w:t>
      </w:r>
      <w:r w:rsidR="00606071">
        <w:t xml:space="preserve"> объектов </w:t>
      </w:r>
      <w:r w:rsidR="000B355A">
        <w:t>«Дорога»</w:t>
      </w:r>
      <w:r>
        <w:t>:</w:t>
      </w:r>
    </w:p>
    <w:p w14:paraId="6378B599" w14:textId="7B54AA11" w:rsidR="00074465" w:rsidRPr="00B6029D" w:rsidRDefault="00074465" w:rsidP="00074465">
      <w:pPr>
        <w:pStyle w:val="a8"/>
        <w:ind w:left="1069" w:firstLine="0"/>
        <w:rPr>
          <w:b/>
          <w:bCs/>
        </w:rPr>
      </w:pPr>
      <w:r w:rsidRPr="00B6029D">
        <w:rPr>
          <w:b/>
          <w:bCs/>
          <w:lang w:eastAsia="en-US"/>
        </w:rPr>
        <w:t xml:space="preserve">- </w:t>
      </w:r>
      <w:r w:rsidR="00B6029D" w:rsidRPr="00B6029D">
        <w:rPr>
          <w:b/>
          <w:bCs/>
          <w:lang w:eastAsia="en-US"/>
        </w:rPr>
        <w:t>Для южной части</w:t>
      </w:r>
      <w:r w:rsidRPr="00B6029D">
        <w:rPr>
          <w:b/>
          <w:bCs/>
          <w:lang w:eastAsia="en-US"/>
        </w:rPr>
        <w:t>:</w:t>
      </w:r>
    </w:p>
    <w:p w14:paraId="5E7248C3" w14:textId="3E2B831A" w:rsidR="00844665" w:rsidRPr="005A034B" w:rsidRDefault="00074465" w:rsidP="00844665">
      <w:pPr>
        <w:pStyle w:val="a8"/>
        <w:ind w:left="1069" w:firstLine="0"/>
        <w:rPr>
          <w:lang w:eastAsia="en-US"/>
        </w:rPr>
      </w:pPr>
      <w:proofErr w:type="spellStart"/>
      <w:r w:rsidRPr="00074465">
        <w:rPr>
          <w:lang w:val="en-US" w:eastAsia="en-US"/>
        </w:rPr>
        <w:t>road</w:t>
      </w:r>
      <w:r w:rsidR="00B6029D">
        <w:rPr>
          <w:lang w:val="en-US" w:eastAsia="en-US"/>
        </w:rPr>
        <w:t>EntranceSouth</w:t>
      </w:r>
      <w:proofErr w:type="spellEnd"/>
      <w:r w:rsidR="00844665" w:rsidRPr="005A034B">
        <w:rPr>
          <w:lang w:eastAsia="en-US"/>
        </w:rPr>
        <w:t xml:space="preserve"> – </w:t>
      </w:r>
      <w:r w:rsidR="00B6029D">
        <w:rPr>
          <w:lang w:eastAsia="en-US"/>
        </w:rPr>
        <w:t>южный въезд на объект</w:t>
      </w:r>
      <w:r w:rsidR="00844665">
        <w:rPr>
          <w:lang w:eastAsia="en-US"/>
        </w:rPr>
        <w:t xml:space="preserve">, </w:t>
      </w:r>
      <w:r w:rsidR="00B6029D">
        <w:rPr>
          <w:lang w:eastAsia="en-US"/>
        </w:rPr>
        <w:t>однополосная дорога</w:t>
      </w:r>
      <w:r w:rsidR="00844665" w:rsidRPr="005A034B">
        <w:rPr>
          <w:lang w:eastAsia="en-US"/>
        </w:rPr>
        <w:t>;</w:t>
      </w:r>
    </w:p>
    <w:p w14:paraId="615E3CB3" w14:textId="59D463FF" w:rsidR="00844665" w:rsidRDefault="00B6029D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lastRenderedPageBreak/>
        <w:t>roadSouth</w:t>
      </w:r>
      <w:proofErr w:type="spellEnd"/>
      <w:r w:rsidR="00844665" w:rsidRPr="005A034B">
        <w:rPr>
          <w:lang w:eastAsia="en-US"/>
        </w:rPr>
        <w:t xml:space="preserve"> – </w:t>
      </w:r>
      <w:r>
        <w:rPr>
          <w:lang w:eastAsia="en-US"/>
        </w:rPr>
        <w:t>южная дорога</w:t>
      </w:r>
      <w:r w:rsidR="00844665">
        <w:rPr>
          <w:lang w:eastAsia="en-US"/>
        </w:rPr>
        <w:t xml:space="preserve">, </w:t>
      </w:r>
      <w:r>
        <w:rPr>
          <w:lang w:eastAsia="en-US"/>
        </w:rPr>
        <w:t>двухполосная,</w:t>
      </w:r>
      <w:r w:rsidR="00844665">
        <w:rPr>
          <w:lang w:eastAsia="en-US"/>
        </w:rPr>
        <w:t xml:space="preserve"> по </w:t>
      </w:r>
      <w:r>
        <w:rPr>
          <w:lang w:eastAsia="en-US"/>
        </w:rPr>
        <w:t>одной</w:t>
      </w:r>
      <w:r w:rsidR="00844665">
        <w:rPr>
          <w:lang w:eastAsia="en-US"/>
        </w:rPr>
        <w:t xml:space="preserve"> полос</w:t>
      </w:r>
      <w:r>
        <w:rPr>
          <w:lang w:eastAsia="en-US"/>
        </w:rPr>
        <w:t>е</w:t>
      </w:r>
      <w:r w:rsidR="00844665">
        <w:rPr>
          <w:lang w:eastAsia="en-US"/>
        </w:rPr>
        <w:t xml:space="preserve"> </w:t>
      </w:r>
      <w:r>
        <w:rPr>
          <w:lang w:eastAsia="en-US"/>
        </w:rPr>
        <w:t>в каждом направлении</w:t>
      </w:r>
      <w:r w:rsidR="00844665" w:rsidRPr="005A034B">
        <w:rPr>
          <w:lang w:eastAsia="en-US"/>
        </w:rPr>
        <w:t>;</w:t>
      </w:r>
    </w:p>
    <w:p w14:paraId="774B9363" w14:textId="6A64CE05" w:rsidR="00844665" w:rsidRPr="005A034B" w:rsidRDefault="00B6029D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t>roadWest</w:t>
      </w:r>
      <w:proofErr w:type="spellEnd"/>
      <w:r w:rsidR="00844665" w:rsidRPr="00977826">
        <w:rPr>
          <w:lang w:eastAsia="en-US"/>
        </w:rPr>
        <w:t xml:space="preserve"> </w:t>
      </w:r>
      <w:r w:rsidR="00844665" w:rsidRPr="005A034B">
        <w:rPr>
          <w:lang w:eastAsia="en-US"/>
        </w:rPr>
        <w:t xml:space="preserve">– </w:t>
      </w:r>
      <w:r w:rsidR="00260E56">
        <w:rPr>
          <w:lang w:eastAsia="en-US"/>
        </w:rPr>
        <w:t>дорога вдоль ТСК</w:t>
      </w:r>
      <w:r w:rsidR="00844665">
        <w:rPr>
          <w:lang w:eastAsia="en-US"/>
        </w:rPr>
        <w:t xml:space="preserve">, </w:t>
      </w:r>
      <w:r w:rsidR="00260E56">
        <w:rPr>
          <w:lang w:eastAsia="en-US"/>
        </w:rPr>
        <w:t>двухполосная, по одной полосе в каждом направлении</w:t>
      </w:r>
      <w:r w:rsidR="00844665" w:rsidRPr="005A034B">
        <w:rPr>
          <w:lang w:eastAsia="en-US"/>
        </w:rPr>
        <w:t>;</w:t>
      </w:r>
    </w:p>
    <w:p w14:paraId="2962408A" w14:textId="4CF382EF" w:rsidR="00844665" w:rsidRDefault="006D3FCF" w:rsidP="00844665">
      <w:pPr>
        <w:pStyle w:val="a8"/>
        <w:ind w:left="1069" w:firstLine="0"/>
        <w:rPr>
          <w:lang w:eastAsia="en-US"/>
        </w:rPr>
      </w:pPr>
      <w:proofErr w:type="spellStart"/>
      <w:proofErr w:type="gramStart"/>
      <w:r w:rsidRPr="006D3FCF">
        <w:rPr>
          <w:lang w:val="en-US" w:eastAsia="en-US"/>
        </w:rPr>
        <w:t>road</w:t>
      </w:r>
      <w:r w:rsidR="00260E56">
        <w:rPr>
          <w:lang w:val="en-US" w:eastAsia="en-US"/>
        </w:rPr>
        <w:t>CenterWest</w:t>
      </w:r>
      <w:proofErr w:type="spellEnd"/>
      <w:r w:rsidRPr="005A034B">
        <w:rPr>
          <w:lang w:eastAsia="en-US"/>
        </w:rPr>
        <w:t xml:space="preserve"> </w:t>
      </w:r>
      <w:r>
        <w:rPr>
          <w:lang w:eastAsia="en-US"/>
        </w:rPr>
        <w:t xml:space="preserve"> </w:t>
      </w:r>
      <w:r w:rsidR="00844665" w:rsidRPr="005A034B">
        <w:rPr>
          <w:lang w:eastAsia="en-US"/>
        </w:rPr>
        <w:t>–</w:t>
      </w:r>
      <w:proofErr w:type="gramEnd"/>
      <w:r w:rsidR="00844665" w:rsidRPr="005A034B">
        <w:rPr>
          <w:lang w:eastAsia="en-US"/>
        </w:rPr>
        <w:t xml:space="preserve"> </w:t>
      </w:r>
      <w:r w:rsidR="00260E56">
        <w:rPr>
          <w:lang w:eastAsia="en-US"/>
        </w:rPr>
        <w:t>поворот в южной части</w:t>
      </w:r>
      <w:r w:rsidR="00844665">
        <w:rPr>
          <w:lang w:eastAsia="en-US"/>
        </w:rPr>
        <w:t xml:space="preserve">, </w:t>
      </w:r>
      <w:r w:rsidR="00260E56">
        <w:rPr>
          <w:lang w:eastAsia="en-US"/>
        </w:rPr>
        <w:t>однополосная</w:t>
      </w:r>
      <w:r w:rsidR="00844665" w:rsidRPr="005A034B">
        <w:rPr>
          <w:lang w:eastAsia="en-US"/>
        </w:rPr>
        <w:t>;</w:t>
      </w:r>
    </w:p>
    <w:p w14:paraId="3AF954EB" w14:textId="46F2A4F0" w:rsidR="00260E56" w:rsidRPr="006E7168" w:rsidRDefault="00260E56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t>roadCenter</w:t>
      </w:r>
      <w:proofErr w:type="spellEnd"/>
      <w:r w:rsidRPr="00260E56">
        <w:rPr>
          <w:lang w:eastAsia="en-US"/>
        </w:rPr>
        <w:t xml:space="preserve"> </w:t>
      </w:r>
      <w:r w:rsidR="006E7168">
        <w:rPr>
          <w:lang w:eastAsia="en-US"/>
        </w:rPr>
        <w:t>–</w:t>
      </w:r>
      <w:r w:rsidRPr="00260E56">
        <w:rPr>
          <w:lang w:eastAsia="en-US"/>
        </w:rPr>
        <w:t xml:space="preserve"> </w:t>
      </w:r>
      <w:r w:rsidR="006E7168">
        <w:rPr>
          <w:lang w:eastAsia="en-US"/>
        </w:rPr>
        <w:t>дорога на парковке в южной части, однополосная</w:t>
      </w:r>
      <w:r w:rsidR="006E7168" w:rsidRPr="006E7168">
        <w:rPr>
          <w:lang w:eastAsia="en-US"/>
        </w:rPr>
        <w:t>.</w:t>
      </w:r>
    </w:p>
    <w:p w14:paraId="3952C679" w14:textId="747F6D03" w:rsidR="00844665" w:rsidRPr="00B6029D" w:rsidRDefault="00844665" w:rsidP="00844665">
      <w:pPr>
        <w:pStyle w:val="a8"/>
        <w:ind w:left="1069" w:firstLine="0"/>
        <w:rPr>
          <w:b/>
          <w:bCs/>
          <w:lang w:eastAsia="en-US"/>
        </w:rPr>
      </w:pPr>
      <w:r w:rsidRPr="00B6029D">
        <w:rPr>
          <w:b/>
          <w:bCs/>
          <w:lang w:eastAsia="en-US"/>
        </w:rPr>
        <w:t xml:space="preserve">- для </w:t>
      </w:r>
      <w:r w:rsidR="00B6029D" w:rsidRPr="00B6029D">
        <w:rPr>
          <w:b/>
          <w:bCs/>
          <w:lang w:eastAsia="en-US"/>
        </w:rPr>
        <w:t>северной части</w:t>
      </w:r>
      <w:r w:rsidRPr="00B6029D">
        <w:rPr>
          <w:b/>
          <w:bCs/>
          <w:lang w:eastAsia="en-US"/>
        </w:rPr>
        <w:t>:</w:t>
      </w:r>
    </w:p>
    <w:p w14:paraId="1182A534" w14:textId="6142FC37" w:rsidR="00844665" w:rsidRDefault="006E7168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t>roadEntranceWest</w:t>
      </w:r>
      <w:proofErr w:type="spellEnd"/>
      <w:r w:rsidR="00844665" w:rsidRPr="005A034B">
        <w:rPr>
          <w:lang w:eastAsia="en-US"/>
        </w:rPr>
        <w:t xml:space="preserve"> – </w:t>
      </w:r>
      <w:r>
        <w:rPr>
          <w:lang w:eastAsia="en-US"/>
        </w:rPr>
        <w:t>северо-западный въезд на объект,</w:t>
      </w:r>
      <w:r w:rsidR="00844665">
        <w:rPr>
          <w:lang w:eastAsia="en-US"/>
        </w:rPr>
        <w:t xml:space="preserve"> </w:t>
      </w:r>
      <w:r>
        <w:rPr>
          <w:lang w:eastAsia="en-US"/>
        </w:rPr>
        <w:t>двухполосная, по одной полосе в каждом направлении</w:t>
      </w:r>
      <w:r w:rsidR="00844665">
        <w:rPr>
          <w:lang w:eastAsia="en-US"/>
        </w:rPr>
        <w:t>;</w:t>
      </w:r>
    </w:p>
    <w:p w14:paraId="7957FC62" w14:textId="4D24A501" w:rsidR="006E7168" w:rsidRPr="006E7168" w:rsidRDefault="006E7168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t>roadEntranceNorth</w:t>
      </w:r>
      <w:proofErr w:type="spellEnd"/>
      <w:r w:rsidRPr="006E7168">
        <w:rPr>
          <w:lang w:eastAsia="en-US"/>
        </w:rPr>
        <w:t xml:space="preserve"> </w:t>
      </w:r>
      <w:r>
        <w:rPr>
          <w:lang w:eastAsia="en-US"/>
        </w:rPr>
        <w:t>–</w:t>
      </w:r>
      <w:r w:rsidRPr="006E7168">
        <w:rPr>
          <w:lang w:eastAsia="en-US"/>
        </w:rPr>
        <w:t xml:space="preserve"> </w:t>
      </w:r>
      <w:r>
        <w:rPr>
          <w:lang w:eastAsia="en-US"/>
        </w:rPr>
        <w:t>северный въезд на объект, двухполосная, по одной полосе в каждом направлении</w:t>
      </w:r>
      <w:r w:rsidRPr="006E7168">
        <w:rPr>
          <w:lang w:eastAsia="en-US"/>
        </w:rPr>
        <w:t>;</w:t>
      </w:r>
    </w:p>
    <w:p w14:paraId="4CFECE24" w14:textId="73FBFB13" w:rsidR="000B355A" w:rsidRDefault="006E7168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t>roadNorthWest</w:t>
      </w:r>
      <w:proofErr w:type="spellEnd"/>
      <w:r w:rsidR="00844665" w:rsidRPr="005A034B">
        <w:rPr>
          <w:lang w:eastAsia="en-US"/>
        </w:rPr>
        <w:t xml:space="preserve"> – </w:t>
      </w:r>
      <w:r>
        <w:rPr>
          <w:lang w:eastAsia="en-US"/>
        </w:rPr>
        <w:t>северная дорога перед входом в ТСК, двухполосная, по одной полосе с</w:t>
      </w:r>
      <w:r w:rsidR="00844665">
        <w:rPr>
          <w:lang w:eastAsia="en-US"/>
        </w:rPr>
        <w:t xml:space="preserve"> каждой стороны</w:t>
      </w:r>
      <w:r w:rsidR="000B355A" w:rsidRPr="005A034B">
        <w:rPr>
          <w:lang w:eastAsia="en-US"/>
        </w:rPr>
        <w:t>;</w:t>
      </w:r>
    </w:p>
    <w:p w14:paraId="247290B3" w14:textId="33B230F9" w:rsidR="006E7168" w:rsidRPr="006E7168" w:rsidRDefault="006E7168" w:rsidP="00844665">
      <w:pPr>
        <w:pStyle w:val="a8"/>
        <w:ind w:left="1069" w:firstLine="0"/>
        <w:rPr>
          <w:lang w:eastAsia="en-US"/>
        </w:rPr>
      </w:pPr>
      <w:proofErr w:type="spellStart"/>
      <w:r>
        <w:rPr>
          <w:lang w:val="en-US" w:eastAsia="en-US"/>
        </w:rPr>
        <w:t>roadNorth</w:t>
      </w:r>
      <w:proofErr w:type="spellEnd"/>
      <w:r w:rsidRPr="006E7168">
        <w:rPr>
          <w:lang w:eastAsia="en-US"/>
        </w:rPr>
        <w:t xml:space="preserve"> – </w:t>
      </w:r>
      <w:r>
        <w:rPr>
          <w:lang w:eastAsia="en-US"/>
        </w:rPr>
        <w:t>дорога, ведущая из северной части в южную, двухполосная, по одной полосе с каждой стороны.</w:t>
      </w:r>
    </w:p>
    <w:p w14:paraId="40E4A72E" w14:textId="0920C2C0" w:rsidR="000B355A" w:rsidRPr="006F6102" w:rsidRDefault="000B355A" w:rsidP="006D6919">
      <w:pPr>
        <w:pStyle w:val="a8"/>
        <w:numPr>
          <w:ilvl w:val="1"/>
          <w:numId w:val="19"/>
        </w:numPr>
      </w:pPr>
      <w:r>
        <w:t>Отрегули</w:t>
      </w:r>
      <w:r w:rsidR="00922893">
        <w:t>ровали</w:t>
      </w:r>
      <w:r>
        <w:t xml:space="preserve"> положение и длину объектов «Дорога»</w:t>
      </w:r>
      <w:r w:rsidR="00922893">
        <w:t>, задав координаты дороги и координаты опорных точек</w:t>
      </w:r>
      <w:r w:rsidR="004C1CB3">
        <w:t xml:space="preserve">. Южная часть представлена на </w:t>
      </w:r>
      <w:r w:rsidR="004C1CB3">
        <w:fldChar w:fldCharType="begin"/>
      </w:r>
      <w:r w:rsidR="004C1CB3">
        <w:instrText xml:space="preserve"> REF _Ref229940446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22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_Ref229940449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23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_Ref229940450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24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_Ref229940452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25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_Ref229940453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26</w:t>
      </w:r>
      <w:r w:rsidR="004C1CB3">
        <w:fldChar w:fldCharType="end"/>
      </w:r>
      <w:r w:rsidR="004C1CB3">
        <w:t xml:space="preserve">. Северная часть представлена на </w:t>
      </w:r>
      <w:r w:rsidR="004C1CB3">
        <w:fldChar w:fldCharType="begin"/>
      </w:r>
      <w:r w:rsidR="004C1CB3">
        <w:instrText xml:space="preserve"> REF _Ref229940750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27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_Ref229940754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28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_Ref229940755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29</w:t>
      </w:r>
      <w:r w:rsidR="004C1CB3">
        <w:fldChar w:fldCharType="end"/>
      </w:r>
      <w:r w:rsidR="004C1CB3">
        <w:t xml:space="preserve">, </w:t>
      </w:r>
      <w:r w:rsidR="004C1CB3">
        <w:fldChar w:fldCharType="begin"/>
      </w:r>
      <w:r w:rsidR="004C1CB3">
        <w:instrText xml:space="preserve"> REF _Ref229940757 \h </w:instrText>
      </w:r>
      <w:r w:rsidR="004C1CB3">
        <w:fldChar w:fldCharType="separate"/>
      </w:r>
      <w:r w:rsidR="00440D58">
        <w:t xml:space="preserve">Рисунок </w:t>
      </w:r>
      <w:r w:rsidR="00440D58">
        <w:rPr>
          <w:noProof/>
        </w:rPr>
        <w:t>30</w:t>
      </w:r>
      <w:r w:rsidR="004C1CB3">
        <w:fldChar w:fldCharType="end"/>
      </w:r>
      <w:r w:rsidRPr="006F6102">
        <w:t>;</w:t>
      </w:r>
    </w:p>
    <w:p w14:paraId="1EEE7624" w14:textId="60E51254" w:rsidR="000B355A" w:rsidRDefault="000B355A" w:rsidP="006D6919">
      <w:pPr>
        <w:pStyle w:val="a8"/>
        <w:numPr>
          <w:ilvl w:val="1"/>
          <w:numId w:val="19"/>
        </w:numPr>
      </w:pPr>
      <w:r>
        <w:t>В параметрах объектов-дорог</w:t>
      </w:r>
      <w:r w:rsidR="00922893">
        <w:t xml:space="preserve"> указали</w:t>
      </w:r>
      <w:r>
        <w:t>, являются ли они односторонними</w:t>
      </w:r>
      <w:r w:rsidRPr="006F6102">
        <w:t>/</w:t>
      </w:r>
      <w:r>
        <w:t>двухсторонними</w:t>
      </w:r>
      <w:r w:rsidR="0085582E">
        <w:t xml:space="preserve"> </w:t>
      </w:r>
      <w:r w:rsidR="0085582E" w:rsidRPr="0085582E">
        <w:t>(</w:t>
      </w:r>
      <w:r w:rsidR="001C6819">
        <w:t>Южная часть</w:t>
      </w:r>
      <w:r w:rsidR="001C6819" w:rsidRPr="001C6819">
        <w:t>:</w:t>
      </w:r>
      <w:r w:rsidR="001C6819">
        <w:t xml:space="preserve"> </w:t>
      </w:r>
      <w:r w:rsidR="001C6819">
        <w:fldChar w:fldCharType="begin"/>
      </w:r>
      <w:r w:rsidR="001C6819">
        <w:instrText xml:space="preserve"> REF _Ref229940446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22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_Ref229940449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23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_Ref229940450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24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_Ref229940452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25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_Ref229940453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26</w:t>
      </w:r>
      <w:r w:rsidR="001C6819">
        <w:fldChar w:fldCharType="end"/>
      </w:r>
      <w:r w:rsidR="001C6819">
        <w:t>. Северная часть</w:t>
      </w:r>
      <w:r w:rsidR="001C6819">
        <w:rPr>
          <w:lang w:val="en-US"/>
        </w:rPr>
        <w:t xml:space="preserve">: </w:t>
      </w:r>
      <w:r w:rsidR="001C6819">
        <w:fldChar w:fldCharType="begin"/>
      </w:r>
      <w:r w:rsidR="001C6819">
        <w:instrText xml:space="preserve"> REF _Ref229940750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27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_Ref229940754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28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_Ref229940755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29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_Ref229940757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30</w:t>
      </w:r>
      <w:r w:rsidR="001C6819">
        <w:fldChar w:fldCharType="end"/>
      </w:r>
      <w:r w:rsidR="0085582E" w:rsidRPr="0085582E">
        <w:t>)</w:t>
      </w:r>
      <w:r w:rsidR="00922893">
        <w:t>;</w:t>
      </w:r>
    </w:p>
    <w:p w14:paraId="3D37022B" w14:textId="495EBDEC" w:rsidR="000B355A" w:rsidRPr="00B35831" w:rsidRDefault="000B355A" w:rsidP="006D6919">
      <w:pPr>
        <w:pStyle w:val="a8"/>
        <w:numPr>
          <w:ilvl w:val="1"/>
          <w:numId w:val="19"/>
        </w:numPr>
      </w:pPr>
      <w:r>
        <w:t>В параметрах объектов-</w:t>
      </w:r>
      <w:r w:rsidR="00922893">
        <w:t>дорог указали</w:t>
      </w:r>
      <w:r>
        <w:t xml:space="preserve"> количество полос на каждой стороне движения</w:t>
      </w:r>
      <w:r w:rsidR="0078225D">
        <w:t xml:space="preserve"> </w:t>
      </w:r>
      <w:r w:rsidR="0078225D" w:rsidRPr="0085582E">
        <w:t>(</w:t>
      </w:r>
      <w:r w:rsidR="001C6819">
        <w:t>Южная часть</w:t>
      </w:r>
      <w:r w:rsidR="001C6819" w:rsidRPr="001C6819">
        <w:t>:</w:t>
      </w:r>
      <w:r w:rsidR="001C6819">
        <w:t xml:space="preserve"> </w:t>
      </w:r>
      <w:r w:rsidR="001C6819">
        <w:fldChar w:fldCharType="begin"/>
      </w:r>
      <w:r w:rsidR="001C6819">
        <w:instrText xml:space="preserve"> REF _Ref229940446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22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_Ref229940449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23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_Ref229940450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24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_Ref229940452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25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_Ref229940453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26</w:t>
      </w:r>
      <w:r w:rsidR="001C6819">
        <w:fldChar w:fldCharType="end"/>
      </w:r>
      <w:r w:rsidR="001C6819">
        <w:t>. Северная часть</w:t>
      </w:r>
      <w:r w:rsidR="001C6819">
        <w:rPr>
          <w:lang w:val="en-US"/>
        </w:rPr>
        <w:t xml:space="preserve">: </w:t>
      </w:r>
      <w:r w:rsidR="001C6819">
        <w:fldChar w:fldCharType="begin"/>
      </w:r>
      <w:r w:rsidR="001C6819">
        <w:instrText xml:space="preserve"> REF _Ref229940750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27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_Ref229940754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28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_Ref229940755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29</w:t>
      </w:r>
      <w:r w:rsidR="001C6819">
        <w:fldChar w:fldCharType="end"/>
      </w:r>
      <w:r w:rsidR="001C6819">
        <w:t xml:space="preserve">, </w:t>
      </w:r>
      <w:r w:rsidR="001C6819">
        <w:fldChar w:fldCharType="begin"/>
      </w:r>
      <w:r w:rsidR="001C6819">
        <w:instrText xml:space="preserve"> REF _Ref229940757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30</w:t>
      </w:r>
      <w:r w:rsidR="001C6819">
        <w:fldChar w:fldCharType="end"/>
      </w:r>
      <w:r w:rsidR="0078225D" w:rsidRPr="0085582E">
        <w:t>)</w:t>
      </w:r>
      <w:r w:rsidR="00922893" w:rsidRPr="00922893">
        <w:t>;</w:t>
      </w:r>
    </w:p>
    <w:p w14:paraId="025B0337" w14:textId="18C23A4F" w:rsidR="000B355A" w:rsidRDefault="000B355A" w:rsidP="006D6919">
      <w:pPr>
        <w:pStyle w:val="a8"/>
        <w:numPr>
          <w:ilvl w:val="0"/>
          <w:numId w:val="19"/>
        </w:numPr>
      </w:pPr>
      <w:r>
        <w:t xml:space="preserve">В параметрах </w:t>
      </w:r>
      <w:r w:rsidR="000F575B">
        <w:t>дорожных сетей</w:t>
      </w:r>
      <w:r w:rsidR="0085582E">
        <w:t xml:space="preserve"> указали </w:t>
      </w:r>
      <w:r w:rsidR="0078225D">
        <w:t xml:space="preserve">ширину полосы </w:t>
      </w:r>
      <w:r w:rsidR="004C1CB3">
        <w:t>3</w:t>
      </w:r>
      <w:r w:rsidR="000E2A5A">
        <w:t xml:space="preserve"> м</w:t>
      </w:r>
      <w:r w:rsidR="0078225D">
        <w:t xml:space="preserve"> (</w:t>
      </w:r>
      <w:r w:rsidR="001C6819">
        <w:fldChar w:fldCharType="begin"/>
      </w:r>
      <w:r w:rsidR="001C6819">
        <w:instrText xml:space="preserve"> REF _Ref229941099 \h </w:instrText>
      </w:r>
      <w:r w:rsidR="001C6819">
        <w:fldChar w:fldCharType="separate"/>
      </w:r>
      <w:r w:rsidR="00440D58">
        <w:t xml:space="preserve">Рисунок </w:t>
      </w:r>
      <w:r w:rsidR="00440D58">
        <w:rPr>
          <w:noProof/>
        </w:rPr>
        <w:t>31</w:t>
      </w:r>
      <w:r w:rsidR="001C6819">
        <w:fldChar w:fldCharType="end"/>
      </w:r>
      <w:r w:rsidR="0078225D">
        <w:t>)</w:t>
      </w:r>
      <w:r>
        <w:t>;</w:t>
      </w:r>
    </w:p>
    <w:p w14:paraId="7897156A" w14:textId="3A83CFD4" w:rsidR="000B355A" w:rsidRPr="001C6819" w:rsidRDefault="000A2A50" w:rsidP="006D6919">
      <w:pPr>
        <w:pStyle w:val="a8"/>
        <w:numPr>
          <w:ilvl w:val="0"/>
          <w:numId w:val="19"/>
        </w:numPr>
      </w:pPr>
      <w:r>
        <w:lastRenderedPageBreak/>
        <w:t>Создали</w:t>
      </w:r>
      <w:r w:rsidRPr="00804E93">
        <w:rPr>
          <w:lang w:val="en-US"/>
        </w:rPr>
        <w:t xml:space="preserve"> </w:t>
      </w:r>
      <w:r w:rsidR="001C6819" w:rsidRPr="00804E93">
        <w:rPr>
          <w:lang w:val="en-US"/>
        </w:rPr>
        <w:t>13</w:t>
      </w:r>
      <w:r w:rsidR="0078225D" w:rsidRPr="00804E93">
        <w:rPr>
          <w:lang w:val="en-US"/>
        </w:rPr>
        <w:t xml:space="preserve"> </w:t>
      </w:r>
      <w:r w:rsidR="0078225D">
        <w:t>стоп</w:t>
      </w:r>
      <w:r w:rsidR="0078225D" w:rsidRPr="00804E93">
        <w:rPr>
          <w:lang w:val="en-US"/>
        </w:rPr>
        <w:t>-</w:t>
      </w:r>
      <w:r w:rsidR="000E2A5A">
        <w:t>линий</w:t>
      </w:r>
      <w:r w:rsidRPr="00804E93">
        <w:rPr>
          <w:lang w:val="en-US"/>
        </w:rPr>
        <w:t xml:space="preserve">: </w:t>
      </w:r>
      <w:proofErr w:type="spellStart"/>
      <w:r w:rsidR="001C6819">
        <w:rPr>
          <w:lang w:val="en-US"/>
        </w:rPr>
        <w:t>stopLine</w:t>
      </w:r>
      <w:proofErr w:type="spellEnd"/>
      <w:r w:rsidR="001C6819" w:rsidRPr="00804E93">
        <w:rPr>
          <w:lang w:val="en-US"/>
        </w:rPr>
        <w:t xml:space="preserve">, </w:t>
      </w:r>
      <w:r w:rsidR="001C6819">
        <w:rPr>
          <w:lang w:val="en-US"/>
        </w:rPr>
        <w:t>stopLine</w:t>
      </w:r>
      <w:r w:rsidR="001C6819" w:rsidRPr="00804E93">
        <w:rPr>
          <w:lang w:val="en-US"/>
        </w:rPr>
        <w:t xml:space="preserve">3, </w:t>
      </w:r>
      <w:r w:rsidR="001C6819">
        <w:rPr>
          <w:lang w:val="en-US"/>
        </w:rPr>
        <w:t>stopLine</w:t>
      </w:r>
      <w:r w:rsidR="001C6819" w:rsidRPr="00804E93">
        <w:rPr>
          <w:lang w:val="en-US"/>
        </w:rPr>
        <w:t xml:space="preserve">4, </w:t>
      </w:r>
      <w:r w:rsidR="001C6819">
        <w:rPr>
          <w:lang w:val="en-US"/>
        </w:rPr>
        <w:t>stopLine</w:t>
      </w:r>
      <w:r w:rsidR="001C6819" w:rsidRPr="00804E93">
        <w:rPr>
          <w:lang w:val="en-US"/>
        </w:rPr>
        <w:t xml:space="preserve">5, </w:t>
      </w:r>
      <w:r w:rsidR="0078225D">
        <w:rPr>
          <w:lang w:val="en-US"/>
        </w:rPr>
        <w:t>stopLine</w:t>
      </w:r>
      <w:r w:rsidR="001C6819" w:rsidRPr="00804E93">
        <w:rPr>
          <w:lang w:val="en-US"/>
        </w:rPr>
        <w:t>8</w:t>
      </w:r>
      <w:r w:rsidR="0078225D" w:rsidRPr="00804E93">
        <w:rPr>
          <w:lang w:val="en-US"/>
        </w:rPr>
        <w:t xml:space="preserve">, </w:t>
      </w:r>
      <w:r w:rsidR="0078225D">
        <w:rPr>
          <w:lang w:val="en-US"/>
        </w:rPr>
        <w:t>stopLine</w:t>
      </w:r>
      <w:r w:rsidR="0078225D" w:rsidRPr="00804E93">
        <w:rPr>
          <w:lang w:val="en-US"/>
        </w:rPr>
        <w:t>1</w:t>
      </w:r>
      <w:r w:rsidR="001C6819" w:rsidRPr="00804E93">
        <w:rPr>
          <w:lang w:val="en-US"/>
        </w:rPr>
        <w:t>2</w:t>
      </w:r>
      <w:r w:rsidR="0078225D" w:rsidRPr="00804E93">
        <w:rPr>
          <w:lang w:val="en-US"/>
        </w:rPr>
        <w:t xml:space="preserve">, </w:t>
      </w:r>
      <w:r w:rsidR="001C6819">
        <w:rPr>
          <w:lang w:val="en-US"/>
        </w:rPr>
        <w:t>stopLine</w:t>
      </w:r>
      <w:r w:rsidR="001C6819" w:rsidRPr="00804E93">
        <w:rPr>
          <w:lang w:val="en-US"/>
        </w:rPr>
        <w:t xml:space="preserve">13, </w:t>
      </w:r>
      <w:r w:rsidR="0078225D">
        <w:rPr>
          <w:lang w:val="en-US"/>
        </w:rPr>
        <w:t>stop</w:t>
      </w:r>
      <w:r w:rsidR="001C6819">
        <w:rPr>
          <w:lang w:val="en-US"/>
        </w:rPr>
        <w:t>North</w:t>
      </w:r>
      <w:r w:rsidR="001C6819" w:rsidRPr="00804E93">
        <w:rPr>
          <w:lang w:val="en-US"/>
        </w:rPr>
        <w:t>0</w:t>
      </w:r>
      <w:r w:rsidR="0078225D" w:rsidRPr="00804E93">
        <w:rPr>
          <w:lang w:val="en-US"/>
        </w:rPr>
        <w:t xml:space="preserve">, </w:t>
      </w:r>
      <w:r w:rsidR="001C6819">
        <w:rPr>
          <w:lang w:val="en-US"/>
        </w:rPr>
        <w:t>stopNorth</w:t>
      </w:r>
      <w:r w:rsidR="001C6819" w:rsidRPr="00804E93">
        <w:rPr>
          <w:lang w:val="en-US"/>
        </w:rPr>
        <w:t xml:space="preserve">1, </w:t>
      </w:r>
      <w:proofErr w:type="spellStart"/>
      <w:r w:rsidR="000E2A5A">
        <w:rPr>
          <w:lang w:val="en-US"/>
        </w:rPr>
        <w:t>stopLine</w:t>
      </w:r>
      <w:r w:rsidR="001C6819">
        <w:rPr>
          <w:lang w:val="en-US"/>
        </w:rPr>
        <w:t>Middle</w:t>
      </w:r>
      <w:proofErr w:type="spellEnd"/>
      <w:r w:rsidR="000E2A5A" w:rsidRPr="00804E93">
        <w:rPr>
          <w:lang w:val="en-US"/>
        </w:rPr>
        <w:t xml:space="preserve">, </w:t>
      </w:r>
      <w:proofErr w:type="spellStart"/>
      <w:r w:rsidR="000E2A5A">
        <w:rPr>
          <w:lang w:val="en-US"/>
        </w:rPr>
        <w:t>stopLine</w:t>
      </w:r>
      <w:r w:rsidR="001C6819">
        <w:rPr>
          <w:lang w:val="en-US"/>
        </w:rPr>
        <w:t>Center</w:t>
      </w:r>
      <w:proofErr w:type="spellEnd"/>
      <w:r w:rsidR="001C6819" w:rsidRPr="00804E93">
        <w:rPr>
          <w:lang w:val="en-US"/>
        </w:rPr>
        <w:t xml:space="preserve">, </w:t>
      </w:r>
      <w:proofErr w:type="spellStart"/>
      <w:r w:rsidR="001C6819">
        <w:rPr>
          <w:lang w:val="en-US"/>
        </w:rPr>
        <w:t>stopLineWest</w:t>
      </w:r>
      <w:proofErr w:type="spellEnd"/>
      <w:r w:rsidR="001C6819" w:rsidRPr="00804E93">
        <w:rPr>
          <w:lang w:val="en-US"/>
        </w:rPr>
        <w:t xml:space="preserve">, </w:t>
      </w:r>
      <w:proofErr w:type="spellStart"/>
      <w:r w:rsidR="001C6819">
        <w:rPr>
          <w:lang w:val="en-US"/>
        </w:rPr>
        <w:t>stopLineEntranceWest</w:t>
      </w:r>
      <w:proofErr w:type="spellEnd"/>
      <w:r w:rsidR="001C6819" w:rsidRPr="00804E93">
        <w:rPr>
          <w:lang w:val="en-US"/>
        </w:rPr>
        <w:t xml:space="preserve"> </w:t>
      </w:r>
      <w:r w:rsidRPr="00804E93">
        <w:rPr>
          <w:lang w:val="en-US"/>
        </w:rPr>
        <w:t>(</w:t>
      </w:r>
      <w:r w:rsidR="001C6819">
        <w:fldChar w:fldCharType="begin"/>
      </w:r>
      <w:r w:rsidR="001C6819" w:rsidRPr="00804E93">
        <w:rPr>
          <w:lang w:val="en-US"/>
        </w:rPr>
        <w:instrText xml:space="preserve"> </w:instrText>
      </w:r>
      <w:r w:rsidR="001C6819">
        <w:rPr>
          <w:lang w:val="en-US"/>
        </w:rPr>
        <w:instrText>REF</w:instrText>
      </w:r>
      <w:r w:rsidR="001C6819" w:rsidRPr="00804E93">
        <w:rPr>
          <w:lang w:val="en-US"/>
        </w:rPr>
        <w:instrText xml:space="preserve"> _</w:instrText>
      </w:r>
      <w:r w:rsidR="001C6819">
        <w:rPr>
          <w:lang w:val="en-US"/>
        </w:rPr>
        <w:instrText>Ref</w:instrText>
      </w:r>
      <w:r w:rsidR="001C6819" w:rsidRPr="00804E93">
        <w:rPr>
          <w:lang w:val="en-US"/>
        </w:rPr>
        <w:instrText>229941509 \</w:instrText>
      </w:r>
      <w:r w:rsidR="001C6819">
        <w:rPr>
          <w:lang w:val="en-US"/>
        </w:rPr>
        <w:instrText>h</w:instrText>
      </w:r>
      <w:r w:rsidR="001C6819" w:rsidRPr="00804E93">
        <w:rPr>
          <w:lang w:val="en-US"/>
        </w:rPr>
        <w:instrText xml:space="preserve"> </w:instrText>
      </w:r>
      <w:r w:rsidR="001C6819">
        <w:fldChar w:fldCharType="separate"/>
      </w:r>
      <w:r w:rsidR="00440D58">
        <w:t>Рисунок</w:t>
      </w:r>
      <w:r w:rsidR="00440D58" w:rsidRPr="00440D58">
        <w:rPr>
          <w:lang w:val="en-US"/>
        </w:rPr>
        <w:t xml:space="preserve"> </w:t>
      </w:r>
      <w:r w:rsidR="00440D58" w:rsidRPr="00440D58">
        <w:rPr>
          <w:noProof/>
          <w:lang w:val="en-US"/>
        </w:rPr>
        <w:t>32</w:t>
      </w:r>
      <w:r w:rsidR="001C6819">
        <w:fldChar w:fldCharType="end"/>
      </w:r>
      <w:r w:rsidR="0078225D" w:rsidRPr="00804E93">
        <w:rPr>
          <w:lang w:val="en-US"/>
        </w:rPr>
        <w:t>)</w:t>
      </w:r>
      <w:r w:rsidR="000B355A" w:rsidRPr="00804E93">
        <w:rPr>
          <w:lang w:val="en-US"/>
        </w:rPr>
        <w:t>.</w:t>
      </w:r>
      <w:r w:rsidR="0078225D" w:rsidRPr="00804E93">
        <w:rPr>
          <w:lang w:val="en-US"/>
        </w:rPr>
        <w:t xml:space="preserve"> </w:t>
      </w:r>
      <w:r w:rsidR="0078225D">
        <w:t xml:space="preserve">Смещения от начала дорог соответственно равны </w:t>
      </w:r>
      <w:r w:rsidR="000E2A5A">
        <w:t>10</w:t>
      </w:r>
      <w:r w:rsidR="001C6819" w:rsidRPr="00804E93">
        <w:t>3</w:t>
      </w:r>
      <w:r w:rsidR="0078225D">
        <w:t xml:space="preserve">, </w:t>
      </w:r>
      <w:r w:rsidR="001C6819" w:rsidRPr="00804E93">
        <w:t>67</w:t>
      </w:r>
      <w:r w:rsidR="0078225D">
        <w:t xml:space="preserve">, </w:t>
      </w:r>
      <w:r w:rsidR="001C6819" w:rsidRPr="00804E93">
        <w:t>266</w:t>
      </w:r>
      <w:r w:rsidR="0078225D">
        <w:t xml:space="preserve">, </w:t>
      </w:r>
      <w:r w:rsidR="001C6819" w:rsidRPr="00804E93">
        <w:t>8</w:t>
      </w:r>
      <w:r w:rsidR="000E2A5A">
        <w:t xml:space="preserve">, </w:t>
      </w:r>
      <w:r w:rsidR="001C6819" w:rsidRPr="00804E93">
        <w:t>165</w:t>
      </w:r>
      <w:r w:rsidR="000E2A5A">
        <w:t xml:space="preserve">, </w:t>
      </w:r>
      <w:r w:rsidR="001C6819" w:rsidRPr="00804E93">
        <w:t>8</w:t>
      </w:r>
      <w:r w:rsidR="000E2A5A">
        <w:t>, 8</w:t>
      </w:r>
      <w:r w:rsidR="00B452C3" w:rsidRPr="00804E93">
        <w:t>, 8, 8, 107, 23, 72, 27.</w:t>
      </w:r>
    </w:p>
    <w:p w14:paraId="78AB8A32" w14:textId="77777777" w:rsidR="001C6819" w:rsidRPr="00201906" w:rsidRDefault="001C6819" w:rsidP="001C6819">
      <w:pPr>
        <w:pStyle w:val="a8"/>
        <w:ind w:left="709" w:firstLine="0"/>
      </w:pPr>
    </w:p>
    <w:p w14:paraId="7F9886B3" w14:textId="77777777" w:rsidR="006E7168" w:rsidRDefault="006E7168" w:rsidP="006E7168">
      <w:pPr>
        <w:pStyle w:val="a8"/>
        <w:keepNext/>
        <w:ind w:firstLine="0"/>
        <w:jc w:val="center"/>
      </w:pPr>
      <w:r w:rsidRPr="006E7168">
        <w:rPr>
          <w:noProof/>
        </w:rPr>
        <w:drawing>
          <wp:inline distT="0" distB="0" distL="0" distR="0" wp14:anchorId="2F2639B0" wp14:editId="687FDCB7">
            <wp:extent cx="4458322" cy="6049219"/>
            <wp:effectExtent l="0" t="0" r="0" b="8890"/>
            <wp:docPr id="1973610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08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9538" w14:textId="205BBB93" w:rsidR="000B355A" w:rsidRPr="006E7168" w:rsidRDefault="006E7168" w:rsidP="006E7168">
      <w:pPr>
        <w:pStyle w:val="af"/>
      </w:pPr>
      <w:bookmarkStart w:id="114" w:name="_Ref22994044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22</w:t>
      </w:r>
      <w:r>
        <w:fldChar w:fldCharType="end"/>
      </w:r>
      <w:bookmarkEnd w:id="114"/>
      <w:r>
        <w:t xml:space="preserve"> – Свойства дороги </w:t>
      </w:r>
      <w:proofErr w:type="spellStart"/>
      <w:r>
        <w:rPr>
          <w:lang w:val="en-US"/>
        </w:rPr>
        <w:t>roadEntranceSouth</w:t>
      </w:r>
      <w:proofErr w:type="spellEnd"/>
    </w:p>
    <w:p w14:paraId="17D9EECC" w14:textId="77777777" w:rsidR="00CA2A50" w:rsidRPr="00CA2A50" w:rsidRDefault="00CA2A50" w:rsidP="00CA2A50">
      <w:pPr>
        <w:pStyle w:val="a8"/>
        <w:rPr>
          <w:lang w:val="en-US"/>
        </w:rPr>
      </w:pPr>
    </w:p>
    <w:p w14:paraId="6FCCA4BC" w14:textId="77777777" w:rsidR="006E7168" w:rsidRDefault="006E7168" w:rsidP="006E7168">
      <w:pPr>
        <w:pStyle w:val="a8"/>
        <w:keepNext/>
        <w:ind w:firstLine="0"/>
        <w:jc w:val="center"/>
      </w:pPr>
      <w:r w:rsidRPr="006E7168">
        <w:rPr>
          <w:noProof/>
        </w:rPr>
        <w:lastRenderedPageBreak/>
        <w:drawing>
          <wp:inline distT="0" distB="0" distL="0" distR="0" wp14:anchorId="489A14B8" wp14:editId="5A19B16E">
            <wp:extent cx="4477375" cy="6944694"/>
            <wp:effectExtent l="0" t="0" r="0" b="8890"/>
            <wp:docPr id="764751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17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DE5E" w14:textId="0C8505B5" w:rsidR="0085582E" w:rsidRPr="006E7168" w:rsidRDefault="006E7168" w:rsidP="006E7168">
      <w:pPr>
        <w:pStyle w:val="af"/>
      </w:pPr>
      <w:bookmarkStart w:id="115" w:name="_Ref22994044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23</w:t>
      </w:r>
      <w:r>
        <w:fldChar w:fldCharType="end"/>
      </w:r>
      <w:bookmarkEnd w:id="115"/>
      <w:r>
        <w:t xml:space="preserve"> – Свойства дороги </w:t>
      </w:r>
      <w:proofErr w:type="spellStart"/>
      <w:r>
        <w:rPr>
          <w:lang w:val="en-US"/>
        </w:rPr>
        <w:t>roadSouth</w:t>
      </w:r>
      <w:proofErr w:type="spellEnd"/>
    </w:p>
    <w:p w14:paraId="27E59AE9" w14:textId="29A365B6" w:rsidR="0085582E" w:rsidRDefault="0085582E" w:rsidP="0085582E">
      <w:pPr>
        <w:pStyle w:val="a8"/>
        <w:rPr>
          <w:lang w:val="en-US"/>
        </w:rPr>
      </w:pPr>
    </w:p>
    <w:p w14:paraId="162862B7" w14:textId="77777777" w:rsidR="006E7168" w:rsidRDefault="006E7168" w:rsidP="006E7168">
      <w:pPr>
        <w:pStyle w:val="a8"/>
        <w:keepNext/>
        <w:ind w:firstLine="0"/>
        <w:jc w:val="center"/>
      </w:pPr>
      <w:r w:rsidRPr="006E7168">
        <w:rPr>
          <w:noProof/>
        </w:rPr>
        <w:lastRenderedPageBreak/>
        <w:drawing>
          <wp:inline distT="0" distB="0" distL="0" distR="0" wp14:anchorId="5432E8EB" wp14:editId="401E699F">
            <wp:extent cx="4477375" cy="6916115"/>
            <wp:effectExtent l="0" t="0" r="0" b="0"/>
            <wp:docPr id="3085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22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0D2C" w14:textId="7E13CFEE" w:rsidR="0085582E" w:rsidRPr="006E7168" w:rsidRDefault="006E7168" w:rsidP="006E7168">
      <w:pPr>
        <w:pStyle w:val="af"/>
        <w:rPr>
          <w:lang w:val="en-US"/>
        </w:rPr>
      </w:pPr>
      <w:bookmarkStart w:id="116" w:name="_Ref2299404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24</w:t>
      </w:r>
      <w:r>
        <w:fldChar w:fldCharType="end"/>
      </w:r>
      <w:bookmarkEnd w:id="116"/>
      <w:r>
        <w:t xml:space="preserve"> – Свойства дороги </w:t>
      </w:r>
      <w:proofErr w:type="spellStart"/>
      <w:r>
        <w:rPr>
          <w:lang w:val="en-US"/>
        </w:rPr>
        <w:t>roadWest</w:t>
      </w:r>
      <w:proofErr w:type="spellEnd"/>
    </w:p>
    <w:p w14:paraId="19BE61FE" w14:textId="2D396D3B" w:rsidR="0085582E" w:rsidRDefault="0085582E" w:rsidP="0085582E">
      <w:pPr>
        <w:pStyle w:val="a8"/>
        <w:rPr>
          <w:lang w:val="en-US"/>
        </w:rPr>
      </w:pPr>
    </w:p>
    <w:p w14:paraId="57F6E470" w14:textId="77777777" w:rsidR="006E7168" w:rsidRDefault="006E7168" w:rsidP="006E7168">
      <w:pPr>
        <w:pStyle w:val="a8"/>
        <w:keepNext/>
        <w:ind w:firstLine="0"/>
        <w:jc w:val="center"/>
      </w:pPr>
      <w:r w:rsidRPr="006E7168">
        <w:rPr>
          <w:noProof/>
        </w:rPr>
        <w:lastRenderedPageBreak/>
        <w:drawing>
          <wp:inline distT="0" distB="0" distL="0" distR="0" wp14:anchorId="12C70813" wp14:editId="788D7E91">
            <wp:extent cx="4505954" cy="6011114"/>
            <wp:effectExtent l="0" t="0" r="9525" b="8890"/>
            <wp:docPr id="2108688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88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8BD2" w14:textId="66CFC294" w:rsidR="0085582E" w:rsidRPr="006E7168" w:rsidRDefault="006E7168" w:rsidP="006E7168">
      <w:pPr>
        <w:pStyle w:val="af"/>
        <w:rPr>
          <w:lang w:val="en-US"/>
        </w:rPr>
      </w:pPr>
      <w:bookmarkStart w:id="117" w:name="_Ref22994045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25</w:t>
      </w:r>
      <w:r>
        <w:fldChar w:fldCharType="end"/>
      </w:r>
      <w:bookmarkEnd w:id="117"/>
      <w:r>
        <w:rPr>
          <w:lang w:val="en-US"/>
        </w:rPr>
        <w:t xml:space="preserve"> – </w:t>
      </w:r>
      <w:r>
        <w:t xml:space="preserve">Свойства дороги </w:t>
      </w:r>
      <w:proofErr w:type="spellStart"/>
      <w:r>
        <w:rPr>
          <w:lang w:val="en-US"/>
        </w:rPr>
        <w:t>roadCenterWest</w:t>
      </w:r>
      <w:proofErr w:type="spellEnd"/>
    </w:p>
    <w:p w14:paraId="0F203BF7" w14:textId="1E774331" w:rsidR="0085582E" w:rsidRDefault="0085582E" w:rsidP="0085582E">
      <w:pPr>
        <w:pStyle w:val="a8"/>
        <w:rPr>
          <w:lang w:val="en-US"/>
        </w:rPr>
      </w:pPr>
    </w:p>
    <w:p w14:paraId="44C5072B" w14:textId="77777777" w:rsidR="006E7168" w:rsidRDefault="006E7168" w:rsidP="006E7168">
      <w:pPr>
        <w:pStyle w:val="af"/>
        <w:keepNext/>
      </w:pPr>
      <w:r w:rsidRPr="006E7168">
        <w:rPr>
          <w:noProof/>
        </w:rPr>
        <w:lastRenderedPageBreak/>
        <w:drawing>
          <wp:inline distT="0" distB="0" distL="0" distR="0" wp14:anchorId="13B99210" wp14:editId="512530B3">
            <wp:extent cx="4496427" cy="6020640"/>
            <wp:effectExtent l="0" t="0" r="0" b="0"/>
            <wp:docPr id="1100655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554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CE04" w14:textId="53214184" w:rsidR="00CA2A50" w:rsidRPr="006E7168" w:rsidRDefault="006E7168" w:rsidP="006E7168">
      <w:pPr>
        <w:pStyle w:val="af"/>
      </w:pPr>
      <w:bookmarkStart w:id="118" w:name="_Ref22994045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26</w:t>
      </w:r>
      <w:r>
        <w:fldChar w:fldCharType="end"/>
      </w:r>
      <w:bookmarkEnd w:id="118"/>
      <w:r>
        <w:t xml:space="preserve"> – Свойства дороги </w:t>
      </w:r>
      <w:proofErr w:type="spellStart"/>
      <w:r>
        <w:rPr>
          <w:lang w:val="en-US"/>
        </w:rPr>
        <w:t>roadCenter</w:t>
      </w:r>
      <w:proofErr w:type="spellEnd"/>
    </w:p>
    <w:p w14:paraId="48ECE332" w14:textId="279C3009" w:rsidR="00CA2A50" w:rsidRDefault="00CA2A50" w:rsidP="00CA2A50">
      <w:pPr>
        <w:pStyle w:val="a8"/>
      </w:pPr>
    </w:p>
    <w:p w14:paraId="39BAC69D" w14:textId="77777777" w:rsidR="004C1CB3" w:rsidRDefault="004C1CB3" w:rsidP="004C1CB3">
      <w:pPr>
        <w:pStyle w:val="af"/>
        <w:keepNext/>
      </w:pPr>
      <w:r w:rsidRPr="004C1CB3">
        <w:rPr>
          <w:noProof/>
        </w:rPr>
        <w:lastRenderedPageBreak/>
        <w:drawing>
          <wp:inline distT="0" distB="0" distL="0" distR="0" wp14:anchorId="034C2DFF" wp14:editId="1C8D49DC">
            <wp:extent cx="4477375" cy="6954220"/>
            <wp:effectExtent l="0" t="0" r="0" b="0"/>
            <wp:docPr id="131362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23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7247" w14:textId="72BDD8F5" w:rsidR="00CA2A50" w:rsidRPr="004C1CB3" w:rsidRDefault="004C1CB3" w:rsidP="004C1CB3">
      <w:pPr>
        <w:pStyle w:val="af"/>
      </w:pPr>
      <w:bookmarkStart w:id="119" w:name="_Ref22994075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27</w:t>
      </w:r>
      <w:r>
        <w:fldChar w:fldCharType="end"/>
      </w:r>
      <w:bookmarkEnd w:id="119"/>
      <w:r>
        <w:t xml:space="preserve"> – Свойства </w:t>
      </w:r>
      <w:r>
        <w:rPr>
          <w:lang w:val="en-US"/>
        </w:rPr>
        <w:t>roadEntranceWest0</w:t>
      </w:r>
    </w:p>
    <w:p w14:paraId="45201BCB" w14:textId="77777777" w:rsidR="004C1CB3" w:rsidRDefault="004C1CB3" w:rsidP="004C1CB3">
      <w:pPr>
        <w:pStyle w:val="a8"/>
        <w:keepNext/>
        <w:ind w:firstLine="0"/>
        <w:jc w:val="center"/>
      </w:pPr>
      <w:r w:rsidRPr="004C1CB3">
        <w:rPr>
          <w:noProof/>
        </w:rPr>
        <w:lastRenderedPageBreak/>
        <w:drawing>
          <wp:inline distT="0" distB="0" distL="0" distR="0" wp14:anchorId="0A0DE1C0" wp14:editId="519A3819">
            <wp:extent cx="4448796" cy="6954220"/>
            <wp:effectExtent l="0" t="0" r="9525" b="0"/>
            <wp:docPr id="50317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17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74A7" w14:textId="0A423D51" w:rsidR="004C1CB3" w:rsidRPr="004C1CB3" w:rsidRDefault="004C1CB3" w:rsidP="004C1CB3">
      <w:pPr>
        <w:pStyle w:val="af"/>
      </w:pPr>
      <w:bookmarkStart w:id="120" w:name="_Ref22994075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28</w:t>
      </w:r>
      <w:r>
        <w:fldChar w:fldCharType="end"/>
      </w:r>
      <w:bookmarkEnd w:id="120"/>
      <w:r>
        <w:t xml:space="preserve"> – Свойства дороги </w:t>
      </w:r>
      <w:proofErr w:type="spellStart"/>
      <w:r>
        <w:rPr>
          <w:lang w:val="en-US"/>
        </w:rPr>
        <w:t>roadNorthWest</w:t>
      </w:r>
      <w:proofErr w:type="spellEnd"/>
    </w:p>
    <w:p w14:paraId="44FE22CF" w14:textId="77777777" w:rsidR="004C1CB3" w:rsidRDefault="004C1CB3" w:rsidP="004C1CB3">
      <w:pPr>
        <w:pStyle w:val="a8"/>
        <w:keepNext/>
        <w:jc w:val="center"/>
      </w:pPr>
      <w:r w:rsidRPr="004C1CB3">
        <w:rPr>
          <w:noProof/>
        </w:rPr>
        <w:lastRenderedPageBreak/>
        <w:drawing>
          <wp:inline distT="0" distB="0" distL="0" distR="0" wp14:anchorId="075D5C1E" wp14:editId="23A38F04">
            <wp:extent cx="4439270" cy="6973273"/>
            <wp:effectExtent l="0" t="0" r="0" b="0"/>
            <wp:docPr id="118387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49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2665" w14:textId="2612B94B" w:rsidR="004C1CB3" w:rsidRPr="004C1CB3" w:rsidRDefault="004C1CB3" w:rsidP="004C1CB3">
      <w:pPr>
        <w:pStyle w:val="af"/>
        <w:rPr>
          <w:lang w:val="en-US"/>
        </w:rPr>
      </w:pPr>
      <w:bookmarkStart w:id="121" w:name="_Ref22994075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29</w:t>
      </w:r>
      <w:r>
        <w:fldChar w:fldCharType="end"/>
      </w:r>
      <w:bookmarkEnd w:id="121"/>
      <w:r>
        <w:t xml:space="preserve"> – Свойства дороги </w:t>
      </w:r>
      <w:proofErr w:type="spellStart"/>
      <w:r>
        <w:rPr>
          <w:lang w:val="en-US"/>
        </w:rPr>
        <w:t>roadEntranceNorth</w:t>
      </w:r>
      <w:proofErr w:type="spellEnd"/>
    </w:p>
    <w:p w14:paraId="2587ACA8" w14:textId="77777777" w:rsidR="004C1CB3" w:rsidRDefault="004C1CB3" w:rsidP="004C1CB3">
      <w:pPr>
        <w:pStyle w:val="a8"/>
        <w:keepNext/>
        <w:jc w:val="center"/>
      </w:pPr>
      <w:r w:rsidRPr="004C1CB3">
        <w:rPr>
          <w:noProof/>
        </w:rPr>
        <w:lastRenderedPageBreak/>
        <w:drawing>
          <wp:inline distT="0" distB="0" distL="0" distR="0" wp14:anchorId="7EDEAE8B" wp14:editId="3FDB11C8">
            <wp:extent cx="4448796" cy="6982799"/>
            <wp:effectExtent l="0" t="0" r="9525" b="0"/>
            <wp:docPr id="195682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219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08D5" w14:textId="5B770A17" w:rsidR="004C1CB3" w:rsidRPr="004C1CB3" w:rsidRDefault="004C1CB3" w:rsidP="004C1CB3">
      <w:pPr>
        <w:pStyle w:val="af"/>
      </w:pPr>
      <w:bookmarkStart w:id="122" w:name="_Ref22994075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30</w:t>
      </w:r>
      <w:r>
        <w:fldChar w:fldCharType="end"/>
      </w:r>
      <w:bookmarkEnd w:id="122"/>
      <w:r>
        <w:t xml:space="preserve"> – Свойства дороги </w:t>
      </w:r>
      <w:proofErr w:type="spellStart"/>
      <w:r>
        <w:rPr>
          <w:lang w:val="en-US"/>
        </w:rPr>
        <w:t>roadNorth</w:t>
      </w:r>
      <w:proofErr w:type="spellEnd"/>
    </w:p>
    <w:p w14:paraId="791DC7CF" w14:textId="77777777" w:rsidR="00CA2A50" w:rsidRPr="00CA2A50" w:rsidRDefault="00CA2A50" w:rsidP="00CA2A50">
      <w:pPr>
        <w:pStyle w:val="a8"/>
      </w:pPr>
    </w:p>
    <w:p w14:paraId="0F0261AE" w14:textId="77777777" w:rsidR="004C1CB3" w:rsidRDefault="004C1CB3" w:rsidP="004C1CB3">
      <w:pPr>
        <w:pStyle w:val="a8"/>
        <w:keepNext/>
        <w:ind w:firstLine="0"/>
        <w:jc w:val="center"/>
      </w:pPr>
      <w:r w:rsidRPr="004C1CB3">
        <w:rPr>
          <w:noProof/>
          <w:lang w:val="en-US"/>
        </w:rPr>
        <w:lastRenderedPageBreak/>
        <w:drawing>
          <wp:inline distT="0" distB="0" distL="0" distR="0" wp14:anchorId="7BC5D259" wp14:editId="6F239212">
            <wp:extent cx="4848902" cy="2514951"/>
            <wp:effectExtent l="0" t="0" r="8890" b="0"/>
            <wp:docPr id="94335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30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7AF1" w14:textId="4F6CACCB" w:rsidR="0078225D" w:rsidRPr="004C1CB3" w:rsidRDefault="004C1CB3" w:rsidP="004C1CB3">
      <w:pPr>
        <w:pStyle w:val="af"/>
      </w:pPr>
      <w:bookmarkStart w:id="123" w:name="_Ref2299410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31</w:t>
      </w:r>
      <w:r>
        <w:fldChar w:fldCharType="end"/>
      </w:r>
      <w:bookmarkEnd w:id="123"/>
      <w:r>
        <w:t xml:space="preserve"> – Настройки параметров дорожной сети</w:t>
      </w:r>
    </w:p>
    <w:p w14:paraId="362FA79E" w14:textId="421A8A15" w:rsidR="0078225D" w:rsidRDefault="0078225D" w:rsidP="0078225D">
      <w:pPr>
        <w:pStyle w:val="a8"/>
      </w:pPr>
    </w:p>
    <w:p w14:paraId="4F4F00EA" w14:textId="77777777" w:rsidR="001C6819" w:rsidRDefault="001C6819" w:rsidP="001C6819">
      <w:pPr>
        <w:pStyle w:val="a8"/>
        <w:keepNext/>
        <w:ind w:firstLine="0"/>
        <w:jc w:val="center"/>
      </w:pPr>
      <w:r w:rsidRPr="001C6819">
        <w:rPr>
          <w:noProof/>
        </w:rPr>
        <w:drawing>
          <wp:inline distT="0" distB="0" distL="0" distR="0" wp14:anchorId="58EB73F6" wp14:editId="5BCC8865">
            <wp:extent cx="1829055" cy="5468113"/>
            <wp:effectExtent l="0" t="0" r="0" b="0"/>
            <wp:docPr id="42189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43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6876" w14:textId="61DA9BB9" w:rsidR="005737EF" w:rsidRPr="001C6819" w:rsidRDefault="001C6819" w:rsidP="001C6819">
      <w:pPr>
        <w:pStyle w:val="af"/>
      </w:pPr>
      <w:bookmarkStart w:id="124" w:name="_Ref22994150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32</w:t>
      </w:r>
      <w:r>
        <w:fldChar w:fldCharType="end"/>
      </w:r>
      <w:bookmarkEnd w:id="124"/>
      <w:r>
        <w:rPr>
          <w:lang w:val="en-US"/>
        </w:rPr>
        <w:t xml:space="preserve"> – </w:t>
      </w:r>
      <w:r>
        <w:t>Стоп-линии дорог</w:t>
      </w:r>
    </w:p>
    <w:p w14:paraId="32698BF1" w14:textId="77777777" w:rsidR="00266EF1" w:rsidRPr="00AE2C74" w:rsidRDefault="00266EF1" w:rsidP="0029694B">
      <w:pPr>
        <w:pStyle w:val="3"/>
        <w:tabs>
          <w:tab w:val="clear" w:pos="1276"/>
          <w:tab w:val="num" w:pos="1625"/>
        </w:tabs>
      </w:pPr>
      <w:bookmarkStart w:id="125" w:name="_Toc167783416"/>
      <w:bookmarkStart w:id="126" w:name="_Toc229916370"/>
      <w:bookmarkStart w:id="127" w:name="_Toc229960826"/>
      <w:r w:rsidRPr="00213BAE">
        <w:lastRenderedPageBreak/>
        <w:t>Информация о перекрестке (в том числе о возможных</w:t>
      </w:r>
      <w:r w:rsidRPr="00213BAE">
        <w:br/>
        <w:t>направлениях движения автомоб</w:t>
      </w:r>
      <w:r>
        <w:t>илей)</w:t>
      </w:r>
      <w:bookmarkEnd w:id="125"/>
      <w:bookmarkEnd w:id="126"/>
      <w:bookmarkEnd w:id="127"/>
    </w:p>
    <w:p w14:paraId="4943A59D" w14:textId="03FA9655" w:rsidR="00AE2C74" w:rsidRPr="00AE2C74" w:rsidRDefault="00AE2C74" w:rsidP="00AE2C74">
      <w:pPr>
        <w:pStyle w:val="3"/>
        <w:numPr>
          <w:ilvl w:val="3"/>
          <w:numId w:val="9"/>
        </w:numPr>
        <w:rPr>
          <w:lang w:val="en-US"/>
        </w:rPr>
      </w:pPr>
      <w:bookmarkStart w:id="128" w:name="_Toc229960827"/>
      <w:r>
        <w:t>Южная часть</w:t>
      </w:r>
      <w:bookmarkEnd w:id="128"/>
    </w:p>
    <w:p w14:paraId="162A61F0" w14:textId="2DB4E56D" w:rsidR="00266EF1" w:rsidRPr="00131503" w:rsidRDefault="004557D2" w:rsidP="00266EF1">
      <w:pPr>
        <w:pStyle w:val="a8"/>
      </w:pPr>
      <w:r>
        <w:t xml:space="preserve">Используем объект «Перекрёсток», поместим его на пересечении </w:t>
      </w:r>
      <w:r w:rsidR="00AE2C74">
        <w:t>3</w:t>
      </w:r>
      <w:r>
        <w:t>-ёх дорог</w:t>
      </w:r>
      <w:r w:rsidR="00AE2C74">
        <w:t xml:space="preserve"> (</w:t>
      </w:r>
      <w:proofErr w:type="spellStart"/>
      <w:r w:rsidR="00AE2C74" w:rsidRPr="00AE2C74">
        <w:t>roadSouth</w:t>
      </w:r>
      <w:proofErr w:type="spellEnd"/>
      <w:r w:rsidR="00AE2C74">
        <w:t xml:space="preserve">, </w:t>
      </w:r>
      <w:proofErr w:type="spellStart"/>
      <w:r w:rsidR="00AE2C74" w:rsidRPr="00AE2C74">
        <w:t>road</w:t>
      </w:r>
      <w:proofErr w:type="spellEnd"/>
      <w:r w:rsidR="00AE2C74">
        <w:rPr>
          <w:lang w:val="en-US"/>
        </w:rPr>
        <w:t>Center</w:t>
      </w:r>
      <w:r w:rsidR="00AE2C74" w:rsidRPr="00AE2C74">
        <w:t xml:space="preserve">, </w:t>
      </w:r>
      <w:proofErr w:type="spellStart"/>
      <w:r w:rsidR="00AE2C74">
        <w:rPr>
          <w:lang w:val="en-US"/>
        </w:rPr>
        <w:t>roadWest</w:t>
      </w:r>
      <w:proofErr w:type="spellEnd"/>
      <w:r w:rsidR="00AE2C74">
        <w:t>)</w:t>
      </w:r>
      <w:r>
        <w:t>. В результате образуется перекрёсток (</w:t>
      </w:r>
      <w:r w:rsidR="00AE2C74">
        <w:fldChar w:fldCharType="begin"/>
      </w:r>
      <w:r w:rsidR="00AE2C74">
        <w:instrText xml:space="preserve"> REF _Ref229943107 \h </w:instrText>
      </w:r>
      <w:r w:rsidR="00AE2C74">
        <w:fldChar w:fldCharType="separate"/>
      </w:r>
      <w:r w:rsidR="00440D58">
        <w:t xml:space="preserve">Рисунок </w:t>
      </w:r>
      <w:r w:rsidR="00440D58">
        <w:rPr>
          <w:noProof/>
        </w:rPr>
        <w:t>33</w:t>
      </w:r>
      <w:r w:rsidR="00AE2C74">
        <w:fldChar w:fldCharType="end"/>
      </w:r>
      <w:r>
        <w:t xml:space="preserve">). Настроим возможные пути перемещения автомобилей. </w:t>
      </w:r>
      <w:r w:rsidR="00AE2C74">
        <w:t xml:space="preserve">С </w:t>
      </w:r>
      <w:proofErr w:type="spellStart"/>
      <w:r w:rsidR="00AE2C74">
        <w:rPr>
          <w:lang w:val="en-US"/>
        </w:rPr>
        <w:t>roadSouth</w:t>
      </w:r>
      <w:proofErr w:type="spellEnd"/>
      <w:r w:rsidR="00AE2C74" w:rsidRPr="00AE2C74">
        <w:t xml:space="preserve"> </w:t>
      </w:r>
      <w:r w:rsidR="00AE2C74">
        <w:t xml:space="preserve">можно поехать вперед на </w:t>
      </w:r>
      <w:proofErr w:type="spellStart"/>
      <w:r w:rsidR="00AE2C74">
        <w:rPr>
          <w:lang w:val="en-US"/>
        </w:rPr>
        <w:t>roadWest</w:t>
      </w:r>
      <w:proofErr w:type="spellEnd"/>
      <w:r w:rsidR="00AE2C74">
        <w:t xml:space="preserve"> либо развернуться</w:t>
      </w:r>
      <w:r>
        <w:t>.</w:t>
      </w:r>
      <w:r w:rsidR="00AE2C74">
        <w:t xml:space="preserve"> С </w:t>
      </w:r>
      <w:proofErr w:type="spellStart"/>
      <w:r w:rsidR="00AE2C74">
        <w:rPr>
          <w:lang w:val="en-US"/>
        </w:rPr>
        <w:t>roadWest</w:t>
      </w:r>
      <w:proofErr w:type="spellEnd"/>
      <w:r w:rsidR="00AE2C74">
        <w:t xml:space="preserve"> можно поехать в </w:t>
      </w:r>
      <w:proofErr w:type="spellStart"/>
      <w:r w:rsidR="00AE2C74">
        <w:rPr>
          <w:lang w:val="en-US"/>
        </w:rPr>
        <w:t>roadSouth</w:t>
      </w:r>
      <w:proofErr w:type="spellEnd"/>
      <w:r w:rsidR="00AE2C74">
        <w:t xml:space="preserve"> или развернуться обратно. </w:t>
      </w:r>
      <w:r w:rsidR="00131503">
        <w:t xml:space="preserve">С </w:t>
      </w:r>
      <w:proofErr w:type="spellStart"/>
      <w:r w:rsidR="00131503">
        <w:rPr>
          <w:lang w:val="en-US"/>
        </w:rPr>
        <w:t>roadCenter</w:t>
      </w:r>
      <w:proofErr w:type="spellEnd"/>
      <w:r w:rsidR="00131503">
        <w:rPr>
          <w:lang w:val="en-US"/>
        </w:rPr>
        <w:t xml:space="preserve"> </w:t>
      </w:r>
      <w:r w:rsidR="00131503">
        <w:t xml:space="preserve">можно поехать в </w:t>
      </w:r>
      <w:proofErr w:type="spellStart"/>
      <w:r w:rsidR="00131503">
        <w:rPr>
          <w:lang w:val="en-US"/>
        </w:rPr>
        <w:t>roadSouth</w:t>
      </w:r>
      <w:proofErr w:type="spellEnd"/>
      <w:r w:rsidR="00131503">
        <w:t xml:space="preserve"> или в </w:t>
      </w:r>
      <w:proofErr w:type="spellStart"/>
      <w:r w:rsidR="00131503">
        <w:rPr>
          <w:lang w:val="en-US"/>
        </w:rPr>
        <w:t>roadWest</w:t>
      </w:r>
      <w:proofErr w:type="spellEnd"/>
      <w:r w:rsidR="00131503">
        <w:t>.</w:t>
      </w:r>
    </w:p>
    <w:p w14:paraId="445EEBC4" w14:textId="77777777" w:rsidR="00AE2C74" w:rsidRPr="00AE2C74" w:rsidRDefault="00AE2C74" w:rsidP="00266EF1">
      <w:pPr>
        <w:pStyle w:val="a8"/>
      </w:pPr>
    </w:p>
    <w:p w14:paraId="3E8C1119" w14:textId="77777777" w:rsidR="00AE2C74" w:rsidRDefault="00AE2C74" w:rsidP="00AE2C74">
      <w:pPr>
        <w:pStyle w:val="a8"/>
        <w:keepNext/>
        <w:ind w:firstLine="0"/>
        <w:jc w:val="center"/>
      </w:pPr>
      <w:r w:rsidRPr="00AE2C74">
        <w:rPr>
          <w:noProof/>
        </w:rPr>
        <w:drawing>
          <wp:inline distT="0" distB="0" distL="0" distR="0" wp14:anchorId="2002CDCD" wp14:editId="773CFBD2">
            <wp:extent cx="6191885" cy="5182235"/>
            <wp:effectExtent l="0" t="0" r="0" b="0"/>
            <wp:docPr id="119576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60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EF4E" w14:textId="0791DC1B" w:rsidR="00266EF1" w:rsidRPr="00AE2C74" w:rsidRDefault="00AE2C74" w:rsidP="00AE2C74">
      <w:pPr>
        <w:pStyle w:val="af"/>
      </w:pPr>
      <w:bookmarkStart w:id="129" w:name="_Ref2299431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33</w:t>
      </w:r>
      <w:r>
        <w:fldChar w:fldCharType="end"/>
      </w:r>
      <w:bookmarkEnd w:id="129"/>
      <w:r w:rsidRPr="00AE2C74">
        <w:t xml:space="preserve"> – </w:t>
      </w:r>
      <w:r>
        <w:t>Схема разъездов на 1 перекрестке</w:t>
      </w:r>
    </w:p>
    <w:p w14:paraId="57E99B54" w14:textId="19388870" w:rsidR="00157A87" w:rsidRDefault="00157A87" w:rsidP="00157A87">
      <w:pPr>
        <w:pStyle w:val="a8"/>
      </w:pPr>
    </w:p>
    <w:p w14:paraId="59E991F4" w14:textId="4C7D8644" w:rsidR="00131503" w:rsidRDefault="00AE20CF" w:rsidP="00131503">
      <w:pPr>
        <w:pStyle w:val="a8"/>
      </w:pPr>
      <w:r>
        <w:lastRenderedPageBreak/>
        <w:t>Рассмотрим второй перекресток. Используем объект «Перекрёсток», поместим его на пересечении 3-ёх дорог</w:t>
      </w:r>
      <w:r w:rsidR="00131503" w:rsidRPr="00131503">
        <w:t xml:space="preserve"> (</w:t>
      </w:r>
      <w:proofErr w:type="spellStart"/>
      <w:r w:rsidR="00131503">
        <w:rPr>
          <w:lang w:val="en-US"/>
        </w:rPr>
        <w:t>roadWest</w:t>
      </w:r>
      <w:proofErr w:type="spellEnd"/>
      <w:r w:rsidR="00131503" w:rsidRPr="00131503">
        <w:t xml:space="preserve">, </w:t>
      </w:r>
      <w:proofErr w:type="spellStart"/>
      <w:r w:rsidR="00131503">
        <w:rPr>
          <w:lang w:val="en-US"/>
        </w:rPr>
        <w:t>roadNorth</w:t>
      </w:r>
      <w:proofErr w:type="spellEnd"/>
      <w:r w:rsidR="00131503" w:rsidRPr="00131503">
        <w:t xml:space="preserve">, </w:t>
      </w:r>
      <w:proofErr w:type="spellStart"/>
      <w:r w:rsidR="00131503">
        <w:rPr>
          <w:lang w:val="en-US"/>
        </w:rPr>
        <w:t>roadCenterWest</w:t>
      </w:r>
      <w:proofErr w:type="spellEnd"/>
      <w:r w:rsidR="00131503" w:rsidRPr="00131503">
        <w:t>)</w:t>
      </w:r>
      <w:r>
        <w:t>. В результате образуется перекрёсток (</w:t>
      </w:r>
      <w:r w:rsidR="00131503">
        <w:fldChar w:fldCharType="begin"/>
      </w:r>
      <w:r w:rsidR="00131503">
        <w:instrText xml:space="preserve"> REF _Ref229943466 \h </w:instrText>
      </w:r>
      <w:r w:rsidR="00131503">
        <w:fldChar w:fldCharType="separate"/>
      </w:r>
      <w:r w:rsidR="00440D58">
        <w:t xml:space="preserve">Рисунок </w:t>
      </w:r>
      <w:r w:rsidR="00440D58">
        <w:rPr>
          <w:noProof/>
        </w:rPr>
        <w:t>34</w:t>
      </w:r>
      <w:r w:rsidR="00131503">
        <w:fldChar w:fldCharType="end"/>
      </w:r>
      <w:r>
        <w:t xml:space="preserve">). </w:t>
      </w:r>
      <w:r w:rsidR="00131503">
        <w:t xml:space="preserve">С </w:t>
      </w:r>
      <w:proofErr w:type="spellStart"/>
      <w:r w:rsidR="00131503">
        <w:rPr>
          <w:lang w:val="en-US"/>
        </w:rPr>
        <w:t>roadWest</w:t>
      </w:r>
      <w:proofErr w:type="spellEnd"/>
      <w:r w:rsidR="00131503">
        <w:t xml:space="preserve"> можно поехать в </w:t>
      </w:r>
      <w:proofErr w:type="spellStart"/>
      <w:r w:rsidR="00131503">
        <w:rPr>
          <w:lang w:val="en-US"/>
        </w:rPr>
        <w:t>roadNorth</w:t>
      </w:r>
      <w:proofErr w:type="spellEnd"/>
      <w:r w:rsidR="00131503">
        <w:t xml:space="preserve">, </w:t>
      </w:r>
      <w:proofErr w:type="spellStart"/>
      <w:r w:rsidR="00131503">
        <w:rPr>
          <w:lang w:val="en-US"/>
        </w:rPr>
        <w:t>roadCenterWest</w:t>
      </w:r>
      <w:proofErr w:type="spellEnd"/>
      <w:r w:rsidR="00131503" w:rsidRPr="00131503">
        <w:t xml:space="preserve"> </w:t>
      </w:r>
      <w:r w:rsidR="00131503">
        <w:t xml:space="preserve">либо развернуться. С </w:t>
      </w:r>
      <w:proofErr w:type="spellStart"/>
      <w:r w:rsidR="00131503">
        <w:rPr>
          <w:lang w:val="en-US"/>
        </w:rPr>
        <w:t>roadNorth</w:t>
      </w:r>
      <w:proofErr w:type="spellEnd"/>
      <w:r w:rsidR="00131503">
        <w:t xml:space="preserve"> можно поехать в </w:t>
      </w:r>
      <w:proofErr w:type="spellStart"/>
      <w:r w:rsidR="00131503">
        <w:rPr>
          <w:lang w:val="en-US"/>
        </w:rPr>
        <w:t>roadWest</w:t>
      </w:r>
      <w:proofErr w:type="spellEnd"/>
      <w:r w:rsidR="00131503">
        <w:rPr>
          <w:lang w:val="en-US"/>
        </w:rPr>
        <w:t xml:space="preserve">, </w:t>
      </w:r>
      <w:proofErr w:type="spellStart"/>
      <w:r w:rsidR="00131503">
        <w:rPr>
          <w:lang w:val="en-US"/>
        </w:rPr>
        <w:t>roadCenterWest</w:t>
      </w:r>
      <w:proofErr w:type="spellEnd"/>
      <w:r w:rsidR="00131503">
        <w:rPr>
          <w:lang w:val="en-US"/>
        </w:rPr>
        <w:t xml:space="preserve"> </w:t>
      </w:r>
      <w:r w:rsidR="00131503">
        <w:t>или развернуться.</w:t>
      </w:r>
    </w:p>
    <w:p w14:paraId="1DA31C11" w14:textId="77777777" w:rsidR="00131503" w:rsidRDefault="00131503" w:rsidP="00131503">
      <w:pPr>
        <w:pStyle w:val="a8"/>
      </w:pPr>
    </w:p>
    <w:p w14:paraId="10094A16" w14:textId="77777777" w:rsidR="00131503" w:rsidRDefault="00131503" w:rsidP="00131503">
      <w:pPr>
        <w:pStyle w:val="af"/>
        <w:keepNext/>
      </w:pPr>
      <w:r w:rsidRPr="00131503">
        <w:rPr>
          <w:noProof/>
        </w:rPr>
        <w:drawing>
          <wp:inline distT="0" distB="0" distL="0" distR="0" wp14:anchorId="4F4BFCEC" wp14:editId="3132D183">
            <wp:extent cx="5010849" cy="6373114"/>
            <wp:effectExtent l="0" t="0" r="0" b="8890"/>
            <wp:docPr id="1274724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43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97EE" w14:textId="693C58E7" w:rsidR="00AE20CF" w:rsidRDefault="00131503" w:rsidP="00131503">
      <w:pPr>
        <w:pStyle w:val="af"/>
      </w:pPr>
      <w:bookmarkStart w:id="130" w:name="_Ref22994346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34</w:t>
      </w:r>
      <w:r>
        <w:fldChar w:fldCharType="end"/>
      </w:r>
      <w:bookmarkEnd w:id="130"/>
      <w:r>
        <w:t xml:space="preserve"> – Схема разъезда на втором перекрестке</w:t>
      </w:r>
    </w:p>
    <w:p w14:paraId="301941B7" w14:textId="259D771A" w:rsidR="00131503" w:rsidRPr="00AE2C74" w:rsidRDefault="00131503" w:rsidP="00131503">
      <w:pPr>
        <w:pStyle w:val="3"/>
        <w:numPr>
          <w:ilvl w:val="3"/>
          <w:numId w:val="9"/>
        </w:numPr>
        <w:rPr>
          <w:lang w:val="en-US"/>
        </w:rPr>
      </w:pPr>
      <w:bookmarkStart w:id="131" w:name="_Toc229960828"/>
      <w:r>
        <w:lastRenderedPageBreak/>
        <w:t>Северная часть</w:t>
      </w:r>
      <w:bookmarkEnd w:id="131"/>
    </w:p>
    <w:p w14:paraId="0A61ABDD" w14:textId="77777777" w:rsidR="00AE20CF" w:rsidRPr="00AE20CF" w:rsidRDefault="00AE20CF" w:rsidP="00131503">
      <w:pPr>
        <w:pStyle w:val="a8"/>
        <w:ind w:firstLine="0"/>
      </w:pPr>
    </w:p>
    <w:p w14:paraId="45333E9B" w14:textId="22A11C42" w:rsidR="000F575B" w:rsidRPr="00201906" w:rsidRDefault="000F575B" w:rsidP="000F575B">
      <w:pPr>
        <w:pStyle w:val="a8"/>
        <w:rPr>
          <w:u w:val="single"/>
        </w:rPr>
      </w:pPr>
      <w:r>
        <w:rPr>
          <w:u w:val="single"/>
        </w:rPr>
        <w:t>Укрупнённый</w:t>
      </w:r>
      <w:r w:rsidRPr="00201906">
        <w:rPr>
          <w:u w:val="single"/>
        </w:rPr>
        <w:t xml:space="preserve"> алгоритм:</w:t>
      </w:r>
    </w:p>
    <w:p w14:paraId="59F58F22" w14:textId="0A9E1164" w:rsidR="000F575B" w:rsidRPr="00201906" w:rsidRDefault="00131503" w:rsidP="004459D5">
      <w:pPr>
        <w:pStyle w:val="a8"/>
      </w:pPr>
      <w:r>
        <w:t>В южной части с</w:t>
      </w:r>
      <w:r w:rsidR="001B20FC">
        <w:t xml:space="preserve">оздали объект «Перекрёсток» </w:t>
      </w:r>
      <w:proofErr w:type="spellStart"/>
      <w:r w:rsidR="001B20FC">
        <w:rPr>
          <w:lang w:val="en-US"/>
        </w:rPr>
        <w:t>intersection</w:t>
      </w:r>
      <w:r>
        <w:rPr>
          <w:lang w:val="en-US"/>
        </w:rPr>
        <w:t>South</w:t>
      </w:r>
      <w:proofErr w:type="spellEnd"/>
      <w:r w:rsidR="001B20FC">
        <w:t xml:space="preserve"> для всех </w:t>
      </w:r>
      <w:r>
        <w:t>3</w:t>
      </w:r>
      <w:r w:rsidR="001B20FC">
        <w:t xml:space="preserve"> дорог первого перекрестка, и </w:t>
      </w:r>
      <w:proofErr w:type="spellStart"/>
      <w:r w:rsidR="001B20FC">
        <w:rPr>
          <w:lang w:val="en-US"/>
        </w:rPr>
        <w:t>intersection</w:t>
      </w:r>
      <w:r>
        <w:rPr>
          <w:lang w:val="en-US"/>
        </w:rPr>
        <w:t>South</w:t>
      </w:r>
      <w:proofErr w:type="spellEnd"/>
      <w:r w:rsidRPr="00131503">
        <w:t>1</w:t>
      </w:r>
      <w:r w:rsidR="001B20FC">
        <w:t xml:space="preserve"> для второго перекрестка, дороги и перекрёстки объединились в одну дорожную сеть </w:t>
      </w:r>
      <w:proofErr w:type="spellStart"/>
      <w:r w:rsidR="001B20FC">
        <w:rPr>
          <w:lang w:val="en-US"/>
        </w:rPr>
        <w:t>roadNetwork</w:t>
      </w:r>
      <w:proofErr w:type="spellEnd"/>
      <w:r w:rsidR="001B20FC" w:rsidRPr="00262218">
        <w:t xml:space="preserve"> </w:t>
      </w:r>
      <w:r w:rsidR="00262218" w:rsidRPr="00262218">
        <w:t>(</w:t>
      </w:r>
      <w:r>
        <w:fldChar w:fldCharType="begin"/>
      </w:r>
      <w:r>
        <w:instrText xml:space="preserve"> REF _Ref229943852 \h </w:instrText>
      </w:r>
      <w:r>
        <w:fldChar w:fldCharType="separate"/>
      </w:r>
      <w:r w:rsidR="00440D58">
        <w:t xml:space="preserve">Рисунок </w:t>
      </w:r>
      <w:r w:rsidR="00440D58">
        <w:rPr>
          <w:noProof/>
        </w:rPr>
        <w:t>35</w:t>
      </w:r>
      <w:r>
        <w:fldChar w:fldCharType="end"/>
      </w:r>
      <w:r w:rsidR="00262218" w:rsidRPr="00262218">
        <w:t>)</w:t>
      </w:r>
      <w:r w:rsidR="004459D5">
        <w:t>, затем выполнили следующее:</w:t>
      </w:r>
    </w:p>
    <w:p w14:paraId="18FEFB8E" w14:textId="28674BBB" w:rsidR="000F575B" w:rsidRDefault="00D9592C" w:rsidP="006D6919">
      <w:pPr>
        <w:pStyle w:val="a8"/>
        <w:numPr>
          <w:ilvl w:val="0"/>
          <w:numId w:val="20"/>
        </w:numPr>
      </w:pPr>
      <w:r>
        <w:t>В южной части д</w:t>
      </w:r>
      <w:r w:rsidR="000F575B">
        <w:t>обавили с помощью интерактивных указателей возможные направления движения на перекрёстке (</w:t>
      </w:r>
      <w:r w:rsidR="00131503">
        <w:fldChar w:fldCharType="begin"/>
      </w:r>
      <w:r w:rsidR="00131503">
        <w:instrText xml:space="preserve"> REF _Ref229943107 \h </w:instrText>
      </w:r>
      <w:r w:rsidR="00131503">
        <w:fldChar w:fldCharType="separate"/>
      </w:r>
      <w:r w:rsidR="00440D58">
        <w:t xml:space="preserve">Рисунок </w:t>
      </w:r>
      <w:r w:rsidR="00440D58">
        <w:rPr>
          <w:noProof/>
        </w:rPr>
        <w:t>33</w:t>
      </w:r>
      <w:r w:rsidR="00131503">
        <w:fldChar w:fldCharType="end"/>
      </w:r>
      <w:r w:rsidR="003B635D">
        <w:t>,</w:t>
      </w:r>
      <w:r w:rsidR="00131503">
        <w:t xml:space="preserve"> </w:t>
      </w:r>
      <w:r w:rsidR="00131503">
        <w:fldChar w:fldCharType="begin"/>
      </w:r>
      <w:r w:rsidR="00131503">
        <w:instrText xml:space="preserve"> REF _Ref229943466 \h </w:instrText>
      </w:r>
      <w:r w:rsidR="00131503">
        <w:fldChar w:fldCharType="separate"/>
      </w:r>
      <w:r w:rsidR="00440D58">
        <w:t xml:space="preserve">Рисунок </w:t>
      </w:r>
      <w:r w:rsidR="00440D58">
        <w:rPr>
          <w:noProof/>
        </w:rPr>
        <w:t>34</w:t>
      </w:r>
      <w:r w:rsidR="00131503">
        <w:fldChar w:fldCharType="end"/>
      </w:r>
      <w:r w:rsidR="000F575B">
        <w:t>).</w:t>
      </w:r>
    </w:p>
    <w:p w14:paraId="313B6AEE" w14:textId="77777777" w:rsidR="00D9592C" w:rsidRDefault="00D9592C" w:rsidP="006D6919">
      <w:pPr>
        <w:pStyle w:val="a8"/>
        <w:numPr>
          <w:ilvl w:val="0"/>
          <w:numId w:val="20"/>
        </w:numPr>
      </w:pPr>
    </w:p>
    <w:p w14:paraId="48CC390A" w14:textId="77777777" w:rsidR="00131503" w:rsidRDefault="00131503" w:rsidP="00131503">
      <w:pPr>
        <w:pStyle w:val="a8"/>
        <w:ind w:left="1069" w:firstLine="0"/>
      </w:pPr>
    </w:p>
    <w:p w14:paraId="5C3EDDA3" w14:textId="77777777" w:rsidR="00131503" w:rsidRDefault="00131503" w:rsidP="00131503">
      <w:pPr>
        <w:pStyle w:val="a8"/>
        <w:keepNext/>
        <w:ind w:firstLine="0"/>
        <w:jc w:val="center"/>
      </w:pPr>
      <w:r w:rsidRPr="00131503">
        <w:rPr>
          <w:noProof/>
        </w:rPr>
        <w:drawing>
          <wp:inline distT="0" distB="0" distL="0" distR="0" wp14:anchorId="28AB4023" wp14:editId="4CC836B0">
            <wp:extent cx="1524213" cy="2772162"/>
            <wp:effectExtent l="0" t="0" r="0" b="9525"/>
            <wp:docPr id="171320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95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22EB" w14:textId="138E4AB5" w:rsidR="00D9592C" w:rsidRPr="00D9592C" w:rsidRDefault="00131503" w:rsidP="00D9592C">
      <w:pPr>
        <w:pStyle w:val="af"/>
      </w:pPr>
      <w:bookmarkStart w:id="132" w:name="_Ref22994385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35</w:t>
      </w:r>
      <w:r>
        <w:fldChar w:fldCharType="end"/>
      </w:r>
      <w:bookmarkEnd w:id="132"/>
      <w:r>
        <w:t xml:space="preserve"> – Дорожная сеть после объединения всех дорог перекрестками</w:t>
      </w:r>
    </w:p>
    <w:p w14:paraId="30D0D7D8" w14:textId="16639836" w:rsidR="00266EF1" w:rsidRPr="00D9592C" w:rsidRDefault="00266EF1" w:rsidP="0029694B">
      <w:pPr>
        <w:pStyle w:val="3"/>
        <w:tabs>
          <w:tab w:val="clear" w:pos="1276"/>
          <w:tab w:val="num" w:pos="1625"/>
        </w:tabs>
      </w:pPr>
      <w:bookmarkStart w:id="133" w:name="_Toc167783418"/>
      <w:bookmarkStart w:id="134" w:name="_Toc229916372"/>
      <w:bookmarkStart w:id="135" w:name="_Toc229960829"/>
      <w:r w:rsidRPr="00944AEA">
        <w:t xml:space="preserve">Информация о местоположении парковок и способе парковки </w:t>
      </w:r>
      <w:r w:rsidR="003B635D">
        <w:t xml:space="preserve">транспортных средств </w:t>
      </w:r>
      <w:r>
        <w:t>(параллельная/перпендикулярная)</w:t>
      </w:r>
      <w:bookmarkEnd w:id="133"/>
      <w:bookmarkEnd w:id="134"/>
      <w:bookmarkEnd w:id="135"/>
    </w:p>
    <w:p w14:paraId="2B6C9B4C" w14:textId="1404415C" w:rsidR="00131503" w:rsidRPr="00131503" w:rsidRDefault="00131503" w:rsidP="00131503">
      <w:pPr>
        <w:pStyle w:val="3"/>
        <w:numPr>
          <w:ilvl w:val="3"/>
          <w:numId w:val="9"/>
        </w:numPr>
        <w:rPr>
          <w:lang w:val="en-US"/>
        </w:rPr>
      </w:pPr>
      <w:bookmarkStart w:id="136" w:name="_Toc229960830"/>
      <w:r>
        <w:t>Южная часть</w:t>
      </w:r>
      <w:bookmarkEnd w:id="136"/>
    </w:p>
    <w:p w14:paraId="56F53D94" w14:textId="6A928ED2" w:rsidR="00266EF1" w:rsidRPr="00944AEA" w:rsidRDefault="005737EF" w:rsidP="00266EF1">
      <w:pPr>
        <w:pStyle w:val="a8"/>
      </w:pPr>
      <w:r>
        <w:t>С помощью объекта «</w:t>
      </w:r>
      <w:r w:rsidR="00E13E3C">
        <w:t>Парковка</w:t>
      </w:r>
      <w:r>
        <w:t>»</w:t>
      </w:r>
      <w:r w:rsidR="00E13E3C">
        <w:t xml:space="preserve"> добавим</w:t>
      </w:r>
      <w:r w:rsidR="00D9592C">
        <w:t xml:space="preserve"> 2</w:t>
      </w:r>
      <w:r w:rsidR="00E13E3C">
        <w:t xml:space="preserve"> парковк</w:t>
      </w:r>
      <w:r w:rsidR="00D9592C">
        <w:t>и (</w:t>
      </w:r>
      <w:proofErr w:type="spellStart"/>
      <w:r w:rsidR="00D9592C">
        <w:rPr>
          <w:lang w:val="en-US"/>
        </w:rPr>
        <w:t>parkingLotCenter</w:t>
      </w:r>
      <w:proofErr w:type="spellEnd"/>
      <w:r w:rsidR="00D9592C" w:rsidRPr="00D9592C">
        <w:t xml:space="preserve">1, </w:t>
      </w:r>
      <w:proofErr w:type="spellStart"/>
      <w:r w:rsidR="00D9592C">
        <w:rPr>
          <w:lang w:val="en-US"/>
        </w:rPr>
        <w:t>parkingLotSouth</w:t>
      </w:r>
      <w:proofErr w:type="spellEnd"/>
      <w:r w:rsidR="00D9592C">
        <w:t>)</w:t>
      </w:r>
      <w:r w:rsidR="00E13E3C">
        <w:t xml:space="preserve"> </w:t>
      </w:r>
      <w:r w:rsidR="00D9592C">
        <w:t>в южной части ТСК</w:t>
      </w:r>
      <w:r w:rsidR="00BA5C61">
        <w:t xml:space="preserve"> (</w:t>
      </w:r>
      <w:r w:rsidR="00D9592C">
        <w:fldChar w:fldCharType="begin"/>
      </w:r>
      <w:r w:rsidR="00D9592C">
        <w:instrText xml:space="preserve"> REF _Ref229944316 \h </w:instrText>
      </w:r>
      <w:r w:rsidR="00D9592C">
        <w:fldChar w:fldCharType="separate"/>
      </w:r>
      <w:r w:rsidR="00440D58">
        <w:t xml:space="preserve">Рисунок </w:t>
      </w:r>
      <w:r w:rsidR="00440D58">
        <w:rPr>
          <w:noProof/>
        </w:rPr>
        <w:t>36</w:t>
      </w:r>
      <w:r w:rsidR="00D9592C">
        <w:fldChar w:fldCharType="end"/>
      </w:r>
      <w:r w:rsidR="00BA5C61">
        <w:t>)</w:t>
      </w:r>
      <w:r w:rsidR="00E13E3C">
        <w:t>, изменим ти</w:t>
      </w:r>
      <w:r w:rsidR="006A1FB3">
        <w:t>п парковки</w:t>
      </w:r>
      <w:r w:rsidR="00E13E3C">
        <w:t>,</w:t>
      </w:r>
      <w:r w:rsidR="006A1FB3">
        <w:t xml:space="preserve"> длину парковочного места</w:t>
      </w:r>
      <w:r w:rsidR="00E13E3C">
        <w:t>, ма</w:t>
      </w:r>
      <w:r w:rsidR="006A1FB3">
        <w:t>ксимальную вместительность</w:t>
      </w:r>
      <w:r w:rsidR="00D9592C">
        <w:t xml:space="preserve"> (</w:t>
      </w:r>
      <w:r w:rsidR="000058E7">
        <w:fldChar w:fldCharType="begin"/>
      </w:r>
      <w:r w:rsidR="000058E7">
        <w:instrText xml:space="preserve"> REF _Ref229944625 \h </w:instrText>
      </w:r>
      <w:r w:rsidR="000058E7">
        <w:fldChar w:fldCharType="separate"/>
      </w:r>
      <w:r w:rsidR="00440D58">
        <w:t xml:space="preserve">Рисунок </w:t>
      </w:r>
      <w:r w:rsidR="00440D58">
        <w:rPr>
          <w:noProof/>
        </w:rPr>
        <w:t>37</w:t>
      </w:r>
      <w:r w:rsidR="000058E7">
        <w:fldChar w:fldCharType="end"/>
      </w:r>
      <w:r w:rsidR="00D9592C">
        <w:t>)</w:t>
      </w:r>
      <w:r w:rsidR="00E13E3C">
        <w:t>.</w:t>
      </w:r>
    </w:p>
    <w:p w14:paraId="048B9049" w14:textId="77777777" w:rsidR="00D9592C" w:rsidRDefault="00D9592C" w:rsidP="00D9592C">
      <w:pPr>
        <w:pStyle w:val="a8"/>
        <w:keepNext/>
        <w:ind w:firstLine="0"/>
        <w:jc w:val="center"/>
      </w:pPr>
      <w:r w:rsidRPr="00D9592C">
        <w:rPr>
          <w:noProof/>
        </w:rPr>
        <w:lastRenderedPageBreak/>
        <w:drawing>
          <wp:inline distT="0" distB="0" distL="0" distR="0" wp14:anchorId="5E4A3C3E" wp14:editId="60F608A3">
            <wp:extent cx="4734586" cy="7802064"/>
            <wp:effectExtent l="0" t="0" r="8890" b="8890"/>
            <wp:docPr id="38003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36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34E1" w14:textId="721666AF" w:rsidR="00266EF1" w:rsidRDefault="00D9592C" w:rsidP="00D9592C">
      <w:pPr>
        <w:pStyle w:val="af"/>
      </w:pPr>
      <w:bookmarkStart w:id="137" w:name="_Ref22994431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36</w:t>
      </w:r>
      <w:r>
        <w:fldChar w:fldCharType="end"/>
      </w:r>
      <w:bookmarkEnd w:id="137"/>
      <w:r>
        <w:t xml:space="preserve"> – Парковки в южной части</w:t>
      </w:r>
    </w:p>
    <w:p w14:paraId="0DB41EE0" w14:textId="77777777" w:rsidR="00D63663" w:rsidRPr="00D63663" w:rsidRDefault="00D63663" w:rsidP="00D63663">
      <w:pPr>
        <w:pStyle w:val="a8"/>
      </w:pPr>
    </w:p>
    <w:p w14:paraId="3FB5F5FB" w14:textId="0A69596A" w:rsidR="00D63663" w:rsidRPr="00131503" w:rsidRDefault="00D63663" w:rsidP="00D63663">
      <w:pPr>
        <w:pStyle w:val="3"/>
        <w:numPr>
          <w:ilvl w:val="3"/>
          <w:numId w:val="9"/>
        </w:numPr>
        <w:rPr>
          <w:lang w:val="en-US"/>
        </w:rPr>
      </w:pPr>
      <w:bookmarkStart w:id="138" w:name="_Toc229960831"/>
      <w:r>
        <w:lastRenderedPageBreak/>
        <w:t>Северная часть</w:t>
      </w:r>
      <w:bookmarkEnd w:id="138"/>
    </w:p>
    <w:p w14:paraId="53B7B957" w14:textId="46494CBE" w:rsidR="00266EF1" w:rsidRDefault="00266EF1" w:rsidP="00266EF1">
      <w:pPr>
        <w:pStyle w:val="a8"/>
      </w:pPr>
    </w:p>
    <w:p w14:paraId="5015014B" w14:textId="77777777" w:rsidR="006A1FB3" w:rsidRPr="006A1FB3" w:rsidRDefault="006A1FB3" w:rsidP="006A1FB3">
      <w:pPr>
        <w:pStyle w:val="a8"/>
        <w:rPr>
          <w:u w:val="single"/>
        </w:rPr>
      </w:pPr>
      <w:r>
        <w:rPr>
          <w:u w:val="single"/>
        </w:rPr>
        <w:t>Укрупнённый алгоритм:</w:t>
      </w:r>
    </w:p>
    <w:p w14:paraId="60675D6D" w14:textId="741E0CE9" w:rsidR="006A1FB3" w:rsidRPr="00201906" w:rsidRDefault="006A1FB3" w:rsidP="000B767F">
      <w:pPr>
        <w:pStyle w:val="a8"/>
      </w:pPr>
      <w:r>
        <w:t>Добавили объект «Парковка»</w:t>
      </w:r>
      <w:r w:rsidR="00395868">
        <w:t xml:space="preserve"> </w:t>
      </w:r>
      <w:proofErr w:type="spellStart"/>
      <w:r w:rsidR="00395868">
        <w:rPr>
          <w:lang w:val="en-US"/>
        </w:rPr>
        <w:t>parkingLot</w:t>
      </w:r>
      <w:r w:rsidR="00BB2249">
        <w:rPr>
          <w:lang w:val="en-US"/>
        </w:rPr>
        <w:t>Center</w:t>
      </w:r>
      <w:proofErr w:type="spellEnd"/>
      <w:r w:rsidR="00BB2249" w:rsidRPr="00BB2249">
        <w:t xml:space="preserve">1 </w:t>
      </w:r>
      <w:r w:rsidR="00BB2249">
        <w:t>в южную часть</w:t>
      </w:r>
      <w:r w:rsidR="00395868">
        <w:t>, прикрепили её</w:t>
      </w:r>
      <w:r w:rsidR="00395868" w:rsidRPr="00395868">
        <w:t xml:space="preserve"> </w:t>
      </w:r>
      <w:r w:rsidR="00395868">
        <w:t xml:space="preserve">в направлении </w:t>
      </w:r>
      <w:r w:rsidR="00AD366C">
        <w:t>встречного</w:t>
      </w:r>
      <w:r w:rsidR="00395868">
        <w:t xml:space="preserve"> движения дороги </w:t>
      </w:r>
      <w:r w:rsidR="00AD366C" w:rsidRPr="00AD366C">
        <w:rPr>
          <w:lang w:val="en-US"/>
        </w:rPr>
        <w:t>road</w:t>
      </w:r>
      <w:r w:rsidR="000B767F">
        <w:t>, и выполнили:</w:t>
      </w:r>
    </w:p>
    <w:p w14:paraId="7878058C" w14:textId="070554D7" w:rsidR="006A1FB3" w:rsidRDefault="00395868" w:rsidP="0010237A">
      <w:pPr>
        <w:pStyle w:val="a8"/>
        <w:numPr>
          <w:ilvl w:val="0"/>
          <w:numId w:val="21"/>
        </w:numPr>
      </w:pPr>
      <w:r>
        <w:t>Указали</w:t>
      </w:r>
      <w:r w:rsidR="006A1FB3">
        <w:t xml:space="preserve"> смещение относительно начала дороги</w:t>
      </w:r>
      <w:r>
        <w:t xml:space="preserve"> – </w:t>
      </w:r>
      <w:r w:rsidR="00BB2249">
        <w:t>54</w:t>
      </w:r>
      <w:r w:rsidRPr="00395868">
        <w:t>;</w:t>
      </w:r>
    </w:p>
    <w:p w14:paraId="2F79BBBB" w14:textId="295A0EE3" w:rsidR="006A1FB3" w:rsidRDefault="00395868" w:rsidP="0010237A">
      <w:pPr>
        <w:pStyle w:val="a8"/>
        <w:numPr>
          <w:ilvl w:val="0"/>
          <w:numId w:val="21"/>
        </w:numPr>
      </w:pPr>
      <w:r>
        <w:t>Указали</w:t>
      </w:r>
      <w:r w:rsidR="006A1FB3">
        <w:t xml:space="preserve"> тип парковки </w:t>
      </w:r>
      <w:r>
        <w:t>– перпендикулярная</w:t>
      </w:r>
      <w:r w:rsidRPr="00395868">
        <w:t>;</w:t>
      </w:r>
    </w:p>
    <w:p w14:paraId="7B74D599" w14:textId="019930C4" w:rsidR="006A1FB3" w:rsidRDefault="00395868" w:rsidP="0010237A">
      <w:pPr>
        <w:pStyle w:val="a8"/>
        <w:numPr>
          <w:ilvl w:val="0"/>
          <w:numId w:val="21"/>
        </w:numPr>
      </w:pPr>
      <w:r>
        <w:t>Указали</w:t>
      </w:r>
      <w:r w:rsidR="006A1FB3">
        <w:t xml:space="preserve"> размер парковки</w:t>
      </w:r>
      <w:r w:rsidR="000058E7" w:rsidRPr="000058E7">
        <w:t xml:space="preserve"> (</w:t>
      </w:r>
      <w:r w:rsidR="006A1FB3">
        <w:t>Длин</w:t>
      </w:r>
      <w:r w:rsidR="000058E7">
        <w:t>а</w:t>
      </w:r>
      <w:r w:rsidR="006A1FB3">
        <w:t xml:space="preserve"> одного парковочного места</w:t>
      </w:r>
      <w:r>
        <w:t xml:space="preserve"> – </w:t>
      </w:r>
      <w:r w:rsidR="00D9592C" w:rsidRPr="00D9592C">
        <w:t xml:space="preserve">5 </w:t>
      </w:r>
      <w:r>
        <w:t>м</w:t>
      </w:r>
      <w:r w:rsidRPr="00395868">
        <w:t>;</w:t>
      </w:r>
      <w:r w:rsidR="000058E7">
        <w:t xml:space="preserve"> </w:t>
      </w:r>
      <w:r w:rsidR="006A1FB3">
        <w:t>Количество парковочных мест</w:t>
      </w:r>
      <w:r>
        <w:t xml:space="preserve"> – </w:t>
      </w:r>
      <w:r w:rsidR="00D9592C" w:rsidRPr="000058E7">
        <w:t>6</w:t>
      </w:r>
      <w:r w:rsidR="000058E7">
        <w:t>)</w:t>
      </w:r>
      <w:r>
        <w:t>.</w:t>
      </w:r>
    </w:p>
    <w:p w14:paraId="628ED500" w14:textId="77777777" w:rsidR="00BB2249" w:rsidRDefault="00BB2249" w:rsidP="00BB2249">
      <w:pPr>
        <w:pStyle w:val="a8"/>
        <w:ind w:left="1069" w:firstLine="0"/>
      </w:pPr>
    </w:p>
    <w:p w14:paraId="1F9A9868" w14:textId="7D32E4C0" w:rsidR="00D9592C" w:rsidRDefault="00BB2249" w:rsidP="00D9592C">
      <w:pPr>
        <w:pStyle w:val="a8"/>
        <w:keepNext/>
        <w:ind w:firstLine="0"/>
        <w:jc w:val="center"/>
      </w:pPr>
      <w:r w:rsidRPr="00BB2249">
        <w:rPr>
          <w:noProof/>
        </w:rPr>
        <w:drawing>
          <wp:inline distT="0" distB="0" distL="0" distR="0" wp14:anchorId="247E8BB8" wp14:editId="25C2CFF6">
            <wp:extent cx="4477375" cy="3581900"/>
            <wp:effectExtent l="0" t="0" r="0" b="0"/>
            <wp:docPr id="130767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7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E726" w14:textId="25C5E539" w:rsidR="006A1FB3" w:rsidRDefault="00D9592C" w:rsidP="00D9592C">
      <w:pPr>
        <w:pStyle w:val="af"/>
      </w:pPr>
      <w:bookmarkStart w:id="139" w:name="_Ref22994462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37</w:t>
      </w:r>
      <w:r>
        <w:fldChar w:fldCharType="end"/>
      </w:r>
      <w:bookmarkEnd w:id="139"/>
      <w:r w:rsidRPr="00BB2249">
        <w:t xml:space="preserve"> – </w:t>
      </w:r>
      <w:r>
        <w:t xml:space="preserve">Свойства парковки </w:t>
      </w:r>
      <w:proofErr w:type="spellStart"/>
      <w:r>
        <w:rPr>
          <w:lang w:val="en-US"/>
        </w:rPr>
        <w:t>parkingLotCenter</w:t>
      </w:r>
      <w:proofErr w:type="spellEnd"/>
      <w:r w:rsidRPr="00BB2249">
        <w:t>1</w:t>
      </w:r>
    </w:p>
    <w:p w14:paraId="31C63E5B" w14:textId="77777777" w:rsidR="00BB2249" w:rsidRPr="00BB2249" w:rsidRDefault="00BB2249" w:rsidP="00BB2249">
      <w:pPr>
        <w:pStyle w:val="a8"/>
      </w:pPr>
    </w:p>
    <w:p w14:paraId="1D841826" w14:textId="65CB136A" w:rsidR="00BB2249" w:rsidRPr="00201906" w:rsidRDefault="00BB2249" w:rsidP="00BB2249">
      <w:pPr>
        <w:pStyle w:val="a8"/>
      </w:pPr>
      <w:r>
        <w:t xml:space="preserve">Добавили объект «Парковка» </w:t>
      </w:r>
      <w:proofErr w:type="spellStart"/>
      <w:r>
        <w:rPr>
          <w:lang w:val="en-US"/>
        </w:rPr>
        <w:t>parkingLotSouth</w:t>
      </w:r>
      <w:proofErr w:type="spellEnd"/>
      <w:r>
        <w:t>, прикрепили её</w:t>
      </w:r>
      <w:r w:rsidRPr="00395868">
        <w:t xml:space="preserve"> </w:t>
      </w:r>
      <w:r>
        <w:t xml:space="preserve">в направлении встречного движения дороги </w:t>
      </w:r>
      <w:r w:rsidRPr="00AD366C">
        <w:rPr>
          <w:lang w:val="en-US"/>
        </w:rPr>
        <w:t>road</w:t>
      </w:r>
      <w:r>
        <w:t>, и выполнили:</w:t>
      </w:r>
    </w:p>
    <w:p w14:paraId="6F9F28AB" w14:textId="549A4955" w:rsidR="00BB2249" w:rsidRDefault="00BB2249" w:rsidP="0010237A">
      <w:pPr>
        <w:pStyle w:val="a8"/>
        <w:numPr>
          <w:ilvl w:val="0"/>
          <w:numId w:val="21"/>
        </w:numPr>
      </w:pPr>
      <w:r>
        <w:t>Указали смещение относительно начала дороги – 4</w:t>
      </w:r>
      <w:r w:rsidRPr="00395868">
        <w:t>;</w:t>
      </w:r>
    </w:p>
    <w:p w14:paraId="47E8112C" w14:textId="77777777" w:rsidR="00BB2249" w:rsidRDefault="00BB2249" w:rsidP="0010237A">
      <w:pPr>
        <w:pStyle w:val="a8"/>
        <w:numPr>
          <w:ilvl w:val="0"/>
          <w:numId w:val="21"/>
        </w:numPr>
      </w:pPr>
      <w:r>
        <w:t>Указали тип парковки – перпендикулярная</w:t>
      </w:r>
      <w:r w:rsidRPr="00395868">
        <w:t>;</w:t>
      </w:r>
    </w:p>
    <w:p w14:paraId="00B30F67" w14:textId="34829C97" w:rsidR="00BB2249" w:rsidRDefault="00BB2249" w:rsidP="0010237A">
      <w:pPr>
        <w:pStyle w:val="a8"/>
        <w:numPr>
          <w:ilvl w:val="0"/>
          <w:numId w:val="21"/>
        </w:numPr>
      </w:pPr>
      <w:r>
        <w:lastRenderedPageBreak/>
        <w:t>Указали размер парковки</w:t>
      </w:r>
      <w:r w:rsidRPr="000058E7">
        <w:t xml:space="preserve"> (</w:t>
      </w:r>
      <w:r>
        <w:t xml:space="preserve">Длина одного парковочного места – </w:t>
      </w:r>
      <w:r w:rsidRPr="00D9592C">
        <w:t xml:space="preserve">5 </w:t>
      </w:r>
      <w:r>
        <w:t>м</w:t>
      </w:r>
      <w:r w:rsidRPr="00395868">
        <w:t>;</w:t>
      </w:r>
      <w:r>
        <w:t xml:space="preserve"> Количество парковочных мест – 8).</w:t>
      </w:r>
    </w:p>
    <w:p w14:paraId="08E91607" w14:textId="77777777" w:rsidR="009C338C" w:rsidRDefault="009C338C" w:rsidP="009C338C">
      <w:pPr>
        <w:pStyle w:val="a8"/>
        <w:ind w:left="1069" w:firstLine="0"/>
      </w:pPr>
    </w:p>
    <w:p w14:paraId="54E1A426" w14:textId="0338D690" w:rsidR="00BB2249" w:rsidRDefault="00BB2249" w:rsidP="00BB2249">
      <w:pPr>
        <w:pStyle w:val="a8"/>
        <w:keepNext/>
        <w:ind w:firstLine="0"/>
        <w:jc w:val="center"/>
      </w:pPr>
      <w:r w:rsidRPr="00BB2249">
        <w:rPr>
          <w:noProof/>
        </w:rPr>
        <w:drawing>
          <wp:inline distT="0" distB="0" distL="0" distR="0" wp14:anchorId="368C147A" wp14:editId="36FA4EB6">
            <wp:extent cx="4515480" cy="3572374"/>
            <wp:effectExtent l="0" t="0" r="0" b="9525"/>
            <wp:docPr id="1586589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93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F44B" w14:textId="18C0C50F" w:rsidR="00395868" w:rsidRDefault="00BB2249" w:rsidP="00BB2249">
      <w:pPr>
        <w:pStyle w:val="a8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38</w:t>
      </w:r>
      <w:r>
        <w:fldChar w:fldCharType="end"/>
      </w:r>
      <w:r>
        <w:rPr>
          <w:lang w:val="en-US"/>
        </w:rPr>
        <w:t xml:space="preserve"> – </w:t>
      </w:r>
      <w:r>
        <w:t xml:space="preserve">Свойства парковки </w:t>
      </w:r>
      <w:proofErr w:type="spellStart"/>
      <w:r>
        <w:rPr>
          <w:lang w:val="en-US"/>
        </w:rPr>
        <w:t>parkingLotSouth</w:t>
      </w:r>
      <w:proofErr w:type="spellEnd"/>
    </w:p>
    <w:p w14:paraId="4C586F8B" w14:textId="77777777" w:rsidR="00BB2249" w:rsidRDefault="00BB2249" w:rsidP="00BB2249">
      <w:pPr>
        <w:pStyle w:val="a8"/>
        <w:ind w:firstLine="0"/>
      </w:pPr>
    </w:p>
    <w:p w14:paraId="48327D13" w14:textId="71E498EF" w:rsidR="00BB2249" w:rsidRDefault="00BB2249" w:rsidP="00BB2249">
      <w:pPr>
        <w:pStyle w:val="3"/>
      </w:pPr>
      <w:r>
        <w:t xml:space="preserve"> </w:t>
      </w:r>
      <w:bookmarkStart w:id="140" w:name="_Toc229960832"/>
      <w:r>
        <w:t>Разметка пешеходной зоны</w:t>
      </w:r>
      <w:bookmarkEnd w:id="140"/>
    </w:p>
    <w:p w14:paraId="76F49AD8" w14:textId="4ED2970A" w:rsidR="00D63663" w:rsidRPr="00D63663" w:rsidRDefault="00D63663" w:rsidP="00D63663">
      <w:pPr>
        <w:pStyle w:val="a8"/>
        <w:rPr>
          <w:lang w:eastAsia="en-US"/>
        </w:rPr>
      </w:pPr>
      <w:r w:rsidRPr="00D63663">
        <w:rPr>
          <w:lang w:eastAsia="en-US"/>
        </w:rPr>
        <w:t xml:space="preserve">Для моделирования перемещения посетителей на прилегающей территории </w:t>
      </w:r>
      <w:r w:rsidR="004B5532">
        <w:rPr>
          <w:lang w:eastAsia="en-US"/>
        </w:rPr>
        <w:t xml:space="preserve">ТСК </w:t>
      </w:r>
      <w:r w:rsidRPr="00D63663">
        <w:rPr>
          <w:lang w:eastAsia="en-US"/>
        </w:rPr>
        <w:t xml:space="preserve">нанесены элементы Пешеходной библиотеки, </w:t>
      </w:r>
      <w:r>
        <w:rPr>
          <w:lang w:eastAsia="en-US"/>
        </w:rPr>
        <w:t>такие как ц</w:t>
      </w:r>
      <w:r w:rsidRPr="00D63663">
        <w:rPr>
          <w:lang w:eastAsia="en-US"/>
        </w:rPr>
        <w:t>елевые линии – точки входа пешеходов в модель </w:t>
      </w:r>
      <w:proofErr w:type="spellStart"/>
      <w:r w:rsidR="004B5532">
        <w:rPr>
          <w:lang w:val="en-US" w:eastAsia="en-US"/>
        </w:rPr>
        <w:t>targetEnter</w:t>
      </w:r>
      <w:proofErr w:type="spellEnd"/>
      <w:r w:rsidR="004B5532" w:rsidRPr="004B5532">
        <w:rPr>
          <w:lang w:eastAsia="en-US"/>
        </w:rPr>
        <w:t xml:space="preserve">, </w:t>
      </w:r>
      <w:proofErr w:type="spellStart"/>
      <w:r w:rsidR="004B5532">
        <w:rPr>
          <w:lang w:val="en-US" w:eastAsia="en-US"/>
        </w:rPr>
        <w:t>lineEnterEast</w:t>
      </w:r>
      <w:proofErr w:type="spellEnd"/>
      <w:r w:rsidR="004B5532">
        <w:rPr>
          <w:lang w:eastAsia="en-US"/>
        </w:rPr>
        <w:t xml:space="preserve">, </w:t>
      </w:r>
      <w:proofErr w:type="spellStart"/>
      <w:r w:rsidR="004B5532">
        <w:rPr>
          <w:lang w:val="en-US" w:eastAsia="en-US"/>
        </w:rPr>
        <w:t>targetExit</w:t>
      </w:r>
      <w:proofErr w:type="spellEnd"/>
      <w:r w:rsidR="004B5532" w:rsidRPr="004B5532">
        <w:rPr>
          <w:lang w:eastAsia="en-US"/>
        </w:rPr>
        <w:t xml:space="preserve">, </w:t>
      </w:r>
      <w:proofErr w:type="spellStart"/>
      <w:r w:rsidR="004B5532">
        <w:rPr>
          <w:lang w:val="en-US" w:eastAsia="en-US"/>
        </w:rPr>
        <w:t>lineExitEast</w:t>
      </w:r>
      <w:proofErr w:type="spellEnd"/>
      <w:r w:rsidR="004B5532">
        <w:rPr>
          <w:lang w:eastAsia="en-US"/>
        </w:rPr>
        <w:t xml:space="preserve"> – точки выхода</w:t>
      </w:r>
      <w:r>
        <w:rPr>
          <w:lang w:eastAsia="en-US"/>
        </w:rPr>
        <w:t>.</w:t>
      </w:r>
      <w:r w:rsidR="004B5532">
        <w:rPr>
          <w:lang w:eastAsia="en-US"/>
        </w:rPr>
        <w:t xml:space="preserve"> Также были использованы направления пешеходного потока для передвижения по тротуарам</w:t>
      </w:r>
      <w:r w:rsidR="0060457F">
        <w:rPr>
          <w:lang w:eastAsia="en-US"/>
        </w:rPr>
        <w:t xml:space="preserve">: </w:t>
      </w:r>
      <w:proofErr w:type="spellStart"/>
      <w:r w:rsidR="0060457F">
        <w:rPr>
          <w:lang w:val="en-US" w:eastAsia="en-US"/>
        </w:rPr>
        <w:t>pathEast</w:t>
      </w:r>
      <w:proofErr w:type="spellEnd"/>
      <w:r w:rsidR="0060457F" w:rsidRPr="0060457F">
        <w:rPr>
          <w:lang w:eastAsia="en-US"/>
        </w:rPr>
        <w:t xml:space="preserve">, </w:t>
      </w:r>
      <w:proofErr w:type="spellStart"/>
      <w:r w:rsidR="0060457F">
        <w:rPr>
          <w:lang w:val="en-US" w:eastAsia="en-US"/>
        </w:rPr>
        <w:t>pathWest</w:t>
      </w:r>
      <w:proofErr w:type="spellEnd"/>
      <w:r w:rsidR="0060457F" w:rsidRPr="0060457F">
        <w:rPr>
          <w:lang w:eastAsia="en-US"/>
        </w:rPr>
        <w:t xml:space="preserve">, </w:t>
      </w:r>
      <w:r w:rsidR="0060457F">
        <w:rPr>
          <w:lang w:val="en-US" w:eastAsia="en-US"/>
        </w:rPr>
        <w:t>path</w:t>
      </w:r>
      <w:r w:rsidR="0060457F" w:rsidRPr="0060457F">
        <w:rPr>
          <w:lang w:eastAsia="en-US"/>
        </w:rPr>
        <w:t xml:space="preserve">1, </w:t>
      </w:r>
      <w:proofErr w:type="spellStart"/>
      <w:r w:rsidR="0060457F">
        <w:rPr>
          <w:lang w:val="en-US" w:eastAsia="en-US"/>
        </w:rPr>
        <w:t>pathCenter</w:t>
      </w:r>
      <w:proofErr w:type="spellEnd"/>
      <w:r w:rsidR="004B5532">
        <w:rPr>
          <w:lang w:eastAsia="en-US"/>
        </w:rPr>
        <w:t xml:space="preserve"> (</w:t>
      </w:r>
      <w:r w:rsidR="004B5532">
        <w:rPr>
          <w:lang w:eastAsia="en-US"/>
        </w:rPr>
        <w:fldChar w:fldCharType="begin"/>
      </w:r>
      <w:r w:rsidR="004B5532">
        <w:rPr>
          <w:lang w:eastAsia="en-US"/>
        </w:rPr>
        <w:instrText xml:space="preserve"> REF _Ref229946017 \h </w:instrText>
      </w:r>
      <w:r w:rsidR="004B5532">
        <w:rPr>
          <w:lang w:eastAsia="en-US"/>
        </w:rPr>
      </w:r>
      <w:r w:rsidR="004B5532"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39</w:t>
      </w:r>
      <w:r w:rsidR="004B5532">
        <w:rPr>
          <w:lang w:eastAsia="en-US"/>
        </w:rPr>
        <w:fldChar w:fldCharType="end"/>
      </w:r>
      <w:r w:rsidR="004B5532">
        <w:rPr>
          <w:lang w:eastAsia="en-US"/>
        </w:rPr>
        <w:t>).</w:t>
      </w:r>
    </w:p>
    <w:p w14:paraId="57814B71" w14:textId="77777777" w:rsidR="00D63663" w:rsidRPr="00D63663" w:rsidRDefault="00D63663" w:rsidP="00D63663">
      <w:pPr>
        <w:pStyle w:val="a8"/>
        <w:rPr>
          <w:lang w:eastAsia="en-US"/>
        </w:rPr>
      </w:pPr>
    </w:p>
    <w:p w14:paraId="4E946DF3" w14:textId="77777777" w:rsidR="00D63663" w:rsidRDefault="00D63663" w:rsidP="00D63663">
      <w:pPr>
        <w:pStyle w:val="a8"/>
        <w:keepNext/>
        <w:ind w:firstLine="0"/>
        <w:jc w:val="center"/>
      </w:pPr>
      <w:r w:rsidRPr="00D63663">
        <w:rPr>
          <w:noProof/>
          <w:lang w:val="en-US" w:eastAsia="en-US"/>
        </w:rPr>
        <w:lastRenderedPageBreak/>
        <w:drawing>
          <wp:inline distT="0" distB="0" distL="0" distR="0" wp14:anchorId="29F83215" wp14:editId="5B9AFE06">
            <wp:extent cx="6191885" cy="2163445"/>
            <wp:effectExtent l="0" t="0" r="0" b="8255"/>
            <wp:docPr id="66366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46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34CF" w14:textId="1438436F" w:rsidR="00D63663" w:rsidRDefault="00D63663" w:rsidP="00D63663">
      <w:pPr>
        <w:pStyle w:val="af"/>
      </w:pPr>
      <w:bookmarkStart w:id="141" w:name="_Ref22994601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39</w:t>
      </w:r>
      <w:r>
        <w:fldChar w:fldCharType="end"/>
      </w:r>
      <w:bookmarkEnd w:id="141"/>
      <w:r w:rsidRPr="004B5532">
        <w:t xml:space="preserve"> – </w:t>
      </w:r>
      <w:r>
        <w:t>Разметка пешеходной зоны</w:t>
      </w:r>
    </w:p>
    <w:p w14:paraId="11AF2CB8" w14:textId="77777777" w:rsidR="004B5532" w:rsidRDefault="004B5532" w:rsidP="004B5532">
      <w:pPr>
        <w:pStyle w:val="a8"/>
      </w:pPr>
    </w:p>
    <w:p w14:paraId="696C1DF9" w14:textId="641EF001" w:rsidR="0060457F" w:rsidRPr="0060457F" w:rsidRDefault="0060457F" w:rsidP="004B5532">
      <w:pPr>
        <w:pStyle w:val="a8"/>
      </w:pPr>
      <w:r>
        <w:t>По контуру здания ТСК создадим внешние стены «</w:t>
      </w:r>
      <w:r>
        <w:rPr>
          <w:lang w:val="en-US"/>
        </w:rPr>
        <w:t>TSC</w:t>
      </w:r>
      <w:r>
        <w:t>»</w:t>
      </w:r>
      <w:r w:rsidRPr="0060457F">
        <w:t xml:space="preserve">, </w:t>
      </w:r>
      <w:r>
        <w:t>внутри создадим стены магазинов: «</w:t>
      </w:r>
      <w:proofErr w:type="spellStart"/>
      <w:r>
        <w:rPr>
          <w:lang w:val="en-US"/>
        </w:rPr>
        <w:t>Ulibka</w:t>
      </w:r>
      <w:proofErr w:type="spellEnd"/>
      <w:r w:rsidRPr="0060457F">
        <w:t>_</w:t>
      </w:r>
      <w:proofErr w:type="spellStart"/>
      <w:r>
        <w:rPr>
          <w:lang w:val="en-US"/>
        </w:rPr>
        <w:t>Radugi</w:t>
      </w:r>
      <w:proofErr w:type="spellEnd"/>
      <w:r>
        <w:t>»</w:t>
      </w:r>
      <w:r w:rsidRPr="0060457F">
        <w:t xml:space="preserve"> </w:t>
      </w:r>
      <w:r>
        <w:t>и «</w:t>
      </w:r>
      <w:proofErr w:type="spellStart"/>
      <w:r>
        <w:rPr>
          <w:lang w:val="en-US"/>
        </w:rPr>
        <w:t>Pyaterochka</w:t>
      </w:r>
      <w:proofErr w:type="spellEnd"/>
      <w:r>
        <w:t>»</w:t>
      </w:r>
      <w:r w:rsidRPr="0060457F">
        <w:t>.</w:t>
      </w:r>
    </w:p>
    <w:p w14:paraId="60C966BE" w14:textId="2BC155E8" w:rsidR="0060457F" w:rsidRDefault="0060457F" w:rsidP="004B5532">
      <w:pPr>
        <w:pStyle w:val="a8"/>
      </w:pPr>
      <w:r>
        <w:t xml:space="preserve">Внутри магазинов создадим полки при помощи прямоугольных стен, рядом с ними создадим прямоугольные узлы выбора товаров: </w:t>
      </w:r>
      <w:r>
        <w:rPr>
          <w:lang w:val="en-US"/>
        </w:rPr>
        <w:t>S</w:t>
      </w:r>
      <w:r w:rsidRPr="0060457F">
        <w:t xml:space="preserve">1, </w:t>
      </w:r>
      <w:r>
        <w:rPr>
          <w:lang w:val="en-US"/>
        </w:rPr>
        <w:t>S</w:t>
      </w:r>
      <w:r w:rsidRPr="0060457F">
        <w:t xml:space="preserve">2, </w:t>
      </w:r>
      <w:r>
        <w:rPr>
          <w:lang w:val="en-US"/>
        </w:rPr>
        <w:t>S</w:t>
      </w:r>
      <w:r w:rsidRPr="0060457F">
        <w:t xml:space="preserve">3 </w:t>
      </w:r>
      <w:r>
        <w:t xml:space="preserve">для магазина «Улыбка Радуги» и </w:t>
      </w:r>
      <w:proofErr w:type="spellStart"/>
      <w:r>
        <w:rPr>
          <w:lang w:val="en-US"/>
        </w:rPr>
        <w:t>nodeShelf</w:t>
      </w:r>
      <w:proofErr w:type="spellEnd"/>
      <w:r w:rsidRPr="0060457F">
        <w:t xml:space="preserve">1, </w:t>
      </w:r>
      <w:proofErr w:type="spellStart"/>
      <w:r>
        <w:rPr>
          <w:lang w:val="en-US"/>
        </w:rPr>
        <w:t>nodeShelf</w:t>
      </w:r>
      <w:proofErr w:type="spellEnd"/>
      <w:r w:rsidRPr="0060457F">
        <w:t xml:space="preserve">2 </w:t>
      </w:r>
      <w:r>
        <w:t>для магазина «Пятерочка».</w:t>
      </w:r>
    </w:p>
    <w:p w14:paraId="0C47F1FE" w14:textId="0F57294F" w:rsidR="0060457F" w:rsidRPr="00306E93" w:rsidRDefault="0060457F" w:rsidP="004B5532">
      <w:pPr>
        <w:pStyle w:val="a8"/>
      </w:pPr>
      <w:r>
        <w:t xml:space="preserve">Для </w:t>
      </w:r>
      <w:r w:rsidR="00306E93">
        <w:t xml:space="preserve">моделирования касс создадим сервисы с очередями для обоих магазинов: </w:t>
      </w:r>
      <w:r w:rsidR="00306E93">
        <w:rPr>
          <w:lang w:val="en-US"/>
        </w:rPr>
        <w:t>services</w:t>
      </w:r>
      <w:r w:rsidR="00306E93" w:rsidRPr="00306E93">
        <w:t xml:space="preserve">, </w:t>
      </w:r>
      <w:r w:rsidR="00306E93">
        <w:rPr>
          <w:lang w:val="en-US"/>
        </w:rPr>
        <w:t>services</w:t>
      </w:r>
      <w:r w:rsidR="00306E93" w:rsidRPr="00306E93">
        <w:t>1.</w:t>
      </w:r>
    </w:p>
    <w:p w14:paraId="2996F3BF" w14:textId="77777777" w:rsidR="0060457F" w:rsidRPr="00D96E35" w:rsidRDefault="0060457F" w:rsidP="004B5532">
      <w:pPr>
        <w:pStyle w:val="a8"/>
      </w:pPr>
    </w:p>
    <w:p w14:paraId="6134BD20" w14:textId="6AC265B1" w:rsidR="00D96E35" w:rsidRDefault="00D96E35" w:rsidP="00D96E35">
      <w:pPr>
        <w:pStyle w:val="a8"/>
        <w:keepNext/>
        <w:ind w:firstLine="0"/>
        <w:jc w:val="center"/>
      </w:pPr>
      <w:r w:rsidRPr="00D96E35">
        <w:rPr>
          <w:noProof/>
        </w:rPr>
        <w:drawing>
          <wp:inline distT="0" distB="0" distL="0" distR="0" wp14:anchorId="3EC4369B" wp14:editId="27A8F0A1">
            <wp:extent cx="3729600" cy="3175200"/>
            <wp:effectExtent l="0" t="0" r="444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296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68B0" w14:textId="0AAC2BB3" w:rsidR="00D96E35" w:rsidRPr="00D96E35" w:rsidRDefault="00D96E35" w:rsidP="00D96E35">
      <w:pPr>
        <w:pStyle w:val="af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40</w:t>
      </w:r>
      <w:r>
        <w:fldChar w:fldCharType="end"/>
      </w:r>
      <w:r w:rsidRPr="004B5532">
        <w:t xml:space="preserve"> – </w:t>
      </w:r>
      <w:r>
        <w:t>Магазины «Улыбка Радуги» и «Пятерочка»</w:t>
      </w:r>
    </w:p>
    <w:p w14:paraId="14E8FBF7" w14:textId="77777777" w:rsidR="004B5532" w:rsidRPr="00395868" w:rsidRDefault="004B5532" w:rsidP="004B5532">
      <w:pPr>
        <w:pStyle w:val="a8"/>
        <w:rPr>
          <w:u w:val="single"/>
        </w:rPr>
      </w:pPr>
      <w:r>
        <w:rPr>
          <w:u w:val="single"/>
        </w:rPr>
        <w:lastRenderedPageBreak/>
        <w:t>Укрупнённый алгоритм:</w:t>
      </w:r>
    </w:p>
    <w:p w14:paraId="7EF194DE" w14:textId="4A41221B" w:rsidR="004B5532" w:rsidRPr="004B5532" w:rsidRDefault="004B5532" w:rsidP="0010237A">
      <w:pPr>
        <w:pStyle w:val="a8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Создали целевые линии для входа</w:t>
      </w:r>
      <w:r w:rsidRPr="004B5532">
        <w:rPr>
          <w:lang w:eastAsia="en-US"/>
        </w:rPr>
        <w:t xml:space="preserve">: </w:t>
      </w:r>
      <w:proofErr w:type="spellStart"/>
      <w:r>
        <w:rPr>
          <w:lang w:val="en-US" w:eastAsia="en-US"/>
        </w:rPr>
        <w:t>targetEnter</w:t>
      </w:r>
      <w:proofErr w:type="spellEnd"/>
      <w:r w:rsidRPr="004B5532">
        <w:rPr>
          <w:lang w:eastAsia="en-US"/>
        </w:rPr>
        <w:t xml:space="preserve">, </w:t>
      </w:r>
      <w:proofErr w:type="spellStart"/>
      <w:r>
        <w:rPr>
          <w:lang w:val="en-US" w:eastAsia="en-US"/>
        </w:rPr>
        <w:t>lineEnterEast</w:t>
      </w:r>
      <w:proofErr w:type="spellEnd"/>
      <w:r w:rsidRPr="004B5532">
        <w:rPr>
          <w:lang w:eastAsia="en-US"/>
        </w:rPr>
        <w:t>;</w:t>
      </w:r>
    </w:p>
    <w:p w14:paraId="32DAFC9C" w14:textId="2EE31C98" w:rsidR="004B5532" w:rsidRPr="004B5532" w:rsidRDefault="004B5532" w:rsidP="0010237A">
      <w:pPr>
        <w:pStyle w:val="a8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Создали целевые линии для выхода</w:t>
      </w:r>
      <w:r w:rsidRPr="004B5532">
        <w:rPr>
          <w:lang w:eastAsia="en-US"/>
        </w:rPr>
        <w:t xml:space="preserve">: </w:t>
      </w:r>
      <w:proofErr w:type="spellStart"/>
      <w:r>
        <w:rPr>
          <w:lang w:val="en-US" w:eastAsia="en-US"/>
        </w:rPr>
        <w:t>targetExit</w:t>
      </w:r>
      <w:proofErr w:type="spellEnd"/>
      <w:r w:rsidRPr="004B5532">
        <w:rPr>
          <w:lang w:eastAsia="en-US"/>
        </w:rPr>
        <w:t xml:space="preserve">, </w:t>
      </w:r>
      <w:proofErr w:type="spellStart"/>
      <w:r>
        <w:rPr>
          <w:lang w:val="en-US" w:eastAsia="en-US"/>
        </w:rPr>
        <w:t>lineExitEast</w:t>
      </w:r>
      <w:proofErr w:type="spellEnd"/>
      <w:r w:rsidRPr="004B5532">
        <w:rPr>
          <w:lang w:eastAsia="en-US"/>
        </w:rPr>
        <w:t>;</w:t>
      </w:r>
    </w:p>
    <w:p w14:paraId="1BFE4282" w14:textId="4FE37B81" w:rsidR="004B5532" w:rsidRPr="00641E8A" w:rsidRDefault="004B5532" w:rsidP="0010237A">
      <w:pPr>
        <w:pStyle w:val="a8"/>
        <w:numPr>
          <w:ilvl w:val="0"/>
          <w:numId w:val="45"/>
        </w:numPr>
        <w:rPr>
          <w:lang w:val="en-US" w:eastAsia="en-US"/>
        </w:rPr>
      </w:pPr>
      <w:r>
        <w:rPr>
          <w:lang w:eastAsia="en-US"/>
        </w:rPr>
        <w:t>Добавили</w:t>
      </w:r>
      <w:r w:rsidRPr="004B5532">
        <w:rPr>
          <w:lang w:val="en-US" w:eastAsia="en-US"/>
        </w:rPr>
        <w:t xml:space="preserve"> </w:t>
      </w:r>
      <w:r>
        <w:rPr>
          <w:lang w:eastAsia="en-US"/>
        </w:rPr>
        <w:t>целевые</w:t>
      </w:r>
      <w:r w:rsidRPr="004B5532">
        <w:rPr>
          <w:lang w:val="en-US" w:eastAsia="en-US"/>
        </w:rPr>
        <w:t xml:space="preserve"> </w:t>
      </w:r>
      <w:r>
        <w:rPr>
          <w:lang w:eastAsia="en-US"/>
        </w:rPr>
        <w:t>линии</w:t>
      </w:r>
      <w:r w:rsidRPr="004B5532">
        <w:rPr>
          <w:lang w:val="en-US" w:eastAsia="en-US"/>
        </w:rPr>
        <w:t xml:space="preserve">: </w:t>
      </w:r>
      <w:proofErr w:type="spellStart"/>
      <w:r>
        <w:rPr>
          <w:lang w:val="en-US" w:eastAsia="en-US"/>
        </w:rPr>
        <w:t>pathWest</w:t>
      </w:r>
      <w:proofErr w:type="spellEnd"/>
      <w:r w:rsidRPr="004B5532">
        <w:rPr>
          <w:lang w:val="en-US" w:eastAsia="en-US"/>
        </w:rPr>
        <w:t xml:space="preserve">, </w:t>
      </w:r>
      <w:proofErr w:type="spellStart"/>
      <w:r>
        <w:rPr>
          <w:lang w:val="en-US" w:eastAsia="en-US"/>
        </w:rPr>
        <w:t>pathEast</w:t>
      </w:r>
      <w:proofErr w:type="spellEnd"/>
      <w:r w:rsidRPr="004B5532">
        <w:rPr>
          <w:lang w:val="en-US" w:eastAsia="en-US"/>
        </w:rPr>
        <w:t xml:space="preserve">, </w:t>
      </w:r>
      <w:proofErr w:type="spellStart"/>
      <w:r>
        <w:rPr>
          <w:lang w:val="en-US" w:eastAsia="en-US"/>
        </w:rPr>
        <w:t>pathCenter</w:t>
      </w:r>
      <w:proofErr w:type="spellEnd"/>
      <w:r>
        <w:rPr>
          <w:lang w:val="en-US" w:eastAsia="en-US"/>
        </w:rPr>
        <w:t>, path1</w:t>
      </w:r>
      <w:r w:rsidR="00641E8A">
        <w:rPr>
          <w:lang w:val="en-US" w:eastAsia="en-US"/>
        </w:rPr>
        <w:t>;</w:t>
      </w:r>
    </w:p>
    <w:p w14:paraId="30B51BF9" w14:textId="6505EF62" w:rsidR="00641E8A" w:rsidRPr="00641E8A" w:rsidRDefault="00641E8A" w:rsidP="0010237A">
      <w:pPr>
        <w:pStyle w:val="a8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Добавили направления пешеходного потока </w:t>
      </w:r>
      <w:proofErr w:type="spellStart"/>
      <w:r>
        <w:rPr>
          <w:lang w:val="en-US" w:eastAsia="en-US"/>
        </w:rPr>
        <w:t>pathEast</w:t>
      </w:r>
      <w:proofErr w:type="spellEnd"/>
      <w:r w:rsidRPr="0060457F">
        <w:rPr>
          <w:lang w:eastAsia="en-US"/>
        </w:rPr>
        <w:t xml:space="preserve">, </w:t>
      </w:r>
      <w:proofErr w:type="spellStart"/>
      <w:r>
        <w:rPr>
          <w:lang w:val="en-US" w:eastAsia="en-US"/>
        </w:rPr>
        <w:t>pathWest</w:t>
      </w:r>
      <w:proofErr w:type="spellEnd"/>
      <w:r w:rsidRPr="0060457F">
        <w:rPr>
          <w:lang w:eastAsia="en-US"/>
        </w:rPr>
        <w:t xml:space="preserve">, </w:t>
      </w:r>
      <w:r>
        <w:rPr>
          <w:lang w:val="en-US" w:eastAsia="en-US"/>
        </w:rPr>
        <w:t>path</w:t>
      </w:r>
      <w:r w:rsidRPr="0060457F">
        <w:rPr>
          <w:lang w:eastAsia="en-US"/>
        </w:rPr>
        <w:t xml:space="preserve">1, </w:t>
      </w:r>
      <w:proofErr w:type="spellStart"/>
      <w:r>
        <w:rPr>
          <w:lang w:val="en-US" w:eastAsia="en-US"/>
        </w:rPr>
        <w:t>pathCenter</w:t>
      </w:r>
      <w:proofErr w:type="spellEnd"/>
      <w:r w:rsidRPr="00641E8A">
        <w:rPr>
          <w:lang w:eastAsia="en-US"/>
        </w:rPr>
        <w:t>;</w:t>
      </w:r>
    </w:p>
    <w:p w14:paraId="12532167" w14:textId="3166E3CD" w:rsidR="00641E8A" w:rsidRDefault="00641E8A" w:rsidP="0010237A">
      <w:pPr>
        <w:pStyle w:val="a8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>Разметили стенами ограничения площадей ТСК и магазинов;</w:t>
      </w:r>
    </w:p>
    <w:p w14:paraId="09EA626D" w14:textId="716B9367" w:rsidR="00641E8A" w:rsidRPr="00641E8A" w:rsidRDefault="00641E8A" w:rsidP="0010237A">
      <w:pPr>
        <w:pStyle w:val="a8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Внутри магазинов реализовали зоны для выбора товаров: </w:t>
      </w:r>
      <w:r>
        <w:rPr>
          <w:lang w:val="en-US"/>
        </w:rPr>
        <w:t>S</w:t>
      </w:r>
      <w:r w:rsidRPr="0060457F">
        <w:t xml:space="preserve">1, </w:t>
      </w:r>
      <w:r>
        <w:rPr>
          <w:lang w:val="en-US"/>
        </w:rPr>
        <w:t>S</w:t>
      </w:r>
      <w:r w:rsidRPr="0060457F">
        <w:t xml:space="preserve">2, </w:t>
      </w:r>
      <w:r>
        <w:rPr>
          <w:lang w:val="en-US"/>
        </w:rPr>
        <w:t>S</w:t>
      </w:r>
      <w:r w:rsidRPr="0060457F">
        <w:t>3</w:t>
      </w:r>
      <w:r>
        <w:t xml:space="preserve">, </w:t>
      </w:r>
      <w:proofErr w:type="spellStart"/>
      <w:r>
        <w:rPr>
          <w:lang w:val="en-US"/>
        </w:rPr>
        <w:t>nodeShelf</w:t>
      </w:r>
      <w:proofErr w:type="spellEnd"/>
      <w:r w:rsidRPr="0060457F">
        <w:t xml:space="preserve">1, </w:t>
      </w:r>
      <w:proofErr w:type="spellStart"/>
      <w:r>
        <w:rPr>
          <w:lang w:val="en-US"/>
        </w:rPr>
        <w:t>nodeShelf</w:t>
      </w:r>
      <w:proofErr w:type="spellEnd"/>
      <w:r w:rsidRPr="0060457F">
        <w:t>2</w:t>
      </w:r>
      <w:r>
        <w:t xml:space="preserve">, для оплаты товаров: </w:t>
      </w:r>
      <w:r>
        <w:rPr>
          <w:lang w:val="en-US"/>
        </w:rPr>
        <w:t>services</w:t>
      </w:r>
      <w:r w:rsidRPr="00641E8A">
        <w:t xml:space="preserve">, </w:t>
      </w:r>
      <w:r>
        <w:rPr>
          <w:lang w:val="en-US"/>
        </w:rPr>
        <w:t>services</w:t>
      </w:r>
      <w:r w:rsidRPr="00641E8A">
        <w:t>1.</w:t>
      </w:r>
    </w:p>
    <w:p w14:paraId="4EA0952B" w14:textId="77777777" w:rsidR="00641E8A" w:rsidRPr="00641E8A" w:rsidRDefault="00641E8A" w:rsidP="00641E8A">
      <w:pPr>
        <w:pStyle w:val="a8"/>
        <w:rPr>
          <w:lang w:eastAsia="en-US"/>
        </w:rPr>
      </w:pPr>
    </w:p>
    <w:p w14:paraId="4A4E2230" w14:textId="1A252861" w:rsidR="00266EF1" w:rsidRDefault="000661D9" w:rsidP="0029694B">
      <w:pPr>
        <w:pStyle w:val="3"/>
        <w:tabs>
          <w:tab w:val="clear" w:pos="1276"/>
          <w:tab w:val="num" w:pos="1625"/>
        </w:tabs>
      </w:pPr>
      <w:bookmarkStart w:id="142" w:name="_Toc167783419"/>
      <w:bookmarkStart w:id="143" w:name="_Toc229916373"/>
      <w:bookmarkStart w:id="144" w:name="_Toc229960833"/>
      <w:r>
        <w:t>Информация об участниках дорожного движения</w:t>
      </w:r>
      <w:bookmarkEnd w:id="142"/>
      <w:bookmarkEnd w:id="143"/>
      <w:bookmarkEnd w:id="144"/>
    </w:p>
    <w:p w14:paraId="0ABFCA16" w14:textId="40185B1C" w:rsidR="004B5532" w:rsidRPr="004B5532" w:rsidRDefault="004B5532" w:rsidP="004B5532">
      <w:pPr>
        <w:pStyle w:val="3"/>
        <w:numPr>
          <w:ilvl w:val="3"/>
          <w:numId w:val="9"/>
        </w:numPr>
      </w:pPr>
      <w:bookmarkStart w:id="145" w:name="_Toc229960834"/>
      <w:r>
        <w:t>Южная часть</w:t>
      </w:r>
      <w:bookmarkEnd w:id="145"/>
    </w:p>
    <w:p w14:paraId="32826547" w14:textId="77777777" w:rsidR="00266EF1" w:rsidRDefault="00266EF1" w:rsidP="0010237A">
      <w:pPr>
        <w:pStyle w:val="aff3"/>
        <w:numPr>
          <w:ilvl w:val="0"/>
          <w:numId w:val="27"/>
        </w:numPr>
      </w:pPr>
      <w:r>
        <w:rPr>
          <w:b/>
        </w:rPr>
        <w:t>Автомобили</w:t>
      </w:r>
    </w:p>
    <w:p w14:paraId="49B79F50" w14:textId="66B8D59D" w:rsidR="004B5532" w:rsidRDefault="00266EF1" w:rsidP="004B5532">
      <w:pPr>
        <w:pStyle w:val="a8"/>
      </w:pPr>
      <w:r>
        <w:t xml:space="preserve">Для задания внешнего вида автомобиля </w:t>
      </w:r>
      <w:r w:rsidR="00E13E3C">
        <w:t>создадим нового агента «</w:t>
      </w:r>
      <w:r w:rsidR="00E13E3C">
        <w:rPr>
          <w:lang w:val="en-US"/>
        </w:rPr>
        <w:t>Car</w:t>
      </w:r>
      <w:r w:rsidR="00E13E3C">
        <w:t>», применив к нему стандартную модельку автомобиля</w:t>
      </w:r>
      <w:r w:rsidR="004B5532">
        <w:t xml:space="preserve">, окрасим в красный цвет </w:t>
      </w:r>
      <w:r w:rsidR="00E13E3C">
        <w:t>(</w:t>
      </w:r>
      <w:r w:rsidR="004B5532">
        <w:fldChar w:fldCharType="begin"/>
      </w:r>
      <w:r w:rsidR="004B5532">
        <w:instrText xml:space="preserve"> REF _Ref229946356 \h </w:instrText>
      </w:r>
      <w:r w:rsidR="004B5532">
        <w:fldChar w:fldCharType="separate"/>
      </w:r>
      <w:r w:rsidR="00440D58">
        <w:t xml:space="preserve">Рисунок </w:t>
      </w:r>
      <w:r w:rsidR="00440D58">
        <w:rPr>
          <w:noProof/>
        </w:rPr>
        <w:t>41</w:t>
      </w:r>
      <w:r w:rsidR="004B5532">
        <w:fldChar w:fldCharType="end"/>
      </w:r>
      <w:r w:rsidR="00E13E3C">
        <w:t>).</w:t>
      </w:r>
    </w:p>
    <w:p w14:paraId="771BAE53" w14:textId="77777777" w:rsidR="004B5532" w:rsidRDefault="004B5532" w:rsidP="004B5532">
      <w:pPr>
        <w:pStyle w:val="a8"/>
      </w:pPr>
    </w:p>
    <w:p w14:paraId="070C9B1F" w14:textId="77777777" w:rsidR="004B5532" w:rsidRDefault="004B5532" w:rsidP="004B5532">
      <w:pPr>
        <w:pStyle w:val="a8"/>
        <w:keepNext/>
        <w:ind w:firstLine="0"/>
        <w:jc w:val="center"/>
      </w:pPr>
      <w:r w:rsidRPr="004B5532">
        <w:rPr>
          <w:noProof/>
        </w:rPr>
        <w:drawing>
          <wp:inline distT="0" distB="0" distL="0" distR="0" wp14:anchorId="6AF38FB9" wp14:editId="1CDDAD03">
            <wp:extent cx="885949" cy="485843"/>
            <wp:effectExtent l="0" t="0" r="9525" b="9525"/>
            <wp:docPr id="16753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2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4004" w14:textId="09CF5F87" w:rsidR="00E13E3C" w:rsidRPr="004B5532" w:rsidRDefault="004B5532" w:rsidP="004B5532">
      <w:pPr>
        <w:pStyle w:val="af"/>
        <w:rPr>
          <w:lang w:val="en-US"/>
        </w:rPr>
      </w:pPr>
      <w:bookmarkStart w:id="146" w:name="_Ref2299463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41</w:t>
      </w:r>
      <w:r>
        <w:fldChar w:fldCharType="end"/>
      </w:r>
      <w:bookmarkEnd w:id="146"/>
      <w:r>
        <w:t xml:space="preserve"> – Агент </w:t>
      </w:r>
      <w:r>
        <w:rPr>
          <w:lang w:val="en-US"/>
        </w:rPr>
        <w:t>car</w:t>
      </w:r>
    </w:p>
    <w:p w14:paraId="029986CB" w14:textId="6259785C" w:rsidR="004B5532" w:rsidRDefault="004B5532" w:rsidP="0010237A">
      <w:pPr>
        <w:pStyle w:val="aff3"/>
        <w:numPr>
          <w:ilvl w:val="0"/>
          <w:numId w:val="27"/>
        </w:numPr>
      </w:pPr>
      <w:r>
        <w:rPr>
          <w:b/>
        </w:rPr>
        <w:t>Пешеходы</w:t>
      </w:r>
    </w:p>
    <w:p w14:paraId="3DB1F8DF" w14:textId="780A53D6" w:rsidR="004B5532" w:rsidRDefault="00666F3D" w:rsidP="00666F3D">
      <w:pPr>
        <w:pStyle w:val="a8"/>
      </w:pPr>
      <w:r>
        <w:t>Для задания внешнего вида пешехода создадим нового агента «</w:t>
      </w:r>
      <w:r>
        <w:rPr>
          <w:lang w:val="en-US"/>
        </w:rPr>
        <w:t>Ped</w:t>
      </w:r>
      <w:r>
        <w:t>», применив к нему стандартную модельку офисного рабочего (</w:t>
      </w:r>
      <w:r>
        <w:fldChar w:fldCharType="begin"/>
      </w:r>
      <w:r>
        <w:instrText xml:space="preserve"> REF _Ref229946531 \h </w:instrText>
      </w:r>
      <w:r>
        <w:fldChar w:fldCharType="separate"/>
      </w:r>
      <w:r w:rsidR="00440D58">
        <w:t xml:space="preserve">Рисунок </w:t>
      </w:r>
      <w:r w:rsidR="00440D58">
        <w:rPr>
          <w:noProof/>
        </w:rPr>
        <w:t>42</w:t>
      </w:r>
      <w:r>
        <w:fldChar w:fldCharType="end"/>
      </w:r>
      <w:r>
        <w:t>).</w:t>
      </w:r>
    </w:p>
    <w:p w14:paraId="6A1DABA0" w14:textId="77777777" w:rsidR="00666F3D" w:rsidRDefault="00666F3D" w:rsidP="00666F3D">
      <w:pPr>
        <w:pStyle w:val="a8"/>
        <w:keepNext/>
        <w:ind w:firstLine="0"/>
        <w:jc w:val="center"/>
      </w:pPr>
      <w:r w:rsidRPr="00666F3D">
        <w:rPr>
          <w:noProof/>
        </w:rPr>
        <w:lastRenderedPageBreak/>
        <w:drawing>
          <wp:inline distT="0" distB="0" distL="0" distR="0" wp14:anchorId="248CC1D1" wp14:editId="46F43EB9">
            <wp:extent cx="2238687" cy="2038635"/>
            <wp:effectExtent l="0" t="0" r="0" b="0"/>
            <wp:docPr id="104437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14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53EB" w14:textId="37FD6FF6" w:rsidR="00666F3D" w:rsidRDefault="00666F3D" w:rsidP="00666F3D">
      <w:pPr>
        <w:pStyle w:val="af"/>
      </w:pPr>
      <w:bookmarkStart w:id="147" w:name="_Ref22994653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42</w:t>
      </w:r>
      <w:r>
        <w:fldChar w:fldCharType="end"/>
      </w:r>
      <w:bookmarkEnd w:id="147"/>
      <w:r>
        <w:t xml:space="preserve"> – Агент </w:t>
      </w:r>
      <w:r>
        <w:rPr>
          <w:lang w:val="en-US"/>
        </w:rPr>
        <w:t>Ped</w:t>
      </w:r>
    </w:p>
    <w:p w14:paraId="6CDD4EED" w14:textId="52B7B0F9" w:rsidR="00666F3D" w:rsidRPr="004B5532" w:rsidRDefault="00666F3D" w:rsidP="00666F3D">
      <w:pPr>
        <w:pStyle w:val="3"/>
        <w:numPr>
          <w:ilvl w:val="3"/>
          <w:numId w:val="9"/>
        </w:numPr>
      </w:pPr>
      <w:bookmarkStart w:id="148" w:name="_Toc229960835"/>
      <w:r>
        <w:t>Северная часть</w:t>
      </w:r>
      <w:bookmarkEnd w:id="148"/>
    </w:p>
    <w:p w14:paraId="1DCB76CE" w14:textId="77777777" w:rsidR="00666F3D" w:rsidRPr="00666F3D" w:rsidRDefault="00666F3D" w:rsidP="00666F3D">
      <w:pPr>
        <w:pStyle w:val="a8"/>
      </w:pPr>
    </w:p>
    <w:p w14:paraId="0A5A3F05" w14:textId="37576F95" w:rsidR="00395868" w:rsidRPr="00395868" w:rsidRDefault="00395868" w:rsidP="00395868">
      <w:pPr>
        <w:pStyle w:val="a8"/>
        <w:rPr>
          <w:u w:val="single"/>
        </w:rPr>
      </w:pPr>
      <w:r>
        <w:rPr>
          <w:u w:val="single"/>
        </w:rPr>
        <w:t>Укрупнённый алгоритм:</w:t>
      </w:r>
    </w:p>
    <w:p w14:paraId="363653D4" w14:textId="00D9F9A5" w:rsidR="000661D9" w:rsidRDefault="000661D9" w:rsidP="0010237A">
      <w:pPr>
        <w:pStyle w:val="a8"/>
        <w:numPr>
          <w:ilvl w:val="0"/>
          <w:numId w:val="34"/>
        </w:numPr>
      </w:pPr>
      <w:r>
        <w:t xml:space="preserve">Создали агентов </w:t>
      </w:r>
      <w:r>
        <w:rPr>
          <w:lang w:val="en-US"/>
        </w:rPr>
        <w:t>Car</w:t>
      </w:r>
      <w:r w:rsidRPr="000661D9">
        <w:t xml:space="preserve">, </w:t>
      </w:r>
      <w:r w:rsidR="00666F3D">
        <w:rPr>
          <w:lang w:val="en-US"/>
        </w:rPr>
        <w:t>Ped</w:t>
      </w:r>
      <w:r w:rsidRPr="000661D9">
        <w:t xml:space="preserve"> </w:t>
      </w:r>
      <w:r>
        <w:t xml:space="preserve">для автомобилей, </w:t>
      </w:r>
      <w:r w:rsidR="00666F3D">
        <w:t>пешеходов</w:t>
      </w:r>
      <w:r>
        <w:t xml:space="preserve"> и выбрали для них стандартные файлы с 3</w:t>
      </w:r>
      <w:r>
        <w:rPr>
          <w:lang w:val="en-US"/>
        </w:rPr>
        <w:t>D</w:t>
      </w:r>
      <w:r w:rsidRPr="000661D9">
        <w:t>-</w:t>
      </w:r>
      <w:r>
        <w:t>моделями («</w:t>
      </w:r>
      <w:r w:rsidRPr="00395868">
        <w:t>3</w:t>
      </w:r>
      <w:r>
        <w:rPr>
          <w:lang w:val="en-US"/>
        </w:rPr>
        <w:t>d</w:t>
      </w:r>
      <w:r w:rsidRPr="00395868">
        <w:t>/</w:t>
      </w:r>
      <w:r>
        <w:rPr>
          <w:lang w:val="en-US"/>
        </w:rPr>
        <w:t>car</w:t>
      </w:r>
      <w:r w:rsidRPr="00395868">
        <w:t>.</w:t>
      </w:r>
      <w:proofErr w:type="spellStart"/>
      <w:r>
        <w:rPr>
          <w:lang w:val="en-US"/>
        </w:rPr>
        <w:t>dae</w:t>
      </w:r>
      <w:proofErr w:type="spellEnd"/>
      <w:r>
        <w:t>», «</w:t>
      </w:r>
      <w:r w:rsidRPr="00395868">
        <w:t>3</w:t>
      </w:r>
      <w:r>
        <w:rPr>
          <w:lang w:val="en-US"/>
        </w:rPr>
        <w:t>d</w:t>
      </w:r>
      <w:r w:rsidRPr="00395868">
        <w:t>/</w:t>
      </w:r>
      <w:proofErr w:type="spellStart"/>
      <w:r w:rsidR="00666F3D">
        <w:rPr>
          <w:lang w:val="en-US"/>
        </w:rPr>
        <w:t>officeworker</w:t>
      </w:r>
      <w:proofErr w:type="spellEnd"/>
      <w:r w:rsidRPr="00395868">
        <w:t>.</w:t>
      </w:r>
      <w:proofErr w:type="spellStart"/>
      <w:r>
        <w:rPr>
          <w:lang w:val="en-US"/>
        </w:rPr>
        <w:t>dae</w:t>
      </w:r>
      <w:proofErr w:type="spellEnd"/>
      <w:r w:rsidR="00D2475B">
        <w:t>»</w:t>
      </w:r>
      <w:r>
        <w:t xml:space="preserve">). Тем самым определили размеры и внешний вид </w:t>
      </w:r>
      <w:r w:rsidR="00666F3D">
        <w:t>участников движения</w:t>
      </w:r>
      <w:r w:rsidRPr="000661D9">
        <w:t>;</w:t>
      </w:r>
    </w:p>
    <w:p w14:paraId="4CBCE8A2" w14:textId="074B736C" w:rsidR="000661D9" w:rsidRDefault="00D872C4" w:rsidP="0010237A">
      <w:pPr>
        <w:pStyle w:val="a8"/>
        <w:numPr>
          <w:ilvl w:val="0"/>
          <w:numId w:val="34"/>
        </w:numPr>
      </w:pPr>
      <w:r>
        <w:t>Изменили</w:t>
      </w:r>
      <w:r w:rsidR="000661D9">
        <w:t xml:space="preserve"> параметры движения и фактический размер:</w:t>
      </w:r>
    </w:p>
    <w:p w14:paraId="06355AFC" w14:textId="5C12DCC6" w:rsidR="000661D9" w:rsidRPr="00190F47" w:rsidRDefault="00666F3D" w:rsidP="0010237A">
      <w:pPr>
        <w:pStyle w:val="a8"/>
        <w:numPr>
          <w:ilvl w:val="1"/>
          <w:numId w:val="34"/>
        </w:numPr>
        <w:rPr>
          <w:lang w:val="en-US"/>
        </w:rPr>
      </w:pPr>
      <w:r>
        <w:t>Автомобили</w:t>
      </w:r>
      <w:r w:rsidR="000661D9" w:rsidRPr="00190F47">
        <w:rPr>
          <w:lang w:val="en-US"/>
        </w:rPr>
        <w:t xml:space="preserve"> </w:t>
      </w:r>
      <w:r w:rsidR="00D872C4">
        <w:t>в</w:t>
      </w:r>
      <w:r w:rsidR="00D872C4" w:rsidRPr="00190F47">
        <w:rPr>
          <w:lang w:val="en-US"/>
        </w:rPr>
        <w:t xml:space="preserve"> </w:t>
      </w:r>
      <w:r w:rsidR="00D872C4">
        <w:t>блок</w:t>
      </w:r>
      <w:r>
        <w:t>е</w:t>
      </w:r>
      <w:r w:rsidR="00D872C4" w:rsidRPr="00190F47">
        <w:rPr>
          <w:lang w:val="en-US"/>
        </w:rPr>
        <w:t xml:space="preserve"> </w:t>
      </w:r>
      <w:proofErr w:type="spellStart"/>
      <w:r w:rsidR="00726838" w:rsidRPr="006D321B">
        <w:rPr>
          <w:lang w:val="en-US"/>
        </w:rPr>
        <w:t>carSource</w:t>
      </w:r>
      <w:r>
        <w:rPr>
          <w:lang w:val="en-US"/>
        </w:rPr>
        <w:t>South</w:t>
      </w:r>
      <w:proofErr w:type="spellEnd"/>
      <w:r w:rsidR="00D872C4" w:rsidRPr="00190F47">
        <w:rPr>
          <w:lang w:val="en-US"/>
        </w:rPr>
        <w:t>:</w:t>
      </w:r>
    </w:p>
    <w:p w14:paraId="47F017A4" w14:textId="54B6BF13" w:rsidR="000661D9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>Д</w:t>
      </w:r>
      <w:r w:rsidR="00D872C4">
        <w:t>лина</w:t>
      </w:r>
      <w:r>
        <w:t xml:space="preserve"> </w:t>
      </w:r>
      <w:r w:rsidR="00D872C4">
        <w:t>– 5 м</w:t>
      </w:r>
      <w:r w:rsidR="00D872C4" w:rsidRPr="00D872C4">
        <w:t>;</w:t>
      </w:r>
    </w:p>
    <w:p w14:paraId="493EAF78" w14:textId="7B11FA95" w:rsidR="00D872C4" w:rsidRPr="00421290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>Н</w:t>
      </w:r>
      <w:r w:rsidR="00D872C4">
        <w:t>аиболее вероятная скорость</w:t>
      </w:r>
      <w:r>
        <w:t xml:space="preserve"> </w:t>
      </w:r>
      <w:r w:rsidR="00D872C4">
        <w:t xml:space="preserve">– </w:t>
      </w:r>
      <w:r>
        <w:t>35</w:t>
      </w:r>
      <w:r w:rsidR="00D872C4">
        <w:t xml:space="preserve"> км</w:t>
      </w:r>
      <w:r w:rsidR="00D872C4" w:rsidRPr="00FB44D8">
        <w:t>/</w:t>
      </w:r>
      <w:r w:rsidR="00D872C4">
        <w:t>ч</w:t>
      </w:r>
      <w:r w:rsidR="00D872C4" w:rsidRPr="00196D47">
        <w:t>;</w:t>
      </w:r>
    </w:p>
    <w:p w14:paraId="04DE68A9" w14:textId="7D664FCB" w:rsidR="00D872C4" w:rsidRPr="00421290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>Н</w:t>
      </w:r>
      <w:r w:rsidR="00D872C4">
        <w:t>ачальная скорость</w:t>
      </w:r>
      <w:r>
        <w:t xml:space="preserve"> </w:t>
      </w:r>
      <w:r w:rsidR="00D872C4">
        <w:t xml:space="preserve">– </w:t>
      </w:r>
      <w:r>
        <w:t>3</w:t>
      </w:r>
      <w:r w:rsidR="00D872C4">
        <w:t>0 км/ч</w:t>
      </w:r>
      <w:r w:rsidR="00D872C4" w:rsidRPr="00196D47">
        <w:t>;</w:t>
      </w:r>
    </w:p>
    <w:p w14:paraId="6361DB9B" w14:textId="48F9A015" w:rsidR="00D872C4" w:rsidRPr="00421290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>М</w:t>
      </w:r>
      <w:r w:rsidR="00D872C4">
        <w:t>аксимальное ускорение</w:t>
      </w:r>
      <w:r>
        <w:t xml:space="preserve"> </w:t>
      </w:r>
      <w:r w:rsidR="00D872C4">
        <w:t xml:space="preserve">– </w:t>
      </w:r>
      <w:proofErr w:type="gramStart"/>
      <w:r w:rsidR="00D872C4" w:rsidRPr="00FB44D8">
        <w:t xml:space="preserve">1.8 </w:t>
      </w:r>
      <w:r w:rsidR="00D872C4">
        <w:t xml:space="preserve"> м</w:t>
      </w:r>
      <w:proofErr w:type="gramEnd"/>
      <w:r w:rsidR="00D872C4" w:rsidRPr="00FB44D8">
        <w:t>/</w:t>
      </w:r>
      <w:r w:rsidR="00D872C4">
        <w:t>с</w:t>
      </w:r>
      <w:r w:rsidR="00D872C4" w:rsidRPr="00FB44D8">
        <w:rPr>
          <w:vertAlign w:val="superscript"/>
        </w:rPr>
        <w:t>2</w:t>
      </w:r>
      <w:r w:rsidR="00D872C4" w:rsidRPr="00196D47">
        <w:t>;</w:t>
      </w:r>
    </w:p>
    <w:p w14:paraId="4E49BEDC" w14:textId="5899B929" w:rsidR="000661D9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>М</w:t>
      </w:r>
      <w:r w:rsidR="00D872C4">
        <w:t>аксимальное торможение</w:t>
      </w:r>
      <w:r>
        <w:t xml:space="preserve"> </w:t>
      </w:r>
      <w:r w:rsidR="00D872C4">
        <w:t>– 4.2 м</w:t>
      </w:r>
      <w:r w:rsidR="00D872C4" w:rsidRPr="00FB44D8">
        <w:t>/</w:t>
      </w:r>
      <w:r w:rsidR="00D872C4">
        <w:t>с</w:t>
      </w:r>
      <w:r w:rsidR="00D872C4" w:rsidRPr="00FB44D8">
        <w:rPr>
          <w:vertAlign w:val="superscript"/>
        </w:rPr>
        <w:t>2</w:t>
      </w:r>
      <w:r w:rsidR="00D872C4">
        <w:t>.</w:t>
      </w:r>
    </w:p>
    <w:p w14:paraId="5C0CB6CC" w14:textId="3B9433E8" w:rsidR="00666F3D" w:rsidRPr="00666F3D" w:rsidRDefault="00666F3D" w:rsidP="0010237A">
      <w:pPr>
        <w:pStyle w:val="aff3"/>
        <w:numPr>
          <w:ilvl w:val="1"/>
          <w:numId w:val="34"/>
        </w:numPr>
      </w:pPr>
      <w:r>
        <w:t>Пешеходы в блоке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pedSource</w:t>
      </w:r>
      <w:proofErr w:type="spellEnd"/>
      <w:r>
        <w:rPr>
          <w:lang w:val="en-US"/>
        </w:rPr>
        <w:t>:</w:t>
      </w:r>
    </w:p>
    <w:p w14:paraId="5442CE64" w14:textId="79C44990" w:rsidR="00666F3D" w:rsidRPr="00666F3D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 xml:space="preserve">Комфортная скорость – </w:t>
      </w:r>
      <w:proofErr w:type="spellStart"/>
      <w:proofErr w:type="gramStart"/>
      <w:r w:rsidRPr="00666F3D">
        <w:t>uniform</w:t>
      </w:r>
      <w:proofErr w:type="spellEnd"/>
      <w:r w:rsidRPr="00666F3D">
        <w:t>(</w:t>
      </w:r>
      <w:proofErr w:type="gramEnd"/>
      <w:r w:rsidRPr="00666F3D">
        <w:t>0.5, 1)</w:t>
      </w:r>
      <w:r>
        <w:t xml:space="preserve"> м</w:t>
      </w:r>
      <w:r w:rsidRPr="00AF21E4">
        <w:t>/</w:t>
      </w:r>
      <w:r>
        <w:t>с</w:t>
      </w:r>
      <w:r w:rsidRPr="00AF21E4">
        <w:t>;</w:t>
      </w:r>
    </w:p>
    <w:p w14:paraId="14E80AB1" w14:textId="161B4313" w:rsidR="00666F3D" w:rsidRPr="00666F3D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 xml:space="preserve">Начальная скорость – </w:t>
      </w:r>
      <w:proofErr w:type="spellStart"/>
      <w:proofErr w:type="gramStart"/>
      <w:r w:rsidRPr="00666F3D">
        <w:t>uniform</w:t>
      </w:r>
      <w:proofErr w:type="spellEnd"/>
      <w:r w:rsidRPr="00666F3D">
        <w:t>(</w:t>
      </w:r>
      <w:proofErr w:type="gramEnd"/>
      <w:r w:rsidRPr="00666F3D">
        <w:t>0.3, 0.7)</w:t>
      </w:r>
      <w:r>
        <w:t xml:space="preserve"> м</w:t>
      </w:r>
      <w:r w:rsidRPr="00666F3D">
        <w:t>/</w:t>
      </w:r>
      <w:r>
        <w:t>с</w:t>
      </w:r>
      <w:r w:rsidRPr="00666F3D">
        <w:t>;</w:t>
      </w:r>
    </w:p>
    <w:p w14:paraId="4B4AC2A1" w14:textId="433590FC" w:rsidR="00666F3D" w:rsidRDefault="00666F3D" w:rsidP="0010237A">
      <w:pPr>
        <w:pStyle w:val="aff3"/>
        <w:numPr>
          <w:ilvl w:val="0"/>
          <w:numId w:val="35"/>
        </w:numPr>
        <w:tabs>
          <w:tab w:val="clear" w:pos="720"/>
          <w:tab w:val="num" w:pos="1778"/>
        </w:tabs>
        <w:ind w:left="1778"/>
      </w:pPr>
      <w:r>
        <w:t xml:space="preserve">Диаметр – </w:t>
      </w:r>
      <w:proofErr w:type="spellStart"/>
      <w:proofErr w:type="gramStart"/>
      <w:r w:rsidRPr="00666F3D">
        <w:t>uniform</w:t>
      </w:r>
      <w:proofErr w:type="spellEnd"/>
      <w:r w:rsidRPr="00666F3D">
        <w:t>(</w:t>
      </w:r>
      <w:proofErr w:type="gramEnd"/>
      <w:r w:rsidRPr="00666F3D">
        <w:t>0.4, 0.5)</w:t>
      </w:r>
      <w:r>
        <w:t xml:space="preserve"> м</w:t>
      </w:r>
      <w:r>
        <w:rPr>
          <w:lang w:val="en-US"/>
        </w:rPr>
        <w:t>;</w:t>
      </w:r>
    </w:p>
    <w:p w14:paraId="079676DD" w14:textId="5DE3A8E6" w:rsidR="00AF21E4" w:rsidRDefault="00AF21E4" w:rsidP="00AF21E4">
      <w:pPr>
        <w:pStyle w:val="3"/>
      </w:pPr>
      <w:r>
        <w:lastRenderedPageBreak/>
        <w:t xml:space="preserve"> </w:t>
      </w:r>
      <w:bookmarkStart w:id="149" w:name="_Toc229960836"/>
      <w:r>
        <w:t>Сценарии и интенсивность</w:t>
      </w:r>
      <w:bookmarkEnd w:id="149"/>
    </w:p>
    <w:p w14:paraId="281C39D7" w14:textId="068C6352" w:rsidR="00AF21E4" w:rsidRDefault="00AF21E4" w:rsidP="00E74913">
      <w:pPr>
        <w:pStyle w:val="3"/>
        <w:numPr>
          <w:ilvl w:val="3"/>
          <w:numId w:val="9"/>
        </w:numPr>
        <w:tabs>
          <w:tab w:val="clear" w:pos="1418"/>
          <w:tab w:val="clear" w:pos="1560"/>
          <w:tab w:val="clear" w:pos="1715"/>
          <w:tab w:val="clear" w:pos="1843"/>
          <w:tab w:val="clear" w:pos="2137"/>
          <w:tab w:val="left" w:pos="709"/>
        </w:tabs>
        <w:ind w:hanging="1006"/>
      </w:pPr>
      <w:bookmarkStart w:id="150" w:name="_Toc229960837"/>
      <w:r>
        <w:t>Южная часть</w:t>
      </w:r>
      <w:bookmarkEnd w:id="150"/>
    </w:p>
    <w:p w14:paraId="502359B3" w14:textId="1CE89618" w:rsidR="00AF21E4" w:rsidRDefault="00AF21E4" w:rsidP="00AF21E4">
      <w:pPr>
        <w:pStyle w:val="a8"/>
        <w:rPr>
          <w:lang w:eastAsia="en-US"/>
        </w:rPr>
      </w:pPr>
      <w:r>
        <w:rPr>
          <w:lang w:eastAsia="en-US"/>
        </w:rPr>
        <w:t>Заданы определенные параметры интенсивности таких параметров, как прибывание автомобилей с южной стороны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_Ref229947529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43</w:t>
      </w:r>
      <w:r>
        <w:rPr>
          <w:lang w:eastAsia="en-US"/>
        </w:rPr>
        <w:fldChar w:fldCharType="end"/>
      </w:r>
      <w:r>
        <w:rPr>
          <w:lang w:eastAsia="en-US"/>
        </w:rPr>
        <w:t>), прибывание пешеходов с западной стороны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_Ref229947536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44</w:t>
      </w:r>
      <w:r>
        <w:rPr>
          <w:lang w:eastAsia="en-US"/>
        </w:rPr>
        <w:fldChar w:fldCharType="end"/>
      </w:r>
      <w:r>
        <w:rPr>
          <w:lang w:eastAsia="en-US"/>
        </w:rPr>
        <w:t>), время выбора товара у полки (</w:t>
      </w:r>
      <w:r>
        <w:rPr>
          <w:lang w:eastAsia="en-US"/>
        </w:rPr>
        <w:fldChar w:fldCharType="begin"/>
      </w:r>
      <w:r>
        <w:rPr>
          <w:lang w:eastAsia="en-US"/>
        </w:rPr>
        <w:instrText xml:space="preserve"> REF _Ref229947611 \h 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45</w:t>
      </w:r>
      <w:r>
        <w:rPr>
          <w:lang w:eastAsia="en-US"/>
        </w:rPr>
        <w:fldChar w:fldCharType="end"/>
      </w:r>
      <w:r>
        <w:rPr>
          <w:lang w:eastAsia="en-US"/>
        </w:rPr>
        <w:t>), вероятность повторного посещения другой полки (</w:t>
      </w:r>
      <w:r w:rsidR="00A02D12">
        <w:rPr>
          <w:lang w:eastAsia="en-US"/>
        </w:rPr>
        <w:fldChar w:fldCharType="begin"/>
      </w:r>
      <w:r w:rsidR="00A02D12">
        <w:rPr>
          <w:lang w:eastAsia="en-US"/>
        </w:rPr>
        <w:instrText xml:space="preserve"> REF _Ref229947743 \h </w:instrText>
      </w:r>
      <w:r w:rsidR="00A02D12">
        <w:rPr>
          <w:lang w:eastAsia="en-US"/>
        </w:rPr>
      </w:r>
      <w:r w:rsidR="00A02D12"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46</w:t>
      </w:r>
      <w:r w:rsidR="00A02D12">
        <w:rPr>
          <w:lang w:eastAsia="en-US"/>
        </w:rPr>
        <w:fldChar w:fldCharType="end"/>
      </w:r>
      <w:r>
        <w:rPr>
          <w:lang w:eastAsia="en-US"/>
        </w:rPr>
        <w:t>), время обслуживания на кассе</w:t>
      </w:r>
      <w:r w:rsidR="00A02D12">
        <w:rPr>
          <w:lang w:eastAsia="en-US"/>
        </w:rPr>
        <w:t xml:space="preserve"> (</w:t>
      </w:r>
      <w:r w:rsidR="00A02D12">
        <w:rPr>
          <w:lang w:eastAsia="en-US"/>
        </w:rPr>
        <w:fldChar w:fldCharType="begin"/>
      </w:r>
      <w:r w:rsidR="00A02D12">
        <w:rPr>
          <w:lang w:eastAsia="en-US"/>
        </w:rPr>
        <w:instrText xml:space="preserve"> REF _Ref229947754 \h </w:instrText>
      </w:r>
      <w:r w:rsidR="00A02D12">
        <w:rPr>
          <w:lang w:eastAsia="en-US"/>
        </w:rPr>
      </w:r>
      <w:r w:rsidR="00A02D12"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47</w:t>
      </w:r>
      <w:r w:rsidR="00A02D12">
        <w:rPr>
          <w:lang w:eastAsia="en-US"/>
        </w:rPr>
        <w:fldChar w:fldCharType="end"/>
      </w:r>
      <w:r w:rsidR="00A02D12">
        <w:rPr>
          <w:lang w:eastAsia="en-US"/>
        </w:rPr>
        <w:t>)</w:t>
      </w:r>
      <w:r>
        <w:rPr>
          <w:lang w:eastAsia="en-US"/>
        </w:rPr>
        <w:t>.</w:t>
      </w:r>
    </w:p>
    <w:p w14:paraId="26B12E22" w14:textId="77777777" w:rsidR="00AF21E4" w:rsidRDefault="00AF21E4" w:rsidP="00AF21E4">
      <w:pPr>
        <w:pStyle w:val="a8"/>
        <w:rPr>
          <w:lang w:eastAsia="en-US"/>
        </w:rPr>
      </w:pPr>
    </w:p>
    <w:p w14:paraId="5207D9D6" w14:textId="77777777" w:rsidR="00AF21E4" w:rsidRDefault="00AF21E4" w:rsidP="00AF21E4">
      <w:pPr>
        <w:pStyle w:val="a8"/>
        <w:keepNext/>
        <w:ind w:firstLine="0"/>
        <w:jc w:val="center"/>
      </w:pPr>
      <w:r w:rsidRPr="00AF21E4">
        <w:rPr>
          <w:noProof/>
          <w:lang w:eastAsia="en-US"/>
        </w:rPr>
        <w:drawing>
          <wp:inline distT="0" distB="0" distL="0" distR="0" wp14:anchorId="6CF5BF2E" wp14:editId="2AB4358F">
            <wp:extent cx="4525006" cy="2448267"/>
            <wp:effectExtent l="0" t="0" r="0" b="9525"/>
            <wp:docPr id="171199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27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2FD2" w14:textId="45F01CD6" w:rsidR="00AF21E4" w:rsidRDefault="00AF21E4" w:rsidP="00AF21E4">
      <w:pPr>
        <w:pStyle w:val="af"/>
      </w:pPr>
      <w:bookmarkStart w:id="151" w:name="_Ref22994752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43</w:t>
      </w:r>
      <w:r>
        <w:fldChar w:fldCharType="end"/>
      </w:r>
      <w:bookmarkEnd w:id="151"/>
      <w:r>
        <w:t xml:space="preserve"> – Интенсивность прибытия автомобилей</w:t>
      </w:r>
    </w:p>
    <w:p w14:paraId="13313BD3" w14:textId="77777777" w:rsidR="00AF21E4" w:rsidRPr="00AF21E4" w:rsidRDefault="00AF21E4" w:rsidP="00AF21E4">
      <w:pPr>
        <w:pStyle w:val="a8"/>
      </w:pPr>
    </w:p>
    <w:p w14:paraId="6DB2F568" w14:textId="77777777" w:rsidR="00AF21E4" w:rsidRDefault="00AF21E4" w:rsidP="00AF21E4">
      <w:pPr>
        <w:pStyle w:val="a8"/>
        <w:keepNext/>
        <w:ind w:firstLine="0"/>
        <w:jc w:val="center"/>
      </w:pPr>
      <w:r w:rsidRPr="00AF21E4">
        <w:rPr>
          <w:noProof/>
        </w:rPr>
        <w:lastRenderedPageBreak/>
        <w:drawing>
          <wp:inline distT="0" distB="0" distL="0" distR="0" wp14:anchorId="2ED10930" wp14:editId="245A3FCC">
            <wp:extent cx="4515480" cy="3238952"/>
            <wp:effectExtent l="0" t="0" r="0" b="0"/>
            <wp:docPr id="1548697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75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A4EE" w14:textId="0FC26EDB" w:rsidR="00AF21E4" w:rsidRDefault="00AF21E4" w:rsidP="00AF21E4">
      <w:pPr>
        <w:pStyle w:val="af"/>
      </w:pPr>
      <w:bookmarkStart w:id="152" w:name="_Ref22994753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44</w:t>
      </w:r>
      <w:r>
        <w:fldChar w:fldCharType="end"/>
      </w:r>
      <w:bookmarkEnd w:id="152"/>
      <w:r>
        <w:t xml:space="preserve"> – Интенсивность прибытия пешеходов</w:t>
      </w:r>
    </w:p>
    <w:p w14:paraId="09C517AB" w14:textId="77777777" w:rsidR="00AF21E4" w:rsidRPr="00AF21E4" w:rsidRDefault="00AF21E4" w:rsidP="00AF21E4">
      <w:pPr>
        <w:pStyle w:val="a8"/>
      </w:pPr>
    </w:p>
    <w:p w14:paraId="2979EC9E" w14:textId="77777777" w:rsidR="00AF21E4" w:rsidRDefault="00AF21E4" w:rsidP="00AF21E4">
      <w:pPr>
        <w:pStyle w:val="a8"/>
        <w:keepNext/>
        <w:ind w:firstLine="0"/>
        <w:jc w:val="center"/>
      </w:pPr>
      <w:r w:rsidRPr="00AF21E4">
        <w:rPr>
          <w:noProof/>
        </w:rPr>
        <w:drawing>
          <wp:inline distT="0" distB="0" distL="0" distR="0" wp14:anchorId="2286A0C6" wp14:editId="21D28E65">
            <wp:extent cx="5601482" cy="3315163"/>
            <wp:effectExtent l="0" t="0" r="0" b="0"/>
            <wp:docPr id="123629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18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4238" w14:textId="3FA826D0" w:rsidR="00AF21E4" w:rsidRDefault="00AF21E4" w:rsidP="00AF21E4">
      <w:pPr>
        <w:pStyle w:val="af"/>
      </w:pPr>
      <w:bookmarkStart w:id="153" w:name="_Ref22994761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45</w:t>
      </w:r>
      <w:r>
        <w:fldChar w:fldCharType="end"/>
      </w:r>
      <w:bookmarkEnd w:id="153"/>
      <w:r>
        <w:t xml:space="preserve"> – Время выбора товара у полки</w:t>
      </w:r>
    </w:p>
    <w:p w14:paraId="0F8D392F" w14:textId="77777777" w:rsidR="00AF21E4" w:rsidRDefault="00AF21E4" w:rsidP="00AF21E4">
      <w:pPr>
        <w:pStyle w:val="a8"/>
        <w:ind w:firstLine="0"/>
      </w:pPr>
    </w:p>
    <w:p w14:paraId="241AE1C1" w14:textId="77777777" w:rsidR="00AF21E4" w:rsidRDefault="00AF21E4" w:rsidP="00AF21E4">
      <w:pPr>
        <w:pStyle w:val="a8"/>
        <w:keepNext/>
        <w:ind w:firstLine="0"/>
        <w:jc w:val="center"/>
      </w:pPr>
      <w:r w:rsidRPr="00AF21E4">
        <w:rPr>
          <w:noProof/>
        </w:rPr>
        <w:lastRenderedPageBreak/>
        <w:drawing>
          <wp:inline distT="0" distB="0" distL="0" distR="0" wp14:anchorId="6480FE6C" wp14:editId="43AD57FD">
            <wp:extent cx="5620534" cy="2410161"/>
            <wp:effectExtent l="0" t="0" r="0" b="9525"/>
            <wp:docPr id="46076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678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6C2F" w14:textId="1C6711C6" w:rsidR="00AF21E4" w:rsidRDefault="00AF21E4" w:rsidP="00AF21E4">
      <w:pPr>
        <w:pStyle w:val="af"/>
      </w:pPr>
      <w:bookmarkStart w:id="154" w:name="_Ref22994774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46</w:t>
      </w:r>
      <w:r>
        <w:fldChar w:fldCharType="end"/>
      </w:r>
      <w:bookmarkEnd w:id="154"/>
      <w:r>
        <w:t xml:space="preserve"> </w:t>
      </w:r>
      <w:r w:rsidR="00A02D12">
        <w:t>–</w:t>
      </w:r>
      <w:r>
        <w:t xml:space="preserve"> </w:t>
      </w:r>
      <w:r w:rsidR="00A02D12">
        <w:t>Вероятность посещения другой полки</w:t>
      </w:r>
    </w:p>
    <w:p w14:paraId="6B1DB252" w14:textId="77777777" w:rsidR="00A02D12" w:rsidRDefault="00A02D12" w:rsidP="00A02D12">
      <w:pPr>
        <w:pStyle w:val="a8"/>
        <w:ind w:firstLine="0"/>
      </w:pPr>
    </w:p>
    <w:p w14:paraId="3CC74A89" w14:textId="77777777" w:rsidR="00A02D12" w:rsidRDefault="00A02D12" w:rsidP="00A02D12">
      <w:pPr>
        <w:pStyle w:val="a8"/>
        <w:keepNext/>
        <w:ind w:firstLine="0"/>
        <w:jc w:val="center"/>
      </w:pPr>
      <w:r w:rsidRPr="00A02D12">
        <w:rPr>
          <w:noProof/>
        </w:rPr>
        <w:drawing>
          <wp:inline distT="0" distB="0" distL="0" distR="0" wp14:anchorId="5799C30C" wp14:editId="40DC8EE2">
            <wp:extent cx="5649113" cy="2715004"/>
            <wp:effectExtent l="0" t="0" r="0" b="9525"/>
            <wp:docPr id="72351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1510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4AA" w14:textId="44964486" w:rsidR="00A02D12" w:rsidRDefault="00A02D12" w:rsidP="00A02D12">
      <w:pPr>
        <w:pStyle w:val="af"/>
      </w:pPr>
      <w:bookmarkStart w:id="155" w:name="_Ref22994775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47</w:t>
      </w:r>
      <w:r>
        <w:fldChar w:fldCharType="end"/>
      </w:r>
      <w:bookmarkEnd w:id="155"/>
      <w:r>
        <w:t xml:space="preserve"> – Время обслуживания на кассе</w:t>
      </w:r>
    </w:p>
    <w:p w14:paraId="3D3D9E27" w14:textId="77777777" w:rsidR="00E74913" w:rsidRDefault="00E74913" w:rsidP="00E74913">
      <w:pPr>
        <w:pStyle w:val="a8"/>
      </w:pPr>
    </w:p>
    <w:p w14:paraId="1F5D65E3" w14:textId="42239EF5" w:rsidR="00AF21E4" w:rsidRDefault="00AF21E4" w:rsidP="0010237A">
      <w:pPr>
        <w:pStyle w:val="3"/>
        <w:numPr>
          <w:ilvl w:val="3"/>
          <w:numId w:val="46"/>
        </w:numPr>
        <w:tabs>
          <w:tab w:val="clear" w:pos="1418"/>
          <w:tab w:val="clear" w:pos="1560"/>
          <w:tab w:val="clear" w:pos="1715"/>
          <w:tab w:val="clear" w:pos="1843"/>
          <w:tab w:val="clear" w:pos="2137"/>
          <w:tab w:val="num" w:pos="709"/>
        </w:tabs>
        <w:ind w:hanging="1006"/>
      </w:pPr>
      <w:bookmarkStart w:id="156" w:name="_Toc229960838"/>
      <w:r>
        <w:t>Северная часть</w:t>
      </w:r>
      <w:bookmarkEnd w:id="156"/>
    </w:p>
    <w:p w14:paraId="3B7FD4DE" w14:textId="785EF81E" w:rsidR="00AF21E4" w:rsidRDefault="00804E93" w:rsidP="00E74913">
      <w:pPr>
        <w:pStyle w:val="a8"/>
      </w:pPr>
      <w:r>
        <w:t xml:space="preserve">Заданы параметры интенсивности прибытия автомобилей с </w:t>
      </w:r>
      <w:r w:rsidR="00AD5D7A">
        <w:t>западной</w:t>
      </w:r>
      <w:r>
        <w:t xml:space="preserve"> стороны (</w:t>
      </w:r>
      <w:r>
        <w:fldChar w:fldCharType="begin"/>
      </w:r>
      <w:r>
        <w:instrText xml:space="preserve"> REF _Ref229952514 \h </w:instrText>
      </w:r>
      <w:r>
        <w:fldChar w:fldCharType="separate"/>
      </w:r>
      <w:r w:rsidR="00440D58">
        <w:t xml:space="preserve">Рисунок </w:t>
      </w:r>
      <w:r w:rsidR="00440D58">
        <w:rPr>
          <w:noProof/>
        </w:rPr>
        <w:t>48</w:t>
      </w:r>
      <w:r>
        <w:fldChar w:fldCharType="end"/>
      </w:r>
      <w:r>
        <w:t xml:space="preserve">) и с </w:t>
      </w:r>
      <w:r w:rsidR="00AD5D7A">
        <w:t>северной</w:t>
      </w:r>
      <w:r>
        <w:t xml:space="preserve"> стороны (</w:t>
      </w:r>
      <w:r w:rsidR="00AD5D7A">
        <w:fldChar w:fldCharType="begin"/>
      </w:r>
      <w:r w:rsidR="00AD5D7A">
        <w:instrText xml:space="preserve"> REF _Ref229952515 \h </w:instrText>
      </w:r>
      <w:r w:rsidR="00AD5D7A">
        <w:fldChar w:fldCharType="separate"/>
      </w:r>
      <w:r w:rsidR="00440D58">
        <w:t xml:space="preserve">Рисунок </w:t>
      </w:r>
      <w:r w:rsidR="00440D58">
        <w:rPr>
          <w:noProof/>
        </w:rPr>
        <w:t>49</w:t>
      </w:r>
      <w:r w:rsidR="00AD5D7A">
        <w:fldChar w:fldCharType="end"/>
      </w:r>
      <w:r>
        <w:t xml:space="preserve">), </w:t>
      </w:r>
      <w:r w:rsidR="00AD5D7A">
        <w:t>интенсивности прибытия пешеходов (</w:t>
      </w:r>
      <w:r w:rsidR="00AD5D7A">
        <w:fldChar w:fldCharType="begin"/>
      </w:r>
      <w:r w:rsidR="00AD5D7A">
        <w:instrText xml:space="preserve"> REF _Ref229952551 \h </w:instrText>
      </w:r>
      <w:r w:rsidR="00AD5D7A">
        <w:fldChar w:fldCharType="separate"/>
      </w:r>
      <w:r w:rsidR="00440D58">
        <w:t xml:space="preserve">Рисунок </w:t>
      </w:r>
      <w:r w:rsidR="00440D58">
        <w:rPr>
          <w:noProof/>
        </w:rPr>
        <w:t>50</w:t>
      </w:r>
      <w:r w:rsidR="00AD5D7A">
        <w:fldChar w:fldCharType="end"/>
      </w:r>
      <w:r w:rsidR="00AD5D7A">
        <w:t xml:space="preserve">), </w:t>
      </w:r>
      <w:r>
        <w:t>выбора товаров у полки (</w:t>
      </w:r>
      <w:r w:rsidR="00AD5D7A">
        <w:fldChar w:fldCharType="begin"/>
      </w:r>
      <w:r w:rsidR="00AD5D7A">
        <w:instrText xml:space="preserve"> REF _Ref229952517 \h </w:instrText>
      </w:r>
      <w:r w:rsidR="00AD5D7A">
        <w:fldChar w:fldCharType="separate"/>
      </w:r>
      <w:r w:rsidR="00440D58">
        <w:t xml:space="preserve">Рисунок </w:t>
      </w:r>
      <w:r w:rsidR="00440D58">
        <w:rPr>
          <w:noProof/>
        </w:rPr>
        <w:t>51</w:t>
      </w:r>
      <w:r w:rsidR="00AD5D7A">
        <w:fldChar w:fldCharType="end"/>
      </w:r>
      <w:r>
        <w:t>), вероятности посещения другой полки (</w:t>
      </w:r>
      <w:r w:rsidR="00AD5D7A">
        <w:fldChar w:fldCharType="begin"/>
      </w:r>
      <w:r w:rsidR="00AD5D7A">
        <w:instrText xml:space="preserve"> REF _Ref229952562 \h </w:instrText>
      </w:r>
      <w:r w:rsidR="00AD5D7A">
        <w:fldChar w:fldCharType="separate"/>
      </w:r>
      <w:r w:rsidR="00440D58">
        <w:t xml:space="preserve">Рисунок </w:t>
      </w:r>
      <w:r w:rsidR="00440D58">
        <w:rPr>
          <w:noProof/>
        </w:rPr>
        <w:t>52</w:t>
      </w:r>
      <w:r w:rsidR="00AD5D7A">
        <w:fldChar w:fldCharType="end"/>
      </w:r>
      <w:r>
        <w:t>) и время обслуживания на кассе (</w:t>
      </w:r>
      <w:r w:rsidR="00AD5D7A">
        <w:fldChar w:fldCharType="begin"/>
      </w:r>
      <w:r w:rsidR="00AD5D7A">
        <w:instrText xml:space="preserve"> REF _Ref229952565 \h </w:instrText>
      </w:r>
      <w:r w:rsidR="00AD5D7A">
        <w:fldChar w:fldCharType="separate"/>
      </w:r>
      <w:r w:rsidR="00440D58">
        <w:t xml:space="preserve">Рисунок </w:t>
      </w:r>
      <w:r w:rsidR="00440D58">
        <w:rPr>
          <w:noProof/>
        </w:rPr>
        <w:t>53</w:t>
      </w:r>
      <w:r w:rsidR="00AD5D7A">
        <w:fldChar w:fldCharType="end"/>
      </w:r>
      <w:r>
        <w:t>).</w:t>
      </w:r>
    </w:p>
    <w:p w14:paraId="276F76AF" w14:textId="77777777" w:rsidR="00804E93" w:rsidRDefault="00804E93" w:rsidP="00E74913">
      <w:pPr>
        <w:pStyle w:val="a8"/>
      </w:pPr>
    </w:p>
    <w:p w14:paraId="1BA8F78A" w14:textId="14E35F07" w:rsidR="00804E93" w:rsidRDefault="00804E93" w:rsidP="00804E9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13BAC" wp14:editId="1D1B352A">
            <wp:extent cx="4980952" cy="20857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309D" w14:textId="0FDEA3E8" w:rsidR="00804E93" w:rsidRPr="00804E93" w:rsidRDefault="00804E93" w:rsidP="00804E93">
      <w:pPr>
        <w:pStyle w:val="af"/>
      </w:pPr>
      <w:bookmarkStart w:id="157" w:name="_Ref22995251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48</w:t>
      </w:r>
      <w:r>
        <w:fldChar w:fldCharType="end"/>
      </w:r>
      <w:bookmarkEnd w:id="157"/>
      <w:r>
        <w:t xml:space="preserve"> – Интенсивность прибытия автомобилей с запада</w:t>
      </w:r>
    </w:p>
    <w:p w14:paraId="0F21486D" w14:textId="77777777" w:rsidR="00804E93" w:rsidRDefault="00804E93" w:rsidP="00E74913">
      <w:pPr>
        <w:pStyle w:val="a8"/>
      </w:pPr>
    </w:p>
    <w:p w14:paraId="21B55668" w14:textId="76A11D37" w:rsidR="00804E93" w:rsidRDefault="00804E93" w:rsidP="00804E93">
      <w:pPr>
        <w:pStyle w:val="a8"/>
        <w:keepNext/>
        <w:ind w:firstLine="0"/>
        <w:jc w:val="center"/>
      </w:pPr>
      <w:r w:rsidRPr="00804E93">
        <w:rPr>
          <w:noProof/>
        </w:rPr>
        <w:drawing>
          <wp:inline distT="0" distB="0" distL="0" distR="0" wp14:anchorId="1DEAACF6" wp14:editId="4EFA1516">
            <wp:extent cx="4991797" cy="212437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8F80" w14:textId="59EFA1AD" w:rsidR="00804E93" w:rsidRDefault="00804E93" w:rsidP="00804E93">
      <w:pPr>
        <w:pStyle w:val="af"/>
      </w:pPr>
      <w:bookmarkStart w:id="158" w:name="_Ref22995251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49</w:t>
      </w:r>
      <w:r>
        <w:fldChar w:fldCharType="end"/>
      </w:r>
      <w:bookmarkEnd w:id="158"/>
      <w:r>
        <w:t xml:space="preserve"> – Интенсивность прибытия автомобилей с севера</w:t>
      </w:r>
    </w:p>
    <w:p w14:paraId="6F46F70E" w14:textId="77777777" w:rsidR="00804E93" w:rsidRPr="00E74913" w:rsidRDefault="00804E93" w:rsidP="00E74913">
      <w:pPr>
        <w:pStyle w:val="a8"/>
      </w:pPr>
    </w:p>
    <w:p w14:paraId="0E823863" w14:textId="34430C11" w:rsidR="00804E93" w:rsidRDefault="00804E93" w:rsidP="00804E93">
      <w:pPr>
        <w:pStyle w:val="a8"/>
        <w:keepNext/>
        <w:ind w:firstLine="0"/>
        <w:jc w:val="center"/>
      </w:pPr>
      <w:r w:rsidRPr="00804E93">
        <w:rPr>
          <w:noProof/>
        </w:rPr>
        <w:lastRenderedPageBreak/>
        <w:drawing>
          <wp:inline distT="0" distB="0" distL="0" distR="0" wp14:anchorId="0B32B37B" wp14:editId="331C3E37">
            <wp:extent cx="4848902" cy="2905530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EACF" w14:textId="46BAB9B5" w:rsidR="00804E93" w:rsidRDefault="00804E93" w:rsidP="00804E93">
      <w:pPr>
        <w:pStyle w:val="af"/>
      </w:pPr>
      <w:bookmarkStart w:id="159" w:name="_Ref22995255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50</w:t>
      </w:r>
      <w:r>
        <w:fldChar w:fldCharType="end"/>
      </w:r>
      <w:bookmarkEnd w:id="159"/>
      <w:r>
        <w:t xml:space="preserve"> – Интенсивность прибытия пешеходов с востока</w:t>
      </w:r>
    </w:p>
    <w:p w14:paraId="65CF6F02" w14:textId="77777777" w:rsidR="00E74913" w:rsidRPr="00E74913" w:rsidRDefault="00E74913" w:rsidP="00E74913">
      <w:pPr>
        <w:pStyle w:val="a8"/>
      </w:pPr>
    </w:p>
    <w:p w14:paraId="5ECC9A50" w14:textId="41963659" w:rsidR="00804E93" w:rsidRDefault="00804E93" w:rsidP="00804E93">
      <w:pPr>
        <w:pStyle w:val="a8"/>
        <w:keepNext/>
        <w:ind w:firstLine="0"/>
        <w:jc w:val="center"/>
      </w:pPr>
      <w:r w:rsidRPr="00804E93">
        <w:rPr>
          <w:noProof/>
        </w:rPr>
        <w:drawing>
          <wp:inline distT="0" distB="0" distL="0" distR="0" wp14:anchorId="3AAFC5EE" wp14:editId="04490DE3">
            <wp:extent cx="4982270" cy="394390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DF4E" w14:textId="404BD915" w:rsidR="00804E93" w:rsidRDefault="00804E93" w:rsidP="00804E93">
      <w:pPr>
        <w:pStyle w:val="af"/>
      </w:pPr>
      <w:bookmarkStart w:id="160" w:name="_Ref22995251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51</w:t>
      </w:r>
      <w:r>
        <w:fldChar w:fldCharType="end"/>
      </w:r>
      <w:bookmarkEnd w:id="160"/>
      <w:r>
        <w:t xml:space="preserve"> – Время выбора товара у полки магазина «Пятерочка»</w:t>
      </w:r>
    </w:p>
    <w:p w14:paraId="7ACCDD97" w14:textId="77777777" w:rsidR="00E74913" w:rsidRDefault="00E74913" w:rsidP="00E74913">
      <w:pPr>
        <w:pStyle w:val="a8"/>
      </w:pPr>
    </w:p>
    <w:p w14:paraId="41B030DC" w14:textId="26829D18" w:rsidR="00804E93" w:rsidRDefault="00804E93" w:rsidP="00804E93">
      <w:pPr>
        <w:pStyle w:val="a8"/>
        <w:keepNext/>
        <w:ind w:firstLine="0"/>
        <w:jc w:val="center"/>
      </w:pPr>
      <w:r w:rsidRPr="00804E93">
        <w:rPr>
          <w:noProof/>
        </w:rPr>
        <w:lastRenderedPageBreak/>
        <w:drawing>
          <wp:inline distT="0" distB="0" distL="0" distR="0" wp14:anchorId="7BD16B85" wp14:editId="2C16CA4C">
            <wp:extent cx="4858428" cy="30103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48BB" w14:textId="576D215E" w:rsidR="00804E93" w:rsidRDefault="00804E93" w:rsidP="00804E93">
      <w:pPr>
        <w:pStyle w:val="af"/>
      </w:pPr>
      <w:bookmarkStart w:id="161" w:name="_Ref22995256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52</w:t>
      </w:r>
      <w:r>
        <w:fldChar w:fldCharType="end"/>
      </w:r>
      <w:bookmarkEnd w:id="161"/>
      <w:r>
        <w:t xml:space="preserve"> – Время выбора товара у полки магазина «Пятерочка»</w:t>
      </w:r>
    </w:p>
    <w:p w14:paraId="4E78D49F" w14:textId="77777777" w:rsidR="00804E93" w:rsidRDefault="00804E93" w:rsidP="00E74913">
      <w:pPr>
        <w:pStyle w:val="a8"/>
      </w:pPr>
    </w:p>
    <w:p w14:paraId="32DE5201" w14:textId="36710A1F" w:rsidR="00804E93" w:rsidRDefault="00804E93" w:rsidP="00E74913">
      <w:pPr>
        <w:pStyle w:val="a8"/>
      </w:pPr>
      <w:r>
        <w:t>Здесь первая вероятность – посещение другой полки, вторая – покупка, последняя – клиент покидает магазин без покупки.</w:t>
      </w:r>
    </w:p>
    <w:p w14:paraId="2F5B1FB6" w14:textId="77777777" w:rsidR="00804E93" w:rsidRDefault="00804E93" w:rsidP="00E74913">
      <w:pPr>
        <w:pStyle w:val="a8"/>
      </w:pPr>
    </w:p>
    <w:p w14:paraId="17719A3D" w14:textId="75F2A88F" w:rsidR="00804E93" w:rsidRDefault="00804E93" w:rsidP="00804E93">
      <w:pPr>
        <w:pStyle w:val="a8"/>
        <w:keepNext/>
        <w:ind w:firstLine="0"/>
        <w:jc w:val="center"/>
      </w:pPr>
      <w:r w:rsidRPr="00804E93">
        <w:rPr>
          <w:noProof/>
        </w:rPr>
        <w:drawing>
          <wp:inline distT="0" distB="0" distL="0" distR="0" wp14:anchorId="79396032" wp14:editId="292C4DE2">
            <wp:extent cx="4829849" cy="2353003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D5C5" w14:textId="07E4F1DB" w:rsidR="00804E93" w:rsidRDefault="00804E93" w:rsidP="00804E93">
      <w:pPr>
        <w:pStyle w:val="af"/>
      </w:pPr>
      <w:bookmarkStart w:id="162" w:name="_Ref229952565"/>
      <w:bookmarkStart w:id="163" w:name="_Ref22995813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53</w:t>
      </w:r>
      <w:r>
        <w:fldChar w:fldCharType="end"/>
      </w:r>
      <w:bookmarkEnd w:id="162"/>
      <w:r>
        <w:t xml:space="preserve"> – Время обслуживания магазина «Пятерочка»</w:t>
      </w:r>
      <w:bookmarkEnd w:id="163"/>
    </w:p>
    <w:p w14:paraId="4B56D0E3" w14:textId="77777777" w:rsidR="00E74913" w:rsidRPr="00E74913" w:rsidRDefault="00E74913" w:rsidP="00E74913">
      <w:pPr>
        <w:pStyle w:val="a8"/>
      </w:pPr>
    </w:p>
    <w:p w14:paraId="69A53B55" w14:textId="22C88DDD" w:rsidR="00A02D12" w:rsidRDefault="00A02D12" w:rsidP="00A02D12">
      <w:pPr>
        <w:pStyle w:val="a8"/>
        <w:rPr>
          <w:u w:val="single"/>
        </w:rPr>
      </w:pPr>
      <w:r>
        <w:rPr>
          <w:u w:val="single"/>
        </w:rPr>
        <w:t>Укрупнённый алгоритм:</w:t>
      </w:r>
    </w:p>
    <w:p w14:paraId="5F66B2D5" w14:textId="18DE03B6" w:rsidR="00A02D12" w:rsidRDefault="00B72A78" w:rsidP="0010237A">
      <w:pPr>
        <w:pStyle w:val="a8"/>
        <w:numPr>
          <w:ilvl w:val="0"/>
          <w:numId w:val="47"/>
        </w:numPr>
      </w:pPr>
      <w:r>
        <w:t>Определили интенсивность прибытия автомобилей с южной стороны – 60 штук в час</w:t>
      </w:r>
      <w:r w:rsidRPr="00B72A78">
        <w:t>;</w:t>
      </w:r>
    </w:p>
    <w:p w14:paraId="6FDF16A3" w14:textId="1989A619" w:rsidR="00EC212B" w:rsidRPr="00B72A78" w:rsidRDefault="00EC212B" w:rsidP="0010237A">
      <w:pPr>
        <w:pStyle w:val="a8"/>
        <w:numPr>
          <w:ilvl w:val="0"/>
          <w:numId w:val="47"/>
        </w:numPr>
      </w:pPr>
      <w:r>
        <w:lastRenderedPageBreak/>
        <w:t>Определили интенсивность прибытия автомобилей с западной и северной стороны – 75 штук в час;</w:t>
      </w:r>
    </w:p>
    <w:p w14:paraId="16178703" w14:textId="4B48D339" w:rsidR="00B72A78" w:rsidRPr="00B72A78" w:rsidRDefault="00B72A78" w:rsidP="0010237A">
      <w:pPr>
        <w:pStyle w:val="a8"/>
        <w:numPr>
          <w:ilvl w:val="0"/>
          <w:numId w:val="47"/>
        </w:numPr>
      </w:pPr>
      <w:r>
        <w:t>Определили интенсивность прибытия пешеходов с западной стороны – 100 человек в час</w:t>
      </w:r>
      <w:r w:rsidRPr="00B72A78">
        <w:t>;</w:t>
      </w:r>
    </w:p>
    <w:p w14:paraId="6B29D1BD" w14:textId="11468848" w:rsidR="00B72A78" w:rsidRDefault="00B72A78" w:rsidP="0010237A">
      <w:pPr>
        <w:pStyle w:val="a8"/>
        <w:numPr>
          <w:ilvl w:val="0"/>
          <w:numId w:val="47"/>
        </w:numPr>
      </w:pPr>
      <w:r>
        <w:t>Определили время выбора товара у полки – от 20 до 30 секунд</w:t>
      </w:r>
      <w:r w:rsidRPr="00B72A78">
        <w:t>;</w:t>
      </w:r>
    </w:p>
    <w:p w14:paraId="1DA5BFB5" w14:textId="70F748F9" w:rsidR="00B72A78" w:rsidRDefault="00B72A78" w:rsidP="0010237A">
      <w:pPr>
        <w:pStyle w:val="a8"/>
        <w:numPr>
          <w:ilvl w:val="0"/>
          <w:numId w:val="47"/>
        </w:numPr>
      </w:pPr>
      <w:r>
        <w:t>Выставили вероятность посещения другой полки</w:t>
      </w:r>
      <w:r w:rsidR="00EC212B">
        <w:t xml:space="preserve"> для магазина «Улыбка радуги»</w:t>
      </w:r>
      <w:r>
        <w:t xml:space="preserve"> – 0.4</w:t>
      </w:r>
      <w:r w:rsidRPr="00B72A78">
        <w:t>;</w:t>
      </w:r>
    </w:p>
    <w:p w14:paraId="652551B0" w14:textId="68177A8B" w:rsidR="00EC212B" w:rsidRDefault="00EC212B" w:rsidP="0010237A">
      <w:pPr>
        <w:pStyle w:val="a8"/>
        <w:numPr>
          <w:ilvl w:val="0"/>
          <w:numId w:val="47"/>
        </w:numPr>
      </w:pPr>
      <w:r>
        <w:t>Выставили вероятности вероятность посещения другой полки для магазина «Пятерочка» – 0.1, вероятность покупки – 0.3, без покупки – 0.6</w:t>
      </w:r>
      <w:r w:rsidRPr="00B72A78">
        <w:t>;</w:t>
      </w:r>
    </w:p>
    <w:p w14:paraId="66BD8FE7" w14:textId="1A7CEB19" w:rsidR="00B72A78" w:rsidRDefault="00B72A78" w:rsidP="0010237A">
      <w:pPr>
        <w:pStyle w:val="a8"/>
        <w:numPr>
          <w:ilvl w:val="0"/>
          <w:numId w:val="47"/>
        </w:numPr>
      </w:pPr>
      <w:r>
        <w:t>Определили время обслуживания на кассе – от 30 до 50 секунд.</w:t>
      </w:r>
    </w:p>
    <w:p w14:paraId="4046F6D2" w14:textId="77777777" w:rsidR="00B72A78" w:rsidRPr="00B72A78" w:rsidRDefault="00B72A78" w:rsidP="00B72A78">
      <w:pPr>
        <w:pStyle w:val="a8"/>
      </w:pPr>
    </w:p>
    <w:p w14:paraId="30A34A43" w14:textId="77777777" w:rsidR="00266EF1" w:rsidRDefault="00266EF1" w:rsidP="0029694B">
      <w:pPr>
        <w:pStyle w:val="2"/>
        <w:tabs>
          <w:tab w:val="clear" w:pos="1427"/>
          <w:tab w:val="num" w:pos="1776"/>
        </w:tabs>
      </w:pPr>
      <w:bookmarkStart w:id="164" w:name="_Toc136276282"/>
      <w:bookmarkStart w:id="165" w:name="_Toc167783421"/>
      <w:bookmarkStart w:id="166" w:name="_Toc229916375"/>
      <w:bookmarkStart w:id="167" w:name="_Toc229960839"/>
      <w:r>
        <w:t>Моделирование (обработка)</w:t>
      </w:r>
      <w:bookmarkEnd w:id="164"/>
      <w:bookmarkEnd w:id="165"/>
      <w:bookmarkEnd w:id="166"/>
      <w:bookmarkEnd w:id="167"/>
    </w:p>
    <w:p w14:paraId="0364CBCD" w14:textId="779E75CC" w:rsidR="00266EF1" w:rsidRPr="00E90042" w:rsidRDefault="00266EF1" w:rsidP="0029694B">
      <w:pPr>
        <w:pStyle w:val="3"/>
        <w:tabs>
          <w:tab w:val="clear" w:pos="1276"/>
          <w:tab w:val="num" w:pos="1625"/>
        </w:tabs>
      </w:pPr>
      <w:bookmarkStart w:id="168" w:name="_Toc167783422"/>
      <w:bookmarkStart w:id="169" w:name="_Toc229916376"/>
      <w:bookmarkStart w:id="170" w:name="_Toc229960840"/>
      <w:r w:rsidRPr="00E90042">
        <w:t>Моделирование движения тра</w:t>
      </w:r>
      <w:r w:rsidR="00D73611">
        <w:t xml:space="preserve">нспортных средств </w:t>
      </w:r>
      <w:r w:rsidR="006C11D3">
        <w:rPr>
          <w:lang w:val="en-US"/>
        </w:rPr>
        <w:t>c</w:t>
      </w:r>
      <w:r w:rsidR="006C11D3" w:rsidRPr="006C11D3">
        <w:t xml:space="preserve"> </w:t>
      </w:r>
      <w:r w:rsidR="006C11D3">
        <w:t>северной и западной стороны</w:t>
      </w:r>
      <w:bookmarkEnd w:id="168"/>
      <w:bookmarkEnd w:id="169"/>
      <w:bookmarkEnd w:id="170"/>
    </w:p>
    <w:p w14:paraId="23A8DE4B" w14:textId="12B6A08F" w:rsidR="00102B68" w:rsidRPr="00BB090E" w:rsidRDefault="00102B68" w:rsidP="00880E00">
      <w:pPr>
        <w:pStyle w:val="a8"/>
        <w:rPr>
          <w:i/>
          <w:iCs/>
          <w:lang w:eastAsia="en-US"/>
        </w:rPr>
      </w:pPr>
      <w:r w:rsidRPr="00BB090E">
        <w:rPr>
          <w:i/>
          <w:iCs/>
          <w:lang w:eastAsia="en-US"/>
        </w:rPr>
        <w:t>Моделирование дорог</w:t>
      </w:r>
    </w:p>
    <w:p w14:paraId="2C00F75F" w14:textId="151A0E72" w:rsidR="00880E00" w:rsidRDefault="00880E00" w:rsidP="00880E00">
      <w:pPr>
        <w:pStyle w:val="a8"/>
        <w:rPr>
          <w:lang w:eastAsia="en-US"/>
        </w:rPr>
      </w:pPr>
      <w:r>
        <w:rPr>
          <w:lang w:eastAsia="en-US"/>
        </w:rPr>
        <w:t xml:space="preserve">В </w:t>
      </w:r>
      <w:proofErr w:type="spellStart"/>
      <w:r>
        <w:rPr>
          <w:lang w:eastAsia="en-US"/>
        </w:rPr>
        <w:t>AnyLogic</w:t>
      </w:r>
      <w:proofErr w:type="spellEnd"/>
      <w:r>
        <w:rPr>
          <w:lang w:eastAsia="en-US"/>
        </w:rPr>
        <w:t xml:space="preserve"> для моделирования движения автомобилей используется связка объектов </w:t>
      </w:r>
      <w:proofErr w:type="spellStart"/>
      <w:r>
        <w:rPr>
          <w:lang w:eastAsia="en-US"/>
        </w:rPr>
        <w:t>CarSource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CarMoveTo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CarDispose</w:t>
      </w:r>
      <w:proofErr w:type="spellEnd"/>
      <w:r>
        <w:rPr>
          <w:lang w:eastAsia="en-US"/>
        </w:rPr>
        <w:t xml:space="preserve"> из библиотеки моделирования транспортных систем.</w:t>
      </w:r>
    </w:p>
    <w:p w14:paraId="19368C6D" w14:textId="688940F1" w:rsidR="00880E00" w:rsidRDefault="00880E00" w:rsidP="00880E00">
      <w:pPr>
        <w:pStyle w:val="a8"/>
        <w:rPr>
          <w:lang w:eastAsia="en-US"/>
        </w:rPr>
      </w:pPr>
      <w:r>
        <w:rPr>
          <w:lang w:eastAsia="en-US"/>
        </w:rPr>
        <w:t xml:space="preserve">Дорога представляет собой участок пути между двумя узлами (перекрёстками). Объектом, осуществляющим движение, является транспортное средство (агент Car1). Для генерации автомобилей в модели созданы два источника </w:t>
      </w:r>
      <w:proofErr w:type="spellStart"/>
      <w:r>
        <w:rPr>
          <w:lang w:eastAsia="en-US"/>
        </w:rPr>
        <w:t>CarSourc</w:t>
      </w:r>
      <w:proofErr w:type="spellEnd"/>
      <w:r w:rsidR="0028619C">
        <w:rPr>
          <w:lang w:val="en-US" w:eastAsia="en-US"/>
        </w:rPr>
        <w:t>e</w:t>
      </w:r>
      <w:r>
        <w:rPr>
          <w:lang w:eastAsia="en-US"/>
        </w:rPr>
        <w:t>.</w:t>
      </w:r>
    </w:p>
    <w:p w14:paraId="28360D80" w14:textId="2E1CB532" w:rsidR="00880E00" w:rsidRDefault="00880E00" w:rsidP="00056F97">
      <w:pPr>
        <w:pStyle w:val="a4"/>
      </w:pPr>
      <w:proofErr w:type="spellStart"/>
      <w:r>
        <w:t>sourceNorth</w:t>
      </w:r>
      <w:proofErr w:type="spellEnd"/>
      <w:r>
        <w:t xml:space="preserve"> </w:t>
      </w:r>
      <w:r w:rsidR="00056F97">
        <w:t xml:space="preserve">– </w:t>
      </w:r>
      <w:r>
        <w:t xml:space="preserve">создаёт автомобили на дороге </w:t>
      </w:r>
      <w:proofErr w:type="spellStart"/>
      <w:r>
        <w:t>roadEntranceNorth</w:t>
      </w:r>
      <w:proofErr w:type="spellEnd"/>
      <w:r>
        <w:t xml:space="preserve"> (северный въезд) на полосе встречного движения (BACKWARD_LANE), интенсивность 75 автомобилей в час. Тип создаваемого агента — Car1.</w:t>
      </w:r>
    </w:p>
    <w:p w14:paraId="359F1CA2" w14:textId="6B15FE17" w:rsidR="00880E00" w:rsidRPr="00880E00" w:rsidRDefault="00880E00" w:rsidP="00056F97">
      <w:pPr>
        <w:pStyle w:val="a4"/>
      </w:pPr>
      <w:proofErr w:type="spellStart"/>
      <w:r>
        <w:t>sourceWest</w:t>
      </w:r>
      <w:proofErr w:type="spellEnd"/>
      <w:r>
        <w:t xml:space="preserve"> </w:t>
      </w:r>
      <w:r w:rsidR="00056F97">
        <w:t>–</w:t>
      </w:r>
      <w:r>
        <w:t xml:space="preserve"> создаёт автомобили на дороге roadEntranceWest0 (западный въезд) на полосе основного движения, интенсивность 75 автомобилей в час.</w:t>
      </w:r>
    </w:p>
    <w:p w14:paraId="480F44B4" w14:textId="05B8108C" w:rsidR="00880E00" w:rsidRPr="006C11D3" w:rsidRDefault="0010237A" w:rsidP="004C5A6A">
      <w:pPr>
        <w:pStyle w:val="a8"/>
        <w:rPr>
          <w:lang w:eastAsia="en-US"/>
        </w:rPr>
      </w:pPr>
      <w:r w:rsidRPr="0010237A">
        <w:rPr>
          <w:lang w:eastAsia="en-US"/>
        </w:rPr>
        <w:lastRenderedPageBreak/>
        <w:t>Для каждого источника заданы параметры: начальная скорость 30 км/ч, предпочтительная скорость 35 км/ч.</w:t>
      </w:r>
    </w:p>
    <w:p w14:paraId="5DD4A9BD" w14:textId="0238ACB0" w:rsidR="0010237A" w:rsidRPr="006C11D3" w:rsidRDefault="0010237A" w:rsidP="004C5A6A">
      <w:pPr>
        <w:pStyle w:val="a8"/>
        <w:rPr>
          <w:lang w:eastAsia="en-US"/>
        </w:rPr>
      </w:pPr>
      <w:r w:rsidRPr="0010237A">
        <w:rPr>
          <w:lang w:eastAsia="en-US"/>
        </w:rPr>
        <w:t xml:space="preserve">Далее в модели созданы блоки </w:t>
      </w:r>
      <w:proofErr w:type="spellStart"/>
      <w:r w:rsidRPr="0010237A">
        <w:rPr>
          <w:lang w:eastAsia="en-US"/>
        </w:rPr>
        <w:t>CarMoveTo</w:t>
      </w:r>
      <w:proofErr w:type="spellEnd"/>
      <w:r w:rsidRPr="0010237A">
        <w:rPr>
          <w:lang w:eastAsia="en-US"/>
        </w:rPr>
        <w:t>, определяющие возможные маршруты движения автомобилей по дорожной сети.</w:t>
      </w:r>
    </w:p>
    <w:p w14:paraId="45E59CA4" w14:textId="100B363D" w:rsidR="0010237A" w:rsidRPr="0010237A" w:rsidRDefault="0010237A" w:rsidP="0010237A">
      <w:pPr>
        <w:pStyle w:val="a4"/>
      </w:pPr>
      <w:proofErr w:type="spellStart"/>
      <w:r w:rsidRPr="0010237A">
        <w:rPr>
          <w:lang w:val="en-US"/>
        </w:rPr>
        <w:t>toEntranceNorth</w:t>
      </w:r>
      <w:proofErr w:type="spellEnd"/>
      <w:r w:rsidRPr="0010237A">
        <w:t xml:space="preserve"> </w:t>
      </w:r>
      <w:r w:rsidR="00056F97">
        <w:t>–</w:t>
      </w:r>
      <w:r w:rsidRPr="0010237A">
        <w:t xml:space="preserve"> движение по дороге </w:t>
      </w:r>
      <w:proofErr w:type="spellStart"/>
      <w:r w:rsidRPr="0010237A">
        <w:rPr>
          <w:lang w:val="en-US"/>
        </w:rPr>
        <w:t>roadEntranceNorth</w:t>
      </w:r>
      <w:proofErr w:type="spellEnd"/>
      <w:r w:rsidRPr="0010237A">
        <w:t xml:space="preserve"> (выезд с северного въезда);</w:t>
      </w:r>
    </w:p>
    <w:p w14:paraId="5028C61A" w14:textId="77333400" w:rsidR="0010237A" w:rsidRPr="0010237A" w:rsidRDefault="0010237A" w:rsidP="0010237A">
      <w:pPr>
        <w:pStyle w:val="a4"/>
      </w:pPr>
      <w:proofErr w:type="spellStart"/>
      <w:r w:rsidRPr="0010237A">
        <w:rPr>
          <w:lang w:val="en-US"/>
        </w:rPr>
        <w:t>toNorthBack</w:t>
      </w:r>
      <w:proofErr w:type="spellEnd"/>
      <w:r w:rsidRPr="0010237A">
        <w:t xml:space="preserve"> </w:t>
      </w:r>
      <w:r w:rsidR="00056F97">
        <w:t>–</w:t>
      </w:r>
      <w:r w:rsidRPr="0010237A">
        <w:t xml:space="preserve"> движение по дороге </w:t>
      </w:r>
      <w:proofErr w:type="spellStart"/>
      <w:r w:rsidRPr="0010237A">
        <w:rPr>
          <w:lang w:val="en-US"/>
        </w:rPr>
        <w:t>roadNorth</w:t>
      </w:r>
      <w:proofErr w:type="spellEnd"/>
      <w:r w:rsidRPr="0010237A">
        <w:t xml:space="preserve"> в обратном направлении;</w:t>
      </w:r>
    </w:p>
    <w:p w14:paraId="3190317E" w14:textId="2991EE67" w:rsidR="0010237A" w:rsidRPr="0010237A" w:rsidRDefault="0010237A" w:rsidP="0010237A">
      <w:pPr>
        <w:pStyle w:val="a4"/>
        <w:rPr>
          <w:lang w:val="en-US"/>
        </w:rPr>
      </w:pPr>
      <w:proofErr w:type="spellStart"/>
      <w:r w:rsidRPr="0010237A">
        <w:rPr>
          <w:lang w:val="en-US"/>
        </w:rPr>
        <w:t>toNorthWest</w:t>
      </w:r>
      <w:proofErr w:type="spellEnd"/>
      <w:r w:rsidRPr="0010237A">
        <w:rPr>
          <w:lang w:val="en-US"/>
        </w:rPr>
        <w:t xml:space="preserve">, </w:t>
      </w:r>
      <w:proofErr w:type="spellStart"/>
      <w:r w:rsidRPr="0010237A">
        <w:rPr>
          <w:lang w:val="en-US"/>
        </w:rPr>
        <w:t>toNorthWestBack</w:t>
      </w:r>
      <w:proofErr w:type="spellEnd"/>
      <w:r w:rsidRPr="0010237A">
        <w:rPr>
          <w:lang w:val="en-US"/>
        </w:rPr>
        <w:t xml:space="preserve"> </w:t>
      </w:r>
      <w:r w:rsidR="00056F97" w:rsidRPr="00056F97">
        <w:rPr>
          <w:lang w:val="en-US"/>
        </w:rPr>
        <w:t>–</w:t>
      </w:r>
      <w:r w:rsidRPr="0010237A">
        <w:rPr>
          <w:lang w:val="en-US"/>
        </w:rPr>
        <w:t xml:space="preserve"> </w:t>
      </w:r>
      <w:r w:rsidR="009F2447">
        <w:t>движение</w:t>
      </w:r>
      <w:r w:rsidR="009F2447" w:rsidRPr="009F2447">
        <w:rPr>
          <w:lang w:val="en-US"/>
        </w:rPr>
        <w:t xml:space="preserve"> </w:t>
      </w:r>
      <w:r w:rsidR="009F2447">
        <w:t>по</w:t>
      </w:r>
      <w:r w:rsidR="009F2447" w:rsidRPr="009F2447">
        <w:rPr>
          <w:lang w:val="en-US"/>
        </w:rPr>
        <w:t xml:space="preserve"> </w:t>
      </w:r>
      <w:r w:rsidR="009F2447">
        <w:t>дороге</w:t>
      </w:r>
      <w:r w:rsidRPr="0010237A">
        <w:rPr>
          <w:lang w:val="en-US"/>
        </w:rPr>
        <w:t xml:space="preserve"> </w:t>
      </w:r>
      <w:proofErr w:type="spellStart"/>
      <w:r w:rsidRPr="0010237A">
        <w:rPr>
          <w:lang w:val="en-US"/>
        </w:rPr>
        <w:t>roadNorthWest</w:t>
      </w:r>
      <w:proofErr w:type="spellEnd"/>
      <w:r w:rsidRPr="0010237A">
        <w:rPr>
          <w:lang w:val="en-US"/>
        </w:rPr>
        <w:t>;</w:t>
      </w:r>
    </w:p>
    <w:p w14:paraId="186C253C" w14:textId="74FA9FFD" w:rsidR="0010237A" w:rsidRPr="0010237A" w:rsidRDefault="0010237A" w:rsidP="0010237A">
      <w:pPr>
        <w:pStyle w:val="a4"/>
        <w:rPr>
          <w:lang w:val="en-US"/>
        </w:rPr>
      </w:pPr>
      <w:proofErr w:type="spellStart"/>
      <w:r w:rsidRPr="0010237A">
        <w:rPr>
          <w:lang w:val="en-US"/>
        </w:rPr>
        <w:t>toCenterWest</w:t>
      </w:r>
      <w:proofErr w:type="spellEnd"/>
      <w:r w:rsidRPr="0010237A">
        <w:rPr>
          <w:lang w:val="en-US"/>
        </w:rPr>
        <w:t xml:space="preserve">, </w:t>
      </w:r>
      <w:proofErr w:type="spellStart"/>
      <w:r w:rsidRPr="0010237A">
        <w:rPr>
          <w:lang w:val="en-US"/>
        </w:rPr>
        <w:t>toCenter</w:t>
      </w:r>
      <w:proofErr w:type="spellEnd"/>
      <w:r w:rsidRPr="0010237A">
        <w:rPr>
          <w:lang w:val="en-US"/>
        </w:rPr>
        <w:t xml:space="preserve"> </w:t>
      </w:r>
      <w:r w:rsidR="00056F97" w:rsidRPr="00056F97">
        <w:rPr>
          <w:lang w:val="en-US"/>
        </w:rPr>
        <w:t>–</w:t>
      </w:r>
      <w:r w:rsidRPr="0010237A">
        <w:rPr>
          <w:lang w:val="en-US"/>
        </w:rPr>
        <w:t xml:space="preserve"> </w:t>
      </w:r>
      <w:r w:rsidR="009F2447">
        <w:t>движение</w:t>
      </w:r>
      <w:r w:rsidR="009F2447" w:rsidRPr="009F2447">
        <w:rPr>
          <w:lang w:val="en-US"/>
        </w:rPr>
        <w:t xml:space="preserve"> </w:t>
      </w:r>
      <w:r w:rsidR="009F2447">
        <w:t>по</w:t>
      </w:r>
      <w:r w:rsidR="009F2447" w:rsidRPr="009F2447">
        <w:rPr>
          <w:lang w:val="en-US"/>
        </w:rPr>
        <w:t xml:space="preserve"> </w:t>
      </w:r>
      <w:r w:rsidR="009F2447">
        <w:t>дорогам</w:t>
      </w:r>
      <w:r w:rsidRPr="0010237A">
        <w:rPr>
          <w:lang w:val="en-US"/>
        </w:rPr>
        <w:t xml:space="preserve"> </w:t>
      </w:r>
      <w:proofErr w:type="spellStart"/>
      <w:r w:rsidRPr="0010237A">
        <w:rPr>
          <w:lang w:val="en-US"/>
        </w:rPr>
        <w:t>roadCenterWest</w:t>
      </w:r>
      <w:proofErr w:type="spellEnd"/>
      <w:r w:rsidRPr="0010237A">
        <w:rPr>
          <w:lang w:val="en-US"/>
        </w:rPr>
        <w:t xml:space="preserve">, </w:t>
      </w:r>
      <w:proofErr w:type="spellStart"/>
      <w:r w:rsidRPr="0010237A">
        <w:rPr>
          <w:lang w:val="en-US"/>
        </w:rPr>
        <w:t>roadCenter</w:t>
      </w:r>
      <w:proofErr w:type="spellEnd"/>
      <w:r w:rsidRPr="0010237A">
        <w:rPr>
          <w:lang w:val="en-US"/>
        </w:rPr>
        <w:t>;</w:t>
      </w:r>
    </w:p>
    <w:p w14:paraId="4DC59792" w14:textId="0D4FE73B" w:rsidR="0010237A" w:rsidRPr="0010237A" w:rsidRDefault="0010237A" w:rsidP="0010237A">
      <w:pPr>
        <w:pStyle w:val="a4"/>
        <w:rPr>
          <w:lang w:val="en-US"/>
        </w:rPr>
      </w:pPr>
      <w:proofErr w:type="spellStart"/>
      <w:r w:rsidRPr="0010237A">
        <w:rPr>
          <w:lang w:val="en-US"/>
        </w:rPr>
        <w:t>toRoadWest</w:t>
      </w:r>
      <w:proofErr w:type="spellEnd"/>
      <w:r w:rsidRPr="0010237A">
        <w:rPr>
          <w:lang w:val="en-US"/>
        </w:rPr>
        <w:t xml:space="preserve">, </w:t>
      </w:r>
      <w:proofErr w:type="spellStart"/>
      <w:r w:rsidRPr="0010237A">
        <w:rPr>
          <w:lang w:val="en-US"/>
        </w:rPr>
        <w:t>toRoadWestBack</w:t>
      </w:r>
      <w:proofErr w:type="spellEnd"/>
      <w:r w:rsidRPr="0010237A">
        <w:rPr>
          <w:lang w:val="en-US"/>
        </w:rPr>
        <w:t xml:space="preserve"> </w:t>
      </w:r>
      <w:r w:rsidR="00056F97" w:rsidRPr="00056F97">
        <w:rPr>
          <w:lang w:val="en-US"/>
        </w:rPr>
        <w:t>–</w:t>
      </w:r>
      <w:r w:rsidRPr="0010237A">
        <w:rPr>
          <w:lang w:val="en-US"/>
        </w:rPr>
        <w:t xml:space="preserve"> </w:t>
      </w:r>
      <w:r w:rsidR="009F2447">
        <w:t>движение</w:t>
      </w:r>
      <w:r w:rsidR="009F2447" w:rsidRPr="009F2447">
        <w:rPr>
          <w:lang w:val="en-US"/>
        </w:rPr>
        <w:t xml:space="preserve"> </w:t>
      </w:r>
      <w:r w:rsidR="009F2447">
        <w:t>по</w:t>
      </w:r>
      <w:r w:rsidR="009F2447" w:rsidRPr="009F2447">
        <w:rPr>
          <w:lang w:val="en-US"/>
        </w:rPr>
        <w:t xml:space="preserve"> </w:t>
      </w:r>
      <w:r w:rsidR="009F2447">
        <w:t>дороге</w:t>
      </w:r>
      <w:r w:rsidR="009F2447" w:rsidRPr="0010237A">
        <w:rPr>
          <w:lang w:val="en-US"/>
        </w:rPr>
        <w:t xml:space="preserve"> </w:t>
      </w:r>
      <w:proofErr w:type="spellStart"/>
      <w:r w:rsidRPr="0010237A">
        <w:rPr>
          <w:lang w:val="en-US"/>
        </w:rPr>
        <w:t>roadWest</w:t>
      </w:r>
      <w:proofErr w:type="spellEnd"/>
      <w:r w:rsidRPr="0010237A">
        <w:rPr>
          <w:lang w:val="en-US"/>
        </w:rPr>
        <w:t>;</w:t>
      </w:r>
    </w:p>
    <w:p w14:paraId="372394A1" w14:textId="01EC3995" w:rsidR="0010237A" w:rsidRPr="0010237A" w:rsidRDefault="0010237A" w:rsidP="0010237A">
      <w:pPr>
        <w:pStyle w:val="a4"/>
        <w:rPr>
          <w:lang w:val="en-US"/>
        </w:rPr>
      </w:pPr>
      <w:proofErr w:type="spellStart"/>
      <w:r w:rsidRPr="0010237A">
        <w:rPr>
          <w:lang w:val="en-US"/>
        </w:rPr>
        <w:t>toSouth</w:t>
      </w:r>
      <w:proofErr w:type="spellEnd"/>
      <w:r w:rsidRPr="0010237A">
        <w:rPr>
          <w:lang w:val="en-US"/>
        </w:rPr>
        <w:t xml:space="preserve">, </w:t>
      </w:r>
      <w:proofErr w:type="spellStart"/>
      <w:r w:rsidRPr="0010237A">
        <w:rPr>
          <w:lang w:val="en-US"/>
        </w:rPr>
        <w:t>toSouthBack</w:t>
      </w:r>
      <w:proofErr w:type="spellEnd"/>
      <w:r w:rsidRPr="0010237A">
        <w:rPr>
          <w:lang w:val="en-US"/>
        </w:rPr>
        <w:t xml:space="preserve"> </w:t>
      </w:r>
      <w:r w:rsidR="00056F97">
        <w:t>–</w:t>
      </w:r>
      <w:r w:rsidRPr="0010237A">
        <w:rPr>
          <w:lang w:val="en-US"/>
        </w:rPr>
        <w:t xml:space="preserve"> </w:t>
      </w:r>
      <w:r w:rsidR="009F2447">
        <w:t>движение</w:t>
      </w:r>
      <w:r w:rsidR="009F2447" w:rsidRPr="009F2447">
        <w:rPr>
          <w:lang w:val="en-US"/>
        </w:rPr>
        <w:t xml:space="preserve"> </w:t>
      </w:r>
      <w:r w:rsidR="009F2447">
        <w:t>по</w:t>
      </w:r>
      <w:r w:rsidR="009F2447" w:rsidRPr="009F2447">
        <w:rPr>
          <w:lang w:val="en-US"/>
        </w:rPr>
        <w:t xml:space="preserve"> </w:t>
      </w:r>
      <w:r w:rsidR="009F2447">
        <w:t>дороге</w:t>
      </w:r>
      <w:r w:rsidR="009F2447" w:rsidRPr="0010237A">
        <w:rPr>
          <w:lang w:val="en-US"/>
        </w:rPr>
        <w:t xml:space="preserve"> </w:t>
      </w:r>
      <w:proofErr w:type="spellStart"/>
      <w:r w:rsidRPr="0010237A">
        <w:rPr>
          <w:lang w:val="en-US"/>
        </w:rPr>
        <w:t>roadSouth</w:t>
      </w:r>
      <w:proofErr w:type="spellEnd"/>
      <w:r w:rsidRPr="0010237A">
        <w:rPr>
          <w:lang w:val="en-US"/>
        </w:rPr>
        <w:t>;</w:t>
      </w:r>
    </w:p>
    <w:p w14:paraId="0292710E" w14:textId="43D88FCB" w:rsidR="0010237A" w:rsidRPr="00056F97" w:rsidRDefault="0010237A" w:rsidP="0010237A">
      <w:pPr>
        <w:pStyle w:val="a4"/>
      </w:pPr>
      <w:proofErr w:type="spellStart"/>
      <w:r w:rsidRPr="0010237A">
        <w:rPr>
          <w:lang w:val="en-US"/>
        </w:rPr>
        <w:t>toLot</w:t>
      </w:r>
      <w:proofErr w:type="spellEnd"/>
      <w:r w:rsidRPr="00056F97">
        <w:t xml:space="preserve">1, </w:t>
      </w:r>
      <w:proofErr w:type="spellStart"/>
      <w:r w:rsidRPr="0010237A">
        <w:rPr>
          <w:lang w:val="en-US"/>
        </w:rPr>
        <w:t>toLotCenter</w:t>
      </w:r>
      <w:proofErr w:type="spellEnd"/>
      <w:r w:rsidRPr="00056F97">
        <w:t xml:space="preserve">1, </w:t>
      </w:r>
      <w:proofErr w:type="spellStart"/>
      <w:r w:rsidRPr="0010237A">
        <w:rPr>
          <w:lang w:val="en-US"/>
        </w:rPr>
        <w:t>toLotSouth</w:t>
      </w:r>
      <w:proofErr w:type="spellEnd"/>
      <w:r w:rsidRPr="00056F97">
        <w:t xml:space="preserve"> </w:t>
      </w:r>
      <w:r w:rsidR="00056F97">
        <w:t>–</w:t>
      </w:r>
      <w:r w:rsidRPr="00056F97">
        <w:t xml:space="preserve"> </w:t>
      </w:r>
      <w:r w:rsidRPr="0010237A">
        <w:t>направления</w:t>
      </w:r>
      <w:r w:rsidRPr="00056F97">
        <w:t xml:space="preserve"> </w:t>
      </w:r>
      <w:r w:rsidRPr="0010237A">
        <w:t>на</w:t>
      </w:r>
      <w:r w:rsidRPr="00056F97">
        <w:t xml:space="preserve"> </w:t>
      </w:r>
      <w:r w:rsidRPr="0010237A">
        <w:t>парковки</w:t>
      </w:r>
      <w:r w:rsidRPr="00056F97">
        <w:t>.</w:t>
      </w:r>
    </w:p>
    <w:p w14:paraId="78D5DFAB" w14:textId="647939E5" w:rsidR="00880E00" w:rsidRPr="0010237A" w:rsidRDefault="0010237A" w:rsidP="004C5A6A">
      <w:pPr>
        <w:pStyle w:val="a8"/>
        <w:rPr>
          <w:lang w:eastAsia="en-US"/>
        </w:rPr>
      </w:pPr>
      <w:r w:rsidRPr="0010237A">
        <w:rPr>
          <w:lang w:eastAsia="en-US"/>
        </w:rPr>
        <w:t xml:space="preserve">Для сбора автомобилей, покидающих модель, используются блоки </w:t>
      </w:r>
      <w:proofErr w:type="spellStart"/>
      <w:r w:rsidRPr="0010237A">
        <w:rPr>
          <w:lang w:eastAsia="en-US"/>
        </w:rPr>
        <w:t>CarDispose</w:t>
      </w:r>
      <w:proofErr w:type="spellEnd"/>
      <w:r w:rsidRPr="0010237A">
        <w:rPr>
          <w:lang w:eastAsia="en-US"/>
        </w:rPr>
        <w:t>:</w:t>
      </w:r>
    </w:p>
    <w:p w14:paraId="1919F082" w14:textId="244C2B8E" w:rsidR="0010237A" w:rsidRDefault="0010237A" w:rsidP="0010237A">
      <w:pPr>
        <w:pStyle w:val="a4"/>
      </w:pPr>
      <w:proofErr w:type="spellStart"/>
      <w:r>
        <w:t>disposeNorth</w:t>
      </w:r>
      <w:proofErr w:type="spellEnd"/>
      <w:r>
        <w:t xml:space="preserve"> </w:t>
      </w:r>
      <w:r w:rsidR="00056F97">
        <w:t>–</w:t>
      </w:r>
      <w:r>
        <w:t xml:space="preserve"> для автомобилей, завершивших движение в северной части;</w:t>
      </w:r>
    </w:p>
    <w:p w14:paraId="621E2CA4" w14:textId="226C8B23" w:rsidR="0010237A" w:rsidRPr="0010237A" w:rsidRDefault="0010237A" w:rsidP="0010237A">
      <w:pPr>
        <w:pStyle w:val="a4"/>
      </w:pPr>
      <w:proofErr w:type="spellStart"/>
      <w:r>
        <w:t>disposeWest</w:t>
      </w:r>
      <w:proofErr w:type="spellEnd"/>
      <w:r>
        <w:t xml:space="preserve"> </w:t>
      </w:r>
      <w:r w:rsidR="00056F97">
        <w:t>–</w:t>
      </w:r>
      <w:r>
        <w:t xml:space="preserve"> для автомобилей, завершивших движение в западной части.</w:t>
      </w:r>
    </w:p>
    <w:p w14:paraId="48E73446" w14:textId="77777777" w:rsidR="009963EE" w:rsidRPr="006C11D3" w:rsidRDefault="009963EE" w:rsidP="004C5A6A">
      <w:pPr>
        <w:pStyle w:val="a8"/>
        <w:rPr>
          <w:lang w:eastAsia="en-US"/>
        </w:rPr>
      </w:pPr>
    </w:p>
    <w:p w14:paraId="6AA0D155" w14:textId="17434848" w:rsidR="0028619C" w:rsidRPr="0028619C" w:rsidRDefault="0028619C" w:rsidP="004C5A6A">
      <w:pPr>
        <w:pStyle w:val="a8"/>
        <w:rPr>
          <w:lang w:eastAsia="en-US"/>
        </w:rPr>
      </w:pPr>
      <w:r>
        <w:rPr>
          <w:lang w:eastAsia="en-US"/>
        </w:rPr>
        <w:t xml:space="preserve">Составленная модель представлена на рисунках </w:t>
      </w:r>
      <w:r w:rsidR="006C11D3">
        <w:rPr>
          <w:lang w:eastAsia="en-US"/>
        </w:rPr>
        <w:t>ниже (</w:t>
      </w:r>
      <w:r w:rsidR="006C11D3">
        <w:rPr>
          <w:lang w:eastAsia="en-US"/>
        </w:rPr>
        <w:fldChar w:fldCharType="begin"/>
      </w:r>
      <w:r w:rsidR="006C11D3">
        <w:rPr>
          <w:lang w:eastAsia="en-US"/>
        </w:rPr>
        <w:instrText xml:space="preserve"> REF _Ref229959381 \h </w:instrText>
      </w:r>
      <w:r w:rsidR="006C11D3">
        <w:rPr>
          <w:lang w:eastAsia="en-US"/>
        </w:rPr>
      </w:r>
      <w:r w:rsidR="006C11D3"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54</w:t>
      </w:r>
      <w:r w:rsidR="006C11D3">
        <w:rPr>
          <w:lang w:eastAsia="en-US"/>
        </w:rPr>
        <w:fldChar w:fldCharType="end"/>
      </w:r>
      <w:r w:rsidR="006C11D3">
        <w:rPr>
          <w:lang w:eastAsia="en-US"/>
        </w:rPr>
        <w:t xml:space="preserve">, </w:t>
      </w:r>
      <w:r w:rsidR="006C11D3">
        <w:rPr>
          <w:lang w:eastAsia="en-US"/>
        </w:rPr>
        <w:fldChar w:fldCharType="begin"/>
      </w:r>
      <w:r w:rsidR="006C11D3">
        <w:rPr>
          <w:lang w:eastAsia="en-US"/>
        </w:rPr>
        <w:instrText xml:space="preserve"> REF _Ref229959382 \h </w:instrText>
      </w:r>
      <w:r w:rsidR="006C11D3">
        <w:rPr>
          <w:lang w:eastAsia="en-US"/>
        </w:rPr>
      </w:r>
      <w:r w:rsidR="006C11D3"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55</w:t>
      </w:r>
      <w:r w:rsidR="006C11D3">
        <w:rPr>
          <w:lang w:eastAsia="en-US"/>
        </w:rPr>
        <w:fldChar w:fldCharType="end"/>
      </w:r>
      <w:r w:rsidR="006C11D3">
        <w:rPr>
          <w:lang w:eastAsia="en-US"/>
        </w:rPr>
        <w:t xml:space="preserve">, </w:t>
      </w:r>
      <w:r w:rsidR="006C11D3">
        <w:rPr>
          <w:lang w:eastAsia="en-US"/>
        </w:rPr>
        <w:fldChar w:fldCharType="begin"/>
      </w:r>
      <w:r w:rsidR="006C11D3">
        <w:rPr>
          <w:lang w:eastAsia="en-US"/>
        </w:rPr>
        <w:instrText xml:space="preserve"> REF _Ref229959383 \h </w:instrText>
      </w:r>
      <w:r w:rsidR="006C11D3">
        <w:rPr>
          <w:lang w:eastAsia="en-US"/>
        </w:rPr>
      </w:r>
      <w:r w:rsidR="006C11D3">
        <w:rPr>
          <w:lang w:eastAsia="en-US"/>
        </w:rPr>
        <w:fldChar w:fldCharType="separate"/>
      </w:r>
      <w:r w:rsidR="00440D58">
        <w:t xml:space="preserve">Рисунок </w:t>
      </w:r>
      <w:r w:rsidR="00440D58">
        <w:rPr>
          <w:noProof/>
        </w:rPr>
        <w:t>56</w:t>
      </w:r>
      <w:r w:rsidR="006C11D3">
        <w:rPr>
          <w:lang w:eastAsia="en-US"/>
        </w:rPr>
        <w:fldChar w:fldCharType="end"/>
      </w:r>
      <w:r w:rsidR="006C11D3">
        <w:rPr>
          <w:lang w:eastAsia="en-US"/>
        </w:rPr>
        <w:t>)</w:t>
      </w:r>
      <w:r>
        <w:rPr>
          <w:lang w:eastAsia="en-US"/>
        </w:rPr>
        <w:t>.</w:t>
      </w:r>
    </w:p>
    <w:p w14:paraId="2331A588" w14:textId="77777777" w:rsidR="0028619C" w:rsidRPr="006C11D3" w:rsidRDefault="0028619C" w:rsidP="004C5A6A">
      <w:pPr>
        <w:pStyle w:val="a8"/>
        <w:rPr>
          <w:lang w:eastAsia="en-US"/>
        </w:rPr>
      </w:pPr>
    </w:p>
    <w:p w14:paraId="49F20B0E" w14:textId="297DBAC9" w:rsidR="006C11D3" w:rsidRDefault="006C11D3" w:rsidP="006C11D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738829" wp14:editId="1CC8A804">
            <wp:extent cx="6191885" cy="502729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FAD7" w14:textId="6BC391B7" w:rsidR="006C11D3" w:rsidRDefault="006C11D3" w:rsidP="006C11D3">
      <w:pPr>
        <w:pStyle w:val="af"/>
      </w:pPr>
      <w:bookmarkStart w:id="171" w:name="_Ref22995938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54</w:t>
      </w:r>
      <w:r>
        <w:fldChar w:fldCharType="end"/>
      </w:r>
      <w:bookmarkEnd w:id="171"/>
      <w:r>
        <w:t xml:space="preserve"> – Модель движения транспорта 1</w:t>
      </w:r>
    </w:p>
    <w:p w14:paraId="0D4F8E94" w14:textId="77777777" w:rsidR="006C11D3" w:rsidRDefault="006C11D3" w:rsidP="004C5A6A">
      <w:pPr>
        <w:pStyle w:val="a8"/>
        <w:rPr>
          <w:lang w:eastAsia="en-US"/>
        </w:rPr>
      </w:pPr>
    </w:p>
    <w:p w14:paraId="63F5E46E" w14:textId="60282B98" w:rsidR="006C11D3" w:rsidRDefault="006C11D3" w:rsidP="006C11D3">
      <w:pPr>
        <w:pStyle w:val="a8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1D5618" wp14:editId="0F44B883">
            <wp:extent cx="6191885" cy="57042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4D77" w14:textId="3FF678F7" w:rsidR="006C11D3" w:rsidRDefault="006C11D3" w:rsidP="006C11D3">
      <w:pPr>
        <w:pStyle w:val="af"/>
      </w:pPr>
      <w:bookmarkStart w:id="172" w:name="_Ref22995938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55</w:t>
      </w:r>
      <w:r>
        <w:fldChar w:fldCharType="end"/>
      </w:r>
      <w:bookmarkEnd w:id="172"/>
      <w:r>
        <w:t xml:space="preserve"> – Модель движения транспорта 2</w:t>
      </w:r>
    </w:p>
    <w:p w14:paraId="33BFC0D4" w14:textId="77777777" w:rsidR="006C11D3" w:rsidRDefault="006C11D3" w:rsidP="004C5A6A">
      <w:pPr>
        <w:pStyle w:val="a8"/>
        <w:rPr>
          <w:lang w:eastAsia="en-US"/>
        </w:rPr>
      </w:pPr>
    </w:p>
    <w:p w14:paraId="18A8E5CF" w14:textId="406CB597" w:rsidR="006C11D3" w:rsidRDefault="006C11D3" w:rsidP="006C11D3">
      <w:pPr>
        <w:pStyle w:val="a8"/>
        <w:keepNext/>
        <w:ind w:firstLine="0"/>
        <w:jc w:val="center"/>
      </w:pPr>
      <w:r w:rsidRPr="006C11D3">
        <w:rPr>
          <w:noProof/>
        </w:rPr>
        <w:lastRenderedPageBreak/>
        <w:drawing>
          <wp:inline distT="0" distB="0" distL="0" distR="0" wp14:anchorId="257F33AE" wp14:editId="283EA48A">
            <wp:extent cx="6191885" cy="491934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FCEF" w14:textId="7C1447AB" w:rsidR="006C11D3" w:rsidRDefault="006C11D3" w:rsidP="006C11D3">
      <w:pPr>
        <w:pStyle w:val="af"/>
      </w:pPr>
      <w:bookmarkStart w:id="173" w:name="_Ref22995938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40D58">
        <w:rPr>
          <w:noProof/>
        </w:rPr>
        <w:t>56</w:t>
      </w:r>
      <w:r>
        <w:fldChar w:fldCharType="end"/>
      </w:r>
      <w:bookmarkEnd w:id="173"/>
      <w:r>
        <w:t xml:space="preserve"> – Модель движения транспорта 3</w:t>
      </w:r>
    </w:p>
    <w:p w14:paraId="0B41B373" w14:textId="77777777" w:rsidR="006C11D3" w:rsidRPr="006C11D3" w:rsidRDefault="006C11D3" w:rsidP="004C5A6A">
      <w:pPr>
        <w:pStyle w:val="a8"/>
        <w:rPr>
          <w:lang w:eastAsia="en-US"/>
        </w:rPr>
      </w:pPr>
    </w:p>
    <w:p w14:paraId="5CA7D4F0" w14:textId="77777777" w:rsidR="00D5458F" w:rsidRPr="00BB090E" w:rsidRDefault="00D5458F" w:rsidP="00D5458F">
      <w:pPr>
        <w:pStyle w:val="a8"/>
        <w:rPr>
          <w:u w:val="single"/>
        </w:rPr>
      </w:pPr>
      <w:r w:rsidRPr="00BB090E">
        <w:rPr>
          <w:u w:val="single"/>
        </w:rPr>
        <w:t>Укрупнённый алгоритм:</w:t>
      </w:r>
    </w:p>
    <w:p w14:paraId="2DA0E630" w14:textId="0AC543FB" w:rsidR="00D5458F" w:rsidRPr="00D5458F" w:rsidRDefault="00D5458F" w:rsidP="00D5458F">
      <w:pPr>
        <w:pStyle w:val="a8"/>
        <w:numPr>
          <w:ilvl w:val="0"/>
          <w:numId w:val="49"/>
        </w:numPr>
        <w:tabs>
          <w:tab w:val="clear" w:pos="720"/>
          <w:tab w:val="num" w:pos="1276"/>
        </w:tabs>
        <w:ind w:left="1066" w:hanging="357"/>
      </w:pPr>
      <w:r w:rsidRPr="00D5458F">
        <w:t xml:space="preserve">Созданы два источника автомобилей </w:t>
      </w:r>
      <w:proofErr w:type="spellStart"/>
      <w:r w:rsidRPr="00D5458F">
        <w:t>sourceNorth</w:t>
      </w:r>
      <w:proofErr w:type="spellEnd"/>
      <w:r w:rsidRPr="00D5458F">
        <w:t xml:space="preserve"> и </w:t>
      </w:r>
      <w:proofErr w:type="spellStart"/>
      <w:r w:rsidRPr="00D5458F">
        <w:t>sourceWest</w:t>
      </w:r>
      <w:proofErr w:type="spellEnd"/>
      <w:r w:rsidRPr="00D5458F">
        <w:t xml:space="preserve"> с интенсивностью 75 авт./час</w:t>
      </w:r>
      <w:r w:rsidR="000F79E0">
        <w:t>;</w:t>
      </w:r>
    </w:p>
    <w:p w14:paraId="10AB819A" w14:textId="0B26D33B" w:rsidR="00D5458F" w:rsidRPr="00D5458F" w:rsidRDefault="00D5458F" w:rsidP="00D5458F">
      <w:pPr>
        <w:pStyle w:val="a8"/>
        <w:numPr>
          <w:ilvl w:val="0"/>
          <w:numId w:val="49"/>
        </w:numPr>
        <w:tabs>
          <w:tab w:val="clear" w:pos="720"/>
          <w:tab w:val="num" w:pos="1276"/>
        </w:tabs>
        <w:ind w:left="1066" w:hanging="357"/>
      </w:pPr>
      <w:r w:rsidRPr="00D5458F">
        <w:t>Для каждого источника заданы начальная и предпочтительная скорости, тип агента Car1</w:t>
      </w:r>
      <w:r w:rsidR="000F79E0">
        <w:t>;</w:t>
      </w:r>
    </w:p>
    <w:p w14:paraId="1E97B356" w14:textId="7CF2671D" w:rsidR="00D5458F" w:rsidRPr="00D5458F" w:rsidRDefault="00D5458F" w:rsidP="00D5458F">
      <w:pPr>
        <w:pStyle w:val="a8"/>
        <w:numPr>
          <w:ilvl w:val="0"/>
          <w:numId w:val="49"/>
        </w:numPr>
        <w:tabs>
          <w:tab w:val="clear" w:pos="720"/>
          <w:tab w:val="num" w:pos="1276"/>
        </w:tabs>
        <w:ind w:left="1066" w:hanging="357"/>
      </w:pPr>
      <w:r w:rsidRPr="00D5458F">
        <w:t>Создана сеть дорог с возможностью движения в прямом и обратном направлениях</w:t>
      </w:r>
      <w:r w:rsidR="000F79E0">
        <w:t>;</w:t>
      </w:r>
    </w:p>
    <w:p w14:paraId="3CC79B2C" w14:textId="6DD5708B" w:rsidR="00D5458F" w:rsidRPr="00D5458F" w:rsidRDefault="00D5458F" w:rsidP="00D5458F">
      <w:pPr>
        <w:pStyle w:val="a8"/>
        <w:numPr>
          <w:ilvl w:val="0"/>
          <w:numId w:val="49"/>
        </w:numPr>
        <w:tabs>
          <w:tab w:val="clear" w:pos="720"/>
          <w:tab w:val="num" w:pos="1276"/>
        </w:tabs>
        <w:ind w:left="1066" w:hanging="357"/>
      </w:pPr>
      <w:r w:rsidRPr="00D5458F">
        <w:t>Определены направлени</w:t>
      </w:r>
      <w:r w:rsidR="00402B64">
        <w:t>я</w:t>
      </w:r>
      <w:r w:rsidRPr="00D5458F">
        <w:t xml:space="preserve"> движения (</w:t>
      </w:r>
      <w:proofErr w:type="spellStart"/>
      <w:r w:rsidRPr="00D5458F">
        <w:t>CarMoveTo</w:t>
      </w:r>
      <w:proofErr w:type="spellEnd"/>
      <w:r w:rsidRPr="00D5458F">
        <w:t>), связывающи</w:t>
      </w:r>
      <w:r w:rsidR="00402B64">
        <w:t>е</w:t>
      </w:r>
      <w:r w:rsidRPr="00D5458F">
        <w:t xml:space="preserve"> дороги и перекрёстки</w:t>
      </w:r>
      <w:r w:rsidR="000F79E0">
        <w:t>;</w:t>
      </w:r>
    </w:p>
    <w:p w14:paraId="5098B1E9" w14:textId="77777777" w:rsidR="00D5458F" w:rsidRPr="00D5458F" w:rsidRDefault="00D5458F" w:rsidP="00D5458F">
      <w:pPr>
        <w:pStyle w:val="a8"/>
        <w:numPr>
          <w:ilvl w:val="0"/>
          <w:numId w:val="49"/>
        </w:numPr>
        <w:tabs>
          <w:tab w:val="clear" w:pos="720"/>
          <w:tab w:val="num" w:pos="1276"/>
        </w:tabs>
        <w:ind w:left="1066" w:hanging="357"/>
      </w:pPr>
      <w:r w:rsidRPr="00D5458F">
        <w:t xml:space="preserve">Созданы сборщики </w:t>
      </w:r>
      <w:proofErr w:type="spellStart"/>
      <w:r w:rsidRPr="00D5458F">
        <w:t>disposeNorth</w:t>
      </w:r>
      <w:proofErr w:type="spellEnd"/>
      <w:r w:rsidRPr="00D5458F">
        <w:t xml:space="preserve"> и </w:t>
      </w:r>
      <w:proofErr w:type="spellStart"/>
      <w:r w:rsidRPr="00D5458F">
        <w:t>disposeWest</w:t>
      </w:r>
      <w:proofErr w:type="spellEnd"/>
      <w:r w:rsidRPr="00D5458F">
        <w:t xml:space="preserve"> для удаления автомобилей.</w:t>
      </w:r>
    </w:p>
    <w:p w14:paraId="3B0458EE" w14:textId="77777777" w:rsidR="00664A45" w:rsidRPr="00BB090E" w:rsidRDefault="00664A45" w:rsidP="00664A45">
      <w:pPr>
        <w:pStyle w:val="a8"/>
        <w:rPr>
          <w:i/>
          <w:iCs/>
          <w:lang w:eastAsia="en-US"/>
        </w:rPr>
      </w:pPr>
      <w:r w:rsidRPr="00BB090E">
        <w:rPr>
          <w:i/>
          <w:iCs/>
          <w:lang w:eastAsia="en-US"/>
        </w:rPr>
        <w:lastRenderedPageBreak/>
        <w:t>Моделирование перекрестков</w:t>
      </w:r>
    </w:p>
    <w:p w14:paraId="30D466A6" w14:textId="77777777" w:rsidR="00664A45" w:rsidRDefault="00664A45" w:rsidP="00664A45">
      <w:pPr>
        <w:pStyle w:val="a8"/>
        <w:rPr>
          <w:lang w:eastAsia="en-US"/>
        </w:rPr>
      </w:pPr>
      <w:r w:rsidRPr="007A77E3">
        <w:rPr>
          <w:lang w:eastAsia="en-US"/>
        </w:rPr>
        <w:t xml:space="preserve">Для моделирования выбора направления на перекрёстках используются логические блоки SelectOutput5 (для </w:t>
      </w:r>
      <w:r>
        <w:rPr>
          <w:lang w:eastAsia="en-US"/>
        </w:rPr>
        <w:t>трех</w:t>
      </w:r>
      <w:r w:rsidRPr="007A77E3">
        <w:rPr>
          <w:lang w:eastAsia="en-US"/>
        </w:rPr>
        <w:t xml:space="preserve"> направлений) и </w:t>
      </w:r>
      <w:proofErr w:type="spellStart"/>
      <w:r w:rsidRPr="007A77E3">
        <w:rPr>
          <w:lang w:eastAsia="en-US"/>
        </w:rPr>
        <w:t>SelectOutput</w:t>
      </w:r>
      <w:proofErr w:type="spellEnd"/>
      <w:r w:rsidRPr="007A77E3">
        <w:rPr>
          <w:lang w:eastAsia="en-US"/>
        </w:rPr>
        <w:t xml:space="preserve"> (для двух направлений). В модели имеется несколько перекрёстков:</w:t>
      </w:r>
    </w:p>
    <w:p w14:paraId="5F72AD05" w14:textId="77777777" w:rsidR="00664A45" w:rsidRPr="007A77E3" w:rsidRDefault="00664A45" w:rsidP="00664A45">
      <w:pPr>
        <w:pStyle w:val="a4"/>
        <w:rPr>
          <w:lang w:val="en-US"/>
        </w:rPr>
      </w:pPr>
      <w:r w:rsidRPr="007A77E3">
        <w:rPr>
          <w:lang w:val="en-US"/>
        </w:rPr>
        <w:t xml:space="preserve">intersectionUp0 </w:t>
      </w:r>
      <w:r>
        <w:rPr>
          <w:lang w:val="en-US"/>
        </w:rPr>
        <w:t>–</w:t>
      </w:r>
      <w:r w:rsidRPr="007A77E3">
        <w:rPr>
          <w:lang w:val="en-US"/>
        </w:rPr>
        <w:t xml:space="preserve"> </w:t>
      </w:r>
      <w:r>
        <w:t>пересечение</w:t>
      </w:r>
      <w:r w:rsidRPr="007A77E3">
        <w:rPr>
          <w:lang w:val="en-US"/>
        </w:rPr>
        <w:t xml:space="preserve"> </w:t>
      </w:r>
      <w:r>
        <w:t>дорог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roadNorthWest</w:t>
      </w:r>
      <w:proofErr w:type="spellEnd"/>
      <w:r w:rsidRPr="007A77E3">
        <w:rPr>
          <w:lang w:val="en-US"/>
        </w:rPr>
        <w:t xml:space="preserve"> </w:t>
      </w:r>
      <w:r>
        <w:t>и</w:t>
      </w:r>
      <w:r w:rsidRPr="007A77E3">
        <w:rPr>
          <w:lang w:val="en-US"/>
        </w:rPr>
        <w:t xml:space="preserve"> roadEntranceWest0;</w:t>
      </w:r>
    </w:p>
    <w:p w14:paraId="4D6473EE" w14:textId="77777777" w:rsidR="00664A45" w:rsidRPr="007A77E3" w:rsidRDefault="00664A45" w:rsidP="00664A45">
      <w:pPr>
        <w:pStyle w:val="a4"/>
        <w:rPr>
          <w:lang w:val="en-US"/>
        </w:rPr>
      </w:pPr>
      <w:r w:rsidRPr="007A77E3">
        <w:rPr>
          <w:lang w:val="en-US"/>
        </w:rPr>
        <w:t xml:space="preserve">intersectionUp1 </w:t>
      </w:r>
      <w:r>
        <w:rPr>
          <w:lang w:val="en-US"/>
        </w:rPr>
        <w:t>–</w:t>
      </w:r>
      <w:r w:rsidRPr="007A77E3">
        <w:rPr>
          <w:lang w:val="en-US"/>
        </w:rPr>
        <w:t xml:space="preserve"> </w:t>
      </w:r>
      <w:r>
        <w:t>пересечение</w:t>
      </w:r>
      <w:r w:rsidRPr="007A77E3">
        <w:rPr>
          <w:lang w:val="en-US"/>
        </w:rPr>
        <w:t xml:space="preserve"> </w:t>
      </w:r>
      <w:r>
        <w:t>дорог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roadNorthWest</w:t>
      </w:r>
      <w:proofErr w:type="spellEnd"/>
      <w:r w:rsidRPr="007A77E3">
        <w:rPr>
          <w:lang w:val="en-US"/>
        </w:rPr>
        <w:t xml:space="preserve">, </w:t>
      </w:r>
      <w:proofErr w:type="spellStart"/>
      <w:r w:rsidRPr="007A77E3">
        <w:rPr>
          <w:lang w:val="en-US"/>
        </w:rPr>
        <w:t>roadEntranceNorth</w:t>
      </w:r>
      <w:proofErr w:type="spellEnd"/>
      <w:r w:rsidRPr="007A77E3">
        <w:rPr>
          <w:lang w:val="en-US"/>
        </w:rPr>
        <w:t xml:space="preserve"> </w:t>
      </w:r>
      <w:r>
        <w:t>и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roadNorth</w:t>
      </w:r>
      <w:proofErr w:type="spellEnd"/>
      <w:r w:rsidRPr="007A77E3">
        <w:rPr>
          <w:lang w:val="en-US"/>
        </w:rPr>
        <w:t>;</w:t>
      </w:r>
    </w:p>
    <w:p w14:paraId="21C04682" w14:textId="77777777" w:rsidR="00664A45" w:rsidRPr="007A77E3" w:rsidRDefault="00664A45" w:rsidP="00664A45">
      <w:pPr>
        <w:pStyle w:val="a4"/>
        <w:rPr>
          <w:lang w:val="en-US"/>
        </w:rPr>
      </w:pPr>
      <w:proofErr w:type="spellStart"/>
      <w:r w:rsidRPr="007A77E3">
        <w:rPr>
          <w:lang w:val="en-US"/>
        </w:rPr>
        <w:t>intersectionNorth</w:t>
      </w:r>
      <w:proofErr w:type="spellEnd"/>
      <w:r w:rsidRPr="007A77E3">
        <w:rPr>
          <w:lang w:val="en-US"/>
        </w:rPr>
        <w:t xml:space="preserve"> </w:t>
      </w:r>
      <w:r>
        <w:rPr>
          <w:lang w:val="en-US"/>
        </w:rPr>
        <w:t>–</w:t>
      </w:r>
      <w:r w:rsidRPr="007A77E3">
        <w:rPr>
          <w:lang w:val="en-US"/>
        </w:rPr>
        <w:t xml:space="preserve"> </w:t>
      </w:r>
      <w:r>
        <w:t>пересечение</w:t>
      </w:r>
      <w:r w:rsidRPr="007A77E3">
        <w:rPr>
          <w:lang w:val="en-US"/>
        </w:rPr>
        <w:t xml:space="preserve"> </w:t>
      </w:r>
      <w:r>
        <w:t>дорог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roadNorth</w:t>
      </w:r>
      <w:proofErr w:type="spellEnd"/>
      <w:r w:rsidRPr="007A77E3">
        <w:rPr>
          <w:lang w:val="en-US"/>
        </w:rPr>
        <w:t xml:space="preserve">, </w:t>
      </w:r>
      <w:proofErr w:type="spellStart"/>
      <w:r w:rsidRPr="007A77E3">
        <w:rPr>
          <w:lang w:val="en-US"/>
        </w:rPr>
        <w:t>roadCenterWest</w:t>
      </w:r>
      <w:proofErr w:type="spellEnd"/>
      <w:r w:rsidRPr="007A77E3">
        <w:rPr>
          <w:lang w:val="en-US"/>
        </w:rPr>
        <w:t xml:space="preserve"> </w:t>
      </w:r>
      <w:r>
        <w:t>и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roadWest</w:t>
      </w:r>
      <w:proofErr w:type="spellEnd"/>
      <w:r w:rsidRPr="007A77E3">
        <w:rPr>
          <w:lang w:val="en-US"/>
        </w:rPr>
        <w:t>;</w:t>
      </w:r>
    </w:p>
    <w:p w14:paraId="685DA2EB" w14:textId="77777777" w:rsidR="00664A45" w:rsidRPr="007A77E3" w:rsidRDefault="00664A45" w:rsidP="00664A45">
      <w:pPr>
        <w:pStyle w:val="a4"/>
        <w:rPr>
          <w:lang w:val="en-US"/>
        </w:rPr>
      </w:pPr>
      <w:proofErr w:type="spellStart"/>
      <w:r w:rsidRPr="007A77E3">
        <w:rPr>
          <w:lang w:val="en-US"/>
        </w:rPr>
        <w:t>intersectionCenter</w:t>
      </w:r>
      <w:proofErr w:type="spellEnd"/>
      <w:r w:rsidRPr="007A77E3">
        <w:rPr>
          <w:lang w:val="en-US"/>
        </w:rPr>
        <w:t xml:space="preserve"> </w:t>
      </w:r>
      <w:r>
        <w:rPr>
          <w:lang w:val="en-US"/>
        </w:rPr>
        <w:t>–</w:t>
      </w:r>
      <w:r w:rsidRPr="007A77E3">
        <w:rPr>
          <w:lang w:val="en-US"/>
        </w:rPr>
        <w:t xml:space="preserve"> </w:t>
      </w:r>
      <w:r>
        <w:t>пересечение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roadCenterWest</w:t>
      </w:r>
      <w:proofErr w:type="spellEnd"/>
      <w:r w:rsidRPr="007A77E3">
        <w:rPr>
          <w:lang w:val="en-US"/>
        </w:rPr>
        <w:t xml:space="preserve">, </w:t>
      </w:r>
      <w:proofErr w:type="spellStart"/>
      <w:r w:rsidRPr="007A77E3">
        <w:rPr>
          <w:lang w:val="en-US"/>
        </w:rPr>
        <w:t>roadCenter</w:t>
      </w:r>
      <w:proofErr w:type="spellEnd"/>
      <w:r w:rsidRPr="007A77E3">
        <w:rPr>
          <w:lang w:val="en-US"/>
        </w:rPr>
        <w:t>;</w:t>
      </w:r>
    </w:p>
    <w:p w14:paraId="6B400C53" w14:textId="77777777" w:rsidR="00664A45" w:rsidRPr="007A77E3" w:rsidRDefault="00664A45" w:rsidP="00664A45">
      <w:pPr>
        <w:pStyle w:val="a4"/>
        <w:rPr>
          <w:lang w:val="en-US"/>
        </w:rPr>
      </w:pPr>
      <w:proofErr w:type="spellStart"/>
      <w:r w:rsidRPr="007A77E3">
        <w:rPr>
          <w:lang w:val="en-US"/>
        </w:rPr>
        <w:t>intersectionSouth</w:t>
      </w:r>
      <w:proofErr w:type="spellEnd"/>
      <w:r w:rsidRPr="007A77E3">
        <w:rPr>
          <w:lang w:val="en-US"/>
        </w:rPr>
        <w:t xml:space="preserve"> </w:t>
      </w:r>
      <w:r>
        <w:rPr>
          <w:lang w:val="en-US"/>
        </w:rPr>
        <w:t>–</w:t>
      </w:r>
      <w:r w:rsidRPr="007A77E3">
        <w:rPr>
          <w:lang w:val="en-US"/>
        </w:rPr>
        <w:t xml:space="preserve"> </w:t>
      </w:r>
      <w:r>
        <w:t>пересечение</w:t>
      </w:r>
      <w:r w:rsidRPr="007A77E3">
        <w:rPr>
          <w:lang w:val="en-US"/>
        </w:rPr>
        <w:t xml:space="preserve"> </w:t>
      </w:r>
      <w:proofErr w:type="spellStart"/>
      <w:r w:rsidRPr="007A77E3">
        <w:rPr>
          <w:lang w:val="en-US"/>
        </w:rPr>
        <w:t>roadWest</w:t>
      </w:r>
      <w:proofErr w:type="spellEnd"/>
      <w:r w:rsidRPr="007A77E3">
        <w:rPr>
          <w:lang w:val="en-US"/>
        </w:rPr>
        <w:t xml:space="preserve">, </w:t>
      </w:r>
      <w:proofErr w:type="spellStart"/>
      <w:r w:rsidRPr="007A77E3">
        <w:rPr>
          <w:lang w:val="en-US"/>
        </w:rPr>
        <w:t>roadSouth</w:t>
      </w:r>
      <w:proofErr w:type="spellEnd"/>
      <w:r w:rsidRPr="007A77E3">
        <w:rPr>
          <w:lang w:val="en-US"/>
        </w:rPr>
        <w:t xml:space="preserve">, </w:t>
      </w:r>
      <w:proofErr w:type="spellStart"/>
      <w:r w:rsidRPr="007A77E3">
        <w:rPr>
          <w:lang w:val="en-US"/>
        </w:rPr>
        <w:t>roadCenter</w:t>
      </w:r>
      <w:proofErr w:type="spellEnd"/>
      <w:r w:rsidRPr="007A77E3">
        <w:rPr>
          <w:lang w:val="en-US"/>
        </w:rPr>
        <w:t>;</w:t>
      </w:r>
    </w:p>
    <w:p w14:paraId="1325CF21" w14:textId="77777777" w:rsidR="00664A45" w:rsidRPr="00A22A58" w:rsidRDefault="00664A45" w:rsidP="00664A45">
      <w:pPr>
        <w:pStyle w:val="a4"/>
        <w:rPr>
          <w:lang w:val="en-US"/>
        </w:rPr>
      </w:pPr>
      <w:r w:rsidRPr="00DD36B6">
        <w:rPr>
          <w:lang w:val="en-US"/>
        </w:rPr>
        <w:t xml:space="preserve">intersection – </w:t>
      </w:r>
      <w:r>
        <w:t>пересечение</w:t>
      </w:r>
      <w:r w:rsidRPr="00DD36B6">
        <w:rPr>
          <w:lang w:val="en-US"/>
        </w:rPr>
        <w:t xml:space="preserve"> </w:t>
      </w:r>
      <w:proofErr w:type="spellStart"/>
      <w:r w:rsidRPr="00DD36B6">
        <w:rPr>
          <w:lang w:val="en-US"/>
        </w:rPr>
        <w:t>roadSouth</w:t>
      </w:r>
      <w:proofErr w:type="spellEnd"/>
      <w:r w:rsidRPr="00DD36B6">
        <w:rPr>
          <w:lang w:val="en-US"/>
        </w:rPr>
        <w:t xml:space="preserve"> </w:t>
      </w:r>
      <w:r>
        <w:t>и</w:t>
      </w:r>
      <w:r w:rsidRPr="00DD36B6">
        <w:rPr>
          <w:lang w:val="en-US"/>
        </w:rPr>
        <w:t xml:space="preserve"> </w:t>
      </w:r>
      <w:proofErr w:type="spellStart"/>
      <w:r w:rsidRPr="00DD36B6">
        <w:rPr>
          <w:lang w:val="en-US"/>
        </w:rPr>
        <w:t>roadEntranceSouth</w:t>
      </w:r>
      <w:proofErr w:type="spellEnd"/>
      <w:r w:rsidRPr="00DD36B6">
        <w:rPr>
          <w:lang w:val="en-US"/>
        </w:rPr>
        <w:t>.</w:t>
      </w:r>
    </w:p>
    <w:p w14:paraId="2C87EBF2" w14:textId="77777777" w:rsidR="00664A45" w:rsidRPr="00DD36B6" w:rsidRDefault="00664A45" w:rsidP="00664A45">
      <w:pPr>
        <w:pStyle w:val="a4"/>
        <w:numPr>
          <w:ilvl w:val="0"/>
          <w:numId w:val="0"/>
        </w:numPr>
        <w:ind w:left="1066" w:hanging="357"/>
        <w:rPr>
          <w:lang w:val="en-US"/>
        </w:rPr>
      </w:pPr>
    </w:p>
    <w:p w14:paraId="75737D46" w14:textId="77777777" w:rsidR="00664A45" w:rsidRDefault="00664A45" w:rsidP="00664A45">
      <w:pPr>
        <w:pStyle w:val="a8"/>
        <w:rPr>
          <w:lang w:eastAsia="en-US"/>
        </w:rPr>
      </w:pPr>
      <w:r w:rsidRPr="00A22A58">
        <w:rPr>
          <w:lang w:eastAsia="en-US"/>
        </w:rPr>
        <w:t xml:space="preserve">Для </w:t>
      </w:r>
      <w:proofErr w:type="spellStart"/>
      <w:r w:rsidRPr="00A22A58">
        <w:rPr>
          <w:lang w:eastAsia="en-US"/>
        </w:rPr>
        <w:t>двухнаправленных</w:t>
      </w:r>
      <w:proofErr w:type="spellEnd"/>
      <w:r w:rsidRPr="00A22A58">
        <w:rPr>
          <w:lang w:eastAsia="en-US"/>
        </w:rPr>
        <w:t xml:space="preserve"> развилок используются блоки </w:t>
      </w:r>
      <w:proofErr w:type="spellStart"/>
      <w:r w:rsidRPr="00A22A58">
        <w:rPr>
          <w:lang w:eastAsia="en-US"/>
        </w:rPr>
        <w:t>SelectOutput</w:t>
      </w:r>
      <w:proofErr w:type="spellEnd"/>
      <w:r w:rsidRPr="00A22A58">
        <w:rPr>
          <w:lang w:eastAsia="en-US"/>
        </w:rPr>
        <w:t>:</w:t>
      </w:r>
    </w:p>
    <w:p w14:paraId="6A99E8E1" w14:textId="77777777" w:rsidR="00664A45" w:rsidRDefault="00664A45" w:rsidP="00664A45">
      <w:pPr>
        <w:pStyle w:val="a4"/>
      </w:pPr>
      <w:r>
        <w:t xml:space="preserve">selectUp0 — на перекрёстке intersectionUp0. При вероятности 0,35 автомобиль направляется на парковку (selectLot1), иначе – на </w:t>
      </w:r>
      <w:proofErr w:type="spellStart"/>
      <w:r>
        <w:t>toEntranceWestBack</w:t>
      </w:r>
      <w:proofErr w:type="spellEnd"/>
      <w:r>
        <w:t>.</w:t>
      </w:r>
    </w:p>
    <w:p w14:paraId="2D87E2B8" w14:textId="77777777" w:rsidR="00664A45" w:rsidRDefault="00664A45" w:rsidP="00664A45">
      <w:pPr>
        <w:pStyle w:val="a4"/>
      </w:pPr>
      <w:r>
        <w:t xml:space="preserve">selectLot1 — с вероятностью 0,35 направляет на парковку (toLot1), иначе – на </w:t>
      </w:r>
      <w:proofErr w:type="spellStart"/>
      <w:r>
        <w:t>toNorthWest</w:t>
      </w:r>
      <w:proofErr w:type="spellEnd"/>
      <w:r>
        <w:t>.</w:t>
      </w:r>
    </w:p>
    <w:p w14:paraId="511184A9" w14:textId="77777777" w:rsidR="00664A45" w:rsidRDefault="00664A45" w:rsidP="00664A45">
      <w:pPr>
        <w:pStyle w:val="a4"/>
      </w:pPr>
      <w:proofErr w:type="spellStart"/>
      <w:r>
        <w:t>selectLotCenter</w:t>
      </w:r>
      <w:proofErr w:type="spellEnd"/>
      <w:r>
        <w:t xml:space="preserve"> — разделяет поток перед парковкой LotCenter1.</w:t>
      </w:r>
    </w:p>
    <w:p w14:paraId="281B1CBD" w14:textId="77777777" w:rsidR="00664A45" w:rsidRDefault="00664A45" w:rsidP="00664A45">
      <w:pPr>
        <w:pStyle w:val="a4"/>
      </w:pPr>
      <w:proofErr w:type="spellStart"/>
      <w:r>
        <w:t>selectLotSouth</w:t>
      </w:r>
      <w:proofErr w:type="spellEnd"/>
      <w:r>
        <w:t xml:space="preserve"> — аналогично для парковки </w:t>
      </w:r>
      <w:proofErr w:type="spellStart"/>
      <w:r>
        <w:t>LotSouth</w:t>
      </w:r>
      <w:proofErr w:type="spellEnd"/>
      <w:r>
        <w:t>.</w:t>
      </w:r>
    </w:p>
    <w:p w14:paraId="332A543B" w14:textId="77777777" w:rsidR="00664A45" w:rsidRDefault="00664A45" w:rsidP="00664A45">
      <w:pPr>
        <w:pStyle w:val="a4"/>
      </w:pPr>
      <w:proofErr w:type="spellStart"/>
      <w:r>
        <w:t>selectSouth_North</w:t>
      </w:r>
      <w:proofErr w:type="spellEnd"/>
      <w:r>
        <w:t xml:space="preserve"> — на перекрёстке южной части: с вероятностью 0,8 направляет на </w:t>
      </w:r>
      <w:proofErr w:type="spellStart"/>
      <w:r>
        <w:t>toSouthBack</w:t>
      </w:r>
      <w:proofErr w:type="spellEnd"/>
      <w:r>
        <w:t xml:space="preserve">, иначе – на </w:t>
      </w:r>
      <w:proofErr w:type="spellStart"/>
      <w:r>
        <w:t>toRoadWest</w:t>
      </w:r>
      <w:proofErr w:type="spellEnd"/>
      <w:r>
        <w:t>.</w:t>
      </w:r>
    </w:p>
    <w:p w14:paraId="79EE1F8A" w14:textId="77777777" w:rsidR="00664A45" w:rsidRDefault="00664A45" w:rsidP="00664A45">
      <w:pPr>
        <w:pStyle w:val="a4"/>
      </w:pPr>
      <w:proofErr w:type="spellStart"/>
      <w:r>
        <w:t>selectSouth_East</w:t>
      </w:r>
      <w:proofErr w:type="spellEnd"/>
      <w:r>
        <w:t xml:space="preserve"> — с вероятностью 0,8 направляет на </w:t>
      </w:r>
      <w:proofErr w:type="spellStart"/>
      <w:r>
        <w:t>toRoadWest</w:t>
      </w:r>
      <w:proofErr w:type="spellEnd"/>
      <w:r>
        <w:t xml:space="preserve">, иначе – на </w:t>
      </w:r>
      <w:proofErr w:type="spellStart"/>
      <w:r>
        <w:t>toSouthBack</w:t>
      </w:r>
      <w:proofErr w:type="spellEnd"/>
      <w:r>
        <w:t>.</w:t>
      </w:r>
    </w:p>
    <w:p w14:paraId="3F3CF59B" w14:textId="4E18FEAC" w:rsidR="00664A45" w:rsidRPr="00BB090E" w:rsidRDefault="00664A45" w:rsidP="00664A45">
      <w:pPr>
        <w:pStyle w:val="a4"/>
        <w:rPr>
          <w:lang w:val="en-US"/>
        </w:rPr>
      </w:pPr>
      <w:proofErr w:type="spellStart"/>
      <w:r w:rsidRPr="00BB090E">
        <w:rPr>
          <w:lang w:val="en-US"/>
        </w:rPr>
        <w:t>selectSouth</w:t>
      </w:r>
      <w:proofErr w:type="spellEnd"/>
      <w:r w:rsidRPr="00BB090E">
        <w:rPr>
          <w:lang w:val="en-US"/>
        </w:rPr>
        <w:t xml:space="preserve"> —</w:t>
      </w:r>
      <w:r>
        <w:t>выбор</w:t>
      </w:r>
      <w:r w:rsidRPr="00BB090E">
        <w:rPr>
          <w:lang w:val="en-US"/>
        </w:rPr>
        <w:t xml:space="preserve"> </w:t>
      </w:r>
      <w:r>
        <w:t>между</w:t>
      </w:r>
      <w:r w:rsidRPr="00BB090E">
        <w:rPr>
          <w:lang w:val="en-US"/>
        </w:rPr>
        <w:t xml:space="preserve"> </w:t>
      </w:r>
      <w:proofErr w:type="spellStart"/>
      <w:r w:rsidRPr="00BB090E">
        <w:rPr>
          <w:lang w:val="en-US"/>
        </w:rPr>
        <w:t>toSouthBack</w:t>
      </w:r>
      <w:proofErr w:type="spellEnd"/>
      <w:r w:rsidRPr="00BB090E">
        <w:rPr>
          <w:lang w:val="en-US"/>
        </w:rPr>
        <w:t xml:space="preserve"> </w:t>
      </w:r>
      <w:r>
        <w:t>и</w:t>
      </w:r>
      <w:r w:rsidRPr="00BB090E">
        <w:rPr>
          <w:lang w:val="en-US"/>
        </w:rPr>
        <w:t xml:space="preserve"> </w:t>
      </w:r>
      <w:proofErr w:type="spellStart"/>
      <w:r w:rsidRPr="00BB090E">
        <w:rPr>
          <w:lang w:val="en-US"/>
        </w:rPr>
        <w:t>toSouth</w:t>
      </w:r>
      <w:proofErr w:type="spellEnd"/>
      <w:r w:rsidRPr="00BB090E">
        <w:rPr>
          <w:lang w:val="en-US"/>
        </w:rPr>
        <w:t>.</w:t>
      </w:r>
    </w:p>
    <w:p w14:paraId="67D1FE1D" w14:textId="77777777" w:rsidR="005F07E9" w:rsidRPr="00BB090E" w:rsidRDefault="005F07E9" w:rsidP="005F07E9">
      <w:pPr>
        <w:pStyle w:val="a8"/>
        <w:rPr>
          <w:lang w:val="en-US"/>
        </w:rPr>
      </w:pPr>
    </w:p>
    <w:p w14:paraId="20F7A1B4" w14:textId="2FEEE3ED" w:rsidR="00BB090E" w:rsidRDefault="00BB090E">
      <w:pPr>
        <w:jc w:val="left"/>
        <w:rPr>
          <w:lang w:val="en-US"/>
        </w:rPr>
      </w:pPr>
      <w:r>
        <w:rPr>
          <w:lang w:val="en-US"/>
        </w:rPr>
        <w:br w:type="page"/>
      </w:r>
    </w:p>
    <w:p w14:paraId="5F567B24" w14:textId="77777777" w:rsidR="00664A45" w:rsidRPr="00664A45" w:rsidRDefault="00664A45" w:rsidP="00664A45">
      <w:pPr>
        <w:pStyle w:val="a8"/>
        <w:rPr>
          <w:u w:val="single"/>
        </w:rPr>
      </w:pPr>
      <w:r w:rsidRPr="00664A45">
        <w:rPr>
          <w:u w:val="single"/>
        </w:rPr>
        <w:lastRenderedPageBreak/>
        <w:t>Укрупнённый алгоритм:</w:t>
      </w:r>
    </w:p>
    <w:p w14:paraId="13BEFE68" w14:textId="600BF56C" w:rsidR="00664A45" w:rsidRPr="00664A45" w:rsidRDefault="00664A45" w:rsidP="002F4A2E">
      <w:pPr>
        <w:pStyle w:val="a8"/>
        <w:numPr>
          <w:ilvl w:val="0"/>
          <w:numId w:val="50"/>
        </w:numPr>
        <w:tabs>
          <w:tab w:val="clear" w:pos="720"/>
          <w:tab w:val="left" w:pos="360"/>
        </w:tabs>
        <w:ind w:left="1066" w:hanging="357"/>
      </w:pPr>
      <w:r w:rsidRPr="00664A45">
        <w:t xml:space="preserve">Созданы блоки SelectOutput5 и </w:t>
      </w:r>
      <w:proofErr w:type="spellStart"/>
      <w:r w:rsidRPr="00664A45">
        <w:t>SelectOutput</w:t>
      </w:r>
      <w:proofErr w:type="spellEnd"/>
      <w:r w:rsidRPr="00664A45">
        <w:t xml:space="preserve"> для каждого перекрёстка</w:t>
      </w:r>
      <w:r w:rsidR="00BB090E">
        <w:t>;</w:t>
      </w:r>
    </w:p>
    <w:p w14:paraId="21328598" w14:textId="4BCED13B" w:rsidR="00664A45" w:rsidRPr="00664A45" w:rsidRDefault="00664A45" w:rsidP="002F4A2E">
      <w:pPr>
        <w:pStyle w:val="a8"/>
        <w:numPr>
          <w:ilvl w:val="0"/>
          <w:numId w:val="50"/>
        </w:numPr>
        <w:tabs>
          <w:tab w:val="clear" w:pos="720"/>
          <w:tab w:val="left" w:pos="360"/>
        </w:tabs>
        <w:ind w:left="1066" w:hanging="357"/>
      </w:pPr>
      <w:r w:rsidRPr="00664A45">
        <w:t>Для каждого блока заданы вероятности выбора того или иного направления</w:t>
      </w:r>
      <w:r w:rsidR="00BB090E">
        <w:t>;</w:t>
      </w:r>
    </w:p>
    <w:p w14:paraId="2A3BD955" w14:textId="77777777" w:rsidR="00664A45" w:rsidRPr="00664A45" w:rsidRDefault="00664A45" w:rsidP="002F4A2E">
      <w:pPr>
        <w:pStyle w:val="a8"/>
        <w:numPr>
          <w:ilvl w:val="0"/>
          <w:numId w:val="50"/>
        </w:numPr>
        <w:tabs>
          <w:tab w:val="clear" w:pos="720"/>
          <w:tab w:val="left" w:pos="360"/>
        </w:tabs>
        <w:ind w:left="1066" w:hanging="357"/>
      </w:pPr>
      <w:r w:rsidRPr="00664A45">
        <w:t xml:space="preserve">Выходы блоков соединены с соответствующими </w:t>
      </w:r>
      <w:proofErr w:type="spellStart"/>
      <w:r w:rsidRPr="00664A45">
        <w:t>CarMoveTo</w:t>
      </w:r>
      <w:proofErr w:type="spellEnd"/>
      <w:r w:rsidRPr="00664A45">
        <w:t>.</w:t>
      </w:r>
    </w:p>
    <w:p w14:paraId="0DB26F47" w14:textId="77777777" w:rsidR="00D5458F" w:rsidRDefault="00D5458F" w:rsidP="005F07E9">
      <w:pPr>
        <w:pStyle w:val="a8"/>
      </w:pPr>
    </w:p>
    <w:p w14:paraId="2BF6B901" w14:textId="56BD43C3" w:rsidR="000126BD" w:rsidRPr="00BB090E" w:rsidRDefault="000126BD" w:rsidP="005F07E9">
      <w:pPr>
        <w:pStyle w:val="a8"/>
        <w:rPr>
          <w:i/>
          <w:iCs/>
        </w:rPr>
      </w:pPr>
      <w:r w:rsidRPr="00BB090E">
        <w:rPr>
          <w:i/>
          <w:iCs/>
        </w:rPr>
        <w:t>Моделирование движения с учётом заезда транспортных средств на парковочные места</w:t>
      </w:r>
    </w:p>
    <w:p w14:paraId="0AFAED07" w14:textId="6E755E72" w:rsidR="000126BD" w:rsidRDefault="00BB090E" w:rsidP="005F07E9">
      <w:pPr>
        <w:pStyle w:val="a8"/>
      </w:pPr>
      <w:r w:rsidRPr="00BB090E">
        <w:t xml:space="preserve">В модели предусмотрены три парковки, реализованные с помощью блока </w:t>
      </w:r>
      <w:proofErr w:type="spellStart"/>
      <w:r w:rsidRPr="00BB090E">
        <w:t>Delay</w:t>
      </w:r>
      <w:proofErr w:type="spellEnd"/>
      <w:r w:rsidRPr="00BB090E">
        <w:t xml:space="preserve"> с ограниченной вместимостью:</w:t>
      </w:r>
    </w:p>
    <w:p w14:paraId="420CEF81" w14:textId="6DCA9EFA" w:rsidR="00BB090E" w:rsidRPr="00BB090E" w:rsidRDefault="00BB090E" w:rsidP="00BB090E">
      <w:pPr>
        <w:pStyle w:val="a4"/>
        <w:rPr>
          <w:lang w:val="en-US"/>
        </w:rPr>
      </w:pPr>
      <w:r w:rsidRPr="00BB090E">
        <w:rPr>
          <w:lang w:val="en-US"/>
        </w:rPr>
        <w:t>parkingLot1 (</w:t>
      </w:r>
      <w:r>
        <w:t>на</w:t>
      </w:r>
      <w:r w:rsidRPr="00BB090E">
        <w:rPr>
          <w:lang w:val="en-US"/>
        </w:rPr>
        <w:t xml:space="preserve"> </w:t>
      </w:r>
      <w:r>
        <w:t>дороге</w:t>
      </w:r>
      <w:r w:rsidRPr="00BB090E">
        <w:rPr>
          <w:lang w:val="en-US"/>
        </w:rPr>
        <w:t xml:space="preserve"> </w:t>
      </w:r>
      <w:proofErr w:type="spellStart"/>
      <w:r w:rsidRPr="00BB090E">
        <w:rPr>
          <w:lang w:val="en-US"/>
        </w:rPr>
        <w:t>roadNorthWest</w:t>
      </w:r>
      <w:proofErr w:type="spellEnd"/>
      <w:r w:rsidRPr="00BB090E">
        <w:rPr>
          <w:lang w:val="en-US"/>
        </w:rPr>
        <w:t xml:space="preserve">) — 12 </w:t>
      </w:r>
      <w:r>
        <w:t>мест</w:t>
      </w:r>
      <w:r w:rsidRPr="00BB090E">
        <w:rPr>
          <w:lang w:val="en-US"/>
        </w:rPr>
        <w:t>;</w:t>
      </w:r>
    </w:p>
    <w:p w14:paraId="7469FD87" w14:textId="4B2BF7CA" w:rsidR="00BB090E" w:rsidRDefault="00BB090E" w:rsidP="00BB090E">
      <w:pPr>
        <w:pStyle w:val="a4"/>
      </w:pPr>
      <w:r>
        <w:t xml:space="preserve">LotCenter1 — блок </w:t>
      </w:r>
      <w:proofErr w:type="spellStart"/>
      <w:r>
        <w:t>Delay</w:t>
      </w:r>
      <w:proofErr w:type="spellEnd"/>
      <w:r>
        <w:t xml:space="preserve">, имитирующий стоянку на центральной парковке. Время задержки </w:t>
      </w:r>
      <w:proofErr w:type="spellStart"/>
      <w:proofErr w:type="gramStart"/>
      <w:r>
        <w:t>uniform</w:t>
      </w:r>
      <w:proofErr w:type="spellEnd"/>
      <w:r>
        <w:t>(</w:t>
      </w:r>
      <w:proofErr w:type="gramEnd"/>
      <w:r>
        <w:t xml:space="preserve">210, 660) секунд (3,5–11 минут). При переполнении автомобили направляются по альтернативному пути </w:t>
      </w:r>
      <w:proofErr w:type="spellStart"/>
      <w:r>
        <w:t>toCenter</w:t>
      </w:r>
      <w:proofErr w:type="spellEnd"/>
      <w:r>
        <w:t>.</w:t>
      </w:r>
    </w:p>
    <w:p w14:paraId="603F8C85" w14:textId="59551B96" w:rsidR="000126BD" w:rsidRDefault="00BB090E" w:rsidP="00BB090E">
      <w:pPr>
        <w:pStyle w:val="a4"/>
      </w:pPr>
      <w:proofErr w:type="spellStart"/>
      <w:r>
        <w:t>LotSouth</w:t>
      </w:r>
      <w:proofErr w:type="spellEnd"/>
      <w:r>
        <w:t xml:space="preserve"> — аналогичный </w:t>
      </w:r>
      <w:proofErr w:type="spellStart"/>
      <w:r>
        <w:t>Delay</w:t>
      </w:r>
      <w:proofErr w:type="spellEnd"/>
      <w:r>
        <w:t xml:space="preserve"> для южной парковки. При отсутствии мест автомобиль едет дальше по </w:t>
      </w:r>
      <w:proofErr w:type="spellStart"/>
      <w:r>
        <w:t>toSouth</w:t>
      </w:r>
      <w:proofErr w:type="spellEnd"/>
      <w:r>
        <w:t>.</w:t>
      </w:r>
    </w:p>
    <w:p w14:paraId="48BAACDA" w14:textId="77777777" w:rsidR="000126BD" w:rsidRDefault="000126BD" w:rsidP="005F07E9">
      <w:pPr>
        <w:pStyle w:val="a8"/>
      </w:pPr>
    </w:p>
    <w:p w14:paraId="08F6CE5C" w14:textId="77777777" w:rsidR="00BB090E" w:rsidRPr="00BB090E" w:rsidRDefault="00BB090E" w:rsidP="00BB090E">
      <w:pPr>
        <w:pStyle w:val="a8"/>
        <w:rPr>
          <w:u w:val="single"/>
        </w:rPr>
      </w:pPr>
      <w:r w:rsidRPr="00BB090E">
        <w:rPr>
          <w:u w:val="single"/>
        </w:rPr>
        <w:t>Укрупнённый алгоритм:</w:t>
      </w:r>
    </w:p>
    <w:p w14:paraId="7F57512C" w14:textId="77777777" w:rsidR="00BB090E" w:rsidRPr="00BB090E" w:rsidRDefault="00BB090E" w:rsidP="00BB090E">
      <w:pPr>
        <w:pStyle w:val="a8"/>
        <w:numPr>
          <w:ilvl w:val="0"/>
          <w:numId w:val="52"/>
        </w:numPr>
        <w:tabs>
          <w:tab w:val="clear" w:pos="720"/>
          <w:tab w:val="num" w:pos="1985"/>
        </w:tabs>
        <w:ind w:left="1066" w:hanging="357"/>
      </w:pPr>
      <w:r w:rsidRPr="00BB090E">
        <w:t xml:space="preserve">Добавлены блоки </w:t>
      </w:r>
      <w:proofErr w:type="spellStart"/>
      <w:r w:rsidRPr="00BB090E">
        <w:t>Delay</w:t>
      </w:r>
      <w:proofErr w:type="spellEnd"/>
      <w:r w:rsidRPr="00BB090E">
        <w:t xml:space="preserve"> с именами LotCenter1 и </w:t>
      </w:r>
      <w:proofErr w:type="spellStart"/>
      <w:r w:rsidRPr="00BB090E">
        <w:t>LotSouth</w:t>
      </w:r>
      <w:proofErr w:type="spellEnd"/>
      <w:r w:rsidRPr="00BB090E">
        <w:t xml:space="preserve">; время задержки </w:t>
      </w:r>
      <w:proofErr w:type="spellStart"/>
      <w:proofErr w:type="gramStart"/>
      <w:r w:rsidRPr="00BB090E">
        <w:t>uniform</w:t>
      </w:r>
      <w:proofErr w:type="spellEnd"/>
      <w:r w:rsidRPr="00BB090E">
        <w:t>(</w:t>
      </w:r>
      <w:proofErr w:type="gramEnd"/>
      <w:r w:rsidRPr="00BB090E">
        <w:t>210, 660) секунд.</w:t>
      </w:r>
    </w:p>
    <w:p w14:paraId="38DEEE0D" w14:textId="644B1B9A" w:rsidR="00BB090E" w:rsidRPr="00BB090E" w:rsidRDefault="00BB090E" w:rsidP="00BB090E">
      <w:pPr>
        <w:pStyle w:val="a8"/>
        <w:numPr>
          <w:ilvl w:val="0"/>
          <w:numId w:val="52"/>
        </w:numPr>
        <w:tabs>
          <w:tab w:val="clear" w:pos="720"/>
          <w:tab w:val="num" w:pos="1985"/>
        </w:tabs>
        <w:ind w:left="1066" w:hanging="357"/>
      </w:pPr>
      <w:r w:rsidRPr="00BB090E">
        <w:t xml:space="preserve">Созданы </w:t>
      </w:r>
      <w:proofErr w:type="spellStart"/>
      <w:r w:rsidRPr="00BB090E">
        <w:t>CarMoveTo</w:t>
      </w:r>
      <w:proofErr w:type="spellEnd"/>
      <w:r w:rsidRPr="00BB090E">
        <w:t xml:space="preserve"> с типом, ведущие на эти парковки.</w:t>
      </w:r>
    </w:p>
    <w:p w14:paraId="5B5F354C" w14:textId="77777777" w:rsidR="00BB090E" w:rsidRPr="00BB090E" w:rsidRDefault="00BB090E" w:rsidP="00BB090E">
      <w:pPr>
        <w:pStyle w:val="a8"/>
        <w:numPr>
          <w:ilvl w:val="0"/>
          <w:numId w:val="52"/>
        </w:numPr>
        <w:tabs>
          <w:tab w:val="clear" w:pos="720"/>
          <w:tab w:val="num" w:pos="1985"/>
        </w:tabs>
        <w:ind w:left="1066" w:hanging="357"/>
      </w:pPr>
      <w:r w:rsidRPr="00BB090E">
        <w:t xml:space="preserve">Выходы </w:t>
      </w:r>
      <w:proofErr w:type="spellStart"/>
      <w:r w:rsidRPr="00BB090E">
        <w:t>outWayNotFound</w:t>
      </w:r>
      <w:proofErr w:type="spellEnd"/>
      <w:r w:rsidRPr="00BB090E">
        <w:t xml:space="preserve"> подключены к альтернативным маршрутам (</w:t>
      </w:r>
      <w:proofErr w:type="spellStart"/>
      <w:r w:rsidRPr="00BB090E">
        <w:t>toCenter</w:t>
      </w:r>
      <w:proofErr w:type="spellEnd"/>
      <w:r w:rsidRPr="00BB090E">
        <w:t xml:space="preserve">, </w:t>
      </w:r>
      <w:proofErr w:type="spellStart"/>
      <w:r w:rsidRPr="00BB090E">
        <w:t>toSouth</w:t>
      </w:r>
      <w:proofErr w:type="spellEnd"/>
      <w:r w:rsidRPr="00BB090E">
        <w:t>), чтобы автомобили не блокировали движение при отсутствии мест.</w:t>
      </w:r>
    </w:p>
    <w:p w14:paraId="1226C149" w14:textId="77777777" w:rsidR="000126BD" w:rsidRDefault="000126BD" w:rsidP="005F07E9">
      <w:pPr>
        <w:pStyle w:val="a8"/>
      </w:pPr>
    </w:p>
    <w:p w14:paraId="3AA78CCF" w14:textId="16411AB4" w:rsidR="00BB090E" w:rsidRPr="00BB090E" w:rsidRDefault="00BB090E" w:rsidP="005F07E9">
      <w:pPr>
        <w:pStyle w:val="a8"/>
        <w:rPr>
          <w:i/>
          <w:iCs/>
        </w:rPr>
      </w:pPr>
      <w:r w:rsidRPr="00BB090E">
        <w:rPr>
          <w:i/>
          <w:iCs/>
        </w:rPr>
        <w:t>Моделирование движения пешеходов и взаимодействия с водителями</w:t>
      </w:r>
    </w:p>
    <w:p w14:paraId="2F9430BB" w14:textId="0C7E1551" w:rsidR="00BB090E" w:rsidRDefault="00BB090E" w:rsidP="005F07E9">
      <w:pPr>
        <w:pStyle w:val="a8"/>
      </w:pPr>
      <w:r w:rsidRPr="00BB090E">
        <w:t xml:space="preserve">Модель также включает детальное описание движения пешеходов внутри торгового центра (ТЦ) «Пятёрочка». Пешеходы генерируются с восточного входа, </w:t>
      </w:r>
      <w:r w:rsidRPr="00BB090E">
        <w:lastRenderedPageBreak/>
        <w:t>проходят по дорожкам, осматривают стеллажи, становятся в очередь к кассам, обслуживаются и выходят.</w:t>
      </w:r>
    </w:p>
    <w:p w14:paraId="4DD61C7D" w14:textId="3FDCDBD0" w:rsidR="00BB090E" w:rsidRDefault="00BB090E" w:rsidP="00BB090E">
      <w:pPr>
        <w:pStyle w:val="a4"/>
      </w:pPr>
      <w:proofErr w:type="spellStart"/>
      <w:r>
        <w:t>pedSourceEast</w:t>
      </w:r>
      <w:proofErr w:type="spellEnd"/>
      <w:r>
        <w:t xml:space="preserve"> </w:t>
      </w:r>
      <w:r w:rsidRPr="00BB090E">
        <w:t>–</w:t>
      </w:r>
      <w:r>
        <w:t xml:space="preserve"> источник пешеходов на линии </w:t>
      </w:r>
      <w:proofErr w:type="spellStart"/>
      <w:r>
        <w:t>lineEnterEast</w:t>
      </w:r>
      <w:proofErr w:type="spellEnd"/>
      <w:r>
        <w:t xml:space="preserve"> (восточный вход). Интенсивность 100 чел./час. Создаёт агентов типа </w:t>
      </w:r>
      <w:proofErr w:type="spellStart"/>
      <w:r>
        <w:t>Ped</w:t>
      </w:r>
      <w:proofErr w:type="spellEnd"/>
      <w:r>
        <w:t>.</w:t>
      </w:r>
    </w:p>
    <w:p w14:paraId="3B3328E1" w14:textId="319DF3DC" w:rsidR="00BB090E" w:rsidRPr="00BB090E" w:rsidRDefault="00BB090E" w:rsidP="00BB090E">
      <w:pPr>
        <w:pStyle w:val="a4"/>
        <w:rPr>
          <w:lang w:val="en-US"/>
        </w:rPr>
      </w:pPr>
      <w:proofErr w:type="spellStart"/>
      <w:r w:rsidRPr="00BB090E">
        <w:rPr>
          <w:lang w:val="en-US"/>
        </w:rPr>
        <w:t>toPathEast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toPathWest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toPathCenter</w:t>
      </w:r>
      <w:proofErr w:type="spellEnd"/>
      <w:r w:rsidRPr="00BB090E">
        <w:rPr>
          <w:lang w:val="en-US"/>
        </w:rPr>
        <w:t xml:space="preserve">, toPath1, </w:t>
      </w:r>
      <w:proofErr w:type="spellStart"/>
      <w:r w:rsidRPr="00BB090E">
        <w:rPr>
          <w:lang w:val="en-US"/>
        </w:rPr>
        <w:t>toPathEastBack</w:t>
      </w:r>
      <w:proofErr w:type="spellEnd"/>
      <w:r w:rsidRPr="00BB090E">
        <w:rPr>
          <w:lang w:val="en-US"/>
        </w:rPr>
        <w:t xml:space="preserve"> – </w:t>
      </w:r>
      <w:r>
        <w:t>блоки</w:t>
      </w:r>
      <w:r w:rsidRPr="00BB090E">
        <w:rPr>
          <w:lang w:val="en-US"/>
        </w:rPr>
        <w:t xml:space="preserve"> </w:t>
      </w:r>
      <w:proofErr w:type="spellStart"/>
      <w:r w:rsidRPr="00BB090E">
        <w:rPr>
          <w:lang w:val="en-US"/>
        </w:rPr>
        <w:t>PedGoTo</w:t>
      </w:r>
      <w:proofErr w:type="spellEnd"/>
      <w:r w:rsidRPr="00BB090E">
        <w:rPr>
          <w:lang w:val="en-US"/>
        </w:rPr>
        <w:t xml:space="preserve">, </w:t>
      </w:r>
      <w:r>
        <w:t>задающие</w:t>
      </w:r>
      <w:r w:rsidRPr="00BB090E">
        <w:rPr>
          <w:lang w:val="en-US"/>
        </w:rPr>
        <w:t xml:space="preserve"> </w:t>
      </w:r>
      <w:r>
        <w:t>маршруты</w:t>
      </w:r>
      <w:r w:rsidRPr="00BB090E">
        <w:rPr>
          <w:lang w:val="en-US"/>
        </w:rPr>
        <w:t xml:space="preserve"> </w:t>
      </w:r>
      <w:r>
        <w:t>по</w:t>
      </w:r>
      <w:r w:rsidRPr="00BB090E">
        <w:rPr>
          <w:lang w:val="en-US"/>
        </w:rPr>
        <w:t xml:space="preserve"> </w:t>
      </w:r>
      <w:r>
        <w:t>пешеходным</w:t>
      </w:r>
      <w:r w:rsidRPr="00BB090E">
        <w:rPr>
          <w:lang w:val="en-US"/>
        </w:rPr>
        <w:t xml:space="preserve"> </w:t>
      </w:r>
      <w:r>
        <w:t>дорожкам</w:t>
      </w:r>
      <w:r w:rsidRPr="00BB090E">
        <w:rPr>
          <w:lang w:val="en-US"/>
        </w:rPr>
        <w:t xml:space="preserve"> (</w:t>
      </w:r>
      <w:proofErr w:type="spellStart"/>
      <w:r w:rsidRPr="00BB090E">
        <w:rPr>
          <w:lang w:val="en-US"/>
        </w:rPr>
        <w:t>pathEast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pathWest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pathCenter</w:t>
      </w:r>
      <w:proofErr w:type="spellEnd"/>
      <w:r w:rsidRPr="00BB090E">
        <w:rPr>
          <w:lang w:val="en-US"/>
        </w:rPr>
        <w:t>, path1).</w:t>
      </w:r>
    </w:p>
    <w:p w14:paraId="7CDB8DB6" w14:textId="426CBA11" w:rsidR="00BB090E" w:rsidRPr="00BB090E" w:rsidRDefault="00BB090E" w:rsidP="00BB090E">
      <w:pPr>
        <w:pStyle w:val="a4"/>
        <w:rPr>
          <w:lang w:val="en-US"/>
        </w:rPr>
      </w:pPr>
      <w:proofErr w:type="spellStart"/>
      <w:r w:rsidRPr="00BB090E">
        <w:rPr>
          <w:lang w:val="en-US"/>
        </w:rPr>
        <w:t>selectCenterEast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selectLeaveOrSouth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pedSelectShelf</w:t>
      </w:r>
      <w:proofErr w:type="spellEnd"/>
      <w:r w:rsidRPr="00BB090E">
        <w:rPr>
          <w:lang w:val="en-US"/>
        </w:rPr>
        <w:t xml:space="preserve">, </w:t>
      </w:r>
      <w:proofErr w:type="spellStart"/>
      <w:r w:rsidRPr="00BB090E">
        <w:rPr>
          <w:lang w:val="en-US"/>
        </w:rPr>
        <w:t>selectShop</w:t>
      </w:r>
      <w:proofErr w:type="spellEnd"/>
      <w:r w:rsidRPr="00BB090E">
        <w:rPr>
          <w:lang w:val="en-US"/>
        </w:rPr>
        <w:t xml:space="preserve"> – </w:t>
      </w:r>
      <w:r>
        <w:t>блоки</w:t>
      </w:r>
      <w:r w:rsidRPr="00BB090E">
        <w:rPr>
          <w:lang w:val="en-US"/>
        </w:rPr>
        <w:t xml:space="preserve"> </w:t>
      </w:r>
      <w:proofErr w:type="spellStart"/>
      <w:r w:rsidRPr="00BB090E">
        <w:rPr>
          <w:lang w:val="en-US"/>
        </w:rPr>
        <w:t>PedSelectOutput</w:t>
      </w:r>
      <w:proofErr w:type="spellEnd"/>
      <w:r w:rsidRPr="00BB090E">
        <w:rPr>
          <w:lang w:val="en-US"/>
        </w:rPr>
        <w:t xml:space="preserve">, </w:t>
      </w:r>
      <w:r>
        <w:t>распределяющие</w:t>
      </w:r>
      <w:r w:rsidRPr="00BB090E">
        <w:rPr>
          <w:lang w:val="en-US"/>
        </w:rPr>
        <w:t xml:space="preserve"> </w:t>
      </w:r>
      <w:r>
        <w:t>потоки</w:t>
      </w:r>
      <w:r w:rsidRPr="00BB090E">
        <w:rPr>
          <w:lang w:val="en-US"/>
        </w:rPr>
        <w:t xml:space="preserve"> </w:t>
      </w:r>
      <w:r>
        <w:t>пешеходов</w:t>
      </w:r>
      <w:r w:rsidRPr="00BB090E">
        <w:rPr>
          <w:lang w:val="en-US"/>
        </w:rPr>
        <w:t xml:space="preserve"> </w:t>
      </w:r>
      <w:r>
        <w:t>по</w:t>
      </w:r>
      <w:r w:rsidRPr="00BB090E">
        <w:rPr>
          <w:lang w:val="en-US"/>
        </w:rPr>
        <w:t xml:space="preserve"> </w:t>
      </w:r>
      <w:r>
        <w:t>направлениям</w:t>
      </w:r>
      <w:r w:rsidRPr="00BB090E">
        <w:rPr>
          <w:lang w:val="en-US"/>
        </w:rPr>
        <w:t xml:space="preserve"> </w:t>
      </w:r>
      <w:r>
        <w:t>с</w:t>
      </w:r>
      <w:r w:rsidRPr="00BB090E">
        <w:rPr>
          <w:lang w:val="en-US"/>
        </w:rPr>
        <w:t xml:space="preserve"> </w:t>
      </w:r>
      <w:r>
        <w:t>заданными</w:t>
      </w:r>
      <w:r w:rsidRPr="00BB090E">
        <w:rPr>
          <w:lang w:val="en-US"/>
        </w:rPr>
        <w:t xml:space="preserve"> </w:t>
      </w:r>
      <w:r>
        <w:t>вероятностями</w:t>
      </w:r>
      <w:r w:rsidRPr="00BB090E">
        <w:rPr>
          <w:lang w:val="en-US"/>
        </w:rPr>
        <w:t>.</w:t>
      </w:r>
    </w:p>
    <w:p w14:paraId="4229A61C" w14:textId="15EBF779" w:rsidR="00BB090E" w:rsidRDefault="00BB090E" w:rsidP="00BB090E">
      <w:pPr>
        <w:pStyle w:val="a4"/>
      </w:pPr>
      <w:r>
        <w:t xml:space="preserve">chooseS1, chooseS2 </w:t>
      </w:r>
      <w:r w:rsidRPr="00BB090E">
        <w:t>–</w:t>
      </w:r>
      <w:r>
        <w:t xml:space="preserve"> блоки </w:t>
      </w:r>
      <w:proofErr w:type="spellStart"/>
      <w:r>
        <w:t>PedWait</w:t>
      </w:r>
      <w:proofErr w:type="spellEnd"/>
      <w:r>
        <w:t xml:space="preserve">, имитирующие выбор товара на стеллажах (задержка </w:t>
      </w:r>
      <w:proofErr w:type="spellStart"/>
      <w:proofErr w:type="gramStart"/>
      <w:r>
        <w:t>uniform</w:t>
      </w:r>
      <w:proofErr w:type="spellEnd"/>
      <w:r>
        <w:t>(</w:t>
      </w:r>
      <w:proofErr w:type="gramEnd"/>
      <w:r>
        <w:t>20,30) секунд).</w:t>
      </w:r>
    </w:p>
    <w:p w14:paraId="0484540D" w14:textId="365B01A6" w:rsidR="00BB090E" w:rsidRDefault="00BB090E" w:rsidP="00BB090E">
      <w:pPr>
        <w:pStyle w:val="a4"/>
      </w:pPr>
      <w:r>
        <w:t xml:space="preserve">Buy1 </w:t>
      </w:r>
      <w:r w:rsidRPr="00BB090E">
        <w:t>–</w:t>
      </w:r>
      <w:r>
        <w:t xml:space="preserve"> блок </w:t>
      </w:r>
      <w:proofErr w:type="spellStart"/>
      <w:r>
        <w:t>PedService</w:t>
      </w:r>
      <w:proofErr w:type="spellEnd"/>
      <w:r>
        <w:t xml:space="preserve">, моделирующий очередь и обслуживание на кассах. Использует ресурс services1, время обслуживания </w:t>
      </w:r>
      <w:proofErr w:type="spellStart"/>
      <w:proofErr w:type="gramStart"/>
      <w:r>
        <w:t>uniform</w:t>
      </w:r>
      <w:proofErr w:type="spellEnd"/>
      <w:r>
        <w:t>(</w:t>
      </w:r>
      <w:proofErr w:type="gramEnd"/>
      <w:r>
        <w:t>30,50) секунд.</w:t>
      </w:r>
    </w:p>
    <w:p w14:paraId="47270601" w14:textId="7721A2BD" w:rsidR="00BB090E" w:rsidRDefault="00BB090E" w:rsidP="00BB090E">
      <w:pPr>
        <w:pStyle w:val="a4"/>
      </w:pPr>
      <w:proofErr w:type="spellStart"/>
      <w:r>
        <w:t>pedSinkEast</w:t>
      </w:r>
      <w:proofErr w:type="spellEnd"/>
      <w:r>
        <w:t xml:space="preserve">, </w:t>
      </w:r>
      <w:proofErr w:type="spellStart"/>
      <w:r>
        <w:t>pedSinkWest</w:t>
      </w:r>
      <w:proofErr w:type="spellEnd"/>
      <w:r>
        <w:t xml:space="preserve"> </w:t>
      </w:r>
      <w:r w:rsidRPr="00BB090E">
        <w:t>–</w:t>
      </w:r>
      <w:r>
        <w:t xml:space="preserve"> стоки для пешеходов, покидающих модель.</w:t>
      </w:r>
    </w:p>
    <w:p w14:paraId="064676E4" w14:textId="77777777" w:rsidR="00BB090E" w:rsidRDefault="00BB090E" w:rsidP="005F07E9">
      <w:pPr>
        <w:pStyle w:val="a8"/>
      </w:pPr>
    </w:p>
    <w:p w14:paraId="6C83CE01" w14:textId="3E680B46" w:rsidR="00BB090E" w:rsidRPr="00BB090E" w:rsidRDefault="00BB090E" w:rsidP="00BB090E">
      <w:pPr>
        <w:pStyle w:val="a8"/>
        <w:rPr>
          <w:i/>
          <w:iCs/>
        </w:rPr>
      </w:pPr>
      <w:r w:rsidRPr="00BB090E">
        <w:rPr>
          <w:i/>
          <w:iCs/>
        </w:rPr>
        <w:t>Логика преобразования водителей в пешеходов:</w:t>
      </w:r>
    </w:p>
    <w:p w14:paraId="452D189C" w14:textId="4E32E017" w:rsidR="00BB090E" w:rsidRDefault="00BB090E" w:rsidP="005F07E9">
      <w:pPr>
        <w:pStyle w:val="a8"/>
      </w:pPr>
      <w:r w:rsidRPr="00BB090E">
        <w:t>В модели реализован механизм, при котором водитель, припарковавшись, выходит из автомобиля и становится пешеходом. Для этого используются блоки:</w:t>
      </w:r>
    </w:p>
    <w:p w14:paraId="3AA00EB7" w14:textId="7510C9F8" w:rsidR="00BB090E" w:rsidRDefault="00BB090E" w:rsidP="00BB090E">
      <w:pPr>
        <w:pStyle w:val="a4"/>
      </w:pPr>
      <w:proofErr w:type="spellStart"/>
      <w:r>
        <w:t>splitDriver</w:t>
      </w:r>
      <w:proofErr w:type="spellEnd"/>
      <w:r>
        <w:t xml:space="preserve"> </w:t>
      </w:r>
      <w:r w:rsidRPr="00BB090E">
        <w:t>–</w:t>
      </w:r>
      <w:r>
        <w:t xml:space="preserve"> блок </w:t>
      </w:r>
      <w:proofErr w:type="spellStart"/>
      <w:r>
        <w:t>Split</w:t>
      </w:r>
      <w:proofErr w:type="spellEnd"/>
      <w:r>
        <w:t xml:space="preserve">. На вход поступает автомобиль (Car1), на выходе </w:t>
      </w:r>
      <w:proofErr w:type="spellStart"/>
      <w:r>
        <w:t>out</w:t>
      </w:r>
      <w:proofErr w:type="spellEnd"/>
      <w:r>
        <w:t xml:space="preserve"> </w:t>
      </w:r>
      <w:r w:rsidRPr="00BB090E">
        <w:t>–</w:t>
      </w:r>
      <w:r>
        <w:t xml:space="preserve"> исходный автомобиль (продолжает движение), а на </w:t>
      </w:r>
      <w:proofErr w:type="spellStart"/>
      <w:r>
        <w:t>outCopy</w:t>
      </w:r>
      <w:proofErr w:type="spellEnd"/>
      <w:r>
        <w:t xml:space="preserve"> создаётся пешеход (</w:t>
      </w:r>
      <w:proofErr w:type="spellStart"/>
      <w:r>
        <w:t>Ped</w:t>
      </w:r>
      <w:proofErr w:type="spellEnd"/>
      <w:r>
        <w:t xml:space="preserve">) с флагом </w:t>
      </w:r>
      <w:proofErr w:type="spellStart"/>
      <w:r>
        <w:t>isDriver</w:t>
      </w:r>
      <w:proofErr w:type="spellEnd"/>
      <w:r>
        <w:t xml:space="preserve"> = </w:t>
      </w:r>
      <w:proofErr w:type="spellStart"/>
      <w:r>
        <w:t>true</w:t>
      </w:r>
      <w:proofErr w:type="spellEnd"/>
      <w:r>
        <w:t>.</w:t>
      </w:r>
    </w:p>
    <w:p w14:paraId="18223BD3" w14:textId="419F4AB3" w:rsidR="00BB090E" w:rsidRDefault="00BB090E" w:rsidP="00BB090E">
      <w:pPr>
        <w:pStyle w:val="a4"/>
      </w:pPr>
      <w:proofErr w:type="spellStart"/>
      <w:r>
        <w:t>pickupDriver</w:t>
      </w:r>
      <w:proofErr w:type="spellEnd"/>
      <w:r>
        <w:t xml:space="preserve"> </w:t>
      </w:r>
      <w:r w:rsidRPr="00BB090E">
        <w:t>–</w:t>
      </w:r>
      <w:r>
        <w:t xml:space="preserve"> блок </w:t>
      </w:r>
      <w:proofErr w:type="spellStart"/>
      <w:r>
        <w:t>Pickup</w:t>
      </w:r>
      <w:proofErr w:type="spellEnd"/>
      <w:r>
        <w:t xml:space="preserve">, который подбирает пешехода-водителя обратно в автомобиль, когда тот возвращается. Условие: </w:t>
      </w:r>
      <w:proofErr w:type="spellStart"/>
      <w:proofErr w:type="gramStart"/>
      <w:r>
        <w:t>agent.myCar</w:t>
      </w:r>
      <w:proofErr w:type="spellEnd"/>
      <w:proofErr w:type="gramEnd"/>
      <w:r>
        <w:t xml:space="preserve"> == </w:t>
      </w:r>
      <w:proofErr w:type="spellStart"/>
      <w:r>
        <w:t>container</w:t>
      </w:r>
      <w:proofErr w:type="spellEnd"/>
      <w:r>
        <w:t>.</w:t>
      </w:r>
    </w:p>
    <w:p w14:paraId="4D9E4B73" w14:textId="2272EC54" w:rsidR="00BB090E" w:rsidRDefault="00BB090E" w:rsidP="00BB090E">
      <w:pPr>
        <w:pStyle w:val="a4"/>
      </w:pPr>
      <w:proofErr w:type="spellStart"/>
      <w:r>
        <w:t>pedEnter</w:t>
      </w:r>
      <w:proofErr w:type="spellEnd"/>
      <w:r>
        <w:t xml:space="preserve"> </w:t>
      </w:r>
      <w:r w:rsidRPr="00BB090E">
        <w:t>–</w:t>
      </w:r>
      <w:r>
        <w:t xml:space="preserve"> вход пешехода в пешеходную зону (начинается в узле nodeLot1).</w:t>
      </w:r>
    </w:p>
    <w:p w14:paraId="062081F9" w14:textId="3FB4C8F7" w:rsidR="00BB090E" w:rsidRDefault="00BB090E" w:rsidP="00BB090E">
      <w:pPr>
        <w:pStyle w:val="a4"/>
      </w:pPr>
      <w:proofErr w:type="spellStart"/>
      <w:r>
        <w:lastRenderedPageBreak/>
        <w:t>filterDrivers</w:t>
      </w:r>
      <w:proofErr w:type="spellEnd"/>
      <w:r>
        <w:t xml:space="preserve"> </w:t>
      </w:r>
      <w:r w:rsidRPr="00BB090E">
        <w:t>–</w:t>
      </w:r>
      <w:r>
        <w:t xml:space="preserve"> блок </w:t>
      </w:r>
      <w:proofErr w:type="spellStart"/>
      <w:r>
        <w:t>PedSelectOutput</w:t>
      </w:r>
      <w:proofErr w:type="spellEnd"/>
      <w:r>
        <w:t xml:space="preserve">, разделяющий пешеходов по признаку </w:t>
      </w:r>
      <w:proofErr w:type="spellStart"/>
      <w:r>
        <w:t>isDriver</w:t>
      </w:r>
      <w:proofErr w:type="spellEnd"/>
      <w:r>
        <w:t xml:space="preserve">: водители направляются в магазин (Buy1), обычные пешеходы </w:t>
      </w:r>
      <w:r w:rsidRPr="00BB090E">
        <w:t>–</w:t>
      </w:r>
      <w:r>
        <w:t xml:space="preserve"> на выход (</w:t>
      </w:r>
      <w:proofErr w:type="spellStart"/>
      <w:r>
        <w:t>pedSelectExitTSC</w:t>
      </w:r>
      <w:proofErr w:type="spellEnd"/>
      <w:r>
        <w:t>).</w:t>
      </w:r>
    </w:p>
    <w:p w14:paraId="778CF71D" w14:textId="77777777" w:rsidR="00BB090E" w:rsidRDefault="00BB090E" w:rsidP="005F07E9">
      <w:pPr>
        <w:pStyle w:val="a8"/>
      </w:pPr>
    </w:p>
    <w:p w14:paraId="2C10CBAF" w14:textId="19B6472A" w:rsidR="00F61E01" w:rsidRDefault="00F61E01" w:rsidP="005F07E9">
      <w:pPr>
        <w:pStyle w:val="a8"/>
      </w:pPr>
      <w:r>
        <w:t>Состав диаграммы пешеходного процесса показан на рисунках ниже (</w:t>
      </w:r>
      <w:r w:rsidR="00440D58">
        <w:fldChar w:fldCharType="begin"/>
      </w:r>
      <w:r w:rsidR="00440D58">
        <w:instrText xml:space="preserve"> REF _Ref229960845 \h </w:instrText>
      </w:r>
      <w:r w:rsidR="00440D58">
        <w:fldChar w:fldCharType="separate"/>
      </w:r>
      <w:r w:rsidR="00440D58">
        <w:t xml:space="preserve">Рисунок </w:t>
      </w:r>
      <w:r w:rsidR="00440D58">
        <w:rPr>
          <w:noProof/>
        </w:rPr>
        <w:t>57</w:t>
      </w:r>
      <w:r w:rsidR="00440D58">
        <w:fldChar w:fldCharType="end"/>
      </w:r>
      <w:r w:rsidR="00440D58">
        <w:t xml:space="preserve">, </w:t>
      </w:r>
      <w:r w:rsidR="00440D58">
        <w:fldChar w:fldCharType="begin"/>
      </w:r>
      <w:r w:rsidR="00440D58">
        <w:instrText xml:space="preserve"> REF _Ref229960846 \h </w:instrText>
      </w:r>
      <w:r w:rsidR="00440D58">
        <w:fldChar w:fldCharType="separate"/>
      </w:r>
      <w:r w:rsidR="00440D58">
        <w:t xml:space="preserve">Рисунок </w:t>
      </w:r>
      <w:r w:rsidR="00440D58">
        <w:rPr>
          <w:noProof/>
        </w:rPr>
        <w:t>58</w:t>
      </w:r>
      <w:r w:rsidR="00440D58">
        <w:fldChar w:fldCharType="end"/>
      </w:r>
      <w:r w:rsidR="00440D58">
        <w:t xml:space="preserve">, </w:t>
      </w:r>
      <w:r w:rsidR="00440D58">
        <w:fldChar w:fldCharType="begin"/>
      </w:r>
      <w:r w:rsidR="00440D58">
        <w:instrText xml:space="preserve"> REF _Ref229960847 \h </w:instrText>
      </w:r>
      <w:r w:rsidR="00440D58">
        <w:fldChar w:fldCharType="separate"/>
      </w:r>
      <w:r w:rsidR="00440D58">
        <w:t xml:space="preserve">Рисунок </w:t>
      </w:r>
      <w:r w:rsidR="00440D58">
        <w:rPr>
          <w:noProof/>
        </w:rPr>
        <w:t>59</w:t>
      </w:r>
      <w:r w:rsidR="00440D58">
        <w:fldChar w:fldCharType="end"/>
      </w:r>
      <w:r>
        <w:t>).</w:t>
      </w:r>
    </w:p>
    <w:p w14:paraId="5AB000AE" w14:textId="77777777" w:rsidR="00F61E01" w:rsidRDefault="00F61E01" w:rsidP="005F07E9">
      <w:pPr>
        <w:pStyle w:val="a8"/>
      </w:pPr>
    </w:p>
    <w:p w14:paraId="34C02CDA" w14:textId="12B5ACC1" w:rsidR="00440D58" w:rsidRDefault="00440D58" w:rsidP="00440D58">
      <w:pPr>
        <w:pStyle w:val="a8"/>
        <w:keepNext/>
        <w:ind w:firstLine="0"/>
        <w:jc w:val="center"/>
      </w:pPr>
      <w:r w:rsidRPr="00440D58">
        <w:drawing>
          <wp:inline distT="0" distB="0" distL="0" distR="0" wp14:anchorId="5EB12913" wp14:editId="407D0466">
            <wp:extent cx="6191885" cy="3207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878D" w14:textId="7619F85F" w:rsidR="00440D58" w:rsidRDefault="00440D58" w:rsidP="00440D58">
      <w:pPr>
        <w:pStyle w:val="af"/>
      </w:pPr>
      <w:bookmarkStart w:id="174" w:name="_Ref229960844"/>
      <w:bookmarkStart w:id="175" w:name="_Ref22996084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  <w:bookmarkEnd w:id="175"/>
      <w:r>
        <w:t xml:space="preserve"> – Модель движения </w:t>
      </w:r>
      <w:r>
        <w:t>пешеходов</w:t>
      </w:r>
      <w:r>
        <w:t xml:space="preserve"> </w:t>
      </w:r>
      <w:r>
        <w:t>1</w:t>
      </w:r>
      <w:bookmarkEnd w:id="174"/>
    </w:p>
    <w:p w14:paraId="13A66888" w14:textId="77777777" w:rsidR="00440D58" w:rsidRDefault="00440D58" w:rsidP="005F07E9">
      <w:pPr>
        <w:pStyle w:val="a8"/>
      </w:pPr>
    </w:p>
    <w:p w14:paraId="17422D7D" w14:textId="3EF3272D" w:rsidR="00440D58" w:rsidRDefault="00440D58" w:rsidP="00440D58">
      <w:pPr>
        <w:pStyle w:val="a8"/>
        <w:keepNext/>
        <w:ind w:firstLine="0"/>
        <w:jc w:val="center"/>
      </w:pPr>
      <w:r w:rsidRPr="00440D58">
        <w:lastRenderedPageBreak/>
        <w:drawing>
          <wp:inline distT="0" distB="0" distL="0" distR="0" wp14:anchorId="1132AF7C" wp14:editId="4610B6D7">
            <wp:extent cx="6191885" cy="41548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D466" w14:textId="19B13379" w:rsidR="00440D58" w:rsidRDefault="00440D58" w:rsidP="00440D58">
      <w:pPr>
        <w:pStyle w:val="af"/>
      </w:pPr>
      <w:bookmarkStart w:id="176" w:name="_Ref22996084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58</w:t>
      </w:r>
      <w:r>
        <w:fldChar w:fldCharType="end"/>
      </w:r>
      <w:bookmarkEnd w:id="176"/>
      <w:r>
        <w:t xml:space="preserve"> – Модель движения транспорта </w:t>
      </w:r>
      <w:r>
        <w:t>2</w:t>
      </w:r>
    </w:p>
    <w:p w14:paraId="39C93902" w14:textId="77777777" w:rsidR="00440D58" w:rsidRDefault="00440D58" w:rsidP="005F07E9">
      <w:pPr>
        <w:pStyle w:val="a8"/>
      </w:pPr>
    </w:p>
    <w:p w14:paraId="217E346B" w14:textId="5AE0B787" w:rsidR="00440D58" w:rsidRDefault="00440D58" w:rsidP="00440D58">
      <w:pPr>
        <w:pStyle w:val="a8"/>
        <w:keepNext/>
        <w:ind w:firstLine="0"/>
        <w:jc w:val="center"/>
      </w:pPr>
      <w:r w:rsidRPr="00440D58">
        <w:lastRenderedPageBreak/>
        <w:drawing>
          <wp:inline distT="0" distB="0" distL="0" distR="0" wp14:anchorId="79EDA801" wp14:editId="0A44C104">
            <wp:extent cx="4341600" cy="4604400"/>
            <wp:effectExtent l="0" t="0" r="190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41600" cy="46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3DF" w14:textId="65687B5F" w:rsidR="00440D58" w:rsidRDefault="00440D58" w:rsidP="00440D58">
      <w:pPr>
        <w:pStyle w:val="af"/>
      </w:pPr>
      <w:bookmarkStart w:id="177" w:name="_Ref2299608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59</w:t>
      </w:r>
      <w:r>
        <w:fldChar w:fldCharType="end"/>
      </w:r>
      <w:bookmarkEnd w:id="177"/>
      <w:r>
        <w:t xml:space="preserve"> – Модель движения транспорта </w:t>
      </w:r>
      <w:r>
        <w:t>3</w:t>
      </w:r>
    </w:p>
    <w:p w14:paraId="36F2F7EB" w14:textId="77777777" w:rsidR="00F61E01" w:rsidRDefault="00F61E01" w:rsidP="005F07E9">
      <w:pPr>
        <w:pStyle w:val="a8"/>
      </w:pPr>
    </w:p>
    <w:p w14:paraId="34F30984" w14:textId="7BA501E1" w:rsidR="00BB090E" w:rsidRPr="00BB090E" w:rsidRDefault="00BB090E" w:rsidP="005F07E9">
      <w:pPr>
        <w:pStyle w:val="a8"/>
        <w:rPr>
          <w:u w:val="single"/>
        </w:rPr>
      </w:pPr>
      <w:r w:rsidRPr="00BB090E">
        <w:rPr>
          <w:b/>
          <w:bCs/>
          <w:u w:val="single"/>
        </w:rPr>
        <w:t>У</w:t>
      </w:r>
      <w:r w:rsidRPr="00BB090E">
        <w:rPr>
          <w:u w:val="single"/>
        </w:rPr>
        <w:t>крупнённый алгоритм</w:t>
      </w:r>
    </w:p>
    <w:p w14:paraId="0402F919" w14:textId="0B5C573E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t xml:space="preserve">Источник </w:t>
      </w:r>
      <w:proofErr w:type="spellStart"/>
      <w:r>
        <w:t>pedSourceEast</w:t>
      </w:r>
      <w:proofErr w:type="spellEnd"/>
      <w:r>
        <w:t xml:space="preserve"> генерирует пешеходов с интенсивностью 100 чел./час;</w:t>
      </w:r>
    </w:p>
    <w:p w14:paraId="7EDEF9E1" w14:textId="194A0E0B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t>Пешеходы следуют по пешеходным дорожкам (</w:t>
      </w:r>
      <w:proofErr w:type="spellStart"/>
      <w:r>
        <w:t>pathEast</w:t>
      </w:r>
      <w:proofErr w:type="spellEnd"/>
      <w:r>
        <w:t xml:space="preserve">, </w:t>
      </w:r>
      <w:proofErr w:type="spellStart"/>
      <w:r>
        <w:t>pathWest</w:t>
      </w:r>
      <w:proofErr w:type="spellEnd"/>
      <w:r>
        <w:t xml:space="preserve">, </w:t>
      </w:r>
      <w:proofErr w:type="spellStart"/>
      <w:r>
        <w:t>pathCenter</w:t>
      </w:r>
      <w:proofErr w:type="spellEnd"/>
      <w:r>
        <w:t xml:space="preserve">, path1), выбирая направление с помощью блоков </w:t>
      </w:r>
      <w:proofErr w:type="spellStart"/>
      <w:r>
        <w:t>PedSelectOutput</w:t>
      </w:r>
      <w:proofErr w:type="spellEnd"/>
      <w:r>
        <w:t>;</w:t>
      </w:r>
    </w:p>
    <w:p w14:paraId="6A4B8D14" w14:textId="71443C77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t xml:space="preserve">На стеллажах пешеходы задерживаются на </w:t>
      </w:r>
      <w:proofErr w:type="spellStart"/>
      <w:proofErr w:type="gramStart"/>
      <w:r>
        <w:t>uniform</w:t>
      </w:r>
      <w:proofErr w:type="spellEnd"/>
      <w:r>
        <w:t>(</w:t>
      </w:r>
      <w:proofErr w:type="gramEnd"/>
      <w:r>
        <w:t>20,30) секунд (</w:t>
      </w:r>
      <w:proofErr w:type="spellStart"/>
      <w:r>
        <w:t>PedWait</w:t>
      </w:r>
      <w:proofErr w:type="spellEnd"/>
      <w:r>
        <w:t>);</w:t>
      </w:r>
    </w:p>
    <w:p w14:paraId="3D029E7C" w14:textId="37A73918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t>Затем они направляются в кассовую зону (</w:t>
      </w:r>
      <w:proofErr w:type="spellStart"/>
      <w:r>
        <w:t>PedService</w:t>
      </w:r>
      <w:proofErr w:type="spellEnd"/>
      <w:r>
        <w:t xml:space="preserve">), где обслуживаются </w:t>
      </w:r>
      <w:proofErr w:type="spellStart"/>
      <w:proofErr w:type="gramStart"/>
      <w:r>
        <w:t>uniform</w:t>
      </w:r>
      <w:proofErr w:type="spellEnd"/>
      <w:r>
        <w:t>(</w:t>
      </w:r>
      <w:proofErr w:type="gramEnd"/>
      <w:r>
        <w:t>30,50) секунд;</w:t>
      </w:r>
    </w:p>
    <w:p w14:paraId="5745DE46" w14:textId="0DBEFDC4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t xml:space="preserve">После обслуживания пешеходы покидают модель через </w:t>
      </w:r>
      <w:proofErr w:type="spellStart"/>
      <w:r>
        <w:t>pedSinkWest</w:t>
      </w:r>
      <w:proofErr w:type="spellEnd"/>
      <w:r>
        <w:t xml:space="preserve"> или </w:t>
      </w:r>
      <w:proofErr w:type="spellStart"/>
      <w:r>
        <w:t>pedSinkEast</w:t>
      </w:r>
      <w:proofErr w:type="spellEnd"/>
      <w:r>
        <w:t>;</w:t>
      </w:r>
    </w:p>
    <w:p w14:paraId="28AFB58C" w14:textId="46325B62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lastRenderedPageBreak/>
        <w:t xml:space="preserve">Водители, прибывшие на парковку, проходят через </w:t>
      </w:r>
      <w:proofErr w:type="spellStart"/>
      <w:r>
        <w:t>splitDriver</w:t>
      </w:r>
      <w:proofErr w:type="spellEnd"/>
      <w:r>
        <w:t>: копия-пешеход (водитель) идет в магазин, а автомобиль уезжает;</w:t>
      </w:r>
    </w:p>
    <w:p w14:paraId="01A2B69E" w14:textId="2F076227" w:rsidR="00BB090E" w:rsidRDefault="00BB090E" w:rsidP="00BB090E">
      <w:pPr>
        <w:pStyle w:val="a8"/>
        <w:numPr>
          <w:ilvl w:val="0"/>
          <w:numId w:val="53"/>
        </w:numPr>
        <w:tabs>
          <w:tab w:val="clear" w:pos="720"/>
          <w:tab w:val="num" w:pos="360"/>
        </w:tabs>
        <w:ind w:left="1066" w:hanging="357"/>
      </w:pPr>
      <w:r>
        <w:t xml:space="preserve">После посещения магазина водитель возвращается к автомобилю через </w:t>
      </w:r>
      <w:proofErr w:type="spellStart"/>
      <w:r>
        <w:t>pickupDriver</w:t>
      </w:r>
      <w:proofErr w:type="spellEnd"/>
      <w:r>
        <w:t xml:space="preserve"> и продолжает движение.</w:t>
      </w:r>
    </w:p>
    <w:p w14:paraId="3F40F745" w14:textId="77777777" w:rsidR="00BB090E" w:rsidRPr="00A90F38" w:rsidRDefault="00BB090E" w:rsidP="005F07E9">
      <w:pPr>
        <w:pStyle w:val="a8"/>
      </w:pPr>
    </w:p>
    <w:p w14:paraId="689BEDEB" w14:textId="77777777" w:rsidR="00266EF1" w:rsidRPr="00B075C4" w:rsidRDefault="00266EF1" w:rsidP="00266EF1">
      <w:pPr>
        <w:pStyle w:val="2"/>
      </w:pPr>
      <w:bookmarkStart w:id="178" w:name="_Toc136276283"/>
      <w:bookmarkStart w:id="179" w:name="_Toc167783427"/>
      <w:bookmarkStart w:id="180" w:name="_Toc229916381"/>
      <w:bookmarkStart w:id="181" w:name="_Toc229960841"/>
      <w:r>
        <w:t>Визуализация (вывод)</w:t>
      </w:r>
      <w:bookmarkEnd w:id="178"/>
      <w:bookmarkEnd w:id="179"/>
      <w:bookmarkEnd w:id="180"/>
      <w:bookmarkEnd w:id="181"/>
    </w:p>
    <w:p w14:paraId="41033F7D" w14:textId="77777777" w:rsidR="00266EF1" w:rsidRPr="00D84F72" w:rsidRDefault="00266EF1" w:rsidP="00705D56">
      <w:pPr>
        <w:pStyle w:val="3"/>
      </w:pPr>
      <w:bookmarkStart w:id="182" w:name="_Toc167783428"/>
      <w:bookmarkStart w:id="183" w:name="_Toc229916382"/>
      <w:bookmarkStart w:id="184" w:name="_Toc229960842"/>
      <w:r>
        <w:t>Участка дорожного движения</w:t>
      </w:r>
      <w:bookmarkEnd w:id="182"/>
      <w:bookmarkEnd w:id="183"/>
      <w:bookmarkEnd w:id="184"/>
    </w:p>
    <w:p w14:paraId="091C4127" w14:textId="56D5BFF0" w:rsidR="00A82B1A" w:rsidRPr="00CA4A74" w:rsidRDefault="00A82B1A" w:rsidP="0010237A">
      <w:pPr>
        <w:pStyle w:val="aff3"/>
        <w:numPr>
          <w:ilvl w:val="0"/>
          <w:numId w:val="27"/>
        </w:numPr>
        <w:rPr>
          <w:b/>
          <w:bCs/>
          <w:lang w:eastAsia="en-US"/>
        </w:rPr>
      </w:pPr>
      <w:r w:rsidRPr="00CA4A74">
        <w:rPr>
          <w:b/>
        </w:rPr>
        <w:t>Статика</w:t>
      </w:r>
      <w:r w:rsidR="00CA4A74">
        <w:rPr>
          <w:b/>
        </w:rPr>
        <w:t xml:space="preserve"> </w:t>
      </w:r>
      <w:r w:rsidR="00CA4A74" w:rsidRPr="00587073">
        <w:rPr>
          <w:b/>
          <w:bCs/>
        </w:rPr>
        <w:t xml:space="preserve">(дороги, </w:t>
      </w:r>
      <w:r w:rsidR="00CA4A74">
        <w:rPr>
          <w:b/>
          <w:bCs/>
        </w:rPr>
        <w:t xml:space="preserve">тротуары, </w:t>
      </w:r>
      <w:r w:rsidR="001C3C0D">
        <w:rPr>
          <w:b/>
          <w:bCs/>
        </w:rPr>
        <w:t>перекрёсток</w:t>
      </w:r>
      <w:r w:rsidR="00CA4A74">
        <w:rPr>
          <w:b/>
          <w:bCs/>
        </w:rPr>
        <w:t xml:space="preserve">, парковка, остановка, </w:t>
      </w:r>
      <w:r w:rsidR="00CA4A74" w:rsidRPr="00587073">
        <w:rPr>
          <w:b/>
          <w:bCs/>
        </w:rPr>
        <w:t>окружающая обстановка</w:t>
      </w:r>
      <w:r w:rsidR="00CA4A74">
        <w:rPr>
          <w:b/>
          <w:bCs/>
        </w:rPr>
        <w:t>)</w:t>
      </w:r>
    </w:p>
    <w:p w14:paraId="050DD6AB" w14:textId="2BA26A93" w:rsidR="00A82B1A" w:rsidRDefault="00A82B1A" w:rsidP="00A82B1A">
      <w:pPr>
        <w:pStyle w:val="a8"/>
      </w:pPr>
      <w:r>
        <w:t>Визуализация статики выполняется компилятором автоматически при запуске модели на выполнение, поэтому проделывать данное действие явно нам не придётся</w:t>
      </w:r>
      <w:r w:rsidR="003B4354" w:rsidRPr="003B4354">
        <w:t xml:space="preserve"> (</w:t>
      </w:r>
      <w:r w:rsidR="003B4354">
        <w:fldChar w:fldCharType="begin"/>
      </w:r>
      <w:r w:rsidR="003B4354">
        <w:instrText xml:space="preserve"> REF _Ref136282423 \h </w:instrText>
      </w:r>
      <w:r w:rsidR="003B4354">
        <w:fldChar w:fldCharType="separate"/>
      </w:r>
      <w:r w:rsidR="00440D58">
        <w:t xml:space="preserve">Рисунок </w:t>
      </w:r>
      <w:r w:rsidR="00440D58">
        <w:rPr>
          <w:noProof/>
        </w:rPr>
        <w:t>4</w:t>
      </w:r>
      <w:r w:rsidR="00440D58">
        <w:t>.</w:t>
      </w:r>
      <w:r w:rsidR="00440D58">
        <w:rPr>
          <w:noProof/>
        </w:rPr>
        <w:t>60</w:t>
      </w:r>
      <w:r w:rsidR="003B4354">
        <w:fldChar w:fldCharType="end"/>
      </w:r>
      <w:r w:rsidR="003B4354" w:rsidRPr="003B4354">
        <w:t>)</w:t>
      </w:r>
      <w:r>
        <w:t>.</w:t>
      </w:r>
    </w:p>
    <w:p w14:paraId="25ACD8BC" w14:textId="4DDB1E9A" w:rsidR="003B4354" w:rsidRDefault="00DA682A" w:rsidP="003B4354">
      <w:pPr>
        <w:pStyle w:val="a8"/>
        <w:ind w:firstLine="0"/>
      </w:pPr>
      <w:r>
        <w:rPr>
          <w:noProof/>
        </w:rPr>
        <w:lastRenderedPageBreak/>
        <w:drawing>
          <wp:inline distT="0" distB="0" distL="0" distR="0" wp14:anchorId="6A31DB93" wp14:editId="462F932C">
            <wp:extent cx="6191885" cy="536638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3A17" w14:textId="156BBC17" w:rsidR="003B4354" w:rsidRDefault="003B4354" w:rsidP="003B4354">
      <w:pPr>
        <w:pStyle w:val="af"/>
      </w:pPr>
      <w:bookmarkStart w:id="185" w:name="_Ref136282423"/>
      <w:r>
        <w:t xml:space="preserve">Рисунок </w:t>
      </w:r>
      <w:r w:rsidR="005C2F90">
        <w:fldChar w:fldCharType="begin"/>
      </w:r>
      <w:r w:rsidR="005C2F90">
        <w:instrText xml:space="preserve"> STYLEREF 1 \s </w:instrText>
      </w:r>
      <w:r w:rsidR="005C2F90">
        <w:fldChar w:fldCharType="separate"/>
      </w:r>
      <w:r w:rsidR="00440D58">
        <w:rPr>
          <w:noProof/>
        </w:rPr>
        <w:t>4</w:t>
      </w:r>
      <w:r w:rsidR="005C2F90">
        <w:rPr>
          <w:noProof/>
        </w:rPr>
        <w:fldChar w:fldCharType="end"/>
      </w:r>
      <w:r w:rsidR="00970B61">
        <w:t>.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60</w:t>
      </w:r>
      <w:r w:rsidR="005C2F90">
        <w:rPr>
          <w:noProof/>
        </w:rPr>
        <w:fldChar w:fldCharType="end"/>
      </w:r>
      <w:bookmarkEnd w:id="185"/>
      <w:r w:rsidRPr="002D23EF">
        <w:t xml:space="preserve"> – </w:t>
      </w:r>
      <w:r>
        <w:t>Визуализация модели в статике</w:t>
      </w:r>
    </w:p>
    <w:p w14:paraId="00E799AC" w14:textId="77777777" w:rsidR="00056CF0" w:rsidRPr="00056CF0" w:rsidRDefault="00056CF0" w:rsidP="00056CF0">
      <w:pPr>
        <w:pStyle w:val="a8"/>
      </w:pPr>
    </w:p>
    <w:p w14:paraId="28104CB0" w14:textId="77777777" w:rsidR="00DA682A" w:rsidRDefault="00DA682A" w:rsidP="0010237A">
      <w:pPr>
        <w:pStyle w:val="aff3"/>
        <w:numPr>
          <w:ilvl w:val="0"/>
          <w:numId w:val="23"/>
        </w:numPr>
        <w:rPr>
          <w:b/>
        </w:rPr>
      </w:pPr>
      <w:r w:rsidRPr="00D84F72">
        <w:rPr>
          <w:b/>
        </w:rPr>
        <w:t>Динамика (</w:t>
      </w:r>
      <w:r>
        <w:rPr>
          <w:b/>
        </w:rPr>
        <w:t>движущиеся ТС)</w:t>
      </w:r>
    </w:p>
    <w:p w14:paraId="7E37CA4A" w14:textId="60FB9C5A" w:rsidR="003B4354" w:rsidRDefault="00DA682A" w:rsidP="00DA682A">
      <w:pPr>
        <w:pStyle w:val="aff3"/>
        <w:ind w:left="720"/>
      </w:pPr>
      <w:r>
        <w:t>Визуализация динамики</w:t>
      </w:r>
      <w:r w:rsidRPr="00BE334B">
        <w:t xml:space="preserve"> </w:t>
      </w:r>
      <w:r>
        <w:t>выполняется компилятором автоматически при запуске модели на выполнение, поэтому проделывать данное действие явно нам не придётся.</w:t>
      </w:r>
    </w:p>
    <w:p w14:paraId="2FAA1BF0" w14:textId="7B7C4491" w:rsidR="00DA682A" w:rsidRDefault="00DA682A" w:rsidP="00DA682A">
      <w:pPr>
        <w:pStyle w:val="af"/>
      </w:pPr>
      <w:r>
        <w:rPr>
          <w:noProof/>
        </w:rPr>
        <w:lastRenderedPageBreak/>
        <w:drawing>
          <wp:inline distT="0" distB="0" distL="0" distR="0" wp14:anchorId="400D8D29" wp14:editId="377E48E9">
            <wp:extent cx="6191885" cy="32912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 w:rsidR="005C2F90">
        <w:fldChar w:fldCharType="begin"/>
      </w:r>
      <w:r w:rsidR="005C2F90">
        <w:instrText xml:space="preserve"> STYLEREF 1 \s </w:instrText>
      </w:r>
      <w:r w:rsidR="005C2F90">
        <w:fldChar w:fldCharType="separate"/>
      </w:r>
      <w:r w:rsidR="00440D58">
        <w:rPr>
          <w:noProof/>
        </w:rPr>
        <w:t>4</w:t>
      </w:r>
      <w:r w:rsidR="005C2F90">
        <w:rPr>
          <w:noProof/>
        </w:rPr>
        <w:fldChar w:fldCharType="end"/>
      </w:r>
      <w:r w:rsidR="00970B61">
        <w:t>.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61</w:t>
      </w:r>
      <w:r w:rsidR="005C2F90">
        <w:rPr>
          <w:noProof/>
        </w:rPr>
        <w:fldChar w:fldCharType="end"/>
      </w:r>
      <w:r>
        <w:t xml:space="preserve"> </w:t>
      </w:r>
      <w:r w:rsidRPr="003B4354">
        <w:t xml:space="preserve">– </w:t>
      </w:r>
      <w:r>
        <w:t>Визуализация модели в динамике</w:t>
      </w:r>
    </w:p>
    <w:p w14:paraId="1FFE33D7" w14:textId="77777777" w:rsidR="00DA682A" w:rsidRPr="00DA682A" w:rsidRDefault="00DA682A" w:rsidP="00DA682A">
      <w:pPr>
        <w:pStyle w:val="a8"/>
      </w:pPr>
    </w:p>
    <w:p w14:paraId="18813363" w14:textId="77777777" w:rsidR="00266EF1" w:rsidRPr="00FF2D2F" w:rsidRDefault="00266EF1" w:rsidP="0010237A">
      <w:pPr>
        <w:pStyle w:val="aff3"/>
        <w:numPr>
          <w:ilvl w:val="0"/>
          <w:numId w:val="23"/>
        </w:numPr>
        <w:rPr>
          <w:b/>
        </w:rPr>
      </w:pPr>
      <w:r>
        <w:rPr>
          <w:b/>
        </w:rPr>
        <w:t>Динамика в 3</w:t>
      </w:r>
      <w:r>
        <w:rPr>
          <w:b/>
          <w:lang w:val="en-US"/>
        </w:rPr>
        <w:t>D</w:t>
      </w:r>
    </w:p>
    <w:p w14:paraId="2F9D2400" w14:textId="2539626D" w:rsidR="00266EF1" w:rsidRDefault="00705D56" w:rsidP="00266EF1">
      <w:pPr>
        <w:pStyle w:val="a8"/>
      </w:pPr>
      <w:r>
        <w:t>Поместим объект</w:t>
      </w:r>
      <w:r w:rsidR="00266EF1">
        <w:t xml:space="preserve"> «</w:t>
      </w:r>
      <w:r w:rsidR="00266EF1" w:rsidRPr="00FF2D2F">
        <w:t>3</w:t>
      </w:r>
      <w:r w:rsidR="00266EF1">
        <w:rPr>
          <w:lang w:val="en-US"/>
        </w:rPr>
        <w:t>D</w:t>
      </w:r>
      <w:r w:rsidR="00266EF1" w:rsidRPr="00FF2D2F">
        <w:t xml:space="preserve"> </w:t>
      </w:r>
      <w:r w:rsidR="00266EF1">
        <w:t>окно» н</w:t>
      </w:r>
      <w:r w:rsidR="00D201C1">
        <w:t>а созданную нами дорожную сеть (</w:t>
      </w:r>
      <w:r>
        <w:fldChar w:fldCharType="begin"/>
      </w:r>
      <w:r>
        <w:instrText xml:space="preserve"> REF _Ref128335903 \h </w:instrText>
      </w:r>
      <w:r>
        <w:fldChar w:fldCharType="separate"/>
      </w:r>
      <w:r w:rsidR="00440D58">
        <w:t xml:space="preserve">Рисунок </w:t>
      </w:r>
      <w:r w:rsidR="00440D58">
        <w:rPr>
          <w:noProof/>
        </w:rPr>
        <w:t>4</w:t>
      </w:r>
      <w:r w:rsidR="00440D58">
        <w:t>.</w:t>
      </w:r>
      <w:r w:rsidR="00440D58">
        <w:rPr>
          <w:noProof/>
        </w:rPr>
        <w:t>62</w:t>
      </w:r>
      <w:r>
        <w:fldChar w:fldCharType="end"/>
      </w:r>
      <w:r w:rsidR="00D201C1">
        <w:t>)</w:t>
      </w:r>
      <w:r w:rsidR="00266EF1">
        <w:t>.</w:t>
      </w:r>
    </w:p>
    <w:p w14:paraId="3A7ACEF8" w14:textId="2F908FD3" w:rsidR="00266EF1" w:rsidRDefault="00200A8A" w:rsidP="00266EF1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57EA5204" wp14:editId="2A2802C7">
            <wp:extent cx="5939928" cy="3206750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18870" t="8751" r="9096" b="22115"/>
                    <a:stretch/>
                  </pic:blipFill>
                  <pic:spPr bwMode="auto">
                    <a:xfrm>
                      <a:off x="0" y="0"/>
                      <a:ext cx="5948486" cy="321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2D810" w14:textId="13DA1161" w:rsidR="00266EF1" w:rsidRDefault="00266EF1" w:rsidP="00266EF1">
      <w:pPr>
        <w:pStyle w:val="af"/>
      </w:pPr>
      <w:bookmarkStart w:id="186" w:name="_Ref128335903"/>
      <w:r>
        <w:t xml:space="preserve">Рисунок </w:t>
      </w:r>
      <w:r w:rsidR="005C2F90">
        <w:fldChar w:fldCharType="begin"/>
      </w:r>
      <w:r w:rsidR="005C2F90">
        <w:instrText xml:space="preserve"> STYLEREF 1 \s </w:instrText>
      </w:r>
      <w:r w:rsidR="005C2F90">
        <w:fldChar w:fldCharType="separate"/>
      </w:r>
      <w:r w:rsidR="00440D58">
        <w:rPr>
          <w:noProof/>
        </w:rPr>
        <w:t>4</w:t>
      </w:r>
      <w:r w:rsidR="005C2F90">
        <w:rPr>
          <w:noProof/>
        </w:rPr>
        <w:fldChar w:fldCharType="end"/>
      </w:r>
      <w:r w:rsidR="00970B61">
        <w:t>.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62</w:t>
      </w:r>
      <w:r w:rsidR="005C2F90">
        <w:rPr>
          <w:noProof/>
        </w:rPr>
        <w:fldChar w:fldCharType="end"/>
      </w:r>
      <w:bookmarkEnd w:id="186"/>
      <w:r w:rsidR="00200A8A">
        <w:t xml:space="preserve"> – Объект «3</w:t>
      </w:r>
      <w:r w:rsidR="00200A8A">
        <w:rPr>
          <w:lang w:val="en-US"/>
        </w:rPr>
        <w:t>D</w:t>
      </w:r>
      <w:r w:rsidR="00200A8A" w:rsidRPr="00200A8A">
        <w:t xml:space="preserve"> </w:t>
      </w:r>
      <w:r w:rsidR="00200A8A">
        <w:t>окно»</w:t>
      </w:r>
    </w:p>
    <w:p w14:paraId="336642E1" w14:textId="77777777" w:rsidR="00DA682A" w:rsidRPr="00DA682A" w:rsidRDefault="00DA682A" w:rsidP="00DA682A">
      <w:pPr>
        <w:pStyle w:val="a8"/>
      </w:pPr>
    </w:p>
    <w:p w14:paraId="036F73E4" w14:textId="23645619" w:rsidR="00200A8A" w:rsidRPr="00201906" w:rsidRDefault="00200A8A" w:rsidP="00200A8A">
      <w:pPr>
        <w:pStyle w:val="a8"/>
        <w:rPr>
          <w:u w:val="single"/>
        </w:rPr>
      </w:pPr>
      <w:r>
        <w:rPr>
          <w:u w:val="single"/>
        </w:rPr>
        <w:lastRenderedPageBreak/>
        <w:t>Укрупнённый</w:t>
      </w:r>
      <w:r w:rsidRPr="00201906">
        <w:rPr>
          <w:u w:val="single"/>
        </w:rPr>
        <w:t xml:space="preserve"> алгоритм:</w:t>
      </w:r>
    </w:p>
    <w:p w14:paraId="2F079ABB" w14:textId="01D16313" w:rsidR="00266EF1" w:rsidRDefault="00200A8A" w:rsidP="0010237A">
      <w:pPr>
        <w:pStyle w:val="a8"/>
        <w:numPr>
          <w:ilvl w:val="0"/>
          <w:numId w:val="26"/>
        </w:numPr>
      </w:pPr>
      <w:r>
        <w:t>Поместили элемент «3</w:t>
      </w:r>
      <w:r>
        <w:rPr>
          <w:lang w:val="en-US"/>
        </w:rPr>
        <w:t>D</w:t>
      </w:r>
      <w:r>
        <w:t xml:space="preserve"> окно» </w:t>
      </w:r>
      <w:r>
        <w:rPr>
          <w:lang w:val="en-US"/>
        </w:rPr>
        <w:t>window</w:t>
      </w:r>
      <w:r w:rsidRPr="00200A8A">
        <w:t>3</w:t>
      </w:r>
      <w:r>
        <w:rPr>
          <w:lang w:val="en-US"/>
        </w:rPr>
        <w:t>d</w:t>
      </w:r>
      <w:r>
        <w:t xml:space="preserve"> на область моделирования, которую необходимо визуализировать в 3</w:t>
      </w:r>
      <w:r>
        <w:rPr>
          <w:lang w:val="en-US"/>
        </w:rPr>
        <w:t>D</w:t>
      </w:r>
      <w:r w:rsidR="00B54170" w:rsidRPr="00B54170">
        <w:t xml:space="preserve"> (</w:t>
      </w:r>
      <w:r w:rsidR="00B54170">
        <w:t>вся область, которую занимает снимок местности</w:t>
      </w:r>
      <w:r w:rsidR="00B54170" w:rsidRPr="00B54170">
        <w:t>)</w:t>
      </w:r>
      <w:r w:rsidR="00B54170">
        <w:t>.</w:t>
      </w:r>
    </w:p>
    <w:p w14:paraId="58D290DD" w14:textId="4887DF50" w:rsidR="00BE1F45" w:rsidRDefault="00BE1F45" w:rsidP="00BE1F45">
      <w:pPr>
        <w:pStyle w:val="a8"/>
      </w:pPr>
      <w:r>
        <w:t xml:space="preserve">Визуализация модели в </w:t>
      </w:r>
      <w:r w:rsidRPr="00BE1F45">
        <w:t>3</w:t>
      </w:r>
      <w:r>
        <w:rPr>
          <w:lang w:val="en-US"/>
        </w:rPr>
        <w:t>D</w:t>
      </w:r>
      <w:r w:rsidRPr="00BE1F45">
        <w:t xml:space="preserve"> </w:t>
      </w:r>
      <w:r>
        <w:t>выполняется неявно при запуске модели</w:t>
      </w:r>
      <w:r w:rsidR="003B4354" w:rsidRPr="003B4354">
        <w:t xml:space="preserve"> (</w:t>
      </w:r>
      <w:r w:rsidR="00195F00">
        <w:fldChar w:fldCharType="begin"/>
      </w:r>
      <w:r w:rsidR="00195F00">
        <w:instrText xml:space="preserve"> REF _Ref167783262 \h </w:instrText>
      </w:r>
      <w:r w:rsidR="00195F00">
        <w:fldChar w:fldCharType="separate"/>
      </w:r>
      <w:r w:rsidR="00440D58">
        <w:rPr>
          <w:noProof/>
        </w:rPr>
        <w:drawing>
          <wp:inline distT="0" distB="0" distL="0" distR="0" wp14:anchorId="57B6D416" wp14:editId="1BF328DC">
            <wp:extent cx="6191885" cy="32067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D58">
        <w:t xml:space="preserve">Рисунок </w:t>
      </w:r>
      <w:r w:rsidR="00440D58">
        <w:rPr>
          <w:noProof/>
        </w:rPr>
        <w:t>4</w:t>
      </w:r>
      <w:r w:rsidR="00440D58">
        <w:t>.</w:t>
      </w:r>
      <w:r w:rsidR="00440D58">
        <w:rPr>
          <w:noProof/>
        </w:rPr>
        <w:t>63</w:t>
      </w:r>
      <w:r w:rsidR="00195F00">
        <w:fldChar w:fldCharType="end"/>
      </w:r>
      <w:r w:rsidR="00195F00">
        <w:t xml:space="preserve">, </w:t>
      </w:r>
      <w:r w:rsidR="00D201C1">
        <w:fldChar w:fldCharType="begin"/>
      </w:r>
      <w:r w:rsidR="00D201C1">
        <w:instrText xml:space="preserve"> REF _Ref136282599 \h </w:instrText>
      </w:r>
      <w:r w:rsidR="00D201C1">
        <w:fldChar w:fldCharType="separate"/>
      </w:r>
      <w:r w:rsidR="00440D58">
        <w:t xml:space="preserve">Рисунок </w:t>
      </w:r>
      <w:r w:rsidR="00440D58">
        <w:rPr>
          <w:noProof/>
        </w:rPr>
        <w:t>4</w:t>
      </w:r>
      <w:r w:rsidR="00440D58">
        <w:t>.</w:t>
      </w:r>
      <w:r w:rsidR="00440D58">
        <w:rPr>
          <w:noProof/>
        </w:rPr>
        <w:t>64</w:t>
      </w:r>
      <w:r w:rsidR="00D201C1">
        <w:fldChar w:fldCharType="end"/>
      </w:r>
      <w:r w:rsidR="003B4354" w:rsidRPr="003B4354">
        <w:t>)</w:t>
      </w:r>
      <w:r>
        <w:t>.</w:t>
      </w:r>
    </w:p>
    <w:p w14:paraId="7B7E5BF0" w14:textId="52FD8AD8" w:rsidR="003B4354" w:rsidRDefault="00DA682A" w:rsidP="00970B61">
      <w:pPr>
        <w:pStyle w:val="af"/>
      </w:pPr>
      <w:bookmarkStart w:id="187" w:name="_Ref167783262"/>
      <w:r>
        <w:rPr>
          <w:noProof/>
        </w:rPr>
        <w:drawing>
          <wp:inline distT="0" distB="0" distL="0" distR="0" wp14:anchorId="32A89AD4" wp14:editId="611B78D5">
            <wp:extent cx="6191885" cy="320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B61">
        <w:t xml:space="preserve">Рисунок </w:t>
      </w:r>
      <w:r w:rsidR="005C2F90">
        <w:fldChar w:fldCharType="begin"/>
      </w:r>
      <w:r w:rsidR="005C2F90">
        <w:instrText xml:space="preserve"> STYLEREF 1 \s </w:instrText>
      </w:r>
      <w:r w:rsidR="005C2F90">
        <w:fldChar w:fldCharType="separate"/>
      </w:r>
      <w:r w:rsidR="00440D58">
        <w:rPr>
          <w:noProof/>
        </w:rPr>
        <w:t>4</w:t>
      </w:r>
      <w:r w:rsidR="005C2F90">
        <w:rPr>
          <w:noProof/>
        </w:rPr>
        <w:fldChar w:fldCharType="end"/>
      </w:r>
      <w:r w:rsidR="00970B61">
        <w:t>.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63</w:t>
      </w:r>
      <w:r w:rsidR="005C2F90">
        <w:rPr>
          <w:noProof/>
        </w:rPr>
        <w:fldChar w:fldCharType="end"/>
      </w:r>
      <w:bookmarkEnd w:id="187"/>
      <w:r w:rsidR="00970B61">
        <w:t xml:space="preserve"> </w:t>
      </w:r>
      <w:r w:rsidR="00970B61" w:rsidRPr="003B4354">
        <w:t xml:space="preserve">– </w:t>
      </w:r>
      <w:r w:rsidR="00970B61">
        <w:t>Визуализация модели в 3</w:t>
      </w:r>
      <w:r w:rsidR="00970B61">
        <w:rPr>
          <w:lang w:val="en-US"/>
        </w:rPr>
        <w:t>D</w:t>
      </w:r>
      <w:r w:rsidR="00970B61">
        <w:t xml:space="preserve"> (перекресток дорог Софьи Перовской и </w:t>
      </w:r>
      <w:proofErr w:type="spellStart"/>
      <w:r w:rsidR="00970B61">
        <w:t>Мубарякова</w:t>
      </w:r>
      <w:proofErr w:type="spellEnd"/>
      <w:r w:rsidR="00970B61">
        <w:t>)</w:t>
      </w:r>
    </w:p>
    <w:p w14:paraId="029857B9" w14:textId="77777777" w:rsidR="00970B61" w:rsidRPr="00970B61" w:rsidRDefault="00970B61" w:rsidP="00970B61">
      <w:pPr>
        <w:pStyle w:val="a8"/>
      </w:pPr>
    </w:p>
    <w:p w14:paraId="0F1AF471" w14:textId="7682080D" w:rsidR="00DA682A" w:rsidRDefault="00DA682A" w:rsidP="00E562C1">
      <w:pPr>
        <w:pStyle w:val="a8"/>
        <w:ind w:firstLine="0"/>
        <w:jc w:val="center"/>
      </w:pPr>
      <w:r>
        <w:rPr>
          <w:noProof/>
        </w:rPr>
        <w:drawing>
          <wp:inline distT="0" distB="0" distL="0" distR="0" wp14:anchorId="757BCA10" wp14:editId="79832B93">
            <wp:extent cx="5164943" cy="405048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7065" cy="40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A5F8" w14:textId="667F8EE0" w:rsidR="00D201C1" w:rsidRPr="00BE1F45" w:rsidRDefault="00D201C1" w:rsidP="00AD364B">
      <w:pPr>
        <w:pStyle w:val="af"/>
      </w:pPr>
      <w:bookmarkStart w:id="188" w:name="_Ref136282599"/>
      <w:r>
        <w:t xml:space="preserve">Рисунок </w:t>
      </w:r>
      <w:r w:rsidR="005C2F90">
        <w:fldChar w:fldCharType="begin"/>
      </w:r>
      <w:r w:rsidR="005C2F90">
        <w:instrText xml:space="preserve"> STYLEREF 1 \s </w:instrText>
      </w:r>
      <w:r w:rsidR="005C2F90">
        <w:fldChar w:fldCharType="separate"/>
      </w:r>
      <w:r w:rsidR="00440D58">
        <w:rPr>
          <w:noProof/>
        </w:rPr>
        <w:t>4</w:t>
      </w:r>
      <w:r w:rsidR="005C2F90">
        <w:rPr>
          <w:noProof/>
        </w:rPr>
        <w:fldChar w:fldCharType="end"/>
      </w:r>
      <w:r w:rsidR="00970B61">
        <w:t>.</w:t>
      </w:r>
      <w:r w:rsidR="005C2F90">
        <w:fldChar w:fldCharType="begin"/>
      </w:r>
      <w:r w:rsidR="005C2F90">
        <w:instrText xml:space="preserve"> SEQ Рисунок \* ARABIC \s 1 </w:instrText>
      </w:r>
      <w:r w:rsidR="005C2F90">
        <w:fldChar w:fldCharType="separate"/>
      </w:r>
      <w:r w:rsidR="00440D58">
        <w:rPr>
          <w:noProof/>
        </w:rPr>
        <w:t>64</w:t>
      </w:r>
      <w:r w:rsidR="005C2F90">
        <w:rPr>
          <w:noProof/>
        </w:rPr>
        <w:fldChar w:fldCharType="end"/>
      </w:r>
      <w:bookmarkEnd w:id="188"/>
      <w:r w:rsidRPr="003B4354">
        <w:t xml:space="preserve"> – </w:t>
      </w:r>
      <w:r>
        <w:t>Визуализация модели в 3</w:t>
      </w:r>
      <w:r>
        <w:rPr>
          <w:lang w:val="en-US"/>
        </w:rPr>
        <w:t>D</w:t>
      </w:r>
      <w:r w:rsidR="00DA682A">
        <w:t xml:space="preserve"> (перекресток дорог </w:t>
      </w:r>
      <w:r w:rsidR="00970B61">
        <w:t>Софьи Перовской и Авроры</w:t>
      </w:r>
      <w:r w:rsidR="00DA682A">
        <w:t>)</w:t>
      </w:r>
    </w:p>
    <w:p w14:paraId="697AC125" w14:textId="6C8D8731" w:rsidR="002934F3" w:rsidRDefault="002934F3" w:rsidP="000D7A22">
      <w:pPr>
        <w:pStyle w:val="1"/>
        <w:numPr>
          <w:ilvl w:val="0"/>
          <w:numId w:val="0"/>
        </w:numPr>
        <w:ind w:left="851"/>
      </w:pPr>
      <w:bookmarkStart w:id="189" w:name="_Toc136276289"/>
      <w:bookmarkStart w:id="190" w:name="_Toc167783429"/>
      <w:bookmarkStart w:id="191" w:name="_Toc229916383"/>
      <w:bookmarkStart w:id="192" w:name="_Toc229960843"/>
      <w:r>
        <w:lastRenderedPageBreak/>
        <w:t>Заключение</w:t>
      </w:r>
      <w:bookmarkEnd w:id="189"/>
      <w:bookmarkEnd w:id="190"/>
      <w:bookmarkEnd w:id="191"/>
      <w:bookmarkEnd w:id="192"/>
    </w:p>
    <w:p w14:paraId="14F9C1BF" w14:textId="73EBC8C1" w:rsidR="00382925" w:rsidRDefault="00195F00" w:rsidP="00382925">
      <w:pPr>
        <w:pStyle w:val="a8"/>
      </w:pPr>
      <w:r w:rsidRPr="001A2D0B">
        <w:rPr>
          <w:szCs w:val="28"/>
        </w:rPr>
        <w:t>В результате выполнения лабораторной работы №</w:t>
      </w:r>
      <w:r>
        <w:rPr>
          <w:szCs w:val="28"/>
        </w:rPr>
        <w:t>1</w:t>
      </w:r>
      <w:r w:rsidRPr="001A2D0B">
        <w:rPr>
          <w:szCs w:val="28"/>
        </w:rPr>
        <w:t xml:space="preserve"> была осуществлена визуализация участка дорожного движения, </w:t>
      </w:r>
      <w:r w:rsidRPr="00D553A1">
        <w:t>включающего перекрестки, остановки общественного транспорта и парковки</w:t>
      </w:r>
      <w:r>
        <w:t xml:space="preserve"> с </w:t>
      </w:r>
      <w:r w:rsidRPr="00D553A1">
        <w:t>использовани</w:t>
      </w:r>
      <w:r>
        <w:t>ем</w:t>
      </w:r>
      <w:r w:rsidRPr="00D553A1">
        <w:t xml:space="preserve"> программного обеспечения </w:t>
      </w:r>
      <w:proofErr w:type="spellStart"/>
      <w:r w:rsidRPr="00D553A1">
        <w:t>AnyLogic</w:t>
      </w:r>
      <w:proofErr w:type="spellEnd"/>
      <w:r w:rsidR="00382925">
        <w:t>.</w:t>
      </w:r>
    </w:p>
    <w:p w14:paraId="11FD48FE" w14:textId="4F9A0450" w:rsidR="006C7AE3" w:rsidRPr="006C7AE3" w:rsidRDefault="006C7AE3" w:rsidP="006C7AE3">
      <w:pPr>
        <w:pStyle w:val="a8"/>
      </w:pPr>
    </w:p>
    <w:sectPr w:rsidR="006C7AE3" w:rsidRPr="006C7AE3">
      <w:footerReference w:type="default" r:id="rId74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5AB1C" w14:textId="77777777" w:rsidR="00D7214C" w:rsidRDefault="00D7214C">
      <w:r>
        <w:separator/>
      </w:r>
    </w:p>
  </w:endnote>
  <w:endnote w:type="continuationSeparator" w:id="0">
    <w:p w14:paraId="6F20127C" w14:textId="77777777" w:rsidR="00D7214C" w:rsidRDefault="00D72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5B14E" w14:textId="77777777" w:rsidR="00A9624A" w:rsidRDefault="00A9624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21400A5A" w14:textId="77777777" w:rsidR="00A9624A" w:rsidRDefault="00A9624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0686152"/>
      <w:docPartObj>
        <w:docPartGallery w:val="Page Numbers (Bottom of Page)"/>
        <w:docPartUnique/>
      </w:docPartObj>
    </w:sdtPr>
    <w:sdtEndPr/>
    <w:sdtContent>
      <w:p w14:paraId="59E7029E" w14:textId="3B2D279E" w:rsidR="001D4D40" w:rsidRDefault="001D4D40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6DCAF2" w14:textId="6120EFD2" w:rsidR="00A9624A" w:rsidRDefault="00A9624A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993DB" w14:textId="77777777" w:rsidR="00D7214C" w:rsidRDefault="00D7214C">
      <w:r>
        <w:separator/>
      </w:r>
    </w:p>
  </w:footnote>
  <w:footnote w:type="continuationSeparator" w:id="0">
    <w:p w14:paraId="2FBEC9EB" w14:textId="77777777" w:rsidR="00D7214C" w:rsidRDefault="00D721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1CFD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1247B18"/>
    <w:multiLevelType w:val="multilevel"/>
    <w:tmpl w:val="4A32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94FA4"/>
    <w:multiLevelType w:val="multilevel"/>
    <w:tmpl w:val="F87EC13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6AF0DF0"/>
    <w:multiLevelType w:val="hybridMultilevel"/>
    <w:tmpl w:val="F87AF7C6"/>
    <w:lvl w:ilvl="0" w:tplc="FD10F42E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4" w15:restartNumberingAfterBreak="0">
    <w:nsid w:val="06AF166D"/>
    <w:multiLevelType w:val="hybridMultilevel"/>
    <w:tmpl w:val="B8E81FC0"/>
    <w:lvl w:ilvl="0" w:tplc="E81C32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DC917E8"/>
    <w:multiLevelType w:val="multilevel"/>
    <w:tmpl w:val="4164E6C2"/>
    <w:lvl w:ilvl="0">
      <w:start w:val="1"/>
      <w:numFmt w:val="decimal"/>
      <w:lvlText w:val="%1"/>
      <w:lvlJc w:val="left"/>
      <w:pPr>
        <w:tabs>
          <w:tab w:val="num" w:pos="737"/>
        </w:tabs>
        <w:ind w:left="737" w:hanging="57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794"/>
        </w:tabs>
        <w:ind w:left="794" w:hanging="114"/>
      </w:pPr>
      <w:rPr>
        <w:rFonts w:ascii="Times New Roman" w:hAnsi="Times New Roman" w:hint="default"/>
        <w:b/>
        <w:i w:val="0"/>
        <w:sz w:val="28"/>
        <w:lang w:val="en-US"/>
      </w:rPr>
    </w:lvl>
    <w:lvl w:ilvl="2">
      <w:start w:val="1"/>
      <w:numFmt w:val="none"/>
      <w:lvlText w:val=""/>
      <w:lvlJc w:val="left"/>
      <w:pPr>
        <w:tabs>
          <w:tab w:val="num" w:pos="822"/>
        </w:tabs>
        <w:ind w:left="822" w:hanging="142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2408"/>
        </w:tabs>
        <w:ind w:left="24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52"/>
        </w:tabs>
        <w:ind w:left="25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696"/>
        </w:tabs>
        <w:ind w:left="26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40"/>
        </w:tabs>
        <w:ind w:left="28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984"/>
        </w:tabs>
        <w:ind w:left="2984" w:hanging="1584"/>
      </w:pPr>
      <w:rPr>
        <w:rFonts w:hint="default"/>
      </w:rPr>
    </w:lvl>
  </w:abstractNum>
  <w:abstractNum w:abstractNumId="6" w15:restartNumberingAfterBreak="0">
    <w:nsid w:val="0FF5659E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19D53FA7"/>
    <w:multiLevelType w:val="multilevel"/>
    <w:tmpl w:val="29AE762A"/>
    <w:lvl w:ilvl="0">
      <w:start w:val="1"/>
      <w:numFmt w:val="decimal"/>
      <w:pStyle w:val="a0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249E681E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5933A6F"/>
    <w:multiLevelType w:val="hybridMultilevel"/>
    <w:tmpl w:val="CC24349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3646DE"/>
    <w:multiLevelType w:val="hybridMultilevel"/>
    <w:tmpl w:val="E64A2FCE"/>
    <w:lvl w:ilvl="0" w:tplc="12AEE4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21030B"/>
    <w:multiLevelType w:val="hybridMultilevel"/>
    <w:tmpl w:val="3F1C886E"/>
    <w:lvl w:ilvl="0" w:tplc="49C8F4E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5004E7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E6F270A"/>
    <w:multiLevelType w:val="multilevel"/>
    <w:tmpl w:val="9910A8D6"/>
    <w:lvl w:ilvl="0">
      <w:start w:val="1"/>
      <w:numFmt w:val="russianLower"/>
      <w:pStyle w:val="a1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2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14" w15:restartNumberingAfterBreak="0">
    <w:nsid w:val="2ED14BEE"/>
    <w:multiLevelType w:val="multilevel"/>
    <w:tmpl w:val="9160834E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2137"/>
        </w:tabs>
        <w:ind w:left="2137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5" w15:restartNumberingAfterBreak="0">
    <w:nsid w:val="2EF77A77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F0F1AB4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F690184"/>
    <w:multiLevelType w:val="hybridMultilevel"/>
    <w:tmpl w:val="0A4C5D98"/>
    <w:lvl w:ilvl="0" w:tplc="CD3E5D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00A397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10E1709"/>
    <w:multiLevelType w:val="hybridMultilevel"/>
    <w:tmpl w:val="C9069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A8ABC28">
      <w:start w:val="1"/>
      <w:numFmt w:val="decimal"/>
      <w:lvlText w:val="5.%3)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456F6C"/>
    <w:multiLevelType w:val="multilevel"/>
    <w:tmpl w:val="6C9C0AD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31537738"/>
    <w:multiLevelType w:val="multilevel"/>
    <w:tmpl w:val="C144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3165CF"/>
    <w:multiLevelType w:val="multilevel"/>
    <w:tmpl w:val="620AAF2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23" w15:restartNumberingAfterBreak="0">
    <w:nsid w:val="3A173B4B"/>
    <w:multiLevelType w:val="hybridMultilevel"/>
    <w:tmpl w:val="045C7738"/>
    <w:lvl w:ilvl="0" w:tplc="2AA41E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A7F5195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BA15B9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C346724"/>
    <w:multiLevelType w:val="hybridMultilevel"/>
    <w:tmpl w:val="86E216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B62B1E">
      <w:start w:val="1"/>
      <w:numFmt w:val="bullet"/>
      <w:pStyle w:val="20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95C1B"/>
    <w:multiLevelType w:val="hybridMultilevel"/>
    <w:tmpl w:val="61BA9542"/>
    <w:lvl w:ilvl="0" w:tplc="86CA6A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B0D18"/>
    <w:multiLevelType w:val="hybridMultilevel"/>
    <w:tmpl w:val="C2C24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16244E">
      <w:start w:val="1"/>
      <w:numFmt w:val="decimal"/>
      <w:pStyle w:val="a3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5.%3)"/>
      <w:lvlJc w:val="right"/>
      <w:pPr>
        <w:ind w:left="2160" w:hanging="18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81E67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45F04290"/>
    <w:multiLevelType w:val="hybridMultilevel"/>
    <w:tmpl w:val="18FCD084"/>
    <w:lvl w:ilvl="0" w:tplc="55728000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45FC1304"/>
    <w:multiLevelType w:val="multilevel"/>
    <w:tmpl w:val="5C0A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2D5FC2"/>
    <w:multiLevelType w:val="hybridMultilevel"/>
    <w:tmpl w:val="7AEAC59C"/>
    <w:lvl w:ilvl="0" w:tplc="844A9BAA">
      <w:start w:val="1"/>
      <w:numFmt w:val="bullet"/>
      <w:pStyle w:val="a4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6CC4CF3"/>
    <w:multiLevelType w:val="multilevel"/>
    <w:tmpl w:val="B4B28724"/>
    <w:lvl w:ilvl="0">
      <w:start w:val="1"/>
      <w:numFmt w:val="decimal"/>
      <w:pStyle w:val="a5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47A54993"/>
    <w:multiLevelType w:val="singleLevel"/>
    <w:tmpl w:val="86CA6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48977D84"/>
    <w:multiLevelType w:val="hybridMultilevel"/>
    <w:tmpl w:val="85B62014"/>
    <w:lvl w:ilvl="0" w:tplc="E4808B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8D96B2B"/>
    <w:multiLevelType w:val="multilevel"/>
    <w:tmpl w:val="420051B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94" w:hanging="885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94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4FE41811"/>
    <w:multiLevelType w:val="hybridMultilevel"/>
    <w:tmpl w:val="9A8A3D24"/>
    <w:lvl w:ilvl="0" w:tplc="1B608222">
      <w:numFmt w:val="bullet"/>
      <w:pStyle w:val="a6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5A397A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4161ABD"/>
    <w:multiLevelType w:val="multilevel"/>
    <w:tmpl w:val="C144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50226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E0070FC"/>
    <w:multiLevelType w:val="multilevel"/>
    <w:tmpl w:val="C144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2B2E80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21A4537"/>
    <w:multiLevelType w:val="hybridMultilevel"/>
    <w:tmpl w:val="DF7C36CE"/>
    <w:lvl w:ilvl="0" w:tplc="71184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2D55E9A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3BA1698"/>
    <w:multiLevelType w:val="hybridMultilevel"/>
    <w:tmpl w:val="F20E9F14"/>
    <w:lvl w:ilvl="0" w:tplc="86CA6A4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67155E0"/>
    <w:multiLevelType w:val="multilevel"/>
    <w:tmpl w:val="15DAA6D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47" w15:restartNumberingAfterBreak="0">
    <w:nsid w:val="6D9E209B"/>
    <w:multiLevelType w:val="hybridMultilevel"/>
    <w:tmpl w:val="3AC8575A"/>
    <w:lvl w:ilvl="0" w:tplc="86CA6A40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8" w15:restartNumberingAfterBreak="0">
    <w:nsid w:val="6F270AC8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F7C3C6C"/>
    <w:multiLevelType w:val="hybridMultilevel"/>
    <w:tmpl w:val="C040FD2A"/>
    <w:lvl w:ilvl="0" w:tplc="9EA227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4954B9E"/>
    <w:multiLevelType w:val="hybridMultilevel"/>
    <w:tmpl w:val="CDF00C4A"/>
    <w:lvl w:ilvl="0" w:tplc="EB34E1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D54ED4"/>
    <w:multiLevelType w:val="hybridMultilevel"/>
    <w:tmpl w:val="9F06101A"/>
    <w:lvl w:ilvl="0" w:tplc="86CA6A4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368324">
    <w:abstractNumId w:val="33"/>
  </w:num>
  <w:num w:numId="2" w16cid:durableId="1635675931">
    <w:abstractNumId w:val="37"/>
  </w:num>
  <w:num w:numId="3" w16cid:durableId="747577163">
    <w:abstractNumId w:val="13"/>
  </w:num>
  <w:num w:numId="4" w16cid:durableId="1445464944">
    <w:abstractNumId w:val="3"/>
  </w:num>
  <w:num w:numId="5" w16cid:durableId="1080374010">
    <w:abstractNumId w:val="7"/>
  </w:num>
  <w:num w:numId="6" w16cid:durableId="475338209">
    <w:abstractNumId w:val="5"/>
  </w:num>
  <w:num w:numId="7" w16cid:durableId="1737430603">
    <w:abstractNumId w:val="2"/>
  </w:num>
  <w:num w:numId="8" w16cid:durableId="562451649">
    <w:abstractNumId w:val="19"/>
  </w:num>
  <w:num w:numId="9" w16cid:durableId="1787773138">
    <w:abstractNumId w:val="14"/>
  </w:num>
  <w:num w:numId="10" w16cid:durableId="1461412924">
    <w:abstractNumId w:val="38"/>
  </w:num>
  <w:num w:numId="11" w16cid:durableId="1358920353">
    <w:abstractNumId w:val="15"/>
  </w:num>
  <w:num w:numId="12" w16cid:durableId="1921792642">
    <w:abstractNumId w:val="20"/>
  </w:num>
  <w:num w:numId="13" w16cid:durableId="1012294530">
    <w:abstractNumId w:val="18"/>
  </w:num>
  <w:num w:numId="14" w16cid:durableId="781732605">
    <w:abstractNumId w:val="24"/>
  </w:num>
  <w:num w:numId="15" w16cid:durableId="1773814287">
    <w:abstractNumId w:val="36"/>
  </w:num>
  <w:num w:numId="16" w16cid:durableId="1350713278">
    <w:abstractNumId w:val="16"/>
  </w:num>
  <w:num w:numId="17" w16cid:durableId="1057509005">
    <w:abstractNumId w:val="43"/>
  </w:num>
  <w:num w:numId="18" w16cid:durableId="63798025">
    <w:abstractNumId w:val="42"/>
  </w:num>
  <w:num w:numId="19" w16cid:durableId="465123369">
    <w:abstractNumId w:val="22"/>
  </w:num>
  <w:num w:numId="20" w16cid:durableId="1524712311">
    <w:abstractNumId w:val="40"/>
  </w:num>
  <w:num w:numId="21" w16cid:durableId="1425498397">
    <w:abstractNumId w:val="25"/>
  </w:num>
  <w:num w:numId="22" w16cid:durableId="346106601">
    <w:abstractNumId w:val="44"/>
  </w:num>
  <w:num w:numId="23" w16cid:durableId="158347503">
    <w:abstractNumId w:val="6"/>
  </w:num>
  <w:num w:numId="24" w16cid:durableId="1168180552">
    <w:abstractNumId w:val="48"/>
  </w:num>
  <w:num w:numId="25" w16cid:durableId="464202941">
    <w:abstractNumId w:val="50"/>
  </w:num>
  <w:num w:numId="26" w16cid:durableId="819927363">
    <w:abstractNumId w:val="8"/>
  </w:num>
  <w:num w:numId="27" w16cid:durableId="432213892">
    <w:abstractNumId w:val="29"/>
  </w:num>
  <w:num w:numId="28" w16cid:durableId="603537000">
    <w:abstractNumId w:val="34"/>
  </w:num>
  <w:num w:numId="29" w16cid:durableId="2100056430">
    <w:abstractNumId w:val="17"/>
  </w:num>
  <w:num w:numId="30" w16cid:durableId="1087964155">
    <w:abstractNumId w:val="27"/>
  </w:num>
  <w:num w:numId="31" w16cid:durableId="1359813394">
    <w:abstractNumId w:val="45"/>
  </w:num>
  <w:num w:numId="32" w16cid:durableId="82841467">
    <w:abstractNumId w:val="47"/>
  </w:num>
  <w:num w:numId="33" w16cid:durableId="1993486715">
    <w:abstractNumId w:val="0"/>
  </w:num>
  <w:num w:numId="34" w16cid:durableId="983315532">
    <w:abstractNumId w:val="46"/>
  </w:num>
  <w:num w:numId="35" w16cid:durableId="576784812">
    <w:abstractNumId w:val="12"/>
  </w:num>
  <w:num w:numId="36" w16cid:durableId="1406731323">
    <w:abstractNumId w:val="51"/>
  </w:num>
  <w:num w:numId="37" w16cid:durableId="139346380">
    <w:abstractNumId w:val="11"/>
  </w:num>
  <w:num w:numId="38" w16cid:durableId="1252423068">
    <w:abstractNumId w:val="30"/>
  </w:num>
  <w:num w:numId="39" w16cid:durableId="9991419">
    <w:abstractNumId w:val="28"/>
  </w:num>
  <w:num w:numId="40" w16cid:durableId="332226321">
    <w:abstractNumId w:val="26"/>
  </w:num>
  <w:num w:numId="41" w16cid:durableId="306977393">
    <w:abstractNumId w:val="9"/>
  </w:num>
  <w:num w:numId="42" w16cid:durableId="2016689939">
    <w:abstractNumId w:val="10"/>
  </w:num>
  <w:num w:numId="43" w16cid:durableId="177699353">
    <w:abstractNumId w:val="35"/>
  </w:num>
  <w:num w:numId="44" w16cid:durableId="1151219314">
    <w:abstractNumId w:val="4"/>
  </w:num>
  <w:num w:numId="45" w16cid:durableId="1487164128">
    <w:abstractNumId w:val="23"/>
  </w:num>
  <w:num w:numId="46" w16cid:durableId="8299521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87962975">
    <w:abstractNumId w:val="49"/>
  </w:num>
  <w:num w:numId="48" w16cid:durableId="1810902994">
    <w:abstractNumId w:val="32"/>
  </w:num>
  <w:num w:numId="49" w16cid:durableId="647365784">
    <w:abstractNumId w:val="31"/>
  </w:num>
  <w:num w:numId="50" w16cid:durableId="151070813">
    <w:abstractNumId w:val="1"/>
  </w:num>
  <w:num w:numId="51" w16cid:durableId="222716440">
    <w:abstractNumId w:val="21"/>
  </w:num>
  <w:num w:numId="52" w16cid:durableId="1987928526">
    <w:abstractNumId w:val="41"/>
  </w:num>
  <w:num w:numId="53" w16cid:durableId="989410365">
    <w:abstractNumId w:val="3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activeWritingStyle w:appName="MSWord" w:lang="en-US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386"/>
    <w:rsid w:val="000006D8"/>
    <w:rsid w:val="00003415"/>
    <w:rsid w:val="000058E7"/>
    <w:rsid w:val="00006A65"/>
    <w:rsid w:val="00011E88"/>
    <w:rsid w:val="00012223"/>
    <w:rsid w:val="000126BD"/>
    <w:rsid w:val="00016A93"/>
    <w:rsid w:val="000235A1"/>
    <w:rsid w:val="000239FA"/>
    <w:rsid w:val="00023ACE"/>
    <w:rsid w:val="0002514A"/>
    <w:rsid w:val="00025CEC"/>
    <w:rsid w:val="000335ED"/>
    <w:rsid w:val="00033935"/>
    <w:rsid w:val="00033CA9"/>
    <w:rsid w:val="00040CE2"/>
    <w:rsid w:val="00042B0D"/>
    <w:rsid w:val="00042B77"/>
    <w:rsid w:val="00042E07"/>
    <w:rsid w:val="00044C3D"/>
    <w:rsid w:val="000459C2"/>
    <w:rsid w:val="00045CDC"/>
    <w:rsid w:val="000513A6"/>
    <w:rsid w:val="00051DC4"/>
    <w:rsid w:val="00052453"/>
    <w:rsid w:val="000543A3"/>
    <w:rsid w:val="00056CF0"/>
    <w:rsid w:val="00056F97"/>
    <w:rsid w:val="000604A9"/>
    <w:rsid w:val="00061C98"/>
    <w:rsid w:val="000661D9"/>
    <w:rsid w:val="00067A95"/>
    <w:rsid w:val="000703FF"/>
    <w:rsid w:val="00074465"/>
    <w:rsid w:val="00074AFD"/>
    <w:rsid w:val="000763D1"/>
    <w:rsid w:val="000778C4"/>
    <w:rsid w:val="00082420"/>
    <w:rsid w:val="00082B79"/>
    <w:rsid w:val="00082F5D"/>
    <w:rsid w:val="00087915"/>
    <w:rsid w:val="00087D55"/>
    <w:rsid w:val="00094428"/>
    <w:rsid w:val="000960EE"/>
    <w:rsid w:val="000A2A50"/>
    <w:rsid w:val="000A3D3E"/>
    <w:rsid w:val="000A4940"/>
    <w:rsid w:val="000A72B4"/>
    <w:rsid w:val="000B0659"/>
    <w:rsid w:val="000B2863"/>
    <w:rsid w:val="000B355A"/>
    <w:rsid w:val="000B767F"/>
    <w:rsid w:val="000C0AD5"/>
    <w:rsid w:val="000C5E4C"/>
    <w:rsid w:val="000C6102"/>
    <w:rsid w:val="000C61E1"/>
    <w:rsid w:val="000C7BF7"/>
    <w:rsid w:val="000D255D"/>
    <w:rsid w:val="000D25E7"/>
    <w:rsid w:val="000D7A22"/>
    <w:rsid w:val="000E2992"/>
    <w:rsid w:val="000E2A5A"/>
    <w:rsid w:val="000E5501"/>
    <w:rsid w:val="000E5F83"/>
    <w:rsid w:val="000E6A55"/>
    <w:rsid w:val="000E740B"/>
    <w:rsid w:val="000E77AD"/>
    <w:rsid w:val="000F10D8"/>
    <w:rsid w:val="000F110E"/>
    <w:rsid w:val="000F28D5"/>
    <w:rsid w:val="000F4AC9"/>
    <w:rsid w:val="000F575B"/>
    <w:rsid w:val="000F6BF1"/>
    <w:rsid w:val="000F79E0"/>
    <w:rsid w:val="0010237A"/>
    <w:rsid w:val="0010256F"/>
    <w:rsid w:val="00102A1C"/>
    <w:rsid w:val="00102B68"/>
    <w:rsid w:val="00103B09"/>
    <w:rsid w:val="00103DEE"/>
    <w:rsid w:val="001062AF"/>
    <w:rsid w:val="00106B4B"/>
    <w:rsid w:val="00106C14"/>
    <w:rsid w:val="00107C74"/>
    <w:rsid w:val="00107D85"/>
    <w:rsid w:val="00110B29"/>
    <w:rsid w:val="00113E5B"/>
    <w:rsid w:val="0011406F"/>
    <w:rsid w:val="00124AE6"/>
    <w:rsid w:val="00125496"/>
    <w:rsid w:val="0013009E"/>
    <w:rsid w:val="00130CB8"/>
    <w:rsid w:val="00131503"/>
    <w:rsid w:val="00132763"/>
    <w:rsid w:val="00132B0F"/>
    <w:rsid w:val="001357EB"/>
    <w:rsid w:val="00140D82"/>
    <w:rsid w:val="00143943"/>
    <w:rsid w:val="00143985"/>
    <w:rsid w:val="00143F49"/>
    <w:rsid w:val="0014415C"/>
    <w:rsid w:val="00144500"/>
    <w:rsid w:val="001447C2"/>
    <w:rsid w:val="001448C2"/>
    <w:rsid w:val="00144F8F"/>
    <w:rsid w:val="00145DA2"/>
    <w:rsid w:val="0014794A"/>
    <w:rsid w:val="00150B80"/>
    <w:rsid w:val="0015224F"/>
    <w:rsid w:val="00152773"/>
    <w:rsid w:val="00156392"/>
    <w:rsid w:val="00157829"/>
    <w:rsid w:val="00157A87"/>
    <w:rsid w:val="00157A98"/>
    <w:rsid w:val="00160EC2"/>
    <w:rsid w:val="0016244E"/>
    <w:rsid w:val="0016248B"/>
    <w:rsid w:val="0016524F"/>
    <w:rsid w:val="00165253"/>
    <w:rsid w:val="00165CE8"/>
    <w:rsid w:val="00166AAD"/>
    <w:rsid w:val="00172587"/>
    <w:rsid w:val="00173862"/>
    <w:rsid w:val="001774EA"/>
    <w:rsid w:val="001864EF"/>
    <w:rsid w:val="00186638"/>
    <w:rsid w:val="00190F47"/>
    <w:rsid w:val="00191038"/>
    <w:rsid w:val="001913C1"/>
    <w:rsid w:val="00191610"/>
    <w:rsid w:val="001918EE"/>
    <w:rsid w:val="00192189"/>
    <w:rsid w:val="00192537"/>
    <w:rsid w:val="00195F00"/>
    <w:rsid w:val="00195F6A"/>
    <w:rsid w:val="00196D47"/>
    <w:rsid w:val="00196E4A"/>
    <w:rsid w:val="001A0899"/>
    <w:rsid w:val="001A1BA6"/>
    <w:rsid w:val="001A4DDB"/>
    <w:rsid w:val="001A58A8"/>
    <w:rsid w:val="001A63CA"/>
    <w:rsid w:val="001A6871"/>
    <w:rsid w:val="001A75D4"/>
    <w:rsid w:val="001B20FC"/>
    <w:rsid w:val="001B26C7"/>
    <w:rsid w:val="001B27E9"/>
    <w:rsid w:val="001B5D7C"/>
    <w:rsid w:val="001C3C0D"/>
    <w:rsid w:val="001C3D18"/>
    <w:rsid w:val="001C4FA4"/>
    <w:rsid w:val="001C6819"/>
    <w:rsid w:val="001C7A81"/>
    <w:rsid w:val="001D12B4"/>
    <w:rsid w:val="001D1448"/>
    <w:rsid w:val="001D1E38"/>
    <w:rsid w:val="001D2824"/>
    <w:rsid w:val="001D41B0"/>
    <w:rsid w:val="001D4D40"/>
    <w:rsid w:val="001D6564"/>
    <w:rsid w:val="001D6DED"/>
    <w:rsid w:val="001E1C99"/>
    <w:rsid w:val="001E3855"/>
    <w:rsid w:val="001E4ABD"/>
    <w:rsid w:val="001E4DBA"/>
    <w:rsid w:val="001E5CF2"/>
    <w:rsid w:val="001E5F02"/>
    <w:rsid w:val="001E7336"/>
    <w:rsid w:val="001E788E"/>
    <w:rsid w:val="001F1039"/>
    <w:rsid w:val="001F37CE"/>
    <w:rsid w:val="001F55D8"/>
    <w:rsid w:val="001F5FE5"/>
    <w:rsid w:val="001F6508"/>
    <w:rsid w:val="00200A8A"/>
    <w:rsid w:val="0020158C"/>
    <w:rsid w:val="00201906"/>
    <w:rsid w:val="002021DA"/>
    <w:rsid w:val="00203403"/>
    <w:rsid w:val="00203DC3"/>
    <w:rsid w:val="00205127"/>
    <w:rsid w:val="0020576B"/>
    <w:rsid w:val="00205920"/>
    <w:rsid w:val="00205F36"/>
    <w:rsid w:val="0021032F"/>
    <w:rsid w:val="00211058"/>
    <w:rsid w:val="00211422"/>
    <w:rsid w:val="00212C17"/>
    <w:rsid w:val="00213BAE"/>
    <w:rsid w:val="0021659B"/>
    <w:rsid w:val="00217D15"/>
    <w:rsid w:val="00217F28"/>
    <w:rsid w:val="00224C3B"/>
    <w:rsid w:val="0022540F"/>
    <w:rsid w:val="00226747"/>
    <w:rsid w:val="00230D55"/>
    <w:rsid w:val="002310AA"/>
    <w:rsid w:val="0023375D"/>
    <w:rsid w:val="0023382D"/>
    <w:rsid w:val="00233FAB"/>
    <w:rsid w:val="00234132"/>
    <w:rsid w:val="00236C24"/>
    <w:rsid w:val="00236CF0"/>
    <w:rsid w:val="00240D2A"/>
    <w:rsid w:val="00243145"/>
    <w:rsid w:val="0024383B"/>
    <w:rsid w:val="00250BEA"/>
    <w:rsid w:val="00250FAF"/>
    <w:rsid w:val="002531BE"/>
    <w:rsid w:val="0025459C"/>
    <w:rsid w:val="00254D97"/>
    <w:rsid w:val="002558E8"/>
    <w:rsid w:val="00257C2D"/>
    <w:rsid w:val="00260E56"/>
    <w:rsid w:val="00261490"/>
    <w:rsid w:val="00262218"/>
    <w:rsid w:val="0026265A"/>
    <w:rsid w:val="002645EF"/>
    <w:rsid w:val="002647B0"/>
    <w:rsid w:val="00266D35"/>
    <w:rsid w:val="00266EC1"/>
    <w:rsid w:val="00266EF1"/>
    <w:rsid w:val="0027385F"/>
    <w:rsid w:val="0028004A"/>
    <w:rsid w:val="00281922"/>
    <w:rsid w:val="00282A79"/>
    <w:rsid w:val="00282ED9"/>
    <w:rsid w:val="002838A0"/>
    <w:rsid w:val="00284A1C"/>
    <w:rsid w:val="0028619C"/>
    <w:rsid w:val="00286C93"/>
    <w:rsid w:val="00287E06"/>
    <w:rsid w:val="002934F3"/>
    <w:rsid w:val="00293567"/>
    <w:rsid w:val="00294EEF"/>
    <w:rsid w:val="00294EFE"/>
    <w:rsid w:val="00294F61"/>
    <w:rsid w:val="0029694B"/>
    <w:rsid w:val="002A02EA"/>
    <w:rsid w:val="002A1046"/>
    <w:rsid w:val="002A2716"/>
    <w:rsid w:val="002A7C62"/>
    <w:rsid w:val="002B0055"/>
    <w:rsid w:val="002B1A5C"/>
    <w:rsid w:val="002B3A61"/>
    <w:rsid w:val="002B4CFF"/>
    <w:rsid w:val="002B50AE"/>
    <w:rsid w:val="002C2FFE"/>
    <w:rsid w:val="002C4AC9"/>
    <w:rsid w:val="002C69A5"/>
    <w:rsid w:val="002D10D7"/>
    <w:rsid w:val="002D1979"/>
    <w:rsid w:val="002D2377"/>
    <w:rsid w:val="002D23EF"/>
    <w:rsid w:val="002D471D"/>
    <w:rsid w:val="002D69DB"/>
    <w:rsid w:val="002E0A6D"/>
    <w:rsid w:val="002E1660"/>
    <w:rsid w:val="002E26C5"/>
    <w:rsid w:val="002E2E0B"/>
    <w:rsid w:val="002E65D1"/>
    <w:rsid w:val="002F2C2D"/>
    <w:rsid w:val="002F3E10"/>
    <w:rsid w:val="002F4473"/>
    <w:rsid w:val="002F4A2E"/>
    <w:rsid w:val="00301390"/>
    <w:rsid w:val="00302172"/>
    <w:rsid w:val="003022A6"/>
    <w:rsid w:val="00306E93"/>
    <w:rsid w:val="00307271"/>
    <w:rsid w:val="00312886"/>
    <w:rsid w:val="0031445A"/>
    <w:rsid w:val="00315374"/>
    <w:rsid w:val="00316844"/>
    <w:rsid w:val="003170A7"/>
    <w:rsid w:val="0032126E"/>
    <w:rsid w:val="003212C8"/>
    <w:rsid w:val="00322961"/>
    <w:rsid w:val="00323E71"/>
    <w:rsid w:val="003257ED"/>
    <w:rsid w:val="0032718D"/>
    <w:rsid w:val="00330776"/>
    <w:rsid w:val="00331B0F"/>
    <w:rsid w:val="00334C76"/>
    <w:rsid w:val="00336C0E"/>
    <w:rsid w:val="0033712C"/>
    <w:rsid w:val="003410CD"/>
    <w:rsid w:val="00341709"/>
    <w:rsid w:val="003432BB"/>
    <w:rsid w:val="00347755"/>
    <w:rsid w:val="003559EC"/>
    <w:rsid w:val="00356928"/>
    <w:rsid w:val="00357C6B"/>
    <w:rsid w:val="00357DB7"/>
    <w:rsid w:val="00361425"/>
    <w:rsid w:val="00362502"/>
    <w:rsid w:val="00363DC4"/>
    <w:rsid w:val="00364BBE"/>
    <w:rsid w:val="0036770E"/>
    <w:rsid w:val="00370F67"/>
    <w:rsid w:val="003767EF"/>
    <w:rsid w:val="00376C24"/>
    <w:rsid w:val="003778EE"/>
    <w:rsid w:val="00380798"/>
    <w:rsid w:val="00382925"/>
    <w:rsid w:val="00384856"/>
    <w:rsid w:val="00385DDA"/>
    <w:rsid w:val="00385EA5"/>
    <w:rsid w:val="00386106"/>
    <w:rsid w:val="003876FB"/>
    <w:rsid w:val="003877DB"/>
    <w:rsid w:val="00393A97"/>
    <w:rsid w:val="00395868"/>
    <w:rsid w:val="00395A3C"/>
    <w:rsid w:val="003970A3"/>
    <w:rsid w:val="003A0133"/>
    <w:rsid w:val="003A0494"/>
    <w:rsid w:val="003A1224"/>
    <w:rsid w:val="003A3195"/>
    <w:rsid w:val="003A3B8F"/>
    <w:rsid w:val="003A5946"/>
    <w:rsid w:val="003A6808"/>
    <w:rsid w:val="003A6B31"/>
    <w:rsid w:val="003A7D52"/>
    <w:rsid w:val="003B12AF"/>
    <w:rsid w:val="003B40EB"/>
    <w:rsid w:val="003B4354"/>
    <w:rsid w:val="003B56C2"/>
    <w:rsid w:val="003B56C4"/>
    <w:rsid w:val="003B6044"/>
    <w:rsid w:val="003B635D"/>
    <w:rsid w:val="003C1A3A"/>
    <w:rsid w:val="003C3E87"/>
    <w:rsid w:val="003C5032"/>
    <w:rsid w:val="003C5326"/>
    <w:rsid w:val="003C70FA"/>
    <w:rsid w:val="003D14D0"/>
    <w:rsid w:val="003D533F"/>
    <w:rsid w:val="003D6B22"/>
    <w:rsid w:val="003D6D6A"/>
    <w:rsid w:val="003E0C6F"/>
    <w:rsid w:val="003E35D5"/>
    <w:rsid w:val="003E61AD"/>
    <w:rsid w:val="003E6559"/>
    <w:rsid w:val="003F0FDB"/>
    <w:rsid w:val="003F15D0"/>
    <w:rsid w:val="003F1E09"/>
    <w:rsid w:val="003F2AFD"/>
    <w:rsid w:val="003F310C"/>
    <w:rsid w:val="003F3409"/>
    <w:rsid w:val="003F5B84"/>
    <w:rsid w:val="003F6203"/>
    <w:rsid w:val="003F7222"/>
    <w:rsid w:val="003F7F7F"/>
    <w:rsid w:val="0040046D"/>
    <w:rsid w:val="00402A52"/>
    <w:rsid w:val="00402B64"/>
    <w:rsid w:val="00402DD3"/>
    <w:rsid w:val="004117FA"/>
    <w:rsid w:val="004123D0"/>
    <w:rsid w:val="00412E62"/>
    <w:rsid w:val="00413E2C"/>
    <w:rsid w:val="00414720"/>
    <w:rsid w:val="0041589E"/>
    <w:rsid w:val="004167AA"/>
    <w:rsid w:val="004168BC"/>
    <w:rsid w:val="00421290"/>
    <w:rsid w:val="00423D66"/>
    <w:rsid w:val="00424658"/>
    <w:rsid w:val="00433B73"/>
    <w:rsid w:val="0043440B"/>
    <w:rsid w:val="00440D58"/>
    <w:rsid w:val="00441F19"/>
    <w:rsid w:val="004431B8"/>
    <w:rsid w:val="00444619"/>
    <w:rsid w:val="004459D5"/>
    <w:rsid w:val="00451D39"/>
    <w:rsid w:val="00452F6D"/>
    <w:rsid w:val="004557D2"/>
    <w:rsid w:val="0045661A"/>
    <w:rsid w:val="004642D5"/>
    <w:rsid w:val="00466438"/>
    <w:rsid w:val="00473C92"/>
    <w:rsid w:val="004800A4"/>
    <w:rsid w:val="00480524"/>
    <w:rsid w:val="004806D4"/>
    <w:rsid w:val="0048168E"/>
    <w:rsid w:val="00486FC8"/>
    <w:rsid w:val="00495F7A"/>
    <w:rsid w:val="00497343"/>
    <w:rsid w:val="00497C87"/>
    <w:rsid w:val="004A1959"/>
    <w:rsid w:val="004A5A52"/>
    <w:rsid w:val="004A5B5A"/>
    <w:rsid w:val="004B0ECC"/>
    <w:rsid w:val="004B176C"/>
    <w:rsid w:val="004B3B95"/>
    <w:rsid w:val="004B46B1"/>
    <w:rsid w:val="004B5532"/>
    <w:rsid w:val="004C0FE0"/>
    <w:rsid w:val="004C13D6"/>
    <w:rsid w:val="004C1AB3"/>
    <w:rsid w:val="004C1CB3"/>
    <w:rsid w:val="004C213E"/>
    <w:rsid w:val="004C2E64"/>
    <w:rsid w:val="004C3711"/>
    <w:rsid w:val="004C3DA7"/>
    <w:rsid w:val="004C5440"/>
    <w:rsid w:val="004C5A6A"/>
    <w:rsid w:val="004C7DF7"/>
    <w:rsid w:val="004D63F4"/>
    <w:rsid w:val="004D68DA"/>
    <w:rsid w:val="004D7160"/>
    <w:rsid w:val="004E1523"/>
    <w:rsid w:val="004E1AFB"/>
    <w:rsid w:val="004E2955"/>
    <w:rsid w:val="004E35C8"/>
    <w:rsid w:val="004F384F"/>
    <w:rsid w:val="004F3A05"/>
    <w:rsid w:val="004F53CD"/>
    <w:rsid w:val="004F7634"/>
    <w:rsid w:val="004F7A25"/>
    <w:rsid w:val="0050013D"/>
    <w:rsid w:val="0050267D"/>
    <w:rsid w:val="00502807"/>
    <w:rsid w:val="005044DD"/>
    <w:rsid w:val="005046B2"/>
    <w:rsid w:val="00507E6A"/>
    <w:rsid w:val="005129BA"/>
    <w:rsid w:val="00513D68"/>
    <w:rsid w:val="0051577D"/>
    <w:rsid w:val="00520556"/>
    <w:rsid w:val="00520FCD"/>
    <w:rsid w:val="0052110C"/>
    <w:rsid w:val="005244B3"/>
    <w:rsid w:val="00537999"/>
    <w:rsid w:val="00540D9C"/>
    <w:rsid w:val="00541F99"/>
    <w:rsid w:val="0055124E"/>
    <w:rsid w:val="00551476"/>
    <w:rsid w:val="00552666"/>
    <w:rsid w:val="005530AF"/>
    <w:rsid w:val="00554C76"/>
    <w:rsid w:val="00554F01"/>
    <w:rsid w:val="0055539F"/>
    <w:rsid w:val="0055669E"/>
    <w:rsid w:val="00557B2D"/>
    <w:rsid w:val="005609F2"/>
    <w:rsid w:val="00561529"/>
    <w:rsid w:val="0056407D"/>
    <w:rsid w:val="005646F8"/>
    <w:rsid w:val="00564BCD"/>
    <w:rsid w:val="00565652"/>
    <w:rsid w:val="00566E48"/>
    <w:rsid w:val="005677D1"/>
    <w:rsid w:val="005737EF"/>
    <w:rsid w:val="00580CDA"/>
    <w:rsid w:val="00581594"/>
    <w:rsid w:val="00581693"/>
    <w:rsid w:val="00586EE7"/>
    <w:rsid w:val="00587073"/>
    <w:rsid w:val="005873E9"/>
    <w:rsid w:val="00592C0C"/>
    <w:rsid w:val="00596662"/>
    <w:rsid w:val="005A00E9"/>
    <w:rsid w:val="005A01E3"/>
    <w:rsid w:val="005A034B"/>
    <w:rsid w:val="005A1942"/>
    <w:rsid w:val="005A2BDC"/>
    <w:rsid w:val="005A4253"/>
    <w:rsid w:val="005A436A"/>
    <w:rsid w:val="005A538F"/>
    <w:rsid w:val="005A6219"/>
    <w:rsid w:val="005A66F7"/>
    <w:rsid w:val="005A7254"/>
    <w:rsid w:val="005B0EF2"/>
    <w:rsid w:val="005B1F9C"/>
    <w:rsid w:val="005B22BE"/>
    <w:rsid w:val="005B349E"/>
    <w:rsid w:val="005B4E50"/>
    <w:rsid w:val="005B4FB1"/>
    <w:rsid w:val="005C1D67"/>
    <w:rsid w:val="005C2356"/>
    <w:rsid w:val="005C2F90"/>
    <w:rsid w:val="005C3AE4"/>
    <w:rsid w:val="005C3E7E"/>
    <w:rsid w:val="005C4326"/>
    <w:rsid w:val="005C5152"/>
    <w:rsid w:val="005C5BAC"/>
    <w:rsid w:val="005D037A"/>
    <w:rsid w:val="005D0B5A"/>
    <w:rsid w:val="005D27D4"/>
    <w:rsid w:val="005D53FE"/>
    <w:rsid w:val="005D5BD3"/>
    <w:rsid w:val="005E1D0D"/>
    <w:rsid w:val="005E6019"/>
    <w:rsid w:val="005E603A"/>
    <w:rsid w:val="005E6775"/>
    <w:rsid w:val="005E7FD6"/>
    <w:rsid w:val="005F07E9"/>
    <w:rsid w:val="005F2321"/>
    <w:rsid w:val="00600785"/>
    <w:rsid w:val="00601C6A"/>
    <w:rsid w:val="0060256D"/>
    <w:rsid w:val="0060457F"/>
    <w:rsid w:val="00604B6B"/>
    <w:rsid w:val="00606071"/>
    <w:rsid w:val="00606416"/>
    <w:rsid w:val="006066F2"/>
    <w:rsid w:val="0060686C"/>
    <w:rsid w:val="006134E2"/>
    <w:rsid w:val="00616AA3"/>
    <w:rsid w:val="006232A1"/>
    <w:rsid w:val="00623DA8"/>
    <w:rsid w:val="00623F87"/>
    <w:rsid w:val="0062773D"/>
    <w:rsid w:val="00633A47"/>
    <w:rsid w:val="00633E1B"/>
    <w:rsid w:val="00635793"/>
    <w:rsid w:val="00640889"/>
    <w:rsid w:val="00641E8A"/>
    <w:rsid w:val="0064568D"/>
    <w:rsid w:val="006516EB"/>
    <w:rsid w:val="00653B0E"/>
    <w:rsid w:val="006548C5"/>
    <w:rsid w:val="00654BE3"/>
    <w:rsid w:val="006553C1"/>
    <w:rsid w:val="00655CD8"/>
    <w:rsid w:val="0065701E"/>
    <w:rsid w:val="006606CE"/>
    <w:rsid w:val="00660D93"/>
    <w:rsid w:val="00662466"/>
    <w:rsid w:val="00662FCF"/>
    <w:rsid w:val="00663DD7"/>
    <w:rsid w:val="00663E18"/>
    <w:rsid w:val="006646EB"/>
    <w:rsid w:val="00664A45"/>
    <w:rsid w:val="006661EB"/>
    <w:rsid w:val="00666F3D"/>
    <w:rsid w:val="00671125"/>
    <w:rsid w:val="00672E2C"/>
    <w:rsid w:val="00673C19"/>
    <w:rsid w:val="00673EDA"/>
    <w:rsid w:val="0067432A"/>
    <w:rsid w:val="00674599"/>
    <w:rsid w:val="00674BA4"/>
    <w:rsid w:val="0067527E"/>
    <w:rsid w:val="006759E3"/>
    <w:rsid w:val="00676D44"/>
    <w:rsid w:val="00677B19"/>
    <w:rsid w:val="00690630"/>
    <w:rsid w:val="00691C56"/>
    <w:rsid w:val="006A0730"/>
    <w:rsid w:val="006A1FB3"/>
    <w:rsid w:val="006B174E"/>
    <w:rsid w:val="006B299A"/>
    <w:rsid w:val="006B3007"/>
    <w:rsid w:val="006B37E8"/>
    <w:rsid w:val="006B5FE9"/>
    <w:rsid w:val="006B6352"/>
    <w:rsid w:val="006B6AD3"/>
    <w:rsid w:val="006C11D3"/>
    <w:rsid w:val="006C4810"/>
    <w:rsid w:val="006C5830"/>
    <w:rsid w:val="006C65D1"/>
    <w:rsid w:val="006C77F0"/>
    <w:rsid w:val="006C7AE3"/>
    <w:rsid w:val="006C7D52"/>
    <w:rsid w:val="006D038F"/>
    <w:rsid w:val="006D1F4D"/>
    <w:rsid w:val="006D321B"/>
    <w:rsid w:val="006D3E9E"/>
    <w:rsid w:val="006D3FCF"/>
    <w:rsid w:val="006D6919"/>
    <w:rsid w:val="006E27A1"/>
    <w:rsid w:val="006E6080"/>
    <w:rsid w:val="006E6F44"/>
    <w:rsid w:val="006E7168"/>
    <w:rsid w:val="006F10A8"/>
    <w:rsid w:val="006F4906"/>
    <w:rsid w:val="006F4F33"/>
    <w:rsid w:val="006F52E3"/>
    <w:rsid w:val="006F5737"/>
    <w:rsid w:val="006F6102"/>
    <w:rsid w:val="006F6294"/>
    <w:rsid w:val="006F6888"/>
    <w:rsid w:val="00703A1F"/>
    <w:rsid w:val="0070584C"/>
    <w:rsid w:val="00705D56"/>
    <w:rsid w:val="0070658B"/>
    <w:rsid w:val="00706CF9"/>
    <w:rsid w:val="00707302"/>
    <w:rsid w:val="007077E6"/>
    <w:rsid w:val="00707816"/>
    <w:rsid w:val="00710535"/>
    <w:rsid w:val="00711562"/>
    <w:rsid w:val="007128C4"/>
    <w:rsid w:val="00712C5E"/>
    <w:rsid w:val="00714682"/>
    <w:rsid w:val="00714B05"/>
    <w:rsid w:val="007161B3"/>
    <w:rsid w:val="00717736"/>
    <w:rsid w:val="00720700"/>
    <w:rsid w:val="00723B26"/>
    <w:rsid w:val="00724888"/>
    <w:rsid w:val="0072523F"/>
    <w:rsid w:val="0072640E"/>
    <w:rsid w:val="00726411"/>
    <w:rsid w:val="00726838"/>
    <w:rsid w:val="00730E30"/>
    <w:rsid w:val="00733F53"/>
    <w:rsid w:val="0073476F"/>
    <w:rsid w:val="0073653D"/>
    <w:rsid w:val="00737AA0"/>
    <w:rsid w:val="0074046A"/>
    <w:rsid w:val="00740879"/>
    <w:rsid w:val="00740D0A"/>
    <w:rsid w:val="00743F4B"/>
    <w:rsid w:val="007463B2"/>
    <w:rsid w:val="00746CFA"/>
    <w:rsid w:val="007510E3"/>
    <w:rsid w:val="007528C1"/>
    <w:rsid w:val="00752B32"/>
    <w:rsid w:val="00753737"/>
    <w:rsid w:val="0075532F"/>
    <w:rsid w:val="00756D3A"/>
    <w:rsid w:val="00757194"/>
    <w:rsid w:val="00760630"/>
    <w:rsid w:val="00763616"/>
    <w:rsid w:val="00763E5A"/>
    <w:rsid w:val="007716BD"/>
    <w:rsid w:val="00772715"/>
    <w:rsid w:val="00772E15"/>
    <w:rsid w:val="00772FB9"/>
    <w:rsid w:val="007730F4"/>
    <w:rsid w:val="00773B6A"/>
    <w:rsid w:val="00773C22"/>
    <w:rsid w:val="00774002"/>
    <w:rsid w:val="00780248"/>
    <w:rsid w:val="00781570"/>
    <w:rsid w:val="00781C3C"/>
    <w:rsid w:val="00781F36"/>
    <w:rsid w:val="0078225D"/>
    <w:rsid w:val="007865C2"/>
    <w:rsid w:val="00786A4E"/>
    <w:rsid w:val="00790781"/>
    <w:rsid w:val="00791F86"/>
    <w:rsid w:val="0079203E"/>
    <w:rsid w:val="00792ABF"/>
    <w:rsid w:val="007946D9"/>
    <w:rsid w:val="007A14C5"/>
    <w:rsid w:val="007A2EAE"/>
    <w:rsid w:val="007A56D2"/>
    <w:rsid w:val="007A6E3C"/>
    <w:rsid w:val="007A77E3"/>
    <w:rsid w:val="007A7C19"/>
    <w:rsid w:val="007B0D04"/>
    <w:rsid w:val="007B1150"/>
    <w:rsid w:val="007B1277"/>
    <w:rsid w:val="007B23D2"/>
    <w:rsid w:val="007B506B"/>
    <w:rsid w:val="007B628A"/>
    <w:rsid w:val="007B66E7"/>
    <w:rsid w:val="007C050E"/>
    <w:rsid w:val="007C3557"/>
    <w:rsid w:val="007C3F74"/>
    <w:rsid w:val="007C439E"/>
    <w:rsid w:val="007C58FD"/>
    <w:rsid w:val="007C6844"/>
    <w:rsid w:val="007D4DB9"/>
    <w:rsid w:val="007D5AD9"/>
    <w:rsid w:val="007D71C6"/>
    <w:rsid w:val="007E0C80"/>
    <w:rsid w:val="007E459A"/>
    <w:rsid w:val="007E708A"/>
    <w:rsid w:val="007F0661"/>
    <w:rsid w:val="007F170A"/>
    <w:rsid w:val="007F3B62"/>
    <w:rsid w:val="00801D5A"/>
    <w:rsid w:val="00802D2C"/>
    <w:rsid w:val="00803A75"/>
    <w:rsid w:val="00804E93"/>
    <w:rsid w:val="00805AE8"/>
    <w:rsid w:val="00811006"/>
    <w:rsid w:val="00811FF2"/>
    <w:rsid w:val="00813363"/>
    <w:rsid w:val="00814961"/>
    <w:rsid w:val="008173BE"/>
    <w:rsid w:val="00821980"/>
    <w:rsid w:val="008222B1"/>
    <w:rsid w:val="0082408C"/>
    <w:rsid w:val="008255E9"/>
    <w:rsid w:val="00826A63"/>
    <w:rsid w:val="00831857"/>
    <w:rsid w:val="00833CAC"/>
    <w:rsid w:val="00836119"/>
    <w:rsid w:val="0083696B"/>
    <w:rsid w:val="0083780A"/>
    <w:rsid w:val="00844665"/>
    <w:rsid w:val="00854171"/>
    <w:rsid w:val="00854681"/>
    <w:rsid w:val="0085582E"/>
    <w:rsid w:val="00857799"/>
    <w:rsid w:val="008577EB"/>
    <w:rsid w:val="00864897"/>
    <w:rsid w:val="00866981"/>
    <w:rsid w:val="00870DD3"/>
    <w:rsid w:val="0087597E"/>
    <w:rsid w:val="00877AA3"/>
    <w:rsid w:val="00877E26"/>
    <w:rsid w:val="00880E00"/>
    <w:rsid w:val="00883213"/>
    <w:rsid w:val="00883FB9"/>
    <w:rsid w:val="008922B0"/>
    <w:rsid w:val="00896428"/>
    <w:rsid w:val="0089650F"/>
    <w:rsid w:val="008A2CF0"/>
    <w:rsid w:val="008A5400"/>
    <w:rsid w:val="008A681E"/>
    <w:rsid w:val="008B2E03"/>
    <w:rsid w:val="008B5762"/>
    <w:rsid w:val="008C0464"/>
    <w:rsid w:val="008C294F"/>
    <w:rsid w:val="008C30AE"/>
    <w:rsid w:val="008C5FB1"/>
    <w:rsid w:val="008C626C"/>
    <w:rsid w:val="008D0141"/>
    <w:rsid w:val="008D042F"/>
    <w:rsid w:val="008D2A88"/>
    <w:rsid w:val="008D3827"/>
    <w:rsid w:val="008D3A85"/>
    <w:rsid w:val="008D6261"/>
    <w:rsid w:val="008E0DD5"/>
    <w:rsid w:val="008E1051"/>
    <w:rsid w:val="008E3C1B"/>
    <w:rsid w:val="008E6110"/>
    <w:rsid w:val="008F1CCC"/>
    <w:rsid w:val="008F55C9"/>
    <w:rsid w:val="008F799D"/>
    <w:rsid w:val="009006C4"/>
    <w:rsid w:val="0090325B"/>
    <w:rsid w:val="009063BB"/>
    <w:rsid w:val="00910F40"/>
    <w:rsid w:val="00912549"/>
    <w:rsid w:val="009152B3"/>
    <w:rsid w:val="009152C3"/>
    <w:rsid w:val="00917433"/>
    <w:rsid w:val="00917E74"/>
    <w:rsid w:val="00921F20"/>
    <w:rsid w:val="00922111"/>
    <w:rsid w:val="00922893"/>
    <w:rsid w:val="009249A9"/>
    <w:rsid w:val="0092661D"/>
    <w:rsid w:val="009275E8"/>
    <w:rsid w:val="00931F48"/>
    <w:rsid w:val="009322F8"/>
    <w:rsid w:val="009350C0"/>
    <w:rsid w:val="0093528A"/>
    <w:rsid w:val="00936A1B"/>
    <w:rsid w:val="00940B82"/>
    <w:rsid w:val="00943085"/>
    <w:rsid w:val="00944AEA"/>
    <w:rsid w:val="00945D12"/>
    <w:rsid w:val="00946311"/>
    <w:rsid w:val="009507EF"/>
    <w:rsid w:val="0095120A"/>
    <w:rsid w:val="00957BF6"/>
    <w:rsid w:val="00961AD6"/>
    <w:rsid w:val="009665C4"/>
    <w:rsid w:val="00970B61"/>
    <w:rsid w:val="00970FCC"/>
    <w:rsid w:val="00975CDF"/>
    <w:rsid w:val="00981033"/>
    <w:rsid w:val="00981114"/>
    <w:rsid w:val="00981A56"/>
    <w:rsid w:val="00981F17"/>
    <w:rsid w:val="00982E31"/>
    <w:rsid w:val="00982FD3"/>
    <w:rsid w:val="0098554F"/>
    <w:rsid w:val="00994DAE"/>
    <w:rsid w:val="00995CA8"/>
    <w:rsid w:val="009963EE"/>
    <w:rsid w:val="009A6D25"/>
    <w:rsid w:val="009A73D3"/>
    <w:rsid w:val="009B1980"/>
    <w:rsid w:val="009B253A"/>
    <w:rsid w:val="009B6E27"/>
    <w:rsid w:val="009C1A7C"/>
    <w:rsid w:val="009C338C"/>
    <w:rsid w:val="009C4A2C"/>
    <w:rsid w:val="009C6197"/>
    <w:rsid w:val="009D2C57"/>
    <w:rsid w:val="009D605A"/>
    <w:rsid w:val="009D6084"/>
    <w:rsid w:val="009D7CC0"/>
    <w:rsid w:val="009E1BF5"/>
    <w:rsid w:val="009E3CF3"/>
    <w:rsid w:val="009E3DB1"/>
    <w:rsid w:val="009E5378"/>
    <w:rsid w:val="009E7A6B"/>
    <w:rsid w:val="009F2216"/>
    <w:rsid w:val="009F2447"/>
    <w:rsid w:val="009F27DE"/>
    <w:rsid w:val="009F34A6"/>
    <w:rsid w:val="009F4017"/>
    <w:rsid w:val="009F4581"/>
    <w:rsid w:val="009F494D"/>
    <w:rsid w:val="009F5B12"/>
    <w:rsid w:val="009F611D"/>
    <w:rsid w:val="009F78BE"/>
    <w:rsid w:val="009F7FE4"/>
    <w:rsid w:val="00A001C4"/>
    <w:rsid w:val="00A00BB8"/>
    <w:rsid w:val="00A02D12"/>
    <w:rsid w:val="00A04043"/>
    <w:rsid w:val="00A05AF5"/>
    <w:rsid w:val="00A067FE"/>
    <w:rsid w:val="00A0796D"/>
    <w:rsid w:val="00A07D65"/>
    <w:rsid w:val="00A13709"/>
    <w:rsid w:val="00A138BB"/>
    <w:rsid w:val="00A147E5"/>
    <w:rsid w:val="00A167EB"/>
    <w:rsid w:val="00A170F2"/>
    <w:rsid w:val="00A17E14"/>
    <w:rsid w:val="00A17E57"/>
    <w:rsid w:val="00A21DF6"/>
    <w:rsid w:val="00A22962"/>
    <w:rsid w:val="00A22A58"/>
    <w:rsid w:val="00A23317"/>
    <w:rsid w:val="00A24FA8"/>
    <w:rsid w:val="00A2517B"/>
    <w:rsid w:val="00A302EE"/>
    <w:rsid w:val="00A308F0"/>
    <w:rsid w:val="00A31A45"/>
    <w:rsid w:val="00A31E87"/>
    <w:rsid w:val="00A32080"/>
    <w:rsid w:val="00A33514"/>
    <w:rsid w:val="00A35692"/>
    <w:rsid w:val="00A358E7"/>
    <w:rsid w:val="00A44697"/>
    <w:rsid w:val="00A5311F"/>
    <w:rsid w:val="00A5672D"/>
    <w:rsid w:val="00A572A0"/>
    <w:rsid w:val="00A57785"/>
    <w:rsid w:val="00A611BF"/>
    <w:rsid w:val="00A678BE"/>
    <w:rsid w:val="00A67BD6"/>
    <w:rsid w:val="00A7128D"/>
    <w:rsid w:val="00A7211C"/>
    <w:rsid w:val="00A742AF"/>
    <w:rsid w:val="00A7470D"/>
    <w:rsid w:val="00A77888"/>
    <w:rsid w:val="00A80250"/>
    <w:rsid w:val="00A82B1A"/>
    <w:rsid w:val="00A83687"/>
    <w:rsid w:val="00A838B0"/>
    <w:rsid w:val="00A90F38"/>
    <w:rsid w:val="00A93B32"/>
    <w:rsid w:val="00A94030"/>
    <w:rsid w:val="00A94F9E"/>
    <w:rsid w:val="00A9624A"/>
    <w:rsid w:val="00A97CE1"/>
    <w:rsid w:val="00A97EB4"/>
    <w:rsid w:val="00AA205B"/>
    <w:rsid w:val="00AA29D5"/>
    <w:rsid w:val="00AA4424"/>
    <w:rsid w:val="00AA4BD8"/>
    <w:rsid w:val="00AA78D6"/>
    <w:rsid w:val="00AB1152"/>
    <w:rsid w:val="00AB2F7C"/>
    <w:rsid w:val="00AB34F6"/>
    <w:rsid w:val="00AB3BDA"/>
    <w:rsid w:val="00AB4109"/>
    <w:rsid w:val="00AB4E3A"/>
    <w:rsid w:val="00AB65BD"/>
    <w:rsid w:val="00AC2A25"/>
    <w:rsid w:val="00AC2EC2"/>
    <w:rsid w:val="00AC4D73"/>
    <w:rsid w:val="00AC5F6A"/>
    <w:rsid w:val="00AC6D45"/>
    <w:rsid w:val="00AD0A56"/>
    <w:rsid w:val="00AD1615"/>
    <w:rsid w:val="00AD364B"/>
    <w:rsid w:val="00AD366C"/>
    <w:rsid w:val="00AD525F"/>
    <w:rsid w:val="00AD5845"/>
    <w:rsid w:val="00AD5D7A"/>
    <w:rsid w:val="00AE0DC5"/>
    <w:rsid w:val="00AE20CF"/>
    <w:rsid w:val="00AE2C74"/>
    <w:rsid w:val="00AE3B88"/>
    <w:rsid w:val="00AE4537"/>
    <w:rsid w:val="00AE4B8B"/>
    <w:rsid w:val="00AF0C1E"/>
    <w:rsid w:val="00AF0E4C"/>
    <w:rsid w:val="00AF21E4"/>
    <w:rsid w:val="00AF24F5"/>
    <w:rsid w:val="00B01131"/>
    <w:rsid w:val="00B02CA2"/>
    <w:rsid w:val="00B043EA"/>
    <w:rsid w:val="00B074A1"/>
    <w:rsid w:val="00B075C4"/>
    <w:rsid w:val="00B076C2"/>
    <w:rsid w:val="00B12DE0"/>
    <w:rsid w:val="00B12F69"/>
    <w:rsid w:val="00B165FA"/>
    <w:rsid w:val="00B16C39"/>
    <w:rsid w:val="00B2073D"/>
    <w:rsid w:val="00B2226A"/>
    <w:rsid w:val="00B237EB"/>
    <w:rsid w:val="00B26D45"/>
    <w:rsid w:val="00B26D5A"/>
    <w:rsid w:val="00B301B0"/>
    <w:rsid w:val="00B31308"/>
    <w:rsid w:val="00B313E2"/>
    <w:rsid w:val="00B314EB"/>
    <w:rsid w:val="00B35831"/>
    <w:rsid w:val="00B35F64"/>
    <w:rsid w:val="00B379DF"/>
    <w:rsid w:val="00B40FFA"/>
    <w:rsid w:val="00B412AA"/>
    <w:rsid w:val="00B4459A"/>
    <w:rsid w:val="00B452C3"/>
    <w:rsid w:val="00B4654E"/>
    <w:rsid w:val="00B474C6"/>
    <w:rsid w:val="00B50360"/>
    <w:rsid w:val="00B50C23"/>
    <w:rsid w:val="00B51717"/>
    <w:rsid w:val="00B51908"/>
    <w:rsid w:val="00B5288B"/>
    <w:rsid w:val="00B54170"/>
    <w:rsid w:val="00B55B5B"/>
    <w:rsid w:val="00B562A0"/>
    <w:rsid w:val="00B6029D"/>
    <w:rsid w:val="00B608E5"/>
    <w:rsid w:val="00B62B1E"/>
    <w:rsid w:val="00B6334B"/>
    <w:rsid w:val="00B644E7"/>
    <w:rsid w:val="00B64783"/>
    <w:rsid w:val="00B66B1B"/>
    <w:rsid w:val="00B67DB8"/>
    <w:rsid w:val="00B67F30"/>
    <w:rsid w:val="00B7218E"/>
    <w:rsid w:val="00B726A7"/>
    <w:rsid w:val="00B72A78"/>
    <w:rsid w:val="00B72D08"/>
    <w:rsid w:val="00B731B7"/>
    <w:rsid w:val="00B74DD2"/>
    <w:rsid w:val="00B7528A"/>
    <w:rsid w:val="00B907AF"/>
    <w:rsid w:val="00B924DA"/>
    <w:rsid w:val="00B93AC7"/>
    <w:rsid w:val="00B95595"/>
    <w:rsid w:val="00B9720C"/>
    <w:rsid w:val="00BA0951"/>
    <w:rsid w:val="00BA361D"/>
    <w:rsid w:val="00BA4779"/>
    <w:rsid w:val="00BA5C61"/>
    <w:rsid w:val="00BA69A2"/>
    <w:rsid w:val="00BB090E"/>
    <w:rsid w:val="00BB0A39"/>
    <w:rsid w:val="00BB0E69"/>
    <w:rsid w:val="00BB1C06"/>
    <w:rsid w:val="00BB21F0"/>
    <w:rsid w:val="00BB2249"/>
    <w:rsid w:val="00BC025A"/>
    <w:rsid w:val="00BC09A3"/>
    <w:rsid w:val="00BC282C"/>
    <w:rsid w:val="00BC37F7"/>
    <w:rsid w:val="00BC46C1"/>
    <w:rsid w:val="00BC5C23"/>
    <w:rsid w:val="00BC7004"/>
    <w:rsid w:val="00BC710A"/>
    <w:rsid w:val="00BD035E"/>
    <w:rsid w:val="00BD3EC1"/>
    <w:rsid w:val="00BD52BC"/>
    <w:rsid w:val="00BD5D7D"/>
    <w:rsid w:val="00BD6930"/>
    <w:rsid w:val="00BD765B"/>
    <w:rsid w:val="00BE1392"/>
    <w:rsid w:val="00BE1F45"/>
    <w:rsid w:val="00BE334B"/>
    <w:rsid w:val="00BE5160"/>
    <w:rsid w:val="00BE57EF"/>
    <w:rsid w:val="00BE5D05"/>
    <w:rsid w:val="00BE763F"/>
    <w:rsid w:val="00BF0E04"/>
    <w:rsid w:val="00BF15F2"/>
    <w:rsid w:val="00BF30C4"/>
    <w:rsid w:val="00BF5A4A"/>
    <w:rsid w:val="00C020A9"/>
    <w:rsid w:val="00C021BE"/>
    <w:rsid w:val="00C02D75"/>
    <w:rsid w:val="00C04697"/>
    <w:rsid w:val="00C04C69"/>
    <w:rsid w:val="00C06B1D"/>
    <w:rsid w:val="00C15560"/>
    <w:rsid w:val="00C155F3"/>
    <w:rsid w:val="00C15AA0"/>
    <w:rsid w:val="00C1665A"/>
    <w:rsid w:val="00C21C63"/>
    <w:rsid w:val="00C2425B"/>
    <w:rsid w:val="00C247BC"/>
    <w:rsid w:val="00C249FE"/>
    <w:rsid w:val="00C358F4"/>
    <w:rsid w:val="00C36392"/>
    <w:rsid w:val="00C36B3D"/>
    <w:rsid w:val="00C378A1"/>
    <w:rsid w:val="00C37AA6"/>
    <w:rsid w:val="00C4102B"/>
    <w:rsid w:val="00C42679"/>
    <w:rsid w:val="00C45690"/>
    <w:rsid w:val="00C50EDC"/>
    <w:rsid w:val="00C50F0F"/>
    <w:rsid w:val="00C5604F"/>
    <w:rsid w:val="00C568DA"/>
    <w:rsid w:val="00C57C14"/>
    <w:rsid w:val="00C61FF5"/>
    <w:rsid w:val="00C622ED"/>
    <w:rsid w:val="00C62E4A"/>
    <w:rsid w:val="00C63011"/>
    <w:rsid w:val="00C728A3"/>
    <w:rsid w:val="00C73507"/>
    <w:rsid w:val="00C755B6"/>
    <w:rsid w:val="00C81174"/>
    <w:rsid w:val="00C81687"/>
    <w:rsid w:val="00C85258"/>
    <w:rsid w:val="00C91C85"/>
    <w:rsid w:val="00C92F52"/>
    <w:rsid w:val="00C93341"/>
    <w:rsid w:val="00C947FD"/>
    <w:rsid w:val="00C949DD"/>
    <w:rsid w:val="00C960F3"/>
    <w:rsid w:val="00CA092D"/>
    <w:rsid w:val="00CA1862"/>
    <w:rsid w:val="00CA2A50"/>
    <w:rsid w:val="00CA4A74"/>
    <w:rsid w:val="00CB5445"/>
    <w:rsid w:val="00CB5A4B"/>
    <w:rsid w:val="00CC0F87"/>
    <w:rsid w:val="00CC351E"/>
    <w:rsid w:val="00CC57E5"/>
    <w:rsid w:val="00CC6EF5"/>
    <w:rsid w:val="00CC70E0"/>
    <w:rsid w:val="00CD14CE"/>
    <w:rsid w:val="00CD195B"/>
    <w:rsid w:val="00CD492B"/>
    <w:rsid w:val="00CD5972"/>
    <w:rsid w:val="00CD6071"/>
    <w:rsid w:val="00CE01B5"/>
    <w:rsid w:val="00CE1471"/>
    <w:rsid w:val="00CE5DF5"/>
    <w:rsid w:val="00CF09FF"/>
    <w:rsid w:val="00CF394B"/>
    <w:rsid w:val="00CF3D02"/>
    <w:rsid w:val="00CF4315"/>
    <w:rsid w:val="00CF55AD"/>
    <w:rsid w:val="00CF5ACB"/>
    <w:rsid w:val="00D00A35"/>
    <w:rsid w:val="00D01CA7"/>
    <w:rsid w:val="00D03A27"/>
    <w:rsid w:val="00D04266"/>
    <w:rsid w:val="00D075ED"/>
    <w:rsid w:val="00D12DF6"/>
    <w:rsid w:val="00D133A9"/>
    <w:rsid w:val="00D1567E"/>
    <w:rsid w:val="00D201C1"/>
    <w:rsid w:val="00D2475B"/>
    <w:rsid w:val="00D335A9"/>
    <w:rsid w:val="00D33D24"/>
    <w:rsid w:val="00D3684F"/>
    <w:rsid w:val="00D37A14"/>
    <w:rsid w:val="00D40680"/>
    <w:rsid w:val="00D42B75"/>
    <w:rsid w:val="00D47D57"/>
    <w:rsid w:val="00D52E91"/>
    <w:rsid w:val="00D5458F"/>
    <w:rsid w:val="00D5459B"/>
    <w:rsid w:val="00D55E03"/>
    <w:rsid w:val="00D56BF4"/>
    <w:rsid w:val="00D63663"/>
    <w:rsid w:val="00D63C09"/>
    <w:rsid w:val="00D64068"/>
    <w:rsid w:val="00D66AB1"/>
    <w:rsid w:val="00D67196"/>
    <w:rsid w:val="00D7214C"/>
    <w:rsid w:val="00D72E30"/>
    <w:rsid w:val="00D73611"/>
    <w:rsid w:val="00D7677E"/>
    <w:rsid w:val="00D77ED3"/>
    <w:rsid w:val="00D8047D"/>
    <w:rsid w:val="00D818C9"/>
    <w:rsid w:val="00D81AA1"/>
    <w:rsid w:val="00D82B84"/>
    <w:rsid w:val="00D8318C"/>
    <w:rsid w:val="00D83522"/>
    <w:rsid w:val="00D8449C"/>
    <w:rsid w:val="00D84F72"/>
    <w:rsid w:val="00D872C4"/>
    <w:rsid w:val="00D90ED3"/>
    <w:rsid w:val="00D917C4"/>
    <w:rsid w:val="00D93CFA"/>
    <w:rsid w:val="00D94185"/>
    <w:rsid w:val="00D943CE"/>
    <w:rsid w:val="00D9592C"/>
    <w:rsid w:val="00D96E35"/>
    <w:rsid w:val="00DA1A8B"/>
    <w:rsid w:val="00DA24BA"/>
    <w:rsid w:val="00DA2D24"/>
    <w:rsid w:val="00DA682A"/>
    <w:rsid w:val="00DA6E04"/>
    <w:rsid w:val="00DA7E69"/>
    <w:rsid w:val="00DB54EA"/>
    <w:rsid w:val="00DB6274"/>
    <w:rsid w:val="00DB6A58"/>
    <w:rsid w:val="00DC4E62"/>
    <w:rsid w:val="00DC6683"/>
    <w:rsid w:val="00DD332E"/>
    <w:rsid w:val="00DD36B6"/>
    <w:rsid w:val="00DE0011"/>
    <w:rsid w:val="00DE08F5"/>
    <w:rsid w:val="00DE0C8D"/>
    <w:rsid w:val="00DE57A6"/>
    <w:rsid w:val="00DE7330"/>
    <w:rsid w:val="00DF1CB4"/>
    <w:rsid w:val="00DF3449"/>
    <w:rsid w:val="00DF4CC9"/>
    <w:rsid w:val="00DF54B2"/>
    <w:rsid w:val="00DF75D1"/>
    <w:rsid w:val="00E0268C"/>
    <w:rsid w:val="00E030AB"/>
    <w:rsid w:val="00E068C6"/>
    <w:rsid w:val="00E1023D"/>
    <w:rsid w:val="00E13E3C"/>
    <w:rsid w:val="00E140EA"/>
    <w:rsid w:val="00E15CD5"/>
    <w:rsid w:val="00E279F0"/>
    <w:rsid w:val="00E30E8E"/>
    <w:rsid w:val="00E310DD"/>
    <w:rsid w:val="00E31A68"/>
    <w:rsid w:val="00E33305"/>
    <w:rsid w:val="00E35147"/>
    <w:rsid w:val="00E3635F"/>
    <w:rsid w:val="00E3680E"/>
    <w:rsid w:val="00E41898"/>
    <w:rsid w:val="00E42FDC"/>
    <w:rsid w:val="00E44327"/>
    <w:rsid w:val="00E44A41"/>
    <w:rsid w:val="00E44B0D"/>
    <w:rsid w:val="00E46C83"/>
    <w:rsid w:val="00E52177"/>
    <w:rsid w:val="00E55DB6"/>
    <w:rsid w:val="00E562C1"/>
    <w:rsid w:val="00E6092E"/>
    <w:rsid w:val="00E611AE"/>
    <w:rsid w:val="00E63CF0"/>
    <w:rsid w:val="00E70278"/>
    <w:rsid w:val="00E74913"/>
    <w:rsid w:val="00E7585B"/>
    <w:rsid w:val="00E775CA"/>
    <w:rsid w:val="00E7767B"/>
    <w:rsid w:val="00E77871"/>
    <w:rsid w:val="00E81F66"/>
    <w:rsid w:val="00E84485"/>
    <w:rsid w:val="00E856A7"/>
    <w:rsid w:val="00E85D61"/>
    <w:rsid w:val="00E86487"/>
    <w:rsid w:val="00E87386"/>
    <w:rsid w:val="00E90042"/>
    <w:rsid w:val="00E90854"/>
    <w:rsid w:val="00E94855"/>
    <w:rsid w:val="00E9491F"/>
    <w:rsid w:val="00E95F58"/>
    <w:rsid w:val="00EA2C74"/>
    <w:rsid w:val="00EA5001"/>
    <w:rsid w:val="00EA6367"/>
    <w:rsid w:val="00EA6D65"/>
    <w:rsid w:val="00EA785B"/>
    <w:rsid w:val="00EB02EA"/>
    <w:rsid w:val="00EB5F39"/>
    <w:rsid w:val="00EB71CB"/>
    <w:rsid w:val="00EC212B"/>
    <w:rsid w:val="00EC393D"/>
    <w:rsid w:val="00EC4484"/>
    <w:rsid w:val="00EC44EF"/>
    <w:rsid w:val="00EC5CCE"/>
    <w:rsid w:val="00ED4504"/>
    <w:rsid w:val="00EE6B0E"/>
    <w:rsid w:val="00EF0A6F"/>
    <w:rsid w:val="00EF0F7F"/>
    <w:rsid w:val="00EF12FD"/>
    <w:rsid w:val="00EF1FB6"/>
    <w:rsid w:val="00EF41ED"/>
    <w:rsid w:val="00EF57DD"/>
    <w:rsid w:val="00EF5B40"/>
    <w:rsid w:val="00EF6A9C"/>
    <w:rsid w:val="00EF6D7F"/>
    <w:rsid w:val="00F0031E"/>
    <w:rsid w:val="00F0478C"/>
    <w:rsid w:val="00F16A7E"/>
    <w:rsid w:val="00F17AD7"/>
    <w:rsid w:val="00F17E60"/>
    <w:rsid w:val="00F207AE"/>
    <w:rsid w:val="00F2112F"/>
    <w:rsid w:val="00F26B56"/>
    <w:rsid w:val="00F34890"/>
    <w:rsid w:val="00F358C8"/>
    <w:rsid w:val="00F3634E"/>
    <w:rsid w:val="00F36F9B"/>
    <w:rsid w:val="00F402A4"/>
    <w:rsid w:val="00F41442"/>
    <w:rsid w:val="00F41EC4"/>
    <w:rsid w:val="00F42807"/>
    <w:rsid w:val="00F43B1A"/>
    <w:rsid w:val="00F44561"/>
    <w:rsid w:val="00F44DEC"/>
    <w:rsid w:val="00F504A5"/>
    <w:rsid w:val="00F5053D"/>
    <w:rsid w:val="00F5080B"/>
    <w:rsid w:val="00F561B3"/>
    <w:rsid w:val="00F57F38"/>
    <w:rsid w:val="00F60A6E"/>
    <w:rsid w:val="00F61E01"/>
    <w:rsid w:val="00F625B6"/>
    <w:rsid w:val="00F6416B"/>
    <w:rsid w:val="00F64C1C"/>
    <w:rsid w:val="00F730E8"/>
    <w:rsid w:val="00F7379B"/>
    <w:rsid w:val="00F76310"/>
    <w:rsid w:val="00F77026"/>
    <w:rsid w:val="00F77DC4"/>
    <w:rsid w:val="00F77E2B"/>
    <w:rsid w:val="00F82F99"/>
    <w:rsid w:val="00F854EA"/>
    <w:rsid w:val="00F861C7"/>
    <w:rsid w:val="00F8656D"/>
    <w:rsid w:val="00F91F64"/>
    <w:rsid w:val="00F94CFD"/>
    <w:rsid w:val="00F97636"/>
    <w:rsid w:val="00FA1263"/>
    <w:rsid w:val="00FA32F1"/>
    <w:rsid w:val="00FA5431"/>
    <w:rsid w:val="00FB0AE5"/>
    <w:rsid w:val="00FB2669"/>
    <w:rsid w:val="00FB3E95"/>
    <w:rsid w:val="00FB44D8"/>
    <w:rsid w:val="00FC020A"/>
    <w:rsid w:val="00FC0920"/>
    <w:rsid w:val="00FC0AB0"/>
    <w:rsid w:val="00FC3CBE"/>
    <w:rsid w:val="00FC4ABE"/>
    <w:rsid w:val="00FC4E9B"/>
    <w:rsid w:val="00FC70DC"/>
    <w:rsid w:val="00FD0D08"/>
    <w:rsid w:val="00FD22BB"/>
    <w:rsid w:val="00FD2EF3"/>
    <w:rsid w:val="00FD5D63"/>
    <w:rsid w:val="00FE0D3B"/>
    <w:rsid w:val="00FE463D"/>
    <w:rsid w:val="00FE56D9"/>
    <w:rsid w:val="00FE70F1"/>
    <w:rsid w:val="00FF2D2F"/>
    <w:rsid w:val="00FF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47AE20"/>
  <w15:docId w15:val="{2B6952D6-0960-430A-92E5-0BE00DC1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Body Text" w:uiPriority="1" w:qFormat="1"/>
    <w:lsdException w:name="Subtitle" w:qFormat="1"/>
    <w:lsdException w:name="Salutation" w:locked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Acronym" w:locked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rsid w:val="00F64C1C"/>
    <w:pPr>
      <w:jc w:val="both"/>
    </w:pPr>
    <w:rPr>
      <w:sz w:val="28"/>
      <w:szCs w:val="24"/>
    </w:rPr>
  </w:style>
  <w:style w:type="paragraph" w:styleId="1">
    <w:name w:val="heading 1"/>
    <w:basedOn w:val="a7"/>
    <w:next w:val="a7"/>
    <w:link w:val="10"/>
    <w:qFormat/>
    <w:rsid w:val="002645EF"/>
    <w:pPr>
      <w:keepNext/>
      <w:pageBreakBefore/>
      <w:numPr>
        <w:numId w:val="9"/>
      </w:numPr>
      <w:spacing w:after="400" w:line="360" w:lineRule="auto"/>
      <w:ind w:left="1066" w:hanging="357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7"/>
    <w:next w:val="a7"/>
    <w:link w:val="21"/>
    <w:qFormat/>
    <w:rsid w:val="002645EF"/>
    <w:pPr>
      <w:keepNext/>
      <w:numPr>
        <w:ilvl w:val="1"/>
        <w:numId w:val="9"/>
      </w:numPr>
      <w:spacing w:before="240" w:after="160" w:line="360" w:lineRule="auto"/>
      <w:ind w:left="1418" w:hanging="709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7"/>
    <w:next w:val="a8"/>
    <w:link w:val="30"/>
    <w:qFormat/>
    <w:rsid w:val="002645EF"/>
    <w:pPr>
      <w:keepNext/>
      <w:numPr>
        <w:ilvl w:val="2"/>
        <w:numId w:val="9"/>
      </w:numPr>
      <w:tabs>
        <w:tab w:val="num" w:pos="1276"/>
        <w:tab w:val="left" w:pos="1418"/>
        <w:tab w:val="left" w:pos="1560"/>
        <w:tab w:val="left" w:pos="1701"/>
        <w:tab w:val="left" w:pos="1843"/>
      </w:tabs>
      <w:suppressAutoHyphens/>
      <w:spacing w:before="200" w:after="100" w:line="360" w:lineRule="auto"/>
      <w:ind w:left="1418" w:hanging="709"/>
      <w:outlineLvl w:val="2"/>
    </w:pPr>
    <w:rPr>
      <w:rFonts w:eastAsiaTheme="minorHAnsi" w:cs="Arial"/>
      <w:b/>
      <w:bCs/>
      <w:szCs w:val="26"/>
      <w:lang w:eastAsia="en-US"/>
    </w:rPr>
  </w:style>
  <w:style w:type="paragraph" w:styleId="4">
    <w:name w:val="heading 4"/>
    <w:basedOn w:val="a7"/>
    <w:next w:val="a7"/>
    <w:qFormat/>
    <w:locked/>
    <w:rsid w:val="007A7C19"/>
    <w:pPr>
      <w:keepNext/>
      <w:numPr>
        <w:ilvl w:val="3"/>
        <w:numId w:val="6"/>
      </w:numPr>
      <w:spacing w:before="200" w:after="100"/>
      <w:outlineLvl w:val="3"/>
    </w:pPr>
    <w:rPr>
      <w:b/>
      <w:bCs/>
      <w:i/>
      <w:szCs w:val="28"/>
    </w:rPr>
  </w:style>
  <w:style w:type="paragraph" w:styleId="5">
    <w:name w:val="heading 5"/>
    <w:basedOn w:val="a7"/>
    <w:next w:val="a7"/>
    <w:qFormat/>
    <w:locked/>
    <w:rsid w:val="007A7C19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7"/>
    <w:next w:val="a7"/>
    <w:qFormat/>
    <w:locked/>
    <w:rsid w:val="007A7C19"/>
    <w:pPr>
      <w:numPr>
        <w:ilvl w:val="5"/>
        <w:numId w:val="6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7"/>
    <w:next w:val="a7"/>
    <w:qFormat/>
    <w:locked/>
    <w:rsid w:val="007A7C19"/>
    <w:pPr>
      <w:numPr>
        <w:ilvl w:val="6"/>
        <w:numId w:val="6"/>
      </w:numPr>
      <w:spacing w:before="240" w:after="60"/>
      <w:outlineLvl w:val="6"/>
    </w:pPr>
  </w:style>
  <w:style w:type="paragraph" w:styleId="8">
    <w:name w:val="heading 8"/>
    <w:basedOn w:val="a7"/>
    <w:next w:val="a7"/>
    <w:qFormat/>
    <w:locked/>
    <w:rsid w:val="007A7C19"/>
    <w:pPr>
      <w:numPr>
        <w:ilvl w:val="7"/>
        <w:numId w:val="6"/>
      </w:numPr>
      <w:spacing w:before="240" w:after="60"/>
      <w:outlineLvl w:val="7"/>
    </w:pPr>
    <w:rPr>
      <w:i/>
      <w:iCs/>
    </w:rPr>
  </w:style>
  <w:style w:type="paragraph" w:styleId="9">
    <w:name w:val="heading 9"/>
    <w:basedOn w:val="a7"/>
    <w:next w:val="a7"/>
    <w:qFormat/>
    <w:locked/>
    <w:rsid w:val="007A7C19"/>
    <w:pPr>
      <w:numPr>
        <w:ilvl w:val="8"/>
        <w:numId w:val="6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c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d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e">
    <w:name w:val="Формула ПЗ"/>
    <w:next w:val="a7"/>
    <w:pPr>
      <w:tabs>
        <w:tab w:val="center" w:pos="4836"/>
        <w:tab w:val="right" w:pos="9756"/>
      </w:tabs>
    </w:pPr>
    <w:rPr>
      <w:sz w:val="28"/>
    </w:rPr>
  </w:style>
  <w:style w:type="paragraph" w:styleId="11">
    <w:name w:val="toc 1"/>
    <w:basedOn w:val="a7"/>
    <w:next w:val="a7"/>
    <w:autoRedefine/>
    <w:uiPriority w:val="39"/>
    <w:rsid w:val="00C15AA0"/>
    <w:pPr>
      <w:tabs>
        <w:tab w:val="left" w:pos="567"/>
        <w:tab w:val="right" w:leader="dot" w:pos="9762"/>
      </w:tabs>
      <w:spacing w:line="360" w:lineRule="auto"/>
      <w:ind w:right="523"/>
    </w:pPr>
    <w:rPr>
      <w:b/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af">
    <w:name w:val="caption"/>
    <w:basedOn w:val="a8"/>
    <w:next w:val="a8"/>
    <w:unhideWhenUsed/>
    <w:qFormat/>
    <w:rsid w:val="00C5604F"/>
    <w:pPr>
      <w:spacing w:before="120" w:after="120"/>
      <w:ind w:firstLine="0"/>
      <w:jc w:val="center"/>
    </w:pPr>
    <w:rPr>
      <w:bCs/>
      <w:szCs w:val="20"/>
    </w:rPr>
  </w:style>
  <w:style w:type="paragraph" w:styleId="22">
    <w:name w:val="toc 2"/>
    <w:basedOn w:val="a7"/>
    <w:next w:val="a7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</w:style>
  <w:style w:type="paragraph" w:styleId="31">
    <w:name w:val="toc 3"/>
    <w:basedOn w:val="a7"/>
    <w:next w:val="a7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</w:style>
  <w:style w:type="paragraph" w:styleId="40">
    <w:name w:val="toc 4"/>
    <w:basedOn w:val="a7"/>
    <w:next w:val="a7"/>
    <w:autoRedefine/>
    <w:semiHidden/>
    <w:rsid w:val="007A7C19"/>
    <w:pPr>
      <w:ind w:left="720"/>
    </w:pPr>
  </w:style>
  <w:style w:type="paragraph" w:styleId="50">
    <w:name w:val="toc 5"/>
    <w:basedOn w:val="a7"/>
    <w:next w:val="a7"/>
    <w:autoRedefine/>
    <w:semiHidden/>
    <w:rsid w:val="007A7C19"/>
    <w:pPr>
      <w:ind w:left="960"/>
    </w:pPr>
  </w:style>
  <w:style w:type="paragraph" w:styleId="60">
    <w:name w:val="toc 6"/>
    <w:basedOn w:val="a7"/>
    <w:next w:val="a7"/>
    <w:autoRedefine/>
    <w:semiHidden/>
    <w:rsid w:val="007A7C19"/>
    <w:pPr>
      <w:ind w:left="1200"/>
    </w:pPr>
  </w:style>
  <w:style w:type="paragraph" w:styleId="70">
    <w:name w:val="toc 7"/>
    <w:basedOn w:val="a7"/>
    <w:next w:val="a7"/>
    <w:autoRedefine/>
    <w:semiHidden/>
    <w:rsid w:val="007A7C19"/>
    <w:pPr>
      <w:ind w:left="1440"/>
    </w:pPr>
  </w:style>
  <w:style w:type="paragraph" w:styleId="80">
    <w:name w:val="toc 8"/>
    <w:basedOn w:val="a7"/>
    <w:next w:val="a7"/>
    <w:autoRedefine/>
    <w:semiHidden/>
    <w:rsid w:val="007A7C19"/>
    <w:pPr>
      <w:ind w:left="1680"/>
    </w:pPr>
  </w:style>
  <w:style w:type="paragraph" w:styleId="90">
    <w:name w:val="toc 9"/>
    <w:basedOn w:val="a7"/>
    <w:next w:val="a7"/>
    <w:autoRedefine/>
    <w:semiHidden/>
    <w:rsid w:val="007A7C19"/>
    <w:pPr>
      <w:ind w:left="1920"/>
    </w:pPr>
  </w:style>
  <w:style w:type="character" w:styleId="af0">
    <w:name w:val="Hyperlink"/>
    <w:uiPriority w:val="99"/>
    <w:rsid w:val="007A7C19"/>
    <w:rPr>
      <w:color w:val="0000FF"/>
      <w:u w:val="single"/>
    </w:rPr>
  </w:style>
  <w:style w:type="paragraph" w:styleId="af1">
    <w:name w:val="Normal (Web)"/>
    <w:basedOn w:val="a7"/>
    <w:uiPriority w:val="99"/>
    <w:semiHidden/>
    <w:rsid w:val="007A7C19"/>
    <w:pPr>
      <w:spacing w:before="100" w:beforeAutospacing="1" w:after="100" w:afterAutospacing="1"/>
    </w:pPr>
  </w:style>
  <w:style w:type="character" w:styleId="af2">
    <w:name w:val="Strong"/>
    <w:basedOn w:val="a9"/>
    <w:uiPriority w:val="22"/>
    <w:qFormat/>
    <w:rsid w:val="00AA4424"/>
    <w:rPr>
      <w:b/>
      <w:bCs/>
    </w:rPr>
  </w:style>
  <w:style w:type="paragraph" w:customStyle="1" w:styleId="zagl">
    <w:name w:val="zagl"/>
    <w:basedOn w:val="a7"/>
    <w:semiHidden/>
    <w:locked/>
    <w:rsid w:val="00A17E57"/>
    <w:pPr>
      <w:spacing w:before="100" w:beforeAutospacing="1" w:after="100" w:afterAutospacing="1"/>
    </w:pPr>
  </w:style>
  <w:style w:type="paragraph" w:customStyle="1" w:styleId="af3">
    <w:name w:val="Таблица"/>
    <w:basedOn w:val="a7"/>
    <w:next w:val="a7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6">
    <w:name w:val="Ненум.список"/>
    <w:rsid w:val="0079203E"/>
    <w:pPr>
      <w:numPr>
        <w:numId w:val="2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af4">
    <w:name w:val="Document Map"/>
    <w:basedOn w:val="a7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1">
    <w:name w:val="Нум. список"/>
    <w:rsid w:val="0079203E"/>
    <w:pPr>
      <w:numPr>
        <w:numId w:val="3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af5">
    <w:name w:val="FollowedHyperlink"/>
    <w:semiHidden/>
    <w:rsid w:val="007A7C19"/>
    <w:rPr>
      <w:color w:val="800080"/>
      <w:u w:val="single"/>
    </w:rPr>
  </w:style>
  <w:style w:type="paragraph" w:styleId="af6">
    <w:name w:val="header"/>
    <w:basedOn w:val="a7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af7">
    <w:name w:val="Title"/>
    <w:next w:val="a7"/>
    <w:qFormat/>
    <w:rsid w:val="007A7C19"/>
    <w:pPr>
      <w:jc w:val="center"/>
    </w:pPr>
    <w:rPr>
      <w:sz w:val="28"/>
    </w:rPr>
  </w:style>
  <w:style w:type="paragraph" w:styleId="af8">
    <w:name w:val="footer"/>
    <w:basedOn w:val="a7"/>
    <w:link w:val="af9"/>
    <w:uiPriority w:val="99"/>
    <w:rsid w:val="007A7C19"/>
    <w:pPr>
      <w:tabs>
        <w:tab w:val="center" w:pos="4677"/>
        <w:tab w:val="right" w:pos="9355"/>
      </w:tabs>
    </w:pPr>
  </w:style>
  <w:style w:type="paragraph" w:customStyle="1" w:styleId="afa">
    <w:name w:val="Таблица. Абзац по центру"/>
    <w:next w:val="afb"/>
    <w:pPr>
      <w:jc w:val="center"/>
    </w:pPr>
    <w:rPr>
      <w:sz w:val="28"/>
    </w:rPr>
  </w:style>
  <w:style w:type="paragraph" w:customStyle="1" w:styleId="afc">
    <w:name w:val="Формула_ПЗ"/>
    <w:basedOn w:val="a8"/>
    <w:next w:val="a8"/>
    <w:qFormat/>
    <w:rsid w:val="00C5604F"/>
    <w:pPr>
      <w:tabs>
        <w:tab w:val="center" w:pos="4820"/>
        <w:tab w:val="right" w:pos="9639"/>
      </w:tabs>
      <w:spacing w:before="120" w:after="120"/>
      <w:ind w:firstLine="0"/>
    </w:pPr>
  </w:style>
  <w:style w:type="paragraph" w:customStyle="1" w:styleId="a2">
    <w:name w:val="Нум.список"/>
    <w:basedOn w:val="a7"/>
    <w:rsid w:val="0079203E"/>
    <w:pPr>
      <w:numPr>
        <w:ilvl w:val="1"/>
        <w:numId w:val="3"/>
      </w:numPr>
      <w:tabs>
        <w:tab w:val="clear" w:pos="1789"/>
        <w:tab w:val="num" w:pos="1620"/>
      </w:tabs>
      <w:ind w:left="1616" w:hanging="357"/>
    </w:pPr>
    <w:rPr>
      <w:szCs w:val="28"/>
    </w:rPr>
  </w:style>
  <w:style w:type="paragraph" w:customStyle="1" w:styleId="afb">
    <w:name w:val="Таблица. Абзац без отступа"/>
    <w:basedOn w:val="ac"/>
    <w:next w:val="ac"/>
    <w:pPr>
      <w:ind w:firstLine="0"/>
    </w:pPr>
  </w:style>
  <w:style w:type="paragraph" w:customStyle="1" w:styleId="afd">
    <w:name w:val="Название таблицы"/>
    <w:basedOn w:val="a7"/>
    <w:rsid w:val="0079203E"/>
    <w:pPr>
      <w:suppressAutoHyphens/>
      <w:ind w:firstLine="851"/>
    </w:pPr>
    <w:rPr>
      <w:bCs/>
      <w:szCs w:val="28"/>
    </w:rPr>
  </w:style>
  <w:style w:type="paragraph" w:styleId="a">
    <w:name w:val="Bibliography"/>
    <w:basedOn w:val="a7"/>
    <w:rsid w:val="0079203E"/>
    <w:pPr>
      <w:numPr>
        <w:numId w:val="4"/>
      </w:numPr>
      <w:tabs>
        <w:tab w:val="clear" w:pos="1814"/>
        <w:tab w:val="num" w:pos="1276"/>
      </w:tabs>
      <w:ind w:left="0" w:firstLine="851"/>
    </w:pPr>
    <w:rPr>
      <w:color w:val="000000"/>
      <w:szCs w:val="20"/>
    </w:rPr>
  </w:style>
  <w:style w:type="character" w:styleId="afe">
    <w:name w:val="page number"/>
    <w:basedOn w:val="a9"/>
    <w:semiHidden/>
    <w:rsid w:val="007A7C19"/>
  </w:style>
  <w:style w:type="paragraph" w:customStyle="1" w:styleId="aff">
    <w:name w:val="Подписи"/>
    <w:semiHidden/>
    <w:rPr>
      <w:rFonts w:ascii="Arial" w:hAnsi="Arial"/>
      <w:noProof/>
      <w:sz w:val="18"/>
    </w:rPr>
  </w:style>
  <w:style w:type="paragraph" w:customStyle="1" w:styleId="aff0">
    <w:name w:val="Абзац без отступа"/>
    <w:basedOn w:val="a7"/>
    <w:next w:val="a7"/>
    <w:rsid w:val="0079203E"/>
    <w:rPr>
      <w:color w:val="000000"/>
      <w:szCs w:val="20"/>
    </w:rPr>
  </w:style>
  <w:style w:type="paragraph" w:customStyle="1" w:styleId="auth">
    <w:name w:val="auth"/>
    <w:basedOn w:val="a7"/>
    <w:semiHidden/>
    <w:locked/>
    <w:rsid w:val="00A17E57"/>
    <w:pPr>
      <w:spacing w:before="100" w:beforeAutospacing="1" w:after="100" w:afterAutospacing="1"/>
    </w:pPr>
  </w:style>
  <w:style w:type="paragraph" w:customStyle="1" w:styleId="a0">
    <w:name w:val="Название рис."/>
    <w:next w:val="a7"/>
    <w:rsid w:val="0079203E"/>
    <w:pPr>
      <w:numPr>
        <w:numId w:val="5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5">
    <w:name w:val="Название табл."/>
    <w:basedOn w:val="a7"/>
    <w:next w:val="a7"/>
    <w:rsid w:val="007A7C19"/>
    <w:pPr>
      <w:numPr>
        <w:numId w:val="1"/>
      </w:numPr>
      <w:spacing w:before="120" w:after="60"/>
      <w:ind w:left="0" w:firstLine="0"/>
    </w:pPr>
    <w:rPr>
      <w:szCs w:val="20"/>
      <w:lang w:eastAsia="en-US"/>
    </w:rPr>
  </w:style>
  <w:style w:type="character" w:customStyle="1" w:styleId="10">
    <w:name w:val="Заголовок 1 Знак"/>
    <w:basedOn w:val="a9"/>
    <w:link w:val="1"/>
    <w:rsid w:val="002645EF"/>
    <w:rPr>
      <w:rFonts w:cs="Arial"/>
      <w:b/>
      <w:bCs/>
      <w:kern w:val="32"/>
      <w:sz w:val="32"/>
      <w:szCs w:val="32"/>
    </w:rPr>
  </w:style>
  <w:style w:type="character" w:customStyle="1" w:styleId="21">
    <w:name w:val="Заголовок 2 Знак"/>
    <w:link w:val="2"/>
    <w:rsid w:val="002645EF"/>
    <w:rPr>
      <w:rFonts w:cs="Arial"/>
      <w:b/>
      <w:bCs/>
      <w:iCs/>
      <w:sz w:val="28"/>
      <w:szCs w:val="28"/>
    </w:rPr>
  </w:style>
  <w:style w:type="character" w:customStyle="1" w:styleId="30">
    <w:name w:val="Заголовок 3 Знак"/>
    <w:basedOn w:val="a9"/>
    <w:link w:val="3"/>
    <w:rsid w:val="002645EF"/>
    <w:rPr>
      <w:rFonts w:eastAsiaTheme="minorHAnsi" w:cs="Arial"/>
      <w:b/>
      <w:bCs/>
      <w:sz w:val="28"/>
      <w:szCs w:val="26"/>
      <w:lang w:eastAsia="en-US"/>
    </w:rPr>
  </w:style>
  <w:style w:type="paragraph" w:customStyle="1" w:styleId="a8">
    <w:name w:val="Основной_ПЗ"/>
    <w:qFormat/>
    <w:rsid w:val="00C5604F"/>
    <w:pPr>
      <w:spacing w:line="360" w:lineRule="auto"/>
      <w:ind w:firstLine="709"/>
      <w:jc w:val="both"/>
    </w:pPr>
    <w:rPr>
      <w:sz w:val="28"/>
      <w:szCs w:val="24"/>
    </w:rPr>
  </w:style>
  <w:style w:type="table" w:styleId="aff1">
    <w:name w:val="Table Grid"/>
    <w:basedOn w:val="aa"/>
    <w:uiPriority w:val="39"/>
    <w:rsid w:val="003767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basedOn w:val="a9"/>
    <w:uiPriority w:val="99"/>
    <w:semiHidden/>
    <w:rsid w:val="00A7128D"/>
    <w:rPr>
      <w:color w:val="808080"/>
    </w:rPr>
  </w:style>
  <w:style w:type="paragraph" w:styleId="a3">
    <w:name w:val="List Number"/>
    <w:basedOn w:val="a8"/>
    <w:rsid w:val="001C3D18"/>
    <w:pPr>
      <w:numPr>
        <w:ilvl w:val="1"/>
        <w:numId w:val="39"/>
      </w:numPr>
      <w:ind w:left="1423" w:hanging="357"/>
    </w:pPr>
  </w:style>
  <w:style w:type="paragraph" w:styleId="aff3">
    <w:name w:val="List Bullet"/>
    <w:basedOn w:val="a8"/>
    <w:rsid w:val="00C36392"/>
    <w:pPr>
      <w:ind w:firstLine="0"/>
    </w:pPr>
  </w:style>
  <w:style w:type="paragraph" w:styleId="aff4">
    <w:name w:val="List Paragraph"/>
    <w:basedOn w:val="a7"/>
    <w:uiPriority w:val="34"/>
    <w:qFormat/>
    <w:rsid w:val="008D042F"/>
    <w:pPr>
      <w:ind w:left="720"/>
      <w:contextualSpacing/>
    </w:pPr>
  </w:style>
  <w:style w:type="character" w:styleId="aff5">
    <w:name w:val="Emphasis"/>
    <w:basedOn w:val="a9"/>
    <w:uiPriority w:val="20"/>
    <w:qFormat/>
    <w:rsid w:val="00CB5445"/>
    <w:rPr>
      <w:i/>
      <w:iCs/>
    </w:rPr>
  </w:style>
  <w:style w:type="character" w:customStyle="1" w:styleId="12">
    <w:name w:val="Неразрешенное упоминание1"/>
    <w:basedOn w:val="a9"/>
    <w:uiPriority w:val="99"/>
    <w:semiHidden/>
    <w:unhideWhenUsed/>
    <w:rsid w:val="00870DD3"/>
    <w:rPr>
      <w:color w:val="605E5C"/>
      <w:shd w:val="clear" w:color="auto" w:fill="E1DFDD"/>
    </w:rPr>
  </w:style>
  <w:style w:type="paragraph" w:styleId="HTML">
    <w:name w:val="HTML Preformatted"/>
    <w:basedOn w:val="a7"/>
    <w:link w:val="HTML0"/>
    <w:uiPriority w:val="99"/>
    <w:unhideWhenUsed/>
    <w:rsid w:val="00A74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9"/>
    <w:link w:val="HTML"/>
    <w:uiPriority w:val="99"/>
    <w:rsid w:val="00A7470D"/>
    <w:rPr>
      <w:rFonts w:ascii="Courier New" w:hAnsi="Courier New" w:cs="Courier New"/>
    </w:rPr>
  </w:style>
  <w:style w:type="character" w:styleId="HTML1">
    <w:name w:val="HTML Code"/>
    <w:basedOn w:val="a9"/>
    <w:uiPriority w:val="99"/>
    <w:unhideWhenUsed/>
    <w:rsid w:val="00466438"/>
    <w:rPr>
      <w:rFonts w:ascii="Courier New" w:eastAsia="Times New Roman" w:hAnsi="Courier New" w:cs="Courier New"/>
      <w:sz w:val="20"/>
      <w:szCs w:val="20"/>
    </w:rPr>
  </w:style>
  <w:style w:type="character" w:customStyle="1" w:styleId="codeline">
    <w:name w:val="codeline"/>
    <w:basedOn w:val="a9"/>
    <w:rsid w:val="005D0B5A"/>
  </w:style>
  <w:style w:type="character" w:customStyle="1" w:styleId="wordbold">
    <w:name w:val="word_bold"/>
    <w:basedOn w:val="a9"/>
    <w:rsid w:val="00A838B0"/>
  </w:style>
  <w:style w:type="paragraph" w:customStyle="1" w:styleId="aff6">
    <w:name w:val="Текст ПЗ"/>
    <w:rsid w:val="00FA5431"/>
    <w:pPr>
      <w:spacing w:line="360" w:lineRule="auto"/>
      <w:ind w:firstLine="709"/>
      <w:jc w:val="both"/>
    </w:pPr>
    <w:rPr>
      <w:color w:val="000000"/>
      <w:sz w:val="28"/>
    </w:rPr>
  </w:style>
  <w:style w:type="paragraph" w:customStyle="1" w:styleId="aff7">
    <w:name w:val="Текст ПЗ Таблица По центру"/>
    <w:basedOn w:val="a7"/>
    <w:qFormat/>
    <w:rsid w:val="00186638"/>
    <w:pPr>
      <w:jc w:val="center"/>
    </w:pPr>
    <w:rPr>
      <w:color w:val="000000"/>
      <w:lang w:val="en-US"/>
    </w:rPr>
  </w:style>
  <w:style w:type="character" w:customStyle="1" w:styleId="af9">
    <w:name w:val="Нижний колонтитул Знак"/>
    <w:basedOn w:val="a9"/>
    <w:link w:val="af8"/>
    <w:uiPriority w:val="99"/>
    <w:rsid w:val="001D4D40"/>
    <w:rPr>
      <w:sz w:val="24"/>
      <w:szCs w:val="24"/>
    </w:rPr>
  </w:style>
  <w:style w:type="paragraph" w:styleId="aff8">
    <w:name w:val="Body Text"/>
    <w:basedOn w:val="a7"/>
    <w:link w:val="aff9"/>
    <w:uiPriority w:val="1"/>
    <w:unhideWhenUsed/>
    <w:qFormat/>
    <w:rsid w:val="001D4D40"/>
    <w:pPr>
      <w:widowControl w:val="0"/>
      <w:autoSpaceDE w:val="0"/>
      <w:autoSpaceDN w:val="0"/>
    </w:pPr>
    <w:rPr>
      <w:rFonts w:eastAsia="Calibri" w:cs="Calibri"/>
      <w:szCs w:val="28"/>
      <w:lang w:eastAsia="en-US"/>
    </w:rPr>
  </w:style>
  <w:style w:type="character" w:customStyle="1" w:styleId="aff9">
    <w:name w:val="Основной текст Знак"/>
    <w:basedOn w:val="a9"/>
    <w:link w:val="aff8"/>
    <w:uiPriority w:val="1"/>
    <w:rsid w:val="001D4D40"/>
    <w:rPr>
      <w:rFonts w:eastAsia="Calibri" w:cs="Calibri"/>
      <w:sz w:val="28"/>
      <w:szCs w:val="28"/>
      <w:lang w:eastAsia="en-US"/>
    </w:rPr>
  </w:style>
  <w:style w:type="paragraph" w:styleId="affa">
    <w:name w:val="TOC Heading"/>
    <w:basedOn w:val="1"/>
    <w:next w:val="a7"/>
    <w:uiPriority w:val="39"/>
    <w:unhideWhenUsed/>
    <w:qFormat/>
    <w:rsid w:val="002C69A5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20">
    <w:name w:val="Список маркированный ПЗ уровень 2"/>
    <w:basedOn w:val="a3"/>
    <w:qFormat/>
    <w:rsid w:val="001C3D18"/>
    <w:pPr>
      <w:numPr>
        <w:ilvl w:val="2"/>
        <w:numId w:val="40"/>
      </w:numPr>
      <w:ind w:left="1775" w:hanging="357"/>
    </w:pPr>
  </w:style>
  <w:style w:type="paragraph" w:styleId="affb">
    <w:name w:val="table of figures"/>
    <w:basedOn w:val="a7"/>
    <w:next w:val="a7"/>
    <w:locked/>
    <w:rsid w:val="00BC5C23"/>
  </w:style>
  <w:style w:type="paragraph" w:customStyle="1" w:styleId="a4">
    <w:name w:val="Маркированный список ПЗ"/>
    <w:basedOn w:val="a8"/>
    <w:qFormat/>
    <w:rsid w:val="0010237A"/>
    <w:pPr>
      <w:numPr>
        <w:numId w:val="48"/>
      </w:numPr>
      <w:ind w:left="1066" w:hanging="357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013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53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0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4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9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1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8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8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92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3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6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5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9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1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5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1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9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9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30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8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93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38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7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2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51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9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9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4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8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8136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622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3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18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0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2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57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40874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82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4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72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44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2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7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6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2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4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4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7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5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4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09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24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9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4573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78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0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8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5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9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2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1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30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4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73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79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nylogic.help/ru/anylogic/statecharts/events.html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footer" Target="foot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anylogic.help/ru/anylogic/statecharts/statecharts.html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s109\AppData\Local\Packages\Microsoft.MicrosoftEdge_8wekyb3d8bbwe\TempState\Downloads\report_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D991A-6331-457D-9868-8995C5342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 (1).dotx</Template>
  <TotalTime>693</TotalTime>
  <Pages>87</Pages>
  <Words>10383</Words>
  <Characters>59188</Characters>
  <Application>Microsoft Office Word</Application>
  <DocSecurity>0</DocSecurity>
  <Lines>493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ПЗ к лабораторной работе</vt:lpstr>
    </vt:vector>
  </TitlesOfParts>
  <Company>УГАТУ, каф. информатики</Company>
  <LinksUpToDate>false</LinksUpToDate>
  <CharactersWithSpaces>69433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СТС-109</dc:creator>
  <cp:keywords/>
  <dc:description/>
  <cp:lastModifiedBy>Денис Тряскин</cp:lastModifiedBy>
  <cp:revision>104</cp:revision>
  <cp:lastPrinted>2026-05-17T13:50:00Z</cp:lastPrinted>
  <dcterms:created xsi:type="dcterms:W3CDTF">2024-05-28T16:11:00Z</dcterms:created>
  <dcterms:modified xsi:type="dcterms:W3CDTF">2026-05-17T20:40:00Z</dcterms:modified>
</cp:coreProperties>
</file>